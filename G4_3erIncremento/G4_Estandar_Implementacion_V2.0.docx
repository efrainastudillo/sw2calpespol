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785488" w:rsidP="00BA257D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642B6446" wp14:editId="6FB2B951">
                <wp:simplePos x="0" y="0"/>
                <wp:positionH relativeFrom="column">
                  <wp:posOffset>-1232536</wp:posOffset>
                </wp:positionH>
                <wp:positionV relativeFrom="page">
                  <wp:posOffset>-3724276</wp:posOffset>
                </wp:positionV>
                <wp:extent cx="8381365" cy="5210175"/>
                <wp:effectExtent l="0" t="0" r="635" b="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521017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7.05pt;margin-top:-293.25pt;width:659.95pt;height:410.25pt;flip:x y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809925;8381365,166471;0,747347;0,1809925;0,5210175;7561278,5210175;7608365,5057872;8247954,1809925" o:connectangles="0,0,0,0,0,0,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A8DE68" wp14:editId="756931F1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1552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785488" w:rsidP="00BA257D">
      <w:pPr>
        <w:pStyle w:val="Sinespaciado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E1DE9A6" wp14:editId="5C997073">
            <wp:simplePos x="0" y="0"/>
            <wp:positionH relativeFrom="column">
              <wp:posOffset>1979295</wp:posOffset>
            </wp:positionH>
            <wp:positionV relativeFrom="paragraph">
              <wp:posOffset>234315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257D"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785488" w:rsidRDefault="00785488" w:rsidP="00BA257D">
      <w:pPr>
        <w:pStyle w:val="Sinespaciado"/>
        <w:rPr>
          <w:b/>
          <w:sz w:val="40"/>
          <w:szCs w:val="40"/>
        </w:rPr>
      </w:pPr>
    </w:p>
    <w:p w:rsidR="00785488" w:rsidRDefault="00785488" w:rsidP="00BA257D">
      <w:pPr>
        <w:pStyle w:val="Sinespaciado"/>
        <w:rPr>
          <w:b/>
          <w:sz w:val="40"/>
          <w:szCs w:val="40"/>
        </w:rPr>
      </w:pPr>
    </w:p>
    <w:p w:rsidR="002E4A94" w:rsidRPr="00B3706A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="00C645A9">
        <w:rPr>
          <w:rFonts w:ascii="Berlin Sans FB Demi" w:hAnsi="Berlin Sans FB Demi"/>
          <w:b/>
          <w:sz w:val="40"/>
          <w:szCs w:val="40"/>
        </w:rPr>
        <w:t>Ingeniería de Software II</w:t>
      </w:r>
    </w:p>
    <w:p w:rsidR="00B3706A" w:rsidRPr="003A6823" w:rsidRDefault="00BA257D" w:rsidP="00B3706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DA103B">
        <w:rPr>
          <w:b/>
          <w:sz w:val="40"/>
          <w:szCs w:val="40"/>
        </w:rPr>
        <w:t>“</w:t>
      </w:r>
      <w:r w:rsidR="00B3706A" w:rsidRPr="003A6823">
        <w:rPr>
          <w:rFonts w:ascii="Berlin Sans FB Demi" w:hAnsi="Berlin Sans FB Demi"/>
          <w:b/>
          <w:sz w:val="36"/>
          <w:szCs w:val="40"/>
        </w:rPr>
        <w:t>LABORATORIO DE ELECTRÓNICA EN POTENCIA - ESPOL”</w:t>
      </w:r>
    </w:p>
    <w:p w:rsidR="00BA257D" w:rsidRPr="00EA3D81" w:rsidRDefault="00B3706A" w:rsidP="00B3706A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:rsidR="006703AA" w:rsidRDefault="006703AA" w:rsidP="00BA257D">
      <w:pPr>
        <w:pStyle w:val="Sinespaciado"/>
        <w:rPr>
          <w:b/>
          <w:sz w:val="40"/>
          <w:szCs w:val="40"/>
        </w:rPr>
      </w:pPr>
    </w:p>
    <w:p w:rsidR="006703AA" w:rsidRPr="00EA3D81" w:rsidRDefault="001051A5" w:rsidP="00265589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 xml:space="preserve">Documento </w:t>
      </w:r>
      <w:r w:rsidR="00265589">
        <w:rPr>
          <w:rFonts w:ascii="Berlin Sans FB Demi" w:hAnsi="Berlin Sans FB Demi"/>
          <w:b/>
          <w:sz w:val="40"/>
          <w:szCs w:val="40"/>
        </w:rPr>
        <w:t>Estándar de Implementación</w:t>
      </w:r>
    </w:p>
    <w:p w:rsidR="00BA257D" w:rsidRDefault="00E35E5B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1794782" wp14:editId="24B8E4B9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AA01D4" w:rsidP="00BA257D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C9E942" wp14:editId="42065B06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365B0A" w:rsidRDefault="00365B0A" w:rsidP="00365B0A">
      <w:pPr>
        <w:jc w:val="center"/>
        <w:rPr>
          <w:rFonts w:ascii="Berlin Sans FB Demi" w:hAnsi="Berlin Sans FB Demi"/>
          <w:sz w:val="30"/>
          <w:szCs w:val="30"/>
        </w:rPr>
      </w:pPr>
    </w:p>
    <w:p w:rsidR="00EA3D81" w:rsidRDefault="00365B0A" w:rsidP="00365B0A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</w:t>
      </w:r>
      <w:r w:rsidR="00DA103B"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</w:p>
    <w:p w:rsidR="002E4A94" w:rsidRPr="00EA3D81" w:rsidRDefault="299DBD6F" w:rsidP="00365B0A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“CALPESPOL”</w:t>
      </w:r>
    </w:p>
    <w:p w:rsidR="00483064" w:rsidRDefault="00365B0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E337D3" wp14:editId="24E14D21">
                <wp:simplePos x="0" y="0"/>
                <wp:positionH relativeFrom="column">
                  <wp:posOffset>-1080135</wp:posOffset>
                </wp:positionH>
                <wp:positionV relativeFrom="page">
                  <wp:posOffset>7219950</wp:posOffset>
                </wp:positionV>
                <wp:extent cx="6809105" cy="2856865"/>
                <wp:effectExtent l="0" t="0" r="0" b="63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285686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05pt;margin-top:568.5pt;width:536.15pt;height:22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992426;6809105,91280;0,409788;0,992426;0,2856865;6142858,2856865;6181112,2773354;6700720,992426" o:connectangles="0,0,0,0,0,0,0,0"/>
                <w10:wrap anchory="page"/>
              </v:shape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D25A418" wp14:editId="381517DE">
                <wp:simplePos x="0" y="0"/>
                <wp:positionH relativeFrom="column">
                  <wp:posOffset>-58420</wp:posOffset>
                </wp:positionH>
                <wp:positionV relativeFrom="paragraph">
                  <wp:posOffset>2423795</wp:posOffset>
                </wp:positionV>
                <wp:extent cx="214630" cy="210820"/>
                <wp:effectExtent l="0" t="0" r="0" b="0"/>
                <wp:wrapNone/>
                <wp:docPr id="7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20"/>
                          <a:chOff x="114379548" y="106280986"/>
                          <a:chExt cx="450000" cy="487500"/>
                        </a:xfrm>
                      </wpg:grpSpPr>
                      <wps:wsp>
                        <wps:cNvPr id="288" name="Freeform 191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192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93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194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195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196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" o:spid="_x0000_s1026" style="position:absolute;margin-left:-4.6pt;margin-top:190.85pt;width:16.9pt;height:16.6pt;z-index:251745280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">
                <v:shape id="Freeform 191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51MIA&#10;AADcAAAADwAAAGRycy9kb3ducmV2LnhtbERPTWuDQBC9B/oflin0EuoaLUVMNiEtLXjxEFN6HtyJ&#10;St1ZcTdq++uzh0CPj/e9OyymFxONrrOsYBPFIIhrqztuFHydP58zEM4ja+wtk4JfcnDYP6x2mGs7&#10;84mmyjcihLDLUUHr/ZBL6eqWDLrIDsSBu9jRoA9wbKQecQ7hppdJHL9Kgx2HhhYHem+p/qmuRsFf&#10;Ycrkuxzit/n4sU5PKU8vdarU0+Ny3ILwtPh/8d1daAVJFtaGM+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XnU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92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90sIA&#10;AADcAAAADwAAAGRycy9kb3ducmV2LnhtbERPXWvCMBR9H+w/hDvY20xXcLSdaRkD0SEIq7LnS3Nt&#10;6pqb2kSt/355EPZ4ON+LarK9uNDoO8cKXmcJCOLG6Y5bBfvd8iUD4QOyxt4xKbiRh6p8fFhgod2V&#10;v+lSh1bEEPYFKjAhDIWUvjFk0c/cQBy5gxsthgjHVuoRrzHc9jJNkjdpsePYYHCgT0PNb322CrZf&#10;xmTJkub1T5rlc7c51ccVKvX8NH28gwg0hX/x3b3WCtI8zo9n4hG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z3S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93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BzcUA&#10;AADcAAAADwAAAGRycy9kb3ducmV2LnhtbESPQWvCQBSE74X+h+UVvOmmqQSNrlIKFj1ZNR68PbLP&#10;JDT7NmRXE/31bkHocZiZb5j5sje1uFLrKssK3kcRCOLc6ooLBdlhNZyAcB5ZY22ZFNzIwXLx+jLH&#10;VNuOd3Td+0IECLsUFZTeN6mULi/JoBvZhjh4Z9sa9EG2hdQtdgFuahlHUSINVhwWSmzoq6T8d38x&#10;Cn7u+Qm/cZzckk5uPja9zLLjVqnBW/85A+Gp9//hZ3utFcTTG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0oHNxQAAANwAAAAPAAAAAAAAAAAAAAAAAJgCAABkcnMv&#10;ZG93bnJldi54bWxQSwUGAAAAAAQABAD1AAAAigMAAAAA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94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gfcEA&#10;AADcAAAADwAAAGRycy9kb3ducmV2LnhtbERPy4rCMBTdC/MP4Q7MTlNdDFqN4sjIKCLiY+Puklzb&#10;YnMTmozWvzcLweXhvCez1tbiRk2oHCvo9zIQxNqZigsFp+OyOwQRIrLB2jEpeFCA2fSjM8HcuDvv&#10;6XaIhUghHHJUUMbocymDLsli6DlPnLiLayzGBJtCmgbvKdzWcpBl39JixamhRE+LkvT18G8V/PyZ&#10;OvN6uVg/9K7/u12dq83cK/X12c7HICK18S1+uVdGwWCU1qYz6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84H3BAAAA3A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95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gcsQA&#10;AADcAAAADwAAAGRycy9kb3ducmV2LnhtbESPQWvCQBSE7wX/w/KEXopu4kE0dZXSYqkFDxrF6yP7&#10;moRm34bsU9N/7xYEj8PMfMMsVr1r1IW6UHs2kI4TUMSFtzWXBg75ejQDFQTZYuOZDPxRgNVy8LTA&#10;zPor7+iyl1JFCIcMDVQibaZ1KCpyGMa+JY7ej+8cSpRdqW2H1wh3jZ4kyVQ7rDkuVNjSe0XF7/7s&#10;DCQfp3z72YudHvOXNGy+tymJGPM87N9eQQn18gjf21/WwGQ+h/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4YHLEAAAA3AAAAA8AAAAAAAAAAAAAAAAAmAIAAGRycy9k&#10;b3ducmV2LnhtbFBLBQYAAAAABAAEAPUAAACJ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96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n6pcMA&#10;AADcAAAADwAAAGRycy9kb3ducmV2LnhtbERP3WrCMBS+F/YO4Qy803QbiHRG6YZj4rxo1Qc4NGdN&#10;tTkpTdbWPf1yMfDy4/tfbUbbiJ46XztW8DRPQBCXTtdcKTifPmZLED4ga2wck4IbedisHyYrTLUb&#10;uKD+GCoRQ9inqMCE0KZS+tKQRT93LXHkvl1nMUTYVVJ3OMRw28jnJFlIizXHBoMtvRsqr8cfq2Dv&#10;vy6nbX5w1We9Nbe33yw/F5lS08cxewURaAx38b97pxW8JHF+PB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n6pcMAAADcAAAADwAAAAAAAAAAAAAAAACYAgAAZHJzL2Rv&#10;d25yZXYueG1sUEsFBgAAAAAEAAQA9QAAAIgDAAAAAA=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C416FC0" wp14:editId="1568D2E6">
                <wp:simplePos x="0" y="0"/>
                <wp:positionH relativeFrom="column">
                  <wp:posOffset>-40640</wp:posOffset>
                </wp:positionH>
                <wp:positionV relativeFrom="paragraph">
                  <wp:posOffset>915035</wp:posOffset>
                </wp:positionV>
                <wp:extent cx="214630" cy="210858"/>
                <wp:effectExtent l="0" t="0" r="0" b="0"/>
                <wp:wrapNone/>
                <wp:docPr id="19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20" name="Freeform 154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55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56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57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58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59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26" style="position:absolute;margin-left:-3.2pt;margin-top:72.05pt;width:16.9pt;height:16.6pt;z-index:251678720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">
                <v:shape id="Freeform 154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55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56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7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8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9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6F733B" wp14:editId="5BA488AE">
                <wp:simplePos x="0" y="0"/>
                <wp:positionH relativeFrom="column">
                  <wp:posOffset>-52070</wp:posOffset>
                </wp:positionH>
                <wp:positionV relativeFrom="paragraph">
                  <wp:posOffset>1218647</wp:posOffset>
                </wp:positionV>
                <wp:extent cx="214630" cy="210858"/>
                <wp:effectExtent l="0" t="0" r="0" b="0"/>
                <wp:wrapNone/>
                <wp:docPr id="26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27" name="Freeform 170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71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72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73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4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5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026" style="position:absolute;margin-left:-4.1pt;margin-top:95.95pt;width:16.9pt;height:16.6pt;z-index:251679744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+dKTQ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">
                <v:shape id="Freeform 170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71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72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73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74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75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21C6AC7" wp14:editId="27393FE4">
                <wp:simplePos x="0" y="0"/>
                <wp:positionH relativeFrom="column">
                  <wp:posOffset>-52705</wp:posOffset>
                </wp:positionH>
                <wp:positionV relativeFrom="paragraph">
                  <wp:posOffset>1533205</wp:posOffset>
                </wp:positionV>
                <wp:extent cx="214630" cy="210858"/>
                <wp:effectExtent l="0" t="0" r="0" b="0"/>
                <wp:wrapNone/>
                <wp:docPr id="3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34" name="Freeform 17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8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8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8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" o:spid="_x0000_s1026" style="position:absolute;margin-left:-4.15pt;margin-top:120.7pt;width:16.9pt;height:16.6pt;z-index:251680768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">
                <v:shape id="Freeform 17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7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7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8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8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8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A54E15F" wp14:editId="0556E7A9">
                <wp:simplePos x="0" y="0"/>
                <wp:positionH relativeFrom="column">
                  <wp:posOffset>-60960</wp:posOffset>
                </wp:positionH>
                <wp:positionV relativeFrom="paragraph">
                  <wp:posOffset>1833937</wp:posOffset>
                </wp:positionV>
                <wp:extent cx="214630" cy="210858"/>
                <wp:effectExtent l="0" t="0" r="0" b="0"/>
                <wp:wrapNone/>
                <wp:docPr id="40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41" name="Freeform 184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5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6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7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8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9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" o:spid="_x0000_s1026" style="position:absolute;margin-left:-4.8pt;margin-top:144.4pt;width:16.9pt;height:16.6pt;z-index:251681792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">
                <v:shape id="Freeform 184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85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86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87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88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89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201F251" wp14:editId="4FBA08E8">
                <wp:simplePos x="0" y="0"/>
                <wp:positionH relativeFrom="column">
                  <wp:posOffset>-58420</wp:posOffset>
                </wp:positionH>
                <wp:positionV relativeFrom="paragraph">
                  <wp:posOffset>2139277</wp:posOffset>
                </wp:positionV>
                <wp:extent cx="214630" cy="210858"/>
                <wp:effectExtent l="0" t="0" r="0" b="0"/>
                <wp:wrapNone/>
                <wp:docPr id="4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" cy="210858"/>
                          <a:chOff x="114379548" y="106280986"/>
                          <a:chExt cx="450000" cy="487500"/>
                        </a:xfrm>
                      </wpg:grpSpPr>
                      <wps:wsp>
                        <wps:cNvPr id="48" name="Freeform 191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92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3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94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95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6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0" o:spid="_x0000_s1026" style="position:absolute;margin-left:-4.6pt;margin-top:168.45pt;width:16.9pt;height:16.6pt;z-index:251682816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YoRA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">
                <v:shape id="Freeform 191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92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93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94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95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96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</v:group>
            </w:pict>
          </mc:Fallback>
        </mc:AlternateContent>
      </w:r>
      <w:r w:rsidR="00B3706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F4934F" wp14:editId="77C40E2B">
                <wp:simplePos x="0" y="0"/>
                <wp:positionH relativeFrom="column">
                  <wp:posOffset>111760</wp:posOffset>
                </wp:positionH>
                <wp:positionV relativeFrom="paragraph">
                  <wp:posOffset>878840</wp:posOffset>
                </wp:positionV>
                <wp:extent cx="1409700" cy="1650365"/>
                <wp:effectExtent l="0" t="0" r="0" b="6985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161C67" w:rsidRPr="00265589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265589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161C67" w:rsidRPr="00265589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265589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Robles Vanessa</w:t>
                            </w:r>
                          </w:p>
                          <w:p w:rsidR="00161C67" w:rsidRPr="00265589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265589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7" o:spid="_x0000_s1026" type="#_x0000_t202" style="position:absolute;margin-left:8.8pt;margin-top:69.2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BOtAIAAL0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" filled="f" stroked="f">
                <v:textbox style="mso-fit-shape-to-text:t">
                  <w:txbxContent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161C67" w:rsidRPr="00265589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265589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:rsidR="00161C67" w:rsidRPr="00265589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265589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Robles Vanessa</w:t>
                      </w:r>
                    </w:p>
                    <w:p w:rsidR="00161C67" w:rsidRPr="00265589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265589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 w:rsidR="00B3706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608AF9" wp14:editId="0DC035F9">
                <wp:simplePos x="0" y="0"/>
                <wp:positionH relativeFrom="column">
                  <wp:posOffset>-241300</wp:posOffset>
                </wp:positionH>
                <wp:positionV relativeFrom="paragraph">
                  <wp:posOffset>570865</wp:posOffset>
                </wp:positionV>
                <wp:extent cx="1802765" cy="335915"/>
                <wp:effectExtent l="0" t="0" r="0" b="6985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C67" w:rsidRPr="00EA3D81" w:rsidRDefault="00161C67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margin-left:-19pt;margin-top:44.95pt;width:141.95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" filled="f" stroked="f">
                <v:textbox>
                  <w:txbxContent>
                    <w:p w:rsidR="00161C67" w:rsidRPr="00EA3D81" w:rsidRDefault="00161C67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C49E8D" wp14:editId="44037EF5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1C67" w:rsidRPr="00EA3D81" w:rsidRDefault="00161C67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Versión: </w:t>
                            </w:r>
                            <w:r w:rsidR="00831E77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00" o:spid="_x0000_s1028" type="#_x0000_t202" style="position:absolute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hbtwIAAMM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" filled="f" stroked="f">
                <v:textbox style="mso-fit-shape-to-text:t">
                  <w:txbxContent>
                    <w:p w:rsidR="00161C67" w:rsidRPr="00EA3D81" w:rsidRDefault="00161C67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Versión: </w:t>
                      </w:r>
                      <w:r w:rsidR="00831E77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2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7F5CEE" wp14:editId="621CFB2A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DC58E5" wp14:editId="7C4B0C79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2A8281" wp14:editId="07DD7525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483064">
        <w:br w:type="page"/>
      </w:r>
    </w:p>
    <w:p w:rsidR="003110F6" w:rsidRDefault="003110F6" w:rsidP="002F2997">
      <w:pPr>
        <w:pStyle w:val="Sinespaciado"/>
        <w:jc w:val="center"/>
        <w:rPr>
          <w:rFonts w:ascii="Arial" w:hAnsi="Arial" w:cs="Arial"/>
        </w:rPr>
      </w:pPr>
    </w:p>
    <w:p w:rsidR="00872CFD" w:rsidRPr="0008399D" w:rsidRDefault="00872CFD" w:rsidP="00872CFD">
      <w:pPr>
        <w:jc w:val="center"/>
        <w:rPr>
          <w:rFonts w:ascii="Book Antiqua" w:hAnsi="Book Antiqua"/>
          <w:b/>
          <w:color w:val="943634" w:themeColor="accent2" w:themeShade="BF"/>
          <w:sz w:val="36"/>
          <w:szCs w:val="36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872CFD" w:rsidRPr="00C3683B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872CFD" w:rsidRPr="00084147" w:rsidRDefault="00872CFD" w:rsidP="00DD447D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72CFD" w:rsidRPr="00084147" w:rsidRDefault="00872CFD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872CFD" w:rsidRPr="008B481E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265589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28/05/2012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Creación del estándar de implementación 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265589" w:rsidRDefault="00265589" w:rsidP="00265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265589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  <w:p w:rsidR="00265589" w:rsidRPr="00785488" w:rsidRDefault="00265589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74751F" w:rsidRDefault="00872CFD" w:rsidP="00DD447D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872CFD" w:rsidP="007475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785488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2CFD" w:rsidTr="00831E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831E77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17/06/2012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831E77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872CFD" w:rsidRPr="00084147" w:rsidRDefault="00831E77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Modificación de formato para comentarios en el código fuente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  <w:p w:rsidR="00831E7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872CFD" w:rsidRPr="00084147" w:rsidRDefault="00831E77" w:rsidP="00831E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Jefferson Rubio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872CFD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47057B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084147" w:rsidRDefault="00872CFD" w:rsidP="00B37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084147" w:rsidRDefault="00872CFD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72CF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872CFD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872CFD" w:rsidRPr="00084147" w:rsidRDefault="00872CFD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872CFD" w:rsidRDefault="00872CFD" w:rsidP="00872CFD">
      <w:pPr>
        <w:jc w:val="center"/>
      </w:pPr>
    </w:p>
    <w:p w:rsidR="00FC627A" w:rsidRDefault="00FC627A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265589" w:rsidRDefault="00265589" w:rsidP="00FC627A">
      <w:pPr>
        <w:pStyle w:val="Sinespaciado"/>
        <w:jc w:val="both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sz w:val="40"/>
          <w:szCs w:val="40"/>
        </w:rPr>
      </w:pPr>
      <w:r w:rsidRPr="00524411">
        <w:rPr>
          <w:rFonts w:ascii="Berlin Sans FB Demi" w:hAnsi="Berlin Sans FB Demi"/>
          <w:sz w:val="40"/>
          <w:szCs w:val="40"/>
        </w:rPr>
        <w:t>ÍNDICE</w:t>
      </w:r>
    </w:p>
    <w:p w:rsidR="00EE10F0" w:rsidRPr="00831E77" w:rsidRDefault="00140A64">
      <w:pPr>
        <w:pStyle w:val="TDC1"/>
        <w:tabs>
          <w:tab w:val="left" w:pos="440"/>
        </w:tabs>
        <w:rPr>
          <w:rFonts w:cstheme="minorHAnsi"/>
          <w:noProof/>
          <w:sz w:val="24"/>
        </w:rPr>
      </w:pPr>
      <w:r w:rsidRPr="00831E77">
        <w:rPr>
          <w:rFonts w:cstheme="minorHAnsi"/>
          <w:sz w:val="24"/>
        </w:rPr>
        <w:fldChar w:fldCharType="begin"/>
      </w:r>
      <w:r w:rsidRPr="00831E77">
        <w:rPr>
          <w:rFonts w:cstheme="minorHAnsi"/>
          <w:sz w:val="24"/>
        </w:rPr>
        <w:instrText xml:space="preserve"> TOC \o "1-3" \h \z \u </w:instrText>
      </w:r>
      <w:r w:rsidRPr="00831E77">
        <w:rPr>
          <w:rFonts w:cstheme="minorHAnsi"/>
          <w:sz w:val="24"/>
        </w:rPr>
        <w:fldChar w:fldCharType="separate"/>
      </w:r>
      <w:hyperlink w:anchor="_Toc325990610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Estandarizaciones y formatos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_Toc325990610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660"/>
        </w:tabs>
        <w:rPr>
          <w:rFonts w:cstheme="minorHAnsi"/>
          <w:noProof/>
          <w:sz w:val="24"/>
        </w:rPr>
      </w:pPr>
      <w:hyperlink w:anchor="_Toc325990611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Formatos para almacenamiento de información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_Toc325990611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2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la base de datos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_Toc325990612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3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las tablas de la base de datos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_Toc325990613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4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1.1.3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los campos de las tablas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_Toc325990614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5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1.1.4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los procedimientos de almacenamientos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_Toc325990615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6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1.1.5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Formato para variables del sistema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_Toc325990616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7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1.1.6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del proyecto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_Toc325990617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8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1.1.7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lógico y físico de las páginas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_Toc325990618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19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1.1.8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los controles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_Toc325990619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0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1.1.9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_Toc325990620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1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1.1.10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variables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_Toc325990621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2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reportes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_Toc325990622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3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Documentación de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_Toc325990623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4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1.1.13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Documentación de métodos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_Toc325990624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5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1.1.14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los archivos de los filtros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_Toc325990625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6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1.1.15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Nombre de los archivos de los servlets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_Toc325990626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5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660"/>
        </w:tabs>
        <w:rPr>
          <w:rFonts w:cstheme="minorHAnsi"/>
          <w:noProof/>
          <w:sz w:val="24"/>
        </w:rPr>
      </w:pPr>
      <w:hyperlink w:anchor="_Toc325990627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Formato de creación de paquetes y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_Toc325990627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28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1.2.1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Creación de clases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_Toc325990628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660"/>
        </w:tabs>
        <w:rPr>
          <w:rFonts w:cstheme="minorHAnsi"/>
          <w:noProof/>
          <w:sz w:val="24"/>
        </w:rPr>
      </w:pPr>
      <w:hyperlink w:anchor="_Toc325990629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1.3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Formato para documentar paginas JSP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_Toc325990629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30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1.3.1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Formato de nombres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_Toc325990630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880"/>
        </w:tabs>
        <w:rPr>
          <w:rFonts w:cstheme="minorHAnsi"/>
          <w:noProof/>
          <w:sz w:val="24"/>
        </w:rPr>
      </w:pPr>
      <w:hyperlink w:anchor="_Toc325990631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1.3.2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Formato de documentación de códigos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_Toc325990631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440"/>
        </w:tabs>
        <w:rPr>
          <w:rFonts w:cstheme="minorHAnsi"/>
          <w:noProof/>
          <w:sz w:val="24"/>
        </w:rPr>
      </w:pPr>
      <w:hyperlink w:anchor="_Toc325990632" w:history="1">
        <w:r w:rsidR="00EE10F0" w:rsidRPr="00831E77">
          <w:rPr>
            <w:rStyle w:val="Hipervnculo"/>
            <w:rFonts w:eastAsiaTheme="majorEastAsia" w:cstheme="minorHAnsi"/>
            <w:bCs/>
            <w:noProof/>
            <w:color w:val="auto"/>
            <w:sz w:val="24"/>
            <w:u w:val="none"/>
            <w:lang w:val="es-EC" w:eastAsia="en-US"/>
          </w:rPr>
          <w:t>2.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color w:val="auto"/>
            <w:sz w:val="24"/>
            <w:u w:val="none"/>
            <w:lang w:val="es-EC" w:eastAsia="en-US"/>
          </w:rPr>
          <w:t>Rúbrica de Co-evaluación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_Toc325990632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E10F0" w:rsidRPr="00831E77" w:rsidRDefault="002758F0">
      <w:pPr>
        <w:pStyle w:val="TDC1"/>
        <w:tabs>
          <w:tab w:val="left" w:pos="660"/>
        </w:tabs>
        <w:rPr>
          <w:rFonts w:cstheme="minorHAnsi"/>
          <w:noProof/>
          <w:sz w:val="24"/>
        </w:rPr>
      </w:pPr>
      <w:hyperlink w:anchor="_Toc325990633" w:history="1"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2.1</w:t>
        </w:r>
        <w:r w:rsidR="00EE10F0" w:rsidRPr="00831E77">
          <w:rPr>
            <w:rFonts w:cstheme="minorHAnsi"/>
            <w:noProof/>
            <w:sz w:val="24"/>
          </w:rPr>
          <w:tab/>
        </w:r>
        <w:r w:rsidR="00EE10F0" w:rsidRPr="00831E77">
          <w:rPr>
            <w:rStyle w:val="Hipervnculo"/>
            <w:rFonts w:eastAsiaTheme="majorEastAsia" w:cstheme="minorHAnsi"/>
            <w:bCs/>
            <w:noProof/>
            <w:sz w:val="24"/>
            <w:lang w:val="es-EC" w:eastAsia="en-US"/>
          </w:rPr>
          <w:t>Tabla de Co-evaluación</w:t>
        </w:r>
        <w:r w:rsidR="00EE10F0" w:rsidRPr="00831E77">
          <w:rPr>
            <w:rFonts w:cstheme="minorHAnsi"/>
            <w:noProof/>
            <w:webHidden/>
            <w:sz w:val="24"/>
          </w:rPr>
          <w:tab/>
        </w:r>
        <w:r w:rsidR="00EE10F0" w:rsidRPr="00831E77">
          <w:rPr>
            <w:rFonts w:cstheme="minorHAnsi"/>
            <w:noProof/>
            <w:webHidden/>
            <w:sz w:val="24"/>
          </w:rPr>
          <w:fldChar w:fldCharType="begin"/>
        </w:r>
        <w:r w:rsidR="00EE10F0" w:rsidRPr="00831E77">
          <w:rPr>
            <w:rFonts w:cstheme="minorHAnsi"/>
            <w:noProof/>
            <w:webHidden/>
            <w:sz w:val="24"/>
          </w:rPr>
          <w:instrText xml:space="preserve"> PAGEREF _Toc325990633 \h </w:instrText>
        </w:r>
        <w:r w:rsidR="00EE10F0" w:rsidRPr="00831E77">
          <w:rPr>
            <w:rFonts w:cstheme="minorHAnsi"/>
            <w:noProof/>
            <w:webHidden/>
            <w:sz w:val="24"/>
          </w:rPr>
        </w:r>
        <w:r w:rsidR="00EE10F0" w:rsidRPr="00831E77">
          <w:rPr>
            <w:rFonts w:cstheme="minorHAnsi"/>
            <w:noProof/>
            <w:webHidden/>
            <w:sz w:val="24"/>
          </w:rPr>
          <w:fldChar w:fldCharType="separate"/>
        </w:r>
        <w:r w:rsidR="00EE10F0" w:rsidRPr="00831E77">
          <w:rPr>
            <w:rFonts w:cstheme="minorHAnsi"/>
            <w:noProof/>
            <w:webHidden/>
            <w:sz w:val="24"/>
          </w:rPr>
          <w:t>6</w:t>
        </w:r>
        <w:r w:rsidR="00EE10F0" w:rsidRPr="00831E77">
          <w:rPr>
            <w:rFonts w:cstheme="minorHAnsi"/>
            <w:noProof/>
            <w:webHidden/>
            <w:sz w:val="24"/>
          </w:rPr>
          <w:fldChar w:fldCharType="end"/>
        </w:r>
      </w:hyperlink>
    </w:p>
    <w:p w:rsidR="00E11FB6" w:rsidRDefault="00140A64" w:rsidP="0083561A">
      <w:pPr>
        <w:pStyle w:val="TtulodeTDC"/>
        <w:rPr>
          <w:rFonts w:asciiTheme="minorHAnsi" w:hAnsiTheme="minorHAnsi" w:cstheme="minorHAnsi"/>
          <w:sz w:val="22"/>
          <w:szCs w:val="22"/>
        </w:rPr>
      </w:pPr>
      <w:r w:rsidRPr="00831E77">
        <w:rPr>
          <w:rFonts w:asciiTheme="minorHAnsi" w:hAnsiTheme="minorHAnsi" w:cstheme="minorHAnsi"/>
          <w:b w:val="0"/>
          <w:sz w:val="24"/>
          <w:szCs w:val="22"/>
        </w:rPr>
        <w:lastRenderedPageBreak/>
        <w:fldChar w:fldCharType="end"/>
      </w:r>
    </w:p>
    <w:p w:rsidR="00365B0A" w:rsidRPr="00365B0A" w:rsidRDefault="00365B0A" w:rsidP="00365B0A">
      <w:pPr>
        <w:rPr>
          <w:lang w:eastAsia="en-US"/>
        </w:rPr>
      </w:pPr>
    </w:p>
    <w:p w:rsidR="00AC0F5F" w:rsidRDefault="00265589" w:rsidP="0095556D">
      <w:pPr>
        <w:pStyle w:val="Prrafodelista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25990610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Estandarizaciones y formatos</w:t>
      </w:r>
      <w:bookmarkEnd w:id="0"/>
    </w:p>
    <w:p w:rsidR="00265589" w:rsidRPr="00EE10F0" w:rsidRDefault="00DD447D" w:rsidP="00265589">
      <w:pPr>
        <w:pStyle w:val="Prrafodelista"/>
        <w:numPr>
          <w:ilvl w:val="1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76923C" w:themeColor="accent3" w:themeShade="BF"/>
          <w:sz w:val="28"/>
          <w:szCs w:val="28"/>
          <w:lang w:val="es-EC" w:eastAsia="en-US"/>
        </w:rPr>
      </w:pPr>
      <w:bookmarkStart w:id="1" w:name="_Toc32599061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Formatos para almacenamiento de información</w:t>
      </w:r>
      <w:bookmarkEnd w:id="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 xml:space="preserve"> </w:t>
      </w: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2" w:name="_Toc325990612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la base de datos</w:t>
      </w:r>
      <w:bookmarkEnd w:id="2"/>
    </w:p>
    <w:p w:rsidR="00DD447D" w:rsidRPr="00EE10F0" w:rsidRDefault="00C475D4" w:rsidP="00DD447D">
      <w:pPr>
        <w:pStyle w:val="Prrafodelista"/>
        <w:ind w:left="1350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Para </w:t>
      </w:r>
      <w:r>
        <w:rPr>
          <w:rFonts w:ascii="Times New Roman" w:eastAsiaTheme="majorEastAsia" w:hAnsi="Times New Roman" w:cs="Times New Roman"/>
          <w:bCs/>
          <w:lang w:val="es-EC" w:eastAsia="en-US"/>
        </w:rPr>
        <w:t>el nombre de la base de datos, se utilizar</w:t>
      </w:r>
      <w:r w:rsidR="009447D8">
        <w:rPr>
          <w:rFonts w:ascii="Times New Roman" w:eastAsiaTheme="majorEastAsia" w:hAnsi="Times New Roman" w:cs="Times New Roman"/>
          <w:bCs/>
          <w:lang w:val="es-ES_tradnl" w:eastAsia="en-US"/>
        </w:rPr>
        <w:t>á “</w:t>
      </w:r>
      <w:proofErr w:type="spellStart"/>
      <w:r w:rsidR="009447D8">
        <w:rPr>
          <w:rFonts w:ascii="Times New Roman" w:eastAsiaTheme="majorEastAsia" w:hAnsi="Times New Roman" w:cs="Times New Roman"/>
          <w:bCs/>
          <w:lang w:val="es-ES_tradnl" w:eastAsia="en-US"/>
        </w:rPr>
        <w:t>c</w:t>
      </w:r>
      <w:r>
        <w:rPr>
          <w:rFonts w:ascii="Times New Roman" w:eastAsiaTheme="majorEastAsia" w:hAnsi="Times New Roman" w:cs="Times New Roman"/>
          <w:bCs/>
          <w:lang w:val="es-ES_tradnl" w:eastAsia="en-US"/>
        </w:rPr>
        <w:t>alpespol</w:t>
      </w:r>
      <w:proofErr w:type="spellEnd"/>
      <w:r>
        <w:rPr>
          <w:rFonts w:ascii="Times New Roman" w:eastAsiaTheme="majorEastAsia" w:hAnsi="Times New Roman" w:cs="Times New Roman"/>
          <w:bCs/>
          <w:lang w:val="es-ES_tradnl" w:eastAsia="en-US"/>
        </w:rPr>
        <w:t>”</w:t>
      </w:r>
    </w:p>
    <w:p w:rsidR="00DD447D" w:rsidRPr="00EE10F0" w:rsidRDefault="00DD447D" w:rsidP="00DD447D">
      <w:pPr>
        <w:pStyle w:val="Prrafodelista"/>
        <w:ind w:left="1350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3" w:name="_Toc325990613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las tablas de la base de datos</w:t>
      </w:r>
      <w:bookmarkEnd w:id="3"/>
    </w:p>
    <w:p w:rsidR="00DD447D" w:rsidRPr="00C475D4" w:rsidRDefault="00C475D4" w:rsidP="00DD447D">
      <w:pPr>
        <w:pStyle w:val="Prrafodelista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Cada tabla de la base de Datos, tendrá un nombre descriptivo</w:t>
      </w:r>
    </w:p>
    <w:p w:rsidR="00C475D4" w:rsidRPr="00C475D4" w:rsidRDefault="00C475D4" w:rsidP="00DD447D">
      <w:pPr>
        <w:pStyle w:val="Prrafodelista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C475D4" w:rsidRDefault="00C475D4" w:rsidP="00DD447D">
      <w:pPr>
        <w:pStyle w:val="Prrafodelista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ab/>
        <w:t>Materia</w:t>
      </w:r>
    </w:p>
    <w:p w:rsidR="00144AC3" w:rsidRPr="00C475D4" w:rsidRDefault="00144AC3" w:rsidP="00DD447D">
      <w:pPr>
        <w:pStyle w:val="Prrafodelista"/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4" w:name="_Toc325990614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los campos de las tablas</w:t>
      </w:r>
      <w:bookmarkEnd w:id="4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 xml:space="preserve">  </w:t>
      </w:r>
    </w:p>
    <w:p w:rsidR="00DD447D" w:rsidRDefault="00C475D4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Los nombres de los campos de las tablas, serán escritos en minúsculas y deben ser lo más significativo. En caso de que contenga dos palabras, deben estar separadas por un </w:t>
      </w:r>
      <w:proofErr w:type="spellStart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subguión</w:t>
      </w:r>
      <w:proofErr w:type="spellEnd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C475D4" w:rsidRDefault="00C475D4" w:rsidP="00C475D4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C475D4" w:rsidRDefault="00C475D4" w:rsidP="00C475D4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id_nombre_materia</w:t>
      </w:r>
      <w:proofErr w:type="spellEnd"/>
    </w:p>
    <w:p w:rsidR="00C475D4" w:rsidRDefault="00C475D4" w:rsidP="00C475D4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gramStart"/>
      <w:r>
        <w:rPr>
          <w:rFonts w:ascii="Times New Roman" w:eastAsiaTheme="majorEastAsia" w:hAnsi="Times New Roman" w:cs="Times New Roman"/>
          <w:bCs/>
          <w:lang w:val="es-EC" w:eastAsia="en-US"/>
        </w:rPr>
        <w:t>descrip</w:t>
      </w:r>
      <w:r w:rsidR="002B614B">
        <w:rPr>
          <w:rFonts w:ascii="Times New Roman" w:eastAsiaTheme="majorEastAsia" w:hAnsi="Times New Roman" w:cs="Times New Roman"/>
          <w:bCs/>
          <w:lang w:val="es-EC" w:eastAsia="en-US"/>
        </w:rPr>
        <w:t>ción</w:t>
      </w:r>
      <w:proofErr w:type="gramEnd"/>
    </w:p>
    <w:p w:rsidR="00144AC3" w:rsidRPr="00C475D4" w:rsidRDefault="00144AC3" w:rsidP="00C475D4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5" w:name="_Toc325990615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los procedimientos de almacenamientos</w:t>
      </w:r>
      <w:bookmarkEnd w:id="5"/>
    </w:p>
    <w:p w:rsidR="00DD447D" w:rsidRDefault="00C475D4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Nuestra proyecto utiliza un </w:t>
      </w:r>
      <w:proofErr w:type="spellStart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plugin</w:t>
      </w:r>
      <w:proofErr w:type="spellEnd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 xml:space="preserve"> llamado Doctrine para la manipulación de los datos de la base de datos, por lo que no se necesitará implementar </w:t>
      </w:r>
      <w:proofErr w:type="spellStart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procedures</w:t>
      </w:r>
      <w:proofErr w:type="spellEnd"/>
      <w:r w:rsidRPr="00C475D4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144AC3" w:rsidRPr="00C475D4" w:rsidRDefault="00144AC3" w:rsidP="00C475D4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6" w:name="_Toc325990616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para variables del sistema</w:t>
      </w:r>
      <w:bookmarkEnd w:id="6"/>
    </w:p>
    <w:p w:rsidR="00144AC3" w:rsidRDefault="00144AC3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 xml:space="preserve">Las variables de instancia de cada clase iniciarán con un </w:t>
      </w:r>
      <w:proofErr w:type="spellStart"/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>subguión</w:t>
      </w:r>
      <w:proofErr w:type="spellEnd"/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y todas con minúsculas</w:t>
      </w: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>, mientras que las variables locales NO.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 Si en caso de que contengan dos palabras, serán separadas por un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subguión</w:t>
      </w:r>
      <w:proofErr w:type="spellEnd"/>
      <w:r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B94FEB" w:rsidRDefault="00B94FEB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Las constantes serán escritas con mayúsculas.</w:t>
      </w:r>
    </w:p>
    <w:p w:rsidR="00144AC3" w:rsidRDefault="00144AC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144AC3" w:rsidRDefault="00144AC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Var: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ab/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nombre_estudiante</w:t>
      </w:r>
      <w:proofErr w:type="spellEnd"/>
    </w:p>
    <w:p w:rsidR="00B94FEB" w:rsidRDefault="00B94FEB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  <w:t>Constante:</w:t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  <w:t>UNA_CONSTANTE</w:t>
      </w:r>
    </w:p>
    <w:p w:rsidR="00144AC3" w:rsidRPr="00144AC3" w:rsidRDefault="00144AC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7" w:name="_Toc325990617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del proyecto</w:t>
      </w:r>
      <w:bookmarkEnd w:id="7"/>
    </w:p>
    <w:p w:rsidR="00DD447D" w:rsidRPr="00B94FEB" w:rsidRDefault="00144AC3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u w:val="single"/>
          <w:lang w:val="es-EC" w:eastAsia="en-US"/>
        </w:rPr>
      </w:pP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>El nombre del proyecto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para el desarrollo</w:t>
      </w:r>
      <w:r w:rsidRPr="00144AC3">
        <w:rPr>
          <w:rFonts w:ascii="Times New Roman" w:eastAsiaTheme="majorEastAsia" w:hAnsi="Times New Roman" w:cs="Times New Roman"/>
          <w:bCs/>
          <w:lang w:val="es-EC" w:eastAsia="en-US"/>
        </w:rPr>
        <w:t xml:space="preserve"> ser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á “</w:t>
      </w:r>
      <w:r w:rsidR="009F17C3">
        <w:rPr>
          <w:rFonts w:ascii="Times New Roman" w:eastAsiaTheme="majorEastAsia" w:hAnsi="Times New Roman" w:cs="Times New Roman"/>
          <w:bCs/>
          <w:lang w:val="es-EC" w:eastAsia="en-US"/>
        </w:rPr>
        <w:t>CALPESPOL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”</w:t>
      </w:r>
      <w:r w:rsidR="002B614B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144AC3" w:rsidRDefault="00144AC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Default="00921A5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921A53" w:rsidRPr="00144AC3" w:rsidRDefault="00921A53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8" w:name="_Toc325990618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lastRenderedPageBreak/>
        <w:t>Nombre lógico y físico de las páginas</w:t>
      </w:r>
      <w:bookmarkEnd w:id="8"/>
    </w:p>
    <w:p w:rsidR="00DD447D" w:rsidRDefault="00144AC3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>El nombre que lleva cada una de las páginas del sitio, viene dado por la acción principal hecha en dicha página,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con las extensiones que nos crea </w:t>
      </w:r>
      <w:proofErr w:type="spellStart"/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>symfony</w:t>
      </w:r>
      <w:proofErr w:type="spellEnd"/>
      <w:r w:rsidRP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por defecto</w:t>
      </w:r>
      <w:r w:rsidR="00B94FEB">
        <w:rPr>
          <w:rFonts w:ascii="Times New Roman" w:eastAsiaTheme="majorEastAsia" w:hAnsi="Times New Roman" w:cs="Times New Roman"/>
          <w:bCs/>
          <w:lang w:val="es-EC" w:eastAsia="en-US"/>
        </w:rPr>
        <w:t xml:space="preserve"> (</w:t>
      </w:r>
      <w:proofErr w:type="spellStart"/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Success</w:t>
      </w:r>
      <w:proofErr w:type="spellEnd"/>
      <w:r w:rsidR="00B94FEB">
        <w:rPr>
          <w:rFonts w:ascii="Times New Roman" w:eastAsiaTheme="majorEastAsia" w:hAnsi="Times New Roman" w:cs="Times New Roman"/>
          <w:bCs/>
          <w:lang w:val="es-EC" w:eastAsia="en-US"/>
        </w:rPr>
        <w:t>, Error)</w:t>
      </w:r>
    </w:p>
    <w:p w:rsidR="00B94FEB" w:rsidRDefault="00B94FEB" w:rsidP="00144AC3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DD447D" w:rsidRPr="002B614B" w:rsidRDefault="00B94FEB" w:rsidP="002B614B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indexSuccess.php</w:t>
      </w:r>
      <w:proofErr w:type="spellEnd"/>
    </w:p>
    <w:p w:rsidR="00DD447D" w:rsidRPr="00EE10F0" w:rsidRDefault="00DD447D" w:rsidP="00DD447D">
      <w:pPr>
        <w:pStyle w:val="Prrafodelista"/>
        <w:numPr>
          <w:ilvl w:val="2"/>
          <w:numId w:val="32"/>
        </w:numPr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9" w:name="_Toc325990620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clases</w:t>
      </w:r>
      <w:bookmarkEnd w:id="9"/>
    </w:p>
    <w:p w:rsidR="00DD447D" w:rsidRPr="00921A53" w:rsidRDefault="00B94FEB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Los nombres de las clases tendrán los mismos nombres que las tablas a las que representan.</w:t>
      </w:r>
    </w:p>
    <w:p w:rsidR="00B94FEB" w:rsidRPr="00921A53" w:rsidRDefault="00B94FEB" w:rsidP="00161C67">
      <w:pPr>
        <w:pStyle w:val="Prrafodelista"/>
        <w:ind w:left="1350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Inician con mayúscula, y si tienen dos palabras, irá seguido pero iniciará con mayúscula la segunda también.</w:t>
      </w:r>
    </w:p>
    <w:p w:rsidR="00921A53" w:rsidRPr="00921A53" w:rsidRDefault="00921A53" w:rsidP="00B94FEB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Estará seguido de una extensión “.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class.php</w:t>
      </w:r>
      <w:proofErr w:type="spellEnd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”</w:t>
      </w:r>
    </w:p>
    <w:p w:rsidR="00B94FEB" w:rsidRPr="00921A53" w:rsidRDefault="00B94FEB" w:rsidP="00B94FEB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B94FEB" w:rsidRDefault="00B94FEB" w:rsidP="00B94FEB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 w:rsidR="002B614B">
        <w:rPr>
          <w:rFonts w:ascii="Times New Roman" w:eastAsiaTheme="majorEastAsia" w:hAnsi="Times New Roman" w:cs="Times New Roman"/>
          <w:bCs/>
          <w:lang w:val="es-EC" w:eastAsia="en-US"/>
        </w:rPr>
        <w:t>Rubrica</w:t>
      </w:r>
      <w:r w:rsidR="00921A53" w:rsidRPr="00921A53">
        <w:rPr>
          <w:rFonts w:ascii="Times New Roman" w:eastAsiaTheme="majorEastAsia" w:hAnsi="Times New Roman" w:cs="Times New Roman"/>
          <w:bCs/>
          <w:lang w:val="es-EC" w:eastAsia="en-US"/>
        </w:rPr>
        <w:t>.class.php</w:t>
      </w:r>
      <w:proofErr w:type="spellEnd"/>
    </w:p>
    <w:p w:rsidR="00921A53" w:rsidRPr="00921A53" w:rsidRDefault="00921A53" w:rsidP="00B94FEB">
      <w:pPr>
        <w:pStyle w:val="Prrafodelista"/>
        <w:ind w:left="135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0" w:name="_Toc32599062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variables</w:t>
      </w:r>
      <w:bookmarkEnd w:id="10"/>
    </w:p>
    <w:p w:rsidR="00DD447D" w:rsidRDefault="00921A53" w:rsidP="00161C67">
      <w:pPr>
        <w:pStyle w:val="Prrafodelista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Los nombres de las variables serán lo más descriptivas posibles y escritas con minúsculas.</w:t>
      </w:r>
    </w:p>
    <w:p w:rsidR="00DD447D" w:rsidRPr="002B614B" w:rsidRDefault="00DD447D" w:rsidP="002B614B">
      <w:pPr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1" w:name="_Toc325990623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Documentación de clases</w:t>
      </w:r>
      <w:bookmarkEnd w:id="11"/>
    </w:p>
    <w:p w:rsidR="00DD447D" w:rsidRDefault="00921A53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Al inicio de cada clase irá  el autor, descripción y detalles de la clase como el siguiente formato:</w:t>
      </w:r>
    </w:p>
    <w:p w:rsidR="00921A53" w:rsidRPr="00831E77" w:rsidRDefault="00921A53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proofErr w:type="spellStart"/>
      <w:r w:rsidRPr="00831E77">
        <w:rPr>
          <w:rFonts w:ascii="Times New Roman" w:eastAsiaTheme="majorEastAsia" w:hAnsi="Times New Roman" w:cs="Times New Roman"/>
          <w:bCs/>
          <w:lang w:val="en-US" w:eastAsia="en-US"/>
        </w:rPr>
        <w:t>Ejemplo</w:t>
      </w:r>
      <w:proofErr w:type="spellEnd"/>
      <w:r w:rsidRPr="00831E77">
        <w:rPr>
          <w:rFonts w:ascii="Times New Roman" w:eastAsiaTheme="majorEastAsia" w:hAnsi="Times New Roman" w:cs="Times New Roman"/>
          <w:bCs/>
          <w:lang w:val="en-US" w:eastAsia="en-US"/>
        </w:rPr>
        <w:t>: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/**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* Modulo actions.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*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* @package    CALPESPOL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* @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subpackage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r>
        <w:rPr>
          <w:rFonts w:ascii="Times New Roman" w:eastAsiaTheme="majorEastAsia" w:hAnsi="Times New Roman" w:cs="Times New Roman"/>
          <w:bCs/>
          <w:lang w:val="en-US" w:eastAsia="en-US"/>
        </w:rPr>
        <w:t>Clase</w:t>
      </w:r>
      <w:bookmarkStart w:id="12" w:name="_GoBack"/>
      <w:bookmarkEnd w:id="12"/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* @author     </w:t>
      </w:r>
      <w:proofErr w:type="spellStart"/>
      <w:r>
        <w:rPr>
          <w:rFonts w:ascii="Times New Roman" w:eastAsiaTheme="majorEastAsia" w:hAnsi="Times New Roman" w:cs="Times New Roman"/>
          <w:bCs/>
          <w:lang w:val="en-US" w:eastAsia="en-US"/>
        </w:rPr>
        <w:t>author</w:t>
      </w:r>
      <w:proofErr w:type="spellEnd"/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*/</w:t>
      </w:r>
    </w:p>
    <w:p w:rsidR="00921A53" w:rsidRPr="00921A53" w:rsidRDefault="00921A53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3" w:name="_Toc325990624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Documentación de métodos</w:t>
      </w:r>
      <w:bookmarkEnd w:id="13"/>
    </w:p>
    <w:p w:rsidR="00921A53" w:rsidRDefault="00921A53" w:rsidP="002B614B">
      <w:pPr>
        <w:pStyle w:val="Prrafodelista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Cada método tendrá su descripción sencilla de lo que realiza, retorna y recibe como argumentos.</w:t>
      </w:r>
    </w:p>
    <w:p w:rsidR="00382B56" w:rsidRDefault="00382B56" w:rsidP="002B614B">
      <w:pPr>
        <w:pStyle w:val="Prrafodelista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/**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    *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Descripción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: </w:t>
      </w: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Descripción</w:t>
      </w:r>
      <w:r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proofErr w:type="gramStart"/>
      <w:r>
        <w:rPr>
          <w:rFonts w:ascii="Times New Roman" w:eastAsiaTheme="majorEastAsia" w:hAnsi="Times New Roman" w:cs="Times New Roman"/>
          <w:bCs/>
          <w:lang w:val="en-US" w:eastAsia="en-US"/>
        </w:rPr>
        <w:t>del</w:t>
      </w:r>
      <w:proofErr w:type="gramEnd"/>
      <w:r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Cs/>
          <w:lang w:val="en-US" w:eastAsia="en-US"/>
        </w:rPr>
        <w:t>método</w:t>
      </w:r>
      <w:proofErr w:type="spellEnd"/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eastAsia="en-US"/>
        </w:rPr>
      </w:pP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    * Escenarios Fallidos: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eastAsia="en-US"/>
        </w:rPr>
      </w:pP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    *  - 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>Escenario 1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-&gt; Se muestra un mensaje.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eastAsia="en-US"/>
        </w:rPr>
      </w:pP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    *  - 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>Escenario2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-&gt;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>Se muestra un mensaje.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eastAsia="en-US"/>
        </w:rPr>
      </w:pP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    *  - 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>Escenario3</w:t>
      </w:r>
      <w:r w:rsidRPr="00382B56">
        <w:rPr>
          <w:rFonts w:ascii="Times New Roman" w:eastAsiaTheme="majorEastAsia" w:hAnsi="Times New Roman" w:cs="Times New Roman"/>
          <w:bCs/>
          <w:lang w:eastAsia="en-US"/>
        </w:rPr>
        <w:t xml:space="preserve"> -&gt; Se muestra un mensaje.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eastAsia="en-US"/>
        </w:rPr>
        <w:lastRenderedPageBreak/>
        <w:t xml:space="preserve">     </w:t>
      </w: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* @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param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sfWebRequest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$request</w:t>
      </w:r>
    </w:p>
    <w:p w:rsidR="00382B56" w:rsidRPr="00382B56" w:rsidRDefault="00382B56" w:rsidP="00382B56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    */</w:t>
      </w:r>
    </w:p>
    <w:p w:rsidR="00382B56" w:rsidRPr="002B614B" w:rsidRDefault="00382B56" w:rsidP="002B614B">
      <w:pPr>
        <w:pStyle w:val="Prrafodelista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4" w:name="_Toc325990625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Nombre de los archivos de los filtros</w:t>
      </w:r>
      <w:bookmarkEnd w:id="14"/>
    </w:p>
    <w:p w:rsidR="00DD447D" w:rsidRPr="00921A53" w:rsidRDefault="00161C67" w:rsidP="00161C67">
      <w:pPr>
        <w:pStyle w:val="Prrafodelista"/>
        <w:ind w:left="1416"/>
        <w:jc w:val="both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>Los nombres de los Filtros constarán del mismo nombre de la clase a la cual está mapeado el filtro, concatenado la palabra “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Filter</w:t>
      </w:r>
      <w:proofErr w:type="spellEnd"/>
      <w:r>
        <w:rPr>
          <w:rFonts w:ascii="Times New Roman" w:eastAsiaTheme="majorEastAsia" w:hAnsi="Times New Roman" w:cs="Times New Roman"/>
          <w:bCs/>
          <w:lang w:val="es-EC" w:eastAsia="en-US"/>
        </w:rPr>
        <w:t>”.</w:t>
      </w:r>
    </w:p>
    <w:p w:rsidR="00921A53" w:rsidRPr="00161C67" w:rsidRDefault="00161C67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161C67" w:rsidRDefault="00161C67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RubricaItemFilter.php</w:t>
      </w:r>
      <w:proofErr w:type="spellEnd"/>
    </w:p>
    <w:p w:rsidR="002B614B" w:rsidRDefault="002B614B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161C67" w:rsidRPr="00161C67" w:rsidRDefault="00161C67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DD447D" w:rsidRPr="00EE10F0" w:rsidRDefault="00DD447D" w:rsidP="00DD447D">
      <w:pPr>
        <w:pStyle w:val="Prrafodelista"/>
        <w:numPr>
          <w:ilvl w:val="2"/>
          <w:numId w:val="32"/>
        </w:numPr>
        <w:tabs>
          <w:tab w:val="left" w:pos="1560"/>
        </w:tabs>
        <w:ind w:left="993" w:hanging="363"/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5" w:name="_Toc325990626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 xml:space="preserve">Nombre de los archivos de los </w:t>
      </w:r>
      <w:bookmarkEnd w:id="15"/>
      <w:r w:rsidR="00921A53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YML</w:t>
      </w:r>
    </w:p>
    <w:p w:rsidR="00DD447D" w:rsidRDefault="00921A53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lang w:val="es-EC" w:eastAsia="en-US"/>
        </w:rPr>
      </w:pPr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 xml:space="preserve">En este proyecto no tendremos la necesidad de crear archivos YML con un formato diferente de los que crea </w:t>
      </w:r>
      <w:proofErr w:type="spellStart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Symfony</w:t>
      </w:r>
      <w:proofErr w:type="spellEnd"/>
      <w:r w:rsidRPr="00921A53">
        <w:rPr>
          <w:rFonts w:ascii="Times New Roman" w:eastAsiaTheme="majorEastAsia" w:hAnsi="Times New Roman" w:cs="Times New Roman"/>
          <w:bCs/>
          <w:lang w:val="es-EC" w:eastAsia="en-US"/>
        </w:rPr>
        <w:t>.</w:t>
      </w:r>
      <w:r w:rsidR="00267B01">
        <w:rPr>
          <w:rFonts w:ascii="Times New Roman" w:eastAsiaTheme="majorEastAsia" w:hAnsi="Times New Roman" w:cs="Times New Roman"/>
          <w:bCs/>
          <w:lang w:val="es-EC" w:eastAsia="en-US"/>
        </w:rPr>
        <w:t xml:space="preserve"> El nombre del archivo es: </w:t>
      </w:r>
      <w:proofErr w:type="spellStart"/>
      <w:r w:rsidR="00267B01">
        <w:rPr>
          <w:rFonts w:ascii="Times New Roman" w:eastAsiaTheme="majorEastAsia" w:hAnsi="Times New Roman" w:cs="Times New Roman"/>
          <w:bCs/>
          <w:lang w:val="es-EC" w:eastAsia="en-US"/>
        </w:rPr>
        <w:t>schema.yml</w:t>
      </w:r>
      <w:proofErr w:type="spellEnd"/>
    </w:p>
    <w:p w:rsidR="00921A53" w:rsidRPr="00921A53" w:rsidRDefault="00921A53" w:rsidP="00921A53">
      <w:pPr>
        <w:pStyle w:val="Prrafodelista"/>
        <w:ind w:left="1416"/>
        <w:rPr>
          <w:rFonts w:ascii="Times New Roman" w:eastAsiaTheme="majorEastAsia" w:hAnsi="Times New Roman" w:cs="Times New Roman"/>
          <w:bCs/>
          <w:u w:val="single"/>
          <w:lang w:val="es-EC" w:eastAsia="en-US"/>
        </w:rPr>
      </w:pPr>
    </w:p>
    <w:p w:rsidR="00DD447D" w:rsidRPr="00EE10F0" w:rsidRDefault="003228DB" w:rsidP="00DD447D">
      <w:pPr>
        <w:pStyle w:val="Prrafodelista"/>
        <w:numPr>
          <w:ilvl w:val="1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6" w:name="_Toc325990627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de creación de paquetes y clases</w:t>
      </w:r>
      <w:bookmarkEnd w:id="16"/>
    </w:p>
    <w:p w:rsidR="003228DB" w:rsidRDefault="00161C67" w:rsidP="00161C67">
      <w:pPr>
        <w:pStyle w:val="Prrafodelista"/>
        <w:tabs>
          <w:tab w:val="left" w:pos="1560"/>
        </w:tabs>
        <w:ind w:left="1416"/>
        <w:jc w:val="both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Para cada caso de uso de nuestro sistema se creará un módulo nuevo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, el cual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S</w:t>
      </w: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ymfony</w:t>
      </w:r>
      <w:proofErr w:type="spellEnd"/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 xml:space="preserve"> nos crea un co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njunto de paquetes y </w:t>
      </w:r>
      <w:r w:rsidRPr="00161C67">
        <w:rPr>
          <w:rFonts w:ascii="Times New Roman" w:eastAsiaTheme="majorEastAsia" w:hAnsi="Times New Roman" w:cs="Times New Roman"/>
          <w:bCs/>
          <w:lang w:val="es-EC" w:eastAsia="en-US"/>
        </w:rPr>
        <w:t>clases de manera estructurada.</w:t>
      </w:r>
    </w:p>
    <w:p w:rsidR="00242DE9" w:rsidRDefault="00242DE9" w:rsidP="00161C67">
      <w:pPr>
        <w:pStyle w:val="Prrafodelista"/>
        <w:tabs>
          <w:tab w:val="left" w:pos="1560"/>
        </w:tabs>
        <w:ind w:left="1416"/>
        <w:jc w:val="both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195E65">
        <w:rPr>
          <w:rFonts w:ascii="Arial" w:hAnsi="Arial" w:cs="Arial"/>
          <w:noProof/>
        </w:rPr>
        <w:drawing>
          <wp:inline distT="0" distB="0" distL="0" distR="0" wp14:anchorId="258A825B" wp14:editId="4DB791CF">
            <wp:extent cx="4838700" cy="2400300"/>
            <wp:effectExtent l="0" t="0" r="0" b="19050"/>
            <wp:docPr id="9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161C67" w:rsidRPr="00161C67" w:rsidRDefault="00161C67" w:rsidP="00161C67">
      <w:pPr>
        <w:pStyle w:val="Prrafodelista"/>
        <w:tabs>
          <w:tab w:val="left" w:pos="1560"/>
        </w:tabs>
        <w:ind w:left="1416"/>
        <w:jc w:val="both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3228DB" w:rsidRPr="00EE10F0" w:rsidRDefault="003228DB" w:rsidP="003228DB">
      <w:pPr>
        <w:pStyle w:val="Prrafodelista"/>
        <w:numPr>
          <w:ilvl w:val="2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7" w:name="_Toc325990628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Creación de clases</w:t>
      </w:r>
      <w:bookmarkEnd w:id="17"/>
    </w:p>
    <w:p w:rsidR="00321AED" w:rsidRPr="00321AED" w:rsidRDefault="00321AED" w:rsidP="00321AED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Cada clase debe tener como un nombre descriptivo </w:t>
      </w:r>
    </w:p>
    <w:p w:rsidR="00321AED" w:rsidRPr="00321AED" w:rsidRDefault="00321AED" w:rsidP="00321AED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3228DB" w:rsidRPr="00321AED" w:rsidRDefault="00321AED" w:rsidP="00321AED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Estudiante</w:t>
      </w: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>.php</w:t>
      </w:r>
      <w:proofErr w:type="spellEnd"/>
    </w:p>
    <w:p w:rsidR="003228DB" w:rsidRPr="00EE10F0" w:rsidRDefault="003228DB" w:rsidP="003228DB">
      <w:pPr>
        <w:pStyle w:val="Prrafodelista"/>
        <w:numPr>
          <w:ilvl w:val="1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8" w:name="_Toc325990629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para documentar paginas JSP</w:t>
      </w:r>
      <w:bookmarkEnd w:id="18"/>
    </w:p>
    <w:p w:rsidR="003228DB" w:rsidRDefault="003228DB" w:rsidP="003228DB">
      <w:pPr>
        <w:pStyle w:val="Prrafodelista"/>
        <w:numPr>
          <w:ilvl w:val="2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19" w:name="_Toc325990630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t>Formato de nombres</w:t>
      </w:r>
      <w:bookmarkEnd w:id="19"/>
    </w:p>
    <w:p w:rsidR="00C0751E" w:rsidRPr="00C0751E" w:rsidRDefault="00C0751E" w:rsidP="00C0751E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Las páginas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php</w:t>
      </w:r>
      <w:proofErr w:type="spellEnd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 del sitio llevaran un nombre descriptivo. La página principal que se carga por default es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index.php</w:t>
      </w:r>
      <w:proofErr w:type="spellEnd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. El formato es el siguiente: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xxxxx.php</w:t>
      </w:r>
      <w:proofErr w:type="spellEnd"/>
    </w:p>
    <w:p w:rsidR="00C0751E" w:rsidRDefault="00C0751E" w:rsidP="00C0751E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Ejemplo:</w:t>
      </w:r>
    </w:p>
    <w:p w:rsidR="00C0751E" w:rsidRDefault="00C0751E" w:rsidP="00C0751E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ab/>
      </w:r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proofErr w:type="spellStart"/>
      <w:r w:rsidRPr="00C0751E">
        <w:rPr>
          <w:rFonts w:ascii="Times New Roman" w:eastAsiaTheme="majorEastAsia" w:hAnsi="Times New Roman" w:cs="Times New Roman"/>
          <w:bCs/>
          <w:lang w:val="es-EC" w:eastAsia="en-US"/>
        </w:rPr>
        <w:t>materias.php</w:t>
      </w:r>
      <w:proofErr w:type="spellEnd"/>
    </w:p>
    <w:p w:rsidR="00C0751E" w:rsidRDefault="00C0751E" w:rsidP="00C0751E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3228DB" w:rsidRPr="00EE10F0" w:rsidRDefault="003228DB" w:rsidP="003228DB">
      <w:pPr>
        <w:pStyle w:val="Prrafodelista"/>
        <w:numPr>
          <w:ilvl w:val="2"/>
          <w:numId w:val="32"/>
        </w:numPr>
        <w:tabs>
          <w:tab w:val="left" w:pos="1560"/>
        </w:tabs>
        <w:outlineLvl w:val="0"/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</w:pPr>
      <w:bookmarkStart w:id="20" w:name="_Toc325990631"/>
      <w:r w:rsidRPr="00EE10F0">
        <w:rPr>
          <w:rFonts w:ascii="Times New Roman" w:eastAsiaTheme="majorEastAsia" w:hAnsi="Times New Roman" w:cs="Times New Roman"/>
          <w:b/>
          <w:bCs/>
          <w:color w:val="92D050"/>
          <w:sz w:val="28"/>
          <w:szCs w:val="28"/>
          <w:lang w:val="es-EC" w:eastAsia="en-US"/>
        </w:rPr>
        <w:lastRenderedPageBreak/>
        <w:t>Formato de documentación de códigos</w:t>
      </w:r>
      <w:bookmarkEnd w:id="20"/>
    </w:p>
    <w:p w:rsidR="00321AED" w:rsidRPr="00321AED" w:rsidRDefault="009F17C3" w:rsidP="00321AED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Las páginas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php</w:t>
      </w:r>
      <w:proofErr w:type="spellEnd"/>
      <w:r w:rsidR="00321AED"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 tendrán comentarios iniciales que </w:t>
      </w:r>
      <w:r w:rsidR="00026614">
        <w:rPr>
          <w:rFonts w:ascii="Times New Roman" w:eastAsiaTheme="majorEastAsia" w:hAnsi="Times New Roman" w:cs="Times New Roman"/>
          <w:bCs/>
          <w:lang w:val="es-EC" w:eastAsia="en-US"/>
        </w:rPr>
        <w:t>mostrarán el nombre del módulo, el paquete y el nombre del autor de aquel módulo.</w:t>
      </w:r>
    </w:p>
    <w:p w:rsidR="00321AED" w:rsidRPr="00321AED" w:rsidRDefault="00321AED" w:rsidP="00321AED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Formato: 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/**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</w:t>
      </w:r>
      <w:r>
        <w:rPr>
          <w:rFonts w:ascii="Times New Roman" w:eastAsiaTheme="majorEastAsia" w:hAnsi="Times New Roman" w:cs="Times New Roman"/>
          <w:bCs/>
          <w:lang w:val="es-EC" w:eastAsia="en-US"/>
        </w:rPr>
        <w:t>Modulo</w:t>
      </w: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actions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package</w:t>
      </w:r>
      <w:proofErr w:type="spellEnd"/>
      <w:proofErr w:type="gram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   CALPESPOL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subpackage</w:t>
      </w:r>
      <w:proofErr w:type="spellEnd"/>
      <w:proofErr w:type="gram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r>
        <w:rPr>
          <w:rFonts w:ascii="Times New Roman" w:eastAsiaTheme="majorEastAsia" w:hAnsi="Times New Roman" w:cs="Times New Roman"/>
          <w:bCs/>
          <w:lang w:val="es-EC" w:eastAsia="en-US"/>
        </w:rPr>
        <w:t>Modulo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* @author     </w:t>
      </w:r>
      <w:proofErr w:type="spellStart"/>
      <w:r>
        <w:rPr>
          <w:rFonts w:ascii="Times New Roman" w:eastAsiaTheme="majorEastAsia" w:hAnsi="Times New Roman" w:cs="Times New Roman"/>
          <w:bCs/>
          <w:lang w:val="en-US" w:eastAsia="en-US"/>
        </w:rPr>
        <w:t>author</w:t>
      </w:r>
      <w:proofErr w:type="spellEnd"/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n-US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* @version    SVN: $Id: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actions.class.php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23810 2009-11-12 11:07:44Z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>Kris.Wallsmith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$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n-US" w:eastAsia="en-US"/>
        </w:rPr>
        <w:t xml:space="preserve"> </w:t>
      </w: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*/</w:t>
      </w:r>
    </w:p>
    <w:p w:rsidR="00321AED" w:rsidRPr="00321AED" w:rsidRDefault="00321AED" w:rsidP="00894F6E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</w:p>
    <w:p w:rsidR="00321AED" w:rsidRPr="00321AED" w:rsidRDefault="00321AED" w:rsidP="00321AED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21AED">
        <w:rPr>
          <w:rFonts w:ascii="Times New Roman" w:eastAsiaTheme="majorEastAsia" w:hAnsi="Times New Roman" w:cs="Times New Roman"/>
          <w:bCs/>
          <w:lang w:val="es-EC" w:eastAsia="en-US"/>
        </w:rPr>
        <w:t xml:space="preserve">Ejemplo: 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/**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Grupo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actions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.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package</w:t>
      </w:r>
      <w:proofErr w:type="spellEnd"/>
      <w:proofErr w:type="gram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   CALPESPOL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subpackage</w:t>
      </w:r>
      <w:proofErr w:type="spellEnd"/>
      <w:proofErr w:type="gram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</w:t>
      </w:r>
      <w:r>
        <w:rPr>
          <w:rFonts w:ascii="Times New Roman" w:eastAsiaTheme="majorEastAsia" w:hAnsi="Times New Roman" w:cs="Times New Roman"/>
          <w:bCs/>
          <w:lang w:val="es-EC" w:eastAsia="en-US"/>
        </w:rPr>
        <w:t>Actividad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author</w:t>
      </w:r>
      <w:proofErr w:type="spellEnd"/>
      <w:proofErr w:type="gram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    </w:t>
      </w:r>
      <w:r>
        <w:rPr>
          <w:rFonts w:ascii="Times New Roman" w:eastAsiaTheme="majorEastAsia" w:hAnsi="Times New Roman" w:cs="Times New Roman"/>
          <w:bCs/>
          <w:lang w:val="es-EC" w:eastAsia="en-US"/>
        </w:rPr>
        <w:t xml:space="preserve">Andrea </w:t>
      </w:r>
      <w:proofErr w:type="spellStart"/>
      <w:r>
        <w:rPr>
          <w:rFonts w:ascii="Times New Roman" w:eastAsiaTheme="majorEastAsia" w:hAnsi="Times New Roman" w:cs="Times New Roman"/>
          <w:bCs/>
          <w:lang w:val="es-EC" w:eastAsia="en-US"/>
        </w:rPr>
        <w:t>Caceres</w:t>
      </w:r>
      <w:proofErr w:type="spellEnd"/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 @</w:t>
      </w:r>
      <w:proofErr w:type="spellStart"/>
      <w:proofErr w:type="gram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version</w:t>
      </w:r>
      <w:proofErr w:type="spellEnd"/>
      <w:proofErr w:type="gram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   SVN: $Id: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actions.class.php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23810 2009-11-12 11:07:44Z </w:t>
      </w:r>
      <w:proofErr w:type="spellStart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>Kris.Wallsmith</w:t>
      </w:r>
      <w:proofErr w:type="spellEnd"/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$</w:t>
      </w:r>
    </w:p>
    <w:p w:rsidR="00382B56" w:rsidRPr="00382B56" w:rsidRDefault="00382B56" w:rsidP="00382B56">
      <w:pPr>
        <w:pStyle w:val="Prrafodelista"/>
        <w:tabs>
          <w:tab w:val="left" w:pos="1560"/>
        </w:tabs>
        <w:ind w:left="1350"/>
        <w:outlineLvl w:val="0"/>
        <w:rPr>
          <w:rFonts w:ascii="Times New Roman" w:eastAsiaTheme="majorEastAsia" w:hAnsi="Times New Roman" w:cs="Times New Roman"/>
          <w:bCs/>
          <w:lang w:val="es-EC" w:eastAsia="en-US"/>
        </w:rPr>
      </w:pPr>
      <w:r w:rsidRPr="00382B56">
        <w:rPr>
          <w:rFonts w:ascii="Times New Roman" w:eastAsiaTheme="majorEastAsia" w:hAnsi="Times New Roman" w:cs="Times New Roman"/>
          <w:bCs/>
          <w:lang w:val="es-EC" w:eastAsia="en-US"/>
        </w:rPr>
        <w:t xml:space="preserve"> */</w:t>
      </w:r>
    </w:p>
    <w:p w:rsidR="00382B56" w:rsidRDefault="00382B56" w:rsidP="00894F6E">
      <w:pPr>
        <w:pStyle w:val="Prrafodelista"/>
        <w:tabs>
          <w:tab w:val="left" w:pos="1560"/>
        </w:tabs>
        <w:ind w:left="1350"/>
        <w:outlineLvl w:val="0"/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</w:pPr>
    </w:p>
    <w:p w:rsidR="003228DB" w:rsidRDefault="003228DB" w:rsidP="003228DB">
      <w:pPr>
        <w:pStyle w:val="Prrafodelista"/>
        <w:numPr>
          <w:ilvl w:val="0"/>
          <w:numId w:val="32"/>
        </w:numPr>
        <w:tabs>
          <w:tab w:val="left" w:pos="1560"/>
        </w:tabs>
        <w:outlineLvl w:val="0"/>
        <w:rPr>
          <w:rFonts w:asciiTheme="majorHAnsi" w:eastAsiaTheme="majorEastAsia" w:hAnsiTheme="majorHAnsi" w:cs="Tahoma"/>
          <w:b/>
          <w:bCs/>
          <w:color w:val="4F6228" w:themeColor="accent3" w:themeShade="80"/>
          <w:sz w:val="34"/>
          <w:szCs w:val="34"/>
          <w:lang w:val="es-EC" w:eastAsia="en-US"/>
        </w:rPr>
      </w:pPr>
      <w:bookmarkStart w:id="21" w:name="_Toc325990632"/>
      <w:r w:rsidRPr="003228DB">
        <w:rPr>
          <w:rFonts w:asciiTheme="majorHAnsi" w:eastAsiaTheme="majorEastAsia" w:hAnsiTheme="majorHAnsi" w:cs="Tahoma"/>
          <w:b/>
          <w:bCs/>
          <w:color w:val="4F6228" w:themeColor="accent3" w:themeShade="80"/>
          <w:sz w:val="34"/>
          <w:szCs w:val="34"/>
          <w:lang w:val="es-EC" w:eastAsia="en-US"/>
        </w:rPr>
        <w:t>Rúbrica de Co-evaluación</w:t>
      </w:r>
      <w:bookmarkEnd w:id="21"/>
      <w:r w:rsidRPr="003228DB">
        <w:rPr>
          <w:rFonts w:asciiTheme="majorHAnsi" w:eastAsiaTheme="majorEastAsia" w:hAnsiTheme="majorHAnsi" w:cs="Tahoma"/>
          <w:b/>
          <w:bCs/>
          <w:color w:val="4F6228" w:themeColor="accent3" w:themeShade="80"/>
          <w:sz w:val="34"/>
          <w:szCs w:val="34"/>
          <w:lang w:val="es-EC" w:eastAsia="en-US"/>
        </w:rPr>
        <w:t xml:space="preserve"> </w:t>
      </w:r>
    </w:p>
    <w:p w:rsidR="00AC0F5F" w:rsidRPr="00242DE9" w:rsidRDefault="003228DB" w:rsidP="00AC0F5F">
      <w:pPr>
        <w:pStyle w:val="Prrafodelista"/>
        <w:numPr>
          <w:ilvl w:val="1"/>
          <w:numId w:val="32"/>
        </w:numPr>
        <w:shd w:val="clear" w:color="auto" w:fill="FFFFFF"/>
        <w:tabs>
          <w:tab w:val="left" w:pos="1560"/>
        </w:tabs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000000"/>
          <w:sz w:val="17"/>
          <w:szCs w:val="17"/>
        </w:rPr>
      </w:pPr>
      <w:bookmarkStart w:id="22" w:name="_Toc325990633"/>
      <w:r w:rsidRPr="00242DE9">
        <w:rPr>
          <w:rFonts w:asciiTheme="majorHAnsi" w:eastAsiaTheme="majorEastAsia" w:hAnsiTheme="majorHAnsi" w:cs="Tahoma"/>
          <w:b/>
          <w:bCs/>
          <w:color w:val="92D050"/>
          <w:sz w:val="28"/>
          <w:szCs w:val="28"/>
          <w:lang w:val="es-EC" w:eastAsia="en-US"/>
        </w:rPr>
        <w:t>Tabla de Co-evaluación</w:t>
      </w:r>
      <w:bookmarkEnd w:id="22"/>
    </w:p>
    <w:p w:rsidR="00242DE9" w:rsidRPr="00242DE9" w:rsidRDefault="00242DE9" w:rsidP="00242DE9">
      <w:pPr>
        <w:pStyle w:val="Prrafodelista"/>
        <w:shd w:val="clear" w:color="auto" w:fill="FFFFFF"/>
        <w:tabs>
          <w:tab w:val="left" w:pos="1560"/>
        </w:tabs>
        <w:spacing w:before="100" w:beforeAutospacing="1" w:after="100" w:afterAutospacing="1" w:line="240" w:lineRule="auto"/>
        <w:ind w:left="930"/>
        <w:outlineLvl w:val="0"/>
        <w:rPr>
          <w:rFonts w:ascii="Arial" w:eastAsia="Times New Roman" w:hAnsi="Arial" w:cs="Arial"/>
          <w:color w:val="000000"/>
          <w:sz w:val="17"/>
          <w:szCs w:val="17"/>
        </w:rPr>
      </w:pPr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951"/>
        <w:gridCol w:w="1425"/>
        <w:gridCol w:w="1524"/>
        <w:gridCol w:w="1518"/>
        <w:gridCol w:w="1178"/>
        <w:gridCol w:w="1458"/>
      </w:tblGrid>
      <w:tr w:rsidR="00D052C6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</w:tcPr>
          <w:p w:rsidR="00D052C6" w:rsidRPr="009F5A5B" w:rsidRDefault="00D052C6" w:rsidP="00DD447D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052C6" w:rsidRPr="001460E4" w:rsidRDefault="00D052C6" w:rsidP="00DD44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</w:tr>
      <w:tr w:rsidR="00D052C6" w:rsidRPr="009A271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12CF0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9A271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12CF0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9A271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12CF0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B12CF0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9A271D" w:rsidRDefault="00B12CF0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052C6" w:rsidRPr="009A271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64CF2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052C6" w:rsidRPr="009A271D" w:rsidRDefault="00B12CF0" w:rsidP="00DD44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</w:tr>
      <w:tr w:rsidR="00D052C6" w:rsidRPr="009A271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9A271D" w:rsidRDefault="00D052C6" w:rsidP="00DD447D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425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24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518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178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052C6" w:rsidRPr="009A271D" w:rsidRDefault="00B64CF2" w:rsidP="00DD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AC0F5F" w:rsidRDefault="00AC0F5F" w:rsidP="00AC0F5F">
      <w:pPr>
        <w:rPr>
          <w:lang w:eastAsia="en-US"/>
        </w:rPr>
      </w:pPr>
    </w:p>
    <w:p w:rsidR="00AC0F5F" w:rsidRPr="00AC0F5F" w:rsidRDefault="00AC0F5F" w:rsidP="00AC0F5F">
      <w:pPr>
        <w:rPr>
          <w:lang w:eastAsia="en-US"/>
        </w:rPr>
      </w:pPr>
    </w:p>
    <w:sectPr w:rsidR="00AC0F5F" w:rsidRPr="00AC0F5F" w:rsidSect="00A7565B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8F0" w:rsidRDefault="002758F0" w:rsidP="008F66AE">
      <w:pPr>
        <w:spacing w:after="0" w:line="240" w:lineRule="auto"/>
      </w:pPr>
      <w:r>
        <w:separator/>
      </w:r>
    </w:p>
  </w:endnote>
  <w:endnote w:type="continuationSeparator" w:id="0">
    <w:p w:rsidR="002758F0" w:rsidRDefault="002758F0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Pr="0008399D" w:rsidRDefault="00161C67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425E4C04" wp14:editId="36971969">
              <wp:simplePos x="0" y="0"/>
              <wp:positionH relativeFrom="page">
                <wp:align>center</wp:align>
              </wp:positionH>
              <wp:positionV relativeFrom="page">
                <wp:posOffset>9258340</wp:posOffset>
              </wp:positionV>
              <wp:extent cx="7752080" cy="809625"/>
              <wp:effectExtent l="0" t="0" r="19050" b="9525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729pt;width:610.4pt;height:63.75pt;flip:y;z-index:251666432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rFonts w:ascii="Tahoma" w:hAnsi="Tahoma" w:cs="Tahoma"/>
        <w:b/>
        <w:color w:val="92D050"/>
        <w:sz w:val="20"/>
      </w:rPr>
      <w:t xml:space="preserve">Revisado por: </w:t>
    </w:r>
    <w:proofErr w:type="spellStart"/>
    <w:r>
      <w:rPr>
        <w:rFonts w:ascii="Tahoma" w:hAnsi="Tahoma" w:cs="Tahoma"/>
        <w:sz w:val="20"/>
      </w:rPr>
      <w:t>Efrain</w:t>
    </w:r>
    <w:proofErr w:type="spellEnd"/>
    <w:r>
      <w:rPr>
        <w:rFonts w:ascii="Tahoma" w:hAnsi="Tahoma" w:cs="Tahoma"/>
        <w:sz w:val="20"/>
      </w:rPr>
      <w:t xml:space="preserve"> Astudillo y Andrea Cáceres 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265589">
      <w:rPr>
        <w:rFonts w:ascii="Tahoma" w:hAnsi="Tahoma" w:cs="Tahoma"/>
        <w:sz w:val="20"/>
      </w:rPr>
      <w:t xml:space="preserve">Jennifer </w:t>
    </w:r>
    <w:proofErr w:type="spellStart"/>
    <w:r w:rsidRPr="00265589">
      <w:rPr>
        <w:rFonts w:ascii="Tahoma" w:hAnsi="Tahoma" w:cs="Tahoma"/>
        <w:sz w:val="20"/>
      </w:rPr>
      <w:t>Bermeo</w:t>
    </w:r>
    <w:proofErr w:type="spellEnd"/>
    <w:r w:rsidRPr="00265589">
      <w:rPr>
        <w:rFonts w:ascii="Tahoma" w:hAnsi="Tahoma" w:cs="Tahoma"/>
        <w:sz w:val="20"/>
      </w:rPr>
      <w:t xml:space="preserve">, </w:t>
    </w:r>
    <w:proofErr w:type="spellStart"/>
    <w:r>
      <w:rPr>
        <w:rFonts w:ascii="Tahoma" w:hAnsi="Tahoma" w:cs="Tahoma"/>
        <w:sz w:val="20"/>
      </w:rPr>
      <w:t>Brick</w:t>
    </w:r>
    <w:proofErr w:type="spellEnd"/>
    <w:r>
      <w:rPr>
        <w:rFonts w:ascii="Tahoma" w:hAnsi="Tahoma" w:cs="Tahoma"/>
        <w:sz w:val="20"/>
      </w:rPr>
      <w:t xml:space="preserve"> Reyes, Vanessa Robles y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382B56" w:rsidRPr="00382B56">
      <w:rPr>
        <w:rFonts w:asciiTheme="majorHAnsi" w:hAnsiTheme="majorHAnsi" w:cstheme="majorHAnsi"/>
        <w:b/>
        <w:noProof/>
      </w:rPr>
      <w:t>5</w:t>
    </w:r>
    <w:r w:rsidRPr="00284148">
      <w:rPr>
        <w:b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DB69075" wp14:editId="3FD0C500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48EFF1E5"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7226B70" wp14:editId="0E808ABF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6212EDD8"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Default="00161C67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785488">
      <w:rPr>
        <w:rFonts w:ascii="Tahoma" w:hAnsi="Tahoma" w:cs="Tahoma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785488">
      <w:rPr>
        <w:rFonts w:ascii="Tahoma" w:hAnsi="Tahoma" w:cs="Tahoma"/>
        <w:sz w:val="20"/>
      </w:rPr>
      <w:t>Andrea Cáceres, Brick Reyes, Efraín Astudillo</w:t>
    </w:r>
    <w:r>
      <w:rPr>
        <w:rFonts w:asciiTheme="majorHAnsi" w:hAnsiTheme="majorHAnsi" w:cstheme="majorHAnsi"/>
      </w:rPr>
      <w:t>,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382B56" w:rsidRPr="00382B56">
      <w:rPr>
        <w:rFonts w:asciiTheme="majorHAnsi" w:hAnsiTheme="majorHAnsi" w:cstheme="majorHAnsi"/>
        <w:b/>
        <w:noProof/>
      </w:rPr>
      <w:t>1</w:t>
    </w:r>
    <w:r w:rsidRPr="00284148">
      <w:rPr>
        <w:b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4357287A" wp14:editId="01B8B18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293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294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3C959E48">
            <v:group id="Group 27" o:spid="_x0000_s1026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6dQscAAADcAAAADwAAAGRycy9kb3ducmV2LnhtbESP3WrCQBSE7wu+w3IKvZG6MUhrU9cg&#10;QkWK4F+ht6fZYxKSPRuya0x9elco9HKYmW+YWdqbWnTUutKygvEoAkGcWV1yruDr+PE8BeE8ssba&#10;Min4JQfpfPAww0TbC++pO/hcBAi7BBUU3jeJlC4ryKAb2YY4eCfbGvRBtrnULV4C3NQyjqIXabDk&#10;sFBgQ8uCsupwNgqq4/7zOpQ/w+nqVG/L7+sGd68bpZ4e+8U7CE+9/w//tddaQfw2gfuZcATk/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p1CxwAAANwAAAAPAAAAAAAA&#10;AAAAAAAAAKECAABkcnMvZG93bnJldi54bWxQSwUGAAAAAAQABAD5AAAAlQMAAAAA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MccUA&#10;AADcAAAADwAAAGRycy9kb3ducmV2LnhtbESPQWvCQBSE7wX/w/IKXopuFCw2uooIYiiCGKvnR/aZ&#10;hGbfxuw2if/eLRR6HGbmG2a57k0lWmpcaVnBZByBIM6sLjlX8HXejeYgnEfWWFkmBQ9ysF4NXpYY&#10;a9vxidrU5yJA2MWooPC+jqV0WUEG3djWxMG72cagD7LJpW6wC3BTyWkUvUuDJYeFAmvaFpR9pz9G&#10;QZcd2+v5sJfHt2ti+Z7ct+nlU6nha79ZgPDU+//wXzvRCqYfM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sxx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57E6BE5" wp14:editId="7DFDF559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29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64EBBDA8">
            <v:rect id="Rectangle 26" o:spid="_x0000_s1026" style="position:absolute;margin-left:0;margin-top:0;width:7.15pt;height:62.45pt;z-index:25167462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2BA6147" wp14:editId="1332A3B5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297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 w14:anchorId="2EAD1887">
            <v:rect id="Rectangle 25" o:spid="_x0000_s1026" style="position:absolute;margin-left:0;margin-top:0;width:7.15pt;height:62.45pt;z-index:251673600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8F0" w:rsidRDefault="002758F0" w:rsidP="008F66AE">
      <w:pPr>
        <w:spacing w:after="0" w:line="240" w:lineRule="auto"/>
      </w:pPr>
      <w:r>
        <w:separator/>
      </w:r>
    </w:p>
  </w:footnote>
  <w:footnote w:type="continuationSeparator" w:id="0">
    <w:p w:rsidR="002758F0" w:rsidRDefault="002758F0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Default="00161C67">
    <w:pPr>
      <w:pStyle w:val="Encabezad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737B3F50" wp14:editId="5A38CA89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82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BEC7F4" wp14:editId="6509C1D7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1C67" w:rsidRPr="007027D9" w:rsidRDefault="00161C67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</w:t>
                          </w:r>
                          <w:r w:rsidR="00831E77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85488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Estándar de Implementación     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="00831E77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Efrain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Astudillo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</w:t>
                          </w:r>
                          <w:r w:rsidR="00831E77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17/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="00831E77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6/20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12</w:t>
                          </w:r>
                        </w:p>
                        <w:p w:rsidR="00161C67" w:rsidRDefault="00161C67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161C67" w:rsidRPr="007027D9" w:rsidRDefault="00161C67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</w:t>
                    </w:r>
                    <w:r w:rsidR="00831E77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85488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Estándar de Implementación     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="00831E77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proofErr w:type="spellStart"/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Efrain</w:t>
                    </w:r>
                    <w:proofErr w:type="spellEnd"/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Astudillo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831E77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17/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="00831E77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6/20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12</w:t>
                    </w:r>
                  </w:p>
                  <w:p w:rsidR="00161C67" w:rsidRDefault="00161C67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C67" w:rsidRDefault="00161C67">
    <w:pPr>
      <w:pStyle w:val="Encabezado"/>
    </w:pPr>
    <w:r w:rsidRPr="00F20D50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5779CE" wp14:editId="5AE8CB6C">
              <wp:simplePos x="0" y="0"/>
              <wp:positionH relativeFrom="column">
                <wp:posOffset>-4445</wp:posOffset>
              </wp:positionH>
              <wp:positionV relativeFrom="paragraph">
                <wp:posOffset>-135255</wp:posOffset>
              </wp:positionV>
              <wp:extent cx="5107940" cy="657225"/>
              <wp:effectExtent l="0" t="0" r="16510" b="28575"/>
              <wp:wrapNone/>
              <wp:docPr id="29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61C67" w:rsidRPr="007027D9" w:rsidRDefault="00161C67" w:rsidP="00F20D50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85488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Documento de Diseño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3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Efrain Astudillo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09-02-12</w:t>
                          </w:r>
                        </w:p>
                        <w:p w:rsidR="00161C67" w:rsidRDefault="00161C67" w:rsidP="00F20D50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.35pt;margin-top:-10.65pt;width:402.2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" strokecolor="#92d050">
              <v:textbox>
                <w:txbxContent>
                  <w:p w:rsidR="00161C67" w:rsidRPr="007027D9" w:rsidRDefault="00161C67" w:rsidP="00F20D50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85488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Documento de Diseño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3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Efrain Astudillo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09-02-12</w:t>
                    </w:r>
                  </w:p>
                  <w:p w:rsidR="00161C67" w:rsidRDefault="00161C67" w:rsidP="00F20D50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  <w:r w:rsidRPr="00F20D50">
      <w:rPr>
        <w:noProof/>
      </w:rPr>
      <w:drawing>
        <wp:anchor distT="0" distB="0" distL="114300" distR="114300" simplePos="0" relativeHeight="251671552" behindDoc="0" locked="0" layoutInCell="1" allowOverlap="1" wp14:anchorId="2FD0C42E" wp14:editId="7702D94C">
          <wp:simplePos x="0" y="0"/>
          <wp:positionH relativeFrom="column">
            <wp:posOffset>5852160</wp:posOffset>
          </wp:positionH>
          <wp:positionV relativeFrom="paragraph">
            <wp:posOffset>-116840</wp:posOffset>
          </wp:positionV>
          <wp:extent cx="1559560" cy="648335"/>
          <wp:effectExtent l="0" t="0" r="2540" b="0"/>
          <wp:wrapThrough wrapText="bothSides">
            <wp:wrapPolygon edited="0">
              <wp:start x="4221" y="0"/>
              <wp:lineTo x="0" y="5712"/>
              <wp:lineTo x="0" y="8885"/>
              <wp:lineTo x="264" y="14597"/>
              <wp:lineTo x="2111" y="20310"/>
              <wp:lineTo x="3958" y="20944"/>
              <wp:lineTo x="5541" y="20944"/>
              <wp:lineTo x="21107" y="13963"/>
              <wp:lineTo x="21371" y="11424"/>
              <wp:lineTo x="21371" y="3173"/>
              <wp:lineTo x="5805" y="0"/>
              <wp:lineTo x="4221" y="0"/>
            </wp:wrapPolygon>
          </wp:wrapThrough>
          <wp:docPr id="90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2443"/>
    <w:multiLevelType w:val="multilevel"/>
    <w:tmpl w:val="8DE4E4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29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F4C7DCA"/>
    <w:multiLevelType w:val="multilevel"/>
    <w:tmpl w:val="F6AA7FE0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76923C" w:themeColor="accent3" w:themeShade="BF"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  <w:b/>
        <w:color w:val="92D05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  <w:color w:val="92D05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>
    <w:nsid w:val="46D358C1"/>
    <w:multiLevelType w:val="multilevel"/>
    <w:tmpl w:val="8DE4E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7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1E555E"/>
    <w:multiLevelType w:val="multilevel"/>
    <w:tmpl w:val="8DE4E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6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7"/>
  </w:num>
  <w:num w:numId="6">
    <w:abstractNumId w:val="20"/>
  </w:num>
  <w:num w:numId="7">
    <w:abstractNumId w:val="34"/>
  </w:num>
  <w:num w:numId="8">
    <w:abstractNumId w:val="18"/>
  </w:num>
  <w:num w:numId="9">
    <w:abstractNumId w:val="16"/>
  </w:num>
  <w:num w:numId="10">
    <w:abstractNumId w:val="3"/>
  </w:num>
  <w:num w:numId="11">
    <w:abstractNumId w:val="31"/>
  </w:num>
  <w:num w:numId="12">
    <w:abstractNumId w:val="22"/>
  </w:num>
  <w:num w:numId="13">
    <w:abstractNumId w:val="1"/>
  </w:num>
  <w:num w:numId="14">
    <w:abstractNumId w:val="6"/>
  </w:num>
  <w:num w:numId="15">
    <w:abstractNumId w:val="28"/>
  </w:num>
  <w:num w:numId="16">
    <w:abstractNumId w:val="26"/>
  </w:num>
  <w:num w:numId="17">
    <w:abstractNumId w:val="33"/>
  </w:num>
  <w:num w:numId="18">
    <w:abstractNumId w:val="7"/>
  </w:num>
  <w:num w:numId="19">
    <w:abstractNumId w:val="30"/>
  </w:num>
  <w:num w:numId="20">
    <w:abstractNumId w:val="21"/>
  </w:num>
  <w:num w:numId="21">
    <w:abstractNumId w:val="2"/>
  </w:num>
  <w:num w:numId="22">
    <w:abstractNumId w:val="8"/>
  </w:num>
  <w:num w:numId="23">
    <w:abstractNumId w:val="24"/>
  </w:num>
  <w:num w:numId="24">
    <w:abstractNumId w:val="32"/>
  </w:num>
  <w:num w:numId="25">
    <w:abstractNumId w:val="17"/>
  </w:num>
  <w:num w:numId="26">
    <w:abstractNumId w:val="15"/>
  </w:num>
  <w:num w:numId="27">
    <w:abstractNumId w:val="29"/>
  </w:num>
  <w:num w:numId="28">
    <w:abstractNumId w:val="4"/>
  </w:num>
  <w:num w:numId="29">
    <w:abstractNumId w:val="11"/>
  </w:num>
  <w:num w:numId="30">
    <w:abstractNumId w:val="23"/>
  </w:num>
  <w:num w:numId="31">
    <w:abstractNumId w:val="19"/>
  </w:num>
  <w:num w:numId="32">
    <w:abstractNumId w:val="13"/>
  </w:num>
  <w:num w:numId="33">
    <w:abstractNumId w:val="25"/>
  </w:num>
  <w:num w:numId="34">
    <w:abstractNumId w:val="0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A5"/>
    <w:rsid w:val="000033A5"/>
    <w:rsid w:val="00005691"/>
    <w:rsid w:val="00012EFF"/>
    <w:rsid w:val="00026614"/>
    <w:rsid w:val="000413F9"/>
    <w:rsid w:val="00051351"/>
    <w:rsid w:val="00075973"/>
    <w:rsid w:val="0008399D"/>
    <w:rsid w:val="00084147"/>
    <w:rsid w:val="000A4117"/>
    <w:rsid w:val="000B0718"/>
    <w:rsid w:val="000B70DA"/>
    <w:rsid w:val="000E2110"/>
    <w:rsid w:val="000F1ADB"/>
    <w:rsid w:val="0010178D"/>
    <w:rsid w:val="001051A5"/>
    <w:rsid w:val="00140A64"/>
    <w:rsid w:val="001438A6"/>
    <w:rsid w:val="00144AC3"/>
    <w:rsid w:val="001460E4"/>
    <w:rsid w:val="00161C67"/>
    <w:rsid w:val="00167199"/>
    <w:rsid w:val="001677F5"/>
    <w:rsid w:val="00181572"/>
    <w:rsid w:val="0019617E"/>
    <w:rsid w:val="001C3672"/>
    <w:rsid w:val="001C3F83"/>
    <w:rsid w:val="001F4811"/>
    <w:rsid w:val="0020676A"/>
    <w:rsid w:val="0021467F"/>
    <w:rsid w:val="00242DE9"/>
    <w:rsid w:val="00265589"/>
    <w:rsid w:val="00265B7E"/>
    <w:rsid w:val="00267B01"/>
    <w:rsid w:val="002758F0"/>
    <w:rsid w:val="00283392"/>
    <w:rsid w:val="00284148"/>
    <w:rsid w:val="00296C9C"/>
    <w:rsid w:val="002A2A31"/>
    <w:rsid w:val="002A2CE3"/>
    <w:rsid w:val="002B5A38"/>
    <w:rsid w:val="002B614B"/>
    <w:rsid w:val="002C29D4"/>
    <w:rsid w:val="002D7A94"/>
    <w:rsid w:val="002E4A94"/>
    <w:rsid w:val="002F2997"/>
    <w:rsid w:val="003039B8"/>
    <w:rsid w:val="003110F6"/>
    <w:rsid w:val="00316140"/>
    <w:rsid w:val="00321AED"/>
    <w:rsid w:val="003228DB"/>
    <w:rsid w:val="00337887"/>
    <w:rsid w:val="00340BE3"/>
    <w:rsid w:val="0034195B"/>
    <w:rsid w:val="00357CF6"/>
    <w:rsid w:val="00365B0A"/>
    <w:rsid w:val="00382B56"/>
    <w:rsid w:val="003856B6"/>
    <w:rsid w:val="00390764"/>
    <w:rsid w:val="003B121F"/>
    <w:rsid w:val="003B1687"/>
    <w:rsid w:val="00403BC2"/>
    <w:rsid w:val="00434B9A"/>
    <w:rsid w:val="004535D7"/>
    <w:rsid w:val="00456EE5"/>
    <w:rsid w:val="004667EF"/>
    <w:rsid w:val="0047057B"/>
    <w:rsid w:val="0047085B"/>
    <w:rsid w:val="00476119"/>
    <w:rsid w:val="004825D8"/>
    <w:rsid w:val="00483064"/>
    <w:rsid w:val="004A0F8D"/>
    <w:rsid w:val="004A7B63"/>
    <w:rsid w:val="004B1577"/>
    <w:rsid w:val="004B5574"/>
    <w:rsid w:val="004E44CC"/>
    <w:rsid w:val="004E590B"/>
    <w:rsid w:val="004F6C74"/>
    <w:rsid w:val="004F6F51"/>
    <w:rsid w:val="00512184"/>
    <w:rsid w:val="00524411"/>
    <w:rsid w:val="005368A1"/>
    <w:rsid w:val="00540CF3"/>
    <w:rsid w:val="005554EA"/>
    <w:rsid w:val="00561F16"/>
    <w:rsid w:val="00583509"/>
    <w:rsid w:val="00594302"/>
    <w:rsid w:val="005A15E8"/>
    <w:rsid w:val="005A7DE8"/>
    <w:rsid w:val="005C1D5C"/>
    <w:rsid w:val="005C5411"/>
    <w:rsid w:val="005C75EB"/>
    <w:rsid w:val="005C77F6"/>
    <w:rsid w:val="005E0AE1"/>
    <w:rsid w:val="00616E8D"/>
    <w:rsid w:val="0065180C"/>
    <w:rsid w:val="006605BB"/>
    <w:rsid w:val="006606E3"/>
    <w:rsid w:val="00663130"/>
    <w:rsid w:val="006703AA"/>
    <w:rsid w:val="006916DF"/>
    <w:rsid w:val="00691B5C"/>
    <w:rsid w:val="006A418F"/>
    <w:rsid w:val="007027D9"/>
    <w:rsid w:val="00722708"/>
    <w:rsid w:val="00731B0C"/>
    <w:rsid w:val="0074751F"/>
    <w:rsid w:val="007648E0"/>
    <w:rsid w:val="00785488"/>
    <w:rsid w:val="007B379F"/>
    <w:rsid w:val="007B7BAA"/>
    <w:rsid w:val="007C3394"/>
    <w:rsid w:val="007C6047"/>
    <w:rsid w:val="007D3524"/>
    <w:rsid w:val="008017A0"/>
    <w:rsid w:val="00824AAB"/>
    <w:rsid w:val="00831E77"/>
    <w:rsid w:val="0083561A"/>
    <w:rsid w:val="00850126"/>
    <w:rsid w:val="00855FC8"/>
    <w:rsid w:val="00872CFD"/>
    <w:rsid w:val="00883E74"/>
    <w:rsid w:val="00894F6E"/>
    <w:rsid w:val="008B266D"/>
    <w:rsid w:val="008B6514"/>
    <w:rsid w:val="008B72D7"/>
    <w:rsid w:val="008F2BF7"/>
    <w:rsid w:val="008F66AE"/>
    <w:rsid w:val="00921A53"/>
    <w:rsid w:val="0092627D"/>
    <w:rsid w:val="009447D8"/>
    <w:rsid w:val="009548BB"/>
    <w:rsid w:val="0095556D"/>
    <w:rsid w:val="00966C2C"/>
    <w:rsid w:val="00981160"/>
    <w:rsid w:val="009976BF"/>
    <w:rsid w:val="009E7D39"/>
    <w:rsid w:val="009F0C73"/>
    <w:rsid w:val="009F17C3"/>
    <w:rsid w:val="00A05501"/>
    <w:rsid w:val="00A205E7"/>
    <w:rsid w:val="00A24ED0"/>
    <w:rsid w:val="00A44367"/>
    <w:rsid w:val="00A7565B"/>
    <w:rsid w:val="00A870F6"/>
    <w:rsid w:val="00AA01D4"/>
    <w:rsid w:val="00AB41C6"/>
    <w:rsid w:val="00AC0F5F"/>
    <w:rsid w:val="00AD70CD"/>
    <w:rsid w:val="00AE1376"/>
    <w:rsid w:val="00B04500"/>
    <w:rsid w:val="00B12CF0"/>
    <w:rsid w:val="00B3706A"/>
    <w:rsid w:val="00B37AEF"/>
    <w:rsid w:val="00B45566"/>
    <w:rsid w:val="00B57756"/>
    <w:rsid w:val="00B64CF2"/>
    <w:rsid w:val="00B66B48"/>
    <w:rsid w:val="00B70A42"/>
    <w:rsid w:val="00B83FCA"/>
    <w:rsid w:val="00B87B7E"/>
    <w:rsid w:val="00B94FEB"/>
    <w:rsid w:val="00BA257D"/>
    <w:rsid w:val="00BC44A7"/>
    <w:rsid w:val="00BC717C"/>
    <w:rsid w:val="00BD69CA"/>
    <w:rsid w:val="00BF124B"/>
    <w:rsid w:val="00C0751E"/>
    <w:rsid w:val="00C10BD4"/>
    <w:rsid w:val="00C27F60"/>
    <w:rsid w:val="00C337A9"/>
    <w:rsid w:val="00C475D4"/>
    <w:rsid w:val="00C5098B"/>
    <w:rsid w:val="00C645A9"/>
    <w:rsid w:val="00C74196"/>
    <w:rsid w:val="00C91D30"/>
    <w:rsid w:val="00C96218"/>
    <w:rsid w:val="00CA41DA"/>
    <w:rsid w:val="00CA4CE9"/>
    <w:rsid w:val="00CB21C1"/>
    <w:rsid w:val="00CC5F0F"/>
    <w:rsid w:val="00CD1B05"/>
    <w:rsid w:val="00D052C6"/>
    <w:rsid w:val="00D36F88"/>
    <w:rsid w:val="00D5367E"/>
    <w:rsid w:val="00D618E3"/>
    <w:rsid w:val="00D65F9C"/>
    <w:rsid w:val="00D93494"/>
    <w:rsid w:val="00DA103B"/>
    <w:rsid w:val="00DD447D"/>
    <w:rsid w:val="00DE33C1"/>
    <w:rsid w:val="00E031F1"/>
    <w:rsid w:val="00E11FB6"/>
    <w:rsid w:val="00E1626D"/>
    <w:rsid w:val="00E30FA6"/>
    <w:rsid w:val="00E35E5B"/>
    <w:rsid w:val="00E3768A"/>
    <w:rsid w:val="00E50444"/>
    <w:rsid w:val="00E51EC7"/>
    <w:rsid w:val="00E550FF"/>
    <w:rsid w:val="00E65F7C"/>
    <w:rsid w:val="00E67EAC"/>
    <w:rsid w:val="00E860B4"/>
    <w:rsid w:val="00E94820"/>
    <w:rsid w:val="00EA2FD4"/>
    <w:rsid w:val="00EA3D81"/>
    <w:rsid w:val="00EC12D7"/>
    <w:rsid w:val="00EE10F0"/>
    <w:rsid w:val="00EF47F0"/>
    <w:rsid w:val="00EF7472"/>
    <w:rsid w:val="00F12962"/>
    <w:rsid w:val="00F20D50"/>
    <w:rsid w:val="00F34467"/>
    <w:rsid w:val="00F453A6"/>
    <w:rsid w:val="00F63578"/>
    <w:rsid w:val="00F755AB"/>
    <w:rsid w:val="00F8766C"/>
    <w:rsid w:val="00F95F95"/>
    <w:rsid w:val="00FA3A84"/>
    <w:rsid w:val="00FC627A"/>
    <w:rsid w:val="00FD61AE"/>
    <w:rsid w:val="00FE0E4A"/>
    <w:rsid w:val="00FF0BCE"/>
    <w:rsid w:val="00FF5C86"/>
    <w:rsid w:val="00FF65A0"/>
    <w:rsid w:val="299DB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99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paragraph" w:styleId="Epgrafe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  <w:style w:type="table" w:styleId="Tablaconcuadrcula">
    <w:name w:val="Table Grid"/>
    <w:basedOn w:val="Tablanormal"/>
    <w:uiPriority w:val="59"/>
    <w:rsid w:val="00242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clara-nfasis3">
    <w:name w:val="Light Grid Accent 3"/>
    <w:basedOn w:val="Tablanormal"/>
    <w:uiPriority w:val="62"/>
    <w:rsid w:val="00242D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99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paragraph" w:styleId="Epgrafe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  <w:style w:type="table" w:styleId="Tablaconcuadrcula">
    <w:name w:val="Table Grid"/>
    <w:basedOn w:val="Tablanormal"/>
    <w:uiPriority w:val="59"/>
    <w:rsid w:val="00242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clara-nfasis3">
    <w:name w:val="Light Grid Accent 3"/>
    <w:basedOn w:val="Tablanormal"/>
    <w:uiPriority w:val="62"/>
    <w:rsid w:val="00242D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ocuments\9no%20Semestre\Ingeneria%20de%20Software\ProyectoSW1-CalpEspol\plantillaDocumentacion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675C2F4-0B97-41E4-A5A2-AED8E6A6D61C}" type="doc">
      <dgm:prSet loTypeId="urn:microsoft.com/office/officeart/2005/8/layout/hierarchy3" loCatId="hierarchy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es-ES"/>
        </a:p>
      </dgm:t>
    </dgm:pt>
    <dgm:pt modelId="{414A73BC-92F0-4473-98A4-9C8300B85A95}">
      <dgm:prSet phldrT="[Texto]"/>
      <dgm:spPr/>
      <dgm:t>
        <a:bodyPr/>
        <a:lstStyle/>
        <a:p>
          <a:r>
            <a:rPr lang="es-ES"/>
            <a:t>NombreApp</a:t>
          </a:r>
        </a:p>
      </dgm:t>
    </dgm:pt>
    <dgm:pt modelId="{87119A8F-EFEF-45F1-BC9C-0128C7D64907}" type="parTrans" cxnId="{04B6C526-4E7F-4079-87BF-F9F35C9F327B}">
      <dgm:prSet/>
      <dgm:spPr/>
      <dgm:t>
        <a:bodyPr/>
        <a:lstStyle/>
        <a:p>
          <a:endParaRPr lang="es-ES"/>
        </a:p>
      </dgm:t>
    </dgm:pt>
    <dgm:pt modelId="{93B7FCC5-A33F-46DD-917D-D7AB0CE3E146}" type="sibTrans" cxnId="{04B6C526-4E7F-4079-87BF-F9F35C9F327B}">
      <dgm:prSet/>
      <dgm:spPr/>
      <dgm:t>
        <a:bodyPr/>
        <a:lstStyle/>
        <a:p>
          <a:endParaRPr lang="es-ES"/>
        </a:p>
      </dgm:t>
    </dgm:pt>
    <dgm:pt modelId="{52B7FC40-791C-492A-A0D8-A282AC437034}">
      <dgm:prSet phldrT="[Texto]"/>
      <dgm:spPr/>
      <dgm:t>
        <a:bodyPr/>
        <a:lstStyle/>
        <a:p>
          <a:r>
            <a:rPr lang="es-ES"/>
            <a:t>templates</a:t>
          </a:r>
        </a:p>
      </dgm:t>
    </dgm:pt>
    <dgm:pt modelId="{F8B88D87-C0FC-4EE3-808B-B5FD0C87AA77}" type="parTrans" cxnId="{598E8BA0-1EC6-4780-AB11-7CD1052C4B33}">
      <dgm:prSet/>
      <dgm:spPr/>
      <dgm:t>
        <a:bodyPr/>
        <a:lstStyle/>
        <a:p>
          <a:endParaRPr lang="es-ES"/>
        </a:p>
      </dgm:t>
    </dgm:pt>
    <dgm:pt modelId="{6306C2CE-BAE6-4450-8959-9A04EFED37CA}" type="sibTrans" cxnId="{598E8BA0-1EC6-4780-AB11-7CD1052C4B33}">
      <dgm:prSet/>
      <dgm:spPr/>
      <dgm:t>
        <a:bodyPr/>
        <a:lstStyle/>
        <a:p>
          <a:endParaRPr lang="es-ES"/>
        </a:p>
      </dgm:t>
    </dgm:pt>
    <dgm:pt modelId="{82DB8665-A02F-4A79-97A0-FD31A964D461}">
      <dgm:prSet phldrT="[Texto]"/>
      <dgm:spPr/>
      <dgm:t>
        <a:bodyPr/>
        <a:lstStyle/>
        <a:p>
          <a:r>
            <a:rPr lang="es-ES"/>
            <a:t>actions</a:t>
          </a:r>
        </a:p>
      </dgm:t>
    </dgm:pt>
    <dgm:pt modelId="{AB133130-0756-4849-BB44-9C6FCA837E5C}" type="parTrans" cxnId="{B5456B96-7F23-482A-80A6-D1BCB111C8FB}">
      <dgm:prSet/>
      <dgm:spPr/>
      <dgm:t>
        <a:bodyPr/>
        <a:lstStyle/>
        <a:p>
          <a:endParaRPr lang="es-ES"/>
        </a:p>
      </dgm:t>
    </dgm:pt>
    <dgm:pt modelId="{FACA6DA4-2FF7-4069-A2C8-53081504EF63}" type="sibTrans" cxnId="{B5456B96-7F23-482A-80A6-D1BCB111C8FB}">
      <dgm:prSet/>
      <dgm:spPr/>
      <dgm:t>
        <a:bodyPr/>
        <a:lstStyle/>
        <a:p>
          <a:endParaRPr lang="es-ES"/>
        </a:p>
      </dgm:t>
    </dgm:pt>
    <dgm:pt modelId="{2C4C3622-E67E-4630-8676-EDA2E1BF5CA4}">
      <dgm:prSet phldrT="[Texto]"/>
      <dgm:spPr/>
      <dgm:t>
        <a:bodyPr/>
        <a:lstStyle/>
        <a:p>
          <a:r>
            <a:rPr lang="es-ES"/>
            <a:t>config</a:t>
          </a:r>
        </a:p>
      </dgm:t>
    </dgm:pt>
    <dgm:pt modelId="{4A6049C4-974F-4BFE-B976-72AD6AEB2986}" type="parTrans" cxnId="{2EF19CC5-1691-425C-ABB3-AB1E0533084F}">
      <dgm:prSet/>
      <dgm:spPr/>
      <dgm:t>
        <a:bodyPr/>
        <a:lstStyle/>
        <a:p>
          <a:endParaRPr lang="en-US"/>
        </a:p>
      </dgm:t>
    </dgm:pt>
    <dgm:pt modelId="{516E2DA5-8ED0-49A0-BFF4-30DB31F7D87C}" type="sibTrans" cxnId="{2EF19CC5-1691-425C-ABB3-AB1E0533084F}">
      <dgm:prSet/>
      <dgm:spPr/>
      <dgm:t>
        <a:bodyPr/>
        <a:lstStyle/>
        <a:p>
          <a:endParaRPr lang="en-US"/>
        </a:p>
      </dgm:t>
    </dgm:pt>
    <dgm:pt modelId="{55F2F200-ED0D-4DE4-8F3C-1A76FF406031}" type="pres">
      <dgm:prSet presAssocID="{1675C2F4-0B97-41E4-A5A2-AED8E6A6D61C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C"/>
        </a:p>
      </dgm:t>
    </dgm:pt>
    <dgm:pt modelId="{E288EF87-38C3-4DAF-B126-6D12FFB7053B}" type="pres">
      <dgm:prSet presAssocID="{414A73BC-92F0-4473-98A4-9C8300B85A95}" presName="root" presStyleCnt="0"/>
      <dgm:spPr/>
      <dgm:t>
        <a:bodyPr/>
        <a:lstStyle/>
        <a:p>
          <a:endParaRPr lang="es-EC"/>
        </a:p>
      </dgm:t>
    </dgm:pt>
    <dgm:pt modelId="{C20051AB-EED3-444A-BD02-0809C637C0B5}" type="pres">
      <dgm:prSet presAssocID="{414A73BC-92F0-4473-98A4-9C8300B85A95}" presName="rootComposite" presStyleCnt="0"/>
      <dgm:spPr/>
      <dgm:t>
        <a:bodyPr/>
        <a:lstStyle/>
        <a:p>
          <a:endParaRPr lang="es-EC"/>
        </a:p>
      </dgm:t>
    </dgm:pt>
    <dgm:pt modelId="{482D1DEB-BAA4-4C2F-B2D4-1879A97479FE}" type="pres">
      <dgm:prSet presAssocID="{414A73BC-92F0-4473-98A4-9C8300B85A95}" presName="rootText" presStyleLbl="node1" presStyleIdx="0" presStyleCnt="1"/>
      <dgm:spPr/>
      <dgm:t>
        <a:bodyPr/>
        <a:lstStyle/>
        <a:p>
          <a:endParaRPr lang="es-ES"/>
        </a:p>
      </dgm:t>
    </dgm:pt>
    <dgm:pt modelId="{8080B146-4E82-4491-B5CE-D3033F4F72C7}" type="pres">
      <dgm:prSet presAssocID="{414A73BC-92F0-4473-98A4-9C8300B85A95}" presName="rootConnector" presStyleLbl="node1" presStyleIdx="0" presStyleCnt="1"/>
      <dgm:spPr/>
      <dgm:t>
        <a:bodyPr/>
        <a:lstStyle/>
        <a:p>
          <a:endParaRPr lang="es-EC"/>
        </a:p>
      </dgm:t>
    </dgm:pt>
    <dgm:pt modelId="{6B3B8734-0A82-42FC-8880-7EDAEF914CB3}" type="pres">
      <dgm:prSet presAssocID="{414A73BC-92F0-4473-98A4-9C8300B85A95}" presName="childShape" presStyleCnt="0"/>
      <dgm:spPr/>
      <dgm:t>
        <a:bodyPr/>
        <a:lstStyle/>
        <a:p>
          <a:endParaRPr lang="es-EC"/>
        </a:p>
      </dgm:t>
    </dgm:pt>
    <dgm:pt modelId="{B58E27BE-A886-4E9E-A988-CD3B41C39A21}" type="pres">
      <dgm:prSet presAssocID="{F8B88D87-C0FC-4EE3-808B-B5FD0C87AA77}" presName="Name13" presStyleLbl="parChTrans1D2" presStyleIdx="0" presStyleCnt="3"/>
      <dgm:spPr/>
      <dgm:t>
        <a:bodyPr/>
        <a:lstStyle/>
        <a:p>
          <a:endParaRPr lang="es-EC"/>
        </a:p>
      </dgm:t>
    </dgm:pt>
    <dgm:pt modelId="{4FA5787C-87D6-4EBA-9D59-2B5709417D20}" type="pres">
      <dgm:prSet presAssocID="{52B7FC40-791C-492A-A0D8-A282AC437034}" presName="childText" presStyleLbl="bgAcc1" presStyleIdx="0" presStyleCnt="3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0C69200-7624-4BB8-A3FD-1161C37D843D}" type="pres">
      <dgm:prSet presAssocID="{AB133130-0756-4849-BB44-9C6FCA837E5C}" presName="Name13" presStyleLbl="parChTrans1D2" presStyleIdx="1" presStyleCnt="3"/>
      <dgm:spPr/>
      <dgm:t>
        <a:bodyPr/>
        <a:lstStyle/>
        <a:p>
          <a:endParaRPr lang="es-EC"/>
        </a:p>
      </dgm:t>
    </dgm:pt>
    <dgm:pt modelId="{9605EB70-249D-4304-90C9-222E11288E4E}" type="pres">
      <dgm:prSet presAssocID="{82DB8665-A02F-4A79-97A0-FD31A964D461}" presName="childText" presStyleLbl="bgAcc1" presStyleIdx="1" presStyleCnt="3">
        <dgm:presLayoutVars>
          <dgm:bulletEnabled val="1"/>
        </dgm:presLayoutVars>
      </dgm:prSet>
      <dgm:spPr/>
      <dgm:t>
        <a:bodyPr/>
        <a:lstStyle/>
        <a:p>
          <a:endParaRPr lang="es-EC"/>
        </a:p>
      </dgm:t>
    </dgm:pt>
    <dgm:pt modelId="{114259DF-FA02-4015-8803-A734EFE6CD01}" type="pres">
      <dgm:prSet presAssocID="{4A6049C4-974F-4BFE-B976-72AD6AEB2986}" presName="Name13" presStyleLbl="parChTrans1D2" presStyleIdx="2" presStyleCnt="3"/>
      <dgm:spPr/>
      <dgm:t>
        <a:bodyPr/>
        <a:lstStyle/>
        <a:p>
          <a:endParaRPr lang="es-ES"/>
        </a:p>
      </dgm:t>
    </dgm:pt>
    <dgm:pt modelId="{A0912B6F-3069-4F56-904B-1675198D1DF1}" type="pres">
      <dgm:prSet presAssocID="{2C4C3622-E67E-4630-8676-EDA2E1BF5CA4}" presName="childText" presStyleLbl="b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A01C6F3E-052D-4F28-8E9D-2958B2775BF5}" type="presOf" srcId="{414A73BC-92F0-4473-98A4-9C8300B85A95}" destId="{482D1DEB-BAA4-4C2F-B2D4-1879A97479FE}" srcOrd="0" destOrd="0" presId="urn:microsoft.com/office/officeart/2005/8/layout/hierarchy3"/>
    <dgm:cxn modelId="{2EF19CC5-1691-425C-ABB3-AB1E0533084F}" srcId="{414A73BC-92F0-4473-98A4-9C8300B85A95}" destId="{2C4C3622-E67E-4630-8676-EDA2E1BF5CA4}" srcOrd="2" destOrd="0" parTransId="{4A6049C4-974F-4BFE-B976-72AD6AEB2986}" sibTransId="{516E2DA5-8ED0-49A0-BFF4-30DB31F7D87C}"/>
    <dgm:cxn modelId="{46793FD4-4C22-41EC-BD60-B7F56EBFC879}" type="presOf" srcId="{AB133130-0756-4849-BB44-9C6FCA837E5C}" destId="{A0C69200-7624-4BB8-A3FD-1161C37D843D}" srcOrd="0" destOrd="0" presId="urn:microsoft.com/office/officeart/2005/8/layout/hierarchy3"/>
    <dgm:cxn modelId="{B5456B96-7F23-482A-80A6-D1BCB111C8FB}" srcId="{414A73BC-92F0-4473-98A4-9C8300B85A95}" destId="{82DB8665-A02F-4A79-97A0-FD31A964D461}" srcOrd="1" destOrd="0" parTransId="{AB133130-0756-4849-BB44-9C6FCA837E5C}" sibTransId="{FACA6DA4-2FF7-4069-A2C8-53081504EF63}"/>
    <dgm:cxn modelId="{B388A84C-7096-4992-9D4A-FF74C076507B}" type="presOf" srcId="{1675C2F4-0B97-41E4-A5A2-AED8E6A6D61C}" destId="{55F2F200-ED0D-4DE4-8F3C-1A76FF406031}" srcOrd="0" destOrd="0" presId="urn:microsoft.com/office/officeart/2005/8/layout/hierarchy3"/>
    <dgm:cxn modelId="{8F2A4233-068E-4F04-A678-90C7BF6DCF5E}" type="presOf" srcId="{52B7FC40-791C-492A-A0D8-A282AC437034}" destId="{4FA5787C-87D6-4EBA-9D59-2B5709417D20}" srcOrd="0" destOrd="0" presId="urn:microsoft.com/office/officeart/2005/8/layout/hierarchy3"/>
    <dgm:cxn modelId="{4FCE114E-6D5E-4ED6-9275-19A0C5209951}" type="presOf" srcId="{82DB8665-A02F-4A79-97A0-FD31A964D461}" destId="{9605EB70-249D-4304-90C9-222E11288E4E}" srcOrd="0" destOrd="0" presId="urn:microsoft.com/office/officeart/2005/8/layout/hierarchy3"/>
    <dgm:cxn modelId="{C33CE6D7-D160-44F3-9662-67F104F17727}" type="presOf" srcId="{414A73BC-92F0-4473-98A4-9C8300B85A95}" destId="{8080B146-4E82-4491-B5CE-D3033F4F72C7}" srcOrd="1" destOrd="0" presId="urn:microsoft.com/office/officeart/2005/8/layout/hierarchy3"/>
    <dgm:cxn modelId="{B70AA3C0-1A3B-4D22-9D14-4F593AC0EEF9}" type="presOf" srcId="{F8B88D87-C0FC-4EE3-808B-B5FD0C87AA77}" destId="{B58E27BE-A886-4E9E-A988-CD3B41C39A21}" srcOrd="0" destOrd="0" presId="urn:microsoft.com/office/officeart/2005/8/layout/hierarchy3"/>
    <dgm:cxn modelId="{04B6C526-4E7F-4079-87BF-F9F35C9F327B}" srcId="{1675C2F4-0B97-41E4-A5A2-AED8E6A6D61C}" destId="{414A73BC-92F0-4473-98A4-9C8300B85A95}" srcOrd="0" destOrd="0" parTransId="{87119A8F-EFEF-45F1-BC9C-0128C7D64907}" sibTransId="{93B7FCC5-A33F-46DD-917D-D7AB0CE3E146}"/>
    <dgm:cxn modelId="{598E8BA0-1EC6-4780-AB11-7CD1052C4B33}" srcId="{414A73BC-92F0-4473-98A4-9C8300B85A95}" destId="{52B7FC40-791C-492A-A0D8-A282AC437034}" srcOrd="0" destOrd="0" parTransId="{F8B88D87-C0FC-4EE3-808B-B5FD0C87AA77}" sibTransId="{6306C2CE-BAE6-4450-8959-9A04EFED37CA}"/>
    <dgm:cxn modelId="{091101B0-2390-4558-879D-B9A9E7E79FF9}" type="presOf" srcId="{2C4C3622-E67E-4630-8676-EDA2E1BF5CA4}" destId="{A0912B6F-3069-4F56-904B-1675198D1DF1}" srcOrd="0" destOrd="0" presId="urn:microsoft.com/office/officeart/2005/8/layout/hierarchy3"/>
    <dgm:cxn modelId="{CA0A732A-F06E-4DDA-AF35-BAD9826196B4}" type="presOf" srcId="{4A6049C4-974F-4BFE-B976-72AD6AEB2986}" destId="{114259DF-FA02-4015-8803-A734EFE6CD01}" srcOrd="0" destOrd="0" presId="urn:microsoft.com/office/officeart/2005/8/layout/hierarchy3"/>
    <dgm:cxn modelId="{F4FBEB83-C7A6-4042-8765-2B692AC43CCC}" type="presParOf" srcId="{55F2F200-ED0D-4DE4-8F3C-1A76FF406031}" destId="{E288EF87-38C3-4DAF-B126-6D12FFB7053B}" srcOrd="0" destOrd="0" presId="urn:microsoft.com/office/officeart/2005/8/layout/hierarchy3"/>
    <dgm:cxn modelId="{BA4B91AC-0F1F-4541-B8DC-7548A4803DBC}" type="presParOf" srcId="{E288EF87-38C3-4DAF-B126-6D12FFB7053B}" destId="{C20051AB-EED3-444A-BD02-0809C637C0B5}" srcOrd="0" destOrd="0" presId="urn:microsoft.com/office/officeart/2005/8/layout/hierarchy3"/>
    <dgm:cxn modelId="{6B27087A-6BDF-4721-AB2E-C05FC037E59B}" type="presParOf" srcId="{C20051AB-EED3-444A-BD02-0809C637C0B5}" destId="{482D1DEB-BAA4-4C2F-B2D4-1879A97479FE}" srcOrd="0" destOrd="0" presId="urn:microsoft.com/office/officeart/2005/8/layout/hierarchy3"/>
    <dgm:cxn modelId="{603E2086-A529-47DF-802B-2ED2910EBE2D}" type="presParOf" srcId="{C20051AB-EED3-444A-BD02-0809C637C0B5}" destId="{8080B146-4E82-4491-B5CE-D3033F4F72C7}" srcOrd="1" destOrd="0" presId="urn:microsoft.com/office/officeart/2005/8/layout/hierarchy3"/>
    <dgm:cxn modelId="{B6B4CE46-E454-4DD6-A6C5-BF0A14C9FE88}" type="presParOf" srcId="{E288EF87-38C3-4DAF-B126-6D12FFB7053B}" destId="{6B3B8734-0A82-42FC-8880-7EDAEF914CB3}" srcOrd="1" destOrd="0" presId="urn:microsoft.com/office/officeart/2005/8/layout/hierarchy3"/>
    <dgm:cxn modelId="{1E4B8A2F-5BF3-484B-BC77-C58A4266C265}" type="presParOf" srcId="{6B3B8734-0A82-42FC-8880-7EDAEF914CB3}" destId="{B58E27BE-A886-4E9E-A988-CD3B41C39A21}" srcOrd="0" destOrd="0" presId="urn:microsoft.com/office/officeart/2005/8/layout/hierarchy3"/>
    <dgm:cxn modelId="{E27F12F2-F948-4CBB-8FE8-4403F8E94407}" type="presParOf" srcId="{6B3B8734-0A82-42FC-8880-7EDAEF914CB3}" destId="{4FA5787C-87D6-4EBA-9D59-2B5709417D20}" srcOrd="1" destOrd="0" presId="urn:microsoft.com/office/officeart/2005/8/layout/hierarchy3"/>
    <dgm:cxn modelId="{151CFBB9-552F-4D60-B923-339C39C01021}" type="presParOf" srcId="{6B3B8734-0A82-42FC-8880-7EDAEF914CB3}" destId="{A0C69200-7624-4BB8-A3FD-1161C37D843D}" srcOrd="2" destOrd="0" presId="urn:microsoft.com/office/officeart/2005/8/layout/hierarchy3"/>
    <dgm:cxn modelId="{BFAF7622-2258-470D-9833-7D7D1148B912}" type="presParOf" srcId="{6B3B8734-0A82-42FC-8880-7EDAEF914CB3}" destId="{9605EB70-249D-4304-90C9-222E11288E4E}" srcOrd="3" destOrd="0" presId="urn:microsoft.com/office/officeart/2005/8/layout/hierarchy3"/>
    <dgm:cxn modelId="{4BB1A78A-3A79-4A25-9613-5DC990E02865}" type="presParOf" srcId="{6B3B8734-0A82-42FC-8880-7EDAEF914CB3}" destId="{114259DF-FA02-4015-8803-A734EFE6CD01}" srcOrd="4" destOrd="0" presId="urn:microsoft.com/office/officeart/2005/8/layout/hierarchy3"/>
    <dgm:cxn modelId="{BF16DDF1-1ECA-4DD9-9B81-906E5E24E8F9}" type="presParOf" srcId="{6B3B8734-0A82-42FC-8880-7EDAEF914CB3}" destId="{A0912B6F-3069-4F56-904B-1675198D1DF1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2D1DEB-BAA4-4C2F-B2D4-1879A97479FE}">
      <dsp:nvSpPr>
        <dsp:cNvPr id="0" name=""/>
        <dsp:cNvSpPr/>
      </dsp:nvSpPr>
      <dsp:spPr>
        <a:xfrm>
          <a:off x="1914334" y="737"/>
          <a:ext cx="1010031" cy="505015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NombreApp</a:t>
          </a:r>
        </a:p>
      </dsp:txBody>
      <dsp:txXfrm>
        <a:off x="1929125" y="15528"/>
        <a:ext cx="980449" cy="475433"/>
      </dsp:txXfrm>
    </dsp:sp>
    <dsp:sp modelId="{B58E27BE-A886-4E9E-A988-CD3B41C39A21}">
      <dsp:nvSpPr>
        <dsp:cNvPr id="0" name=""/>
        <dsp:cNvSpPr/>
      </dsp:nvSpPr>
      <dsp:spPr>
        <a:xfrm>
          <a:off x="2015337" y="505753"/>
          <a:ext cx="101003" cy="3787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8761"/>
              </a:lnTo>
              <a:lnTo>
                <a:pt x="101003" y="378761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A5787C-87D6-4EBA-9D59-2B5709417D20}">
      <dsp:nvSpPr>
        <dsp:cNvPr id="0" name=""/>
        <dsp:cNvSpPr/>
      </dsp:nvSpPr>
      <dsp:spPr>
        <a:xfrm>
          <a:off x="2116340" y="632007"/>
          <a:ext cx="808025" cy="5050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templates</a:t>
          </a:r>
        </a:p>
      </dsp:txBody>
      <dsp:txXfrm>
        <a:off x="2131131" y="646798"/>
        <a:ext cx="778443" cy="475433"/>
      </dsp:txXfrm>
    </dsp:sp>
    <dsp:sp modelId="{A0C69200-7624-4BB8-A3FD-1161C37D843D}">
      <dsp:nvSpPr>
        <dsp:cNvPr id="0" name=""/>
        <dsp:cNvSpPr/>
      </dsp:nvSpPr>
      <dsp:spPr>
        <a:xfrm>
          <a:off x="2015337" y="505753"/>
          <a:ext cx="101003" cy="1010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0031"/>
              </a:lnTo>
              <a:lnTo>
                <a:pt x="101003" y="1010031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05EB70-249D-4304-90C9-222E11288E4E}">
      <dsp:nvSpPr>
        <dsp:cNvPr id="0" name=""/>
        <dsp:cNvSpPr/>
      </dsp:nvSpPr>
      <dsp:spPr>
        <a:xfrm>
          <a:off x="2116340" y="1263276"/>
          <a:ext cx="808025" cy="5050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153123"/>
              <a:satOff val="-2196"/>
              <a:lumOff val="1280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actions</a:t>
          </a:r>
        </a:p>
      </dsp:txBody>
      <dsp:txXfrm>
        <a:off x="2131131" y="1278067"/>
        <a:ext cx="778443" cy="475433"/>
      </dsp:txXfrm>
    </dsp:sp>
    <dsp:sp modelId="{114259DF-FA02-4015-8803-A734EFE6CD01}">
      <dsp:nvSpPr>
        <dsp:cNvPr id="0" name=""/>
        <dsp:cNvSpPr/>
      </dsp:nvSpPr>
      <dsp:spPr>
        <a:xfrm>
          <a:off x="2015337" y="505753"/>
          <a:ext cx="101003" cy="16413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1300"/>
              </a:lnTo>
              <a:lnTo>
                <a:pt x="101003" y="1641300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912B6F-3069-4F56-904B-1675198D1DF1}">
      <dsp:nvSpPr>
        <dsp:cNvPr id="0" name=""/>
        <dsp:cNvSpPr/>
      </dsp:nvSpPr>
      <dsp:spPr>
        <a:xfrm>
          <a:off x="2116340" y="1894546"/>
          <a:ext cx="808025" cy="5050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306246"/>
              <a:satOff val="-4392"/>
              <a:lumOff val="256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/>
            <a:t>config</a:t>
          </a:r>
        </a:p>
      </dsp:txBody>
      <dsp:txXfrm>
        <a:off x="2131131" y="1909337"/>
        <a:ext cx="778443" cy="4754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7769C-07A0-405A-9FBF-C9A038977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190</TotalTime>
  <Pages>7</Pages>
  <Words>1146</Words>
  <Characters>6308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16</cp:revision>
  <dcterms:created xsi:type="dcterms:W3CDTF">2012-05-28T22:46:00Z</dcterms:created>
  <dcterms:modified xsi:type="dcterms:W3CDTF">2012-08-13T00:42:00Z</dcterms:modified>
</cp:coreProperties>
</file>