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C24EC2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98176" behindDoc="0" locked="0" layoutInCell="1" allowOverlap="1" wp14:anchorId="00637896" wp14:editId="0315BC28">
            <wp:simplePos x="0" y="0"/>
            <wp:positionH relativeFrom="column">
              <wp:posOffset>2148840</wp:posOffset>
            </wp:positionH>
            <wp:positionV relativeFrom="paragraph">
              <wp:posOffset>-10795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4B8F87A2" wp14:editId="5C533D4C">
                <wp:simplePos x="0" y="0"/>
                <wp:positionH relativeFrom="column">
                  <wp:posOffset>-1229360</wp:posOffset>
                </wp:positionH>
                <wp:positionV relativeFrom="page">
                  <wp:posOffset>-3603088</wp:posOffset>
                </wp:positionV>
                <wp:extent cx="8381365" cy="4835525"/>
                <wp:effectExtent l="0" t="0" r="635" b="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83552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6.8pt;margin-top:-283.7pt;width:659.95pt;height:380.75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79778;8381365,154500;0,693607;0,1679778;0,4835525;7561278,4835525;7608365,4694174;8247954,1679778" o:connectangles="0,0,0,0,0,0,0,0"/>
                <w10:wrap anchory="page"/>
              </v:shape>
            </w:pict>
          </mc:Fallback>
        </mc:AlternateContent>
      </w:r>
      <w:r w:rsidR="00AA01D4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C801CC3" wp14:editId="39DC44AD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6A1637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Sinespaciado"/>
        <w:rPr>
          <w:b/>
          <w:sz w:val="40"/>
          <w:szCs w:val="40"/>
        </w:rPr>
      </w:pPr>
    </w:p>
    <w:p w:rsidR="006703AA" w:rsidRPr="00EA3D81" w:rsidRDefault="00861B66" w:rsidP="00861B66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de métricas</w:t>
      </w:r>
    </w:p>
    <w:p w:rsidR="00BA257D" w:rsidRDefault="00E35E5B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52436089" wp14:editId="7DDB50BE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AA01D4" w:rsidP="00BA257D">
      <w:pPr>
        <w:pStyle w:val="Sinespaciado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FFA2" wp14:editId="34CC926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2E4A94" w:rsidP="001B708C">
      <w:pPr>
        <w:jc w:val="center"/>
        <w:rPr>
          <w:rFonts w:ascii="Berlin Sans FB Demi" w:hAnsi="Berlin Sans FB Demi"/>
          <w:sz w:val="30"/>
          <w:szCs w:val="30"/>
        </w:rPr>
      </w:pPr>
      <w:r w:rsidRPr="00EA3D81">
        <w:rPr>
          <w:rFonts w:ascii="Berlin Sans FB Demi" w:hAnsi="Berlin Sans FB Demi"/>
          <w:sz w:val="30"/>
          <w:szCs w:val="30"/>
        </w:rPr>
        <w:t>“</w:t>
      </w:r>
      <w:r w:rsidR="001B708C">
        <w:rPr>
          <w:rFonts w:ascii="Berlin Sans FB Demi" w:hAnsi="Berlin Sans FB Demi"/>
          <w:sz w:val="30"/>
          <w:szCs w:val="30"/>
        </w:rPr>
        <w:t>Control Académico del Laboratorio de Potencia - ESPOL</w:t>
      </w:r>
      <w:bookmarkStart w:id="0" w:name="_GoBack"/>
      <w:bookmarkEnd w:id="0"/>
      <w:r w:rsidRPr="00EA3D81">
        <w:rPr>
          <w:rFonts w:ascii="Berlin Sans FB Demi" w:hAnsi="Berlin Sans FB Demi"/>
          <w:sz w:val="30"/>
          <w:szCs w:val="30"/>
        </w:rPr>
        <w:t>”</w:t>
      </w:r>
    </w:p>
    <w:p w:rsidR="00483064" w:rsidRDefault="00AA01D4" w:rsidP="00861B66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718C412" wp14:editId="7C26B3C9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CC30A2" wp14:editId="7B72B88D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FB5" w:rsidRPr="00EA3D81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626FB5" w:rsidRPr="00EA3D81" w:rsidRDefault="00626FB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2.0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1EE33E" wp14:editId="6B00C29F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FB5" w:rsidRPr="00EA3D81" w:rsidRDefault="00626FB5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D8259F" w:rsidRPr="00EA3D81" w:rsidRDefault="00D8259F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74CC5" wp14:editId="3F88D08C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650365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FB5" w:rsidRPr="00EA3D81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626FB5" w:rsidRPr="00EA3D81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:rsidR="00626FB5" w:rsidRPr="00EA3D81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626FB5" w:rsidRPr="00C24EC2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C24EC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626FB5" w:rsidRPr="00C24EC2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C24EC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Vanessa Robles</w:t>
                            </w:r>
                          </w:p>
                          <w:p w:rsidR="00626FB5" w:rsidRPr="00C24EC2" w:rsidRDefault="00626FB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C24EC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    <v:textbox style="mso-fit-shape-to-text:t">
                  <w:txbxContent>
                    <w:p w:rsidR="00D8259F" w:rsidRPr="00EA3D81" w:rsidRDefault="00D8259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D8259F" w:rsidRPr="00EA3D81" w:rsidRDefault="00D8259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:rsidR="00D8259F" w:rsidRPr="00EA3D81" w:rsidRDefault="00D8259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D8259F" w:rsidRPr="00C24EC2" w:rsidRDefault="00D8259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C24EC2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D8259F" w:rsidRPr="00C24EC2" w:rsidRDefault="00D8259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C24EC2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Vanessa Robles</w:t>
                      </w:r>
                    </w:p>
                    <w:p w:rsidR="00D8259F" w:rsidRPr="00C24EC2" w:rsidRDefault="00D8259F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C24EC2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B8A36F" wp14:editId="7E629F9A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91E5AF" wp14:editId="00254577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E6A65F" wp14:editId="1B895093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E4D2E4" wp14:editId="4E7B7D92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861B66" w:rsidRPr="00EA3D81">
        <w:rPr>
          <w:rFonts w:ascii="Berlin Sans FB Demi" w:hAnsi="Berlin Sans FB Demi"/>
          <w:sz w:val="30"/>
          <w:szCs w:val="30"/>
        </w:rPr>
        <w:t>“CALPESPOL”</w:t>
      </w: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  <w:noProof/>
          <w:sz w:val="30"/>
          <w:szCs w:val="30"/>
          <w:lang w:val="es-EC" w:eastAsia="es-EC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-55880</wp:posOffset>
                </wp:positionH>
                <wp:positionV relativeFrom="paragraph">
                  <wp:posOffset>490659</wp:posOffset>
                </wp:positionV>
                <wp:extent cx="194956" cy="190097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56" cy="190097"/>
                          <a:chOff x="0" y="0"/>
                          <a:chExt cx="194956" cy="190097"/>
                        </a:xfrm>
                      </wpg:grpSpPr>
                      <wps:wsp>
                        <wps:cNvPr id="14" name="Freeform 192"/>
                        <wps:cNvSpPr>
                          <a:spLocks/>
                        </wps:cNvSpPr>
                        <wps:spPr bwMode="auto">
                          <a:xfrm>
                            <a:off x="0" y="32764"/>
                            <a:ext cx="194956" cy="157333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4"/>
                        <wps:cNvSpPr>
                          <a:spLocks/>
                        </wps:cNvSpPr>
                        <wps:spPr bwMode="auto">
                          <a:xfrm>
                            <a:off x="35742" y="0"/>
                            <a:ext cx="134144" cy="137869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80419" y="26807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" o:spid="_x0000_s1026" style="position:absolute;margin-left:-4.4pt;margin-top:38.65pt;width:15.35pt;height:14.95pt;z-index:251693056" coordsize="194956,190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">
                <v:shape id="Freeform 192" o:spid="_x0000_s1027" style="position:absolute;top:32764;width:194956;height:157333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fIMEA&#10;AADbAAAADwAAAGRycy9kb3ducmV2LnhtbERP32vCMBB+H+x/CDfY20yVKbUaRQRxIgzWic9HczbV&#10;5lKbTOt/bwaCb/fx/bzpvLO1uFDrK8cK+r0EBHHhdMWlgt3v6iMF4QOyxtoxKbiRh/ns9WWKmXZX&#10;/qFLHkoRQ9hnqMCE0GRS+sKQRd9zDXHkDq61GCJsS6lbvMZwW8tBkoykxYpjg8GGloaKU/5nFXxv&#10;jEmTFQ3z/SAdD932nB/XqNT7W7eYgAjUhaf44f7Scf4n/P8SD5C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13yDBAAAA2w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137721,131381;17886,61636;26829,0;7154,76234;126990,147601;194956,98941;137721,131381" o:connectangles="0,0,0,0,0,0,0"/>
                </v:shape>
                <v:shape id="Freeform 194" o:spid="_x0000_s1028" style="position:absolute;left:35742;width:134144;height:137869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6DRMMA&#10;AADbAAAADwAAAGRycy9kb3ducmV2LnhtbESPQWsCMRSE7wX/Q3iCt5pVQcrWKCqKihRRe+ntkbzu&#10;Lm5ewibq+u+NUOhxmJlvmMmstbW4URMqxwoG/QwEsXam4kLB93n9/gEiRGSDtWNS8KAAs2nnbYK5&#10;cXc+0u0UC5EgHHJUUMbocymDLsli6DtPnLxf11iMSTaFNA3eE9zWcphlY2mx4rRQoqdlSfpyuloF&#10;i42pM6/Xy91DHwarr+1PtZ97pXrddv4JIlIb/8N/7a1RMB7B60v6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6DRMMAAADbAAAADwAAAAAAAAAAAAAAAACYAgAAZHJzL2Rv&#10;d25yZXYueG1sUEsFBgAAAAAEAAQA9QAAAIgDAAAAAA=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21463,97319;82275,11354;134144,17842;67966,4866;8943,89209;50080,137869;21463,97319" o:connectangles="0,0,0,0,0,0,0"/>
                </v:shape>
                <v:shape id="Freeform 196" o:spid="_x0000_s1029" style="position:absolute;left:80419;top:26807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582118" w:rsidRPr="00524411" w:rsidRDefault="00582118" w:rsidP="00582118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582118" w:rsidRPr="00C3683B" w:rsidTr="00D82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582118" w:rsidRPr="00084147" w:rsidRDefault="00582118" w:rsidP="00D8259F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582118" w:rsidRPr="00084147" w:rsidRDefault="00582118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582118" w:rsidRPr="00084147" w:rsidRDefault="00582118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582118" w:rsidRPr="00084147" w:rsidRDefault="00582118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582118" w:rsidRPr="000360B5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47057B" w:rsidRDefault="009B50F3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17/06/12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785488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785488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</w:t>
            </w:r>
            <w:r>
              <w:rPr>
                <w:rFonts w:ascii="Arial" w:hAnsi="Arial" w:cs="Arial"/>
              </w:rPr>
              <w:t>l documento de plan de pruebas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582118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582118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582118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9B50F3" w:rsidRPr="000360B5" w:rsidRDefault="009B50F3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Brick Reyes</w:t>
            </w:r>
          </w:p>
          <w:p w:rsidR="009B50F3" w:rsidRPr="000360B5" w:rsidRDefault="009B50F3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Jefferson Rubio</w:t>
            </w:r>
          </w:p>
          <w:p w:rsidR="009B50F3" w:rsidRPr="000360B5" w:rsidRDefault="009B50F3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proofErr w:type="spellStart"/>
            <w:r w:rsidRPr="000360B5">
              <w:rPr>
                <w:rFonts w:ascii="Arial" w:hAnsi="Arial" w:cs="Arial"/>
                <w:lang w:val="en-US"/>
              </w:rPr>
              <w:t>Jeniffer</w:t>
            </w:r>
            <w:proofErr w:type="spellEnd"/>
            <w:r w:rsidRPr="000360B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360B5">
              <w:rPr>
                <w:rFonts w:ascii="Arial" w:hAnsi="Arial" w:cs="Arial"/>
                <w:lang w:val="en-US"/>
              </w:rPr>
              <w:t>Bermeo</w:t>
            </w:r>
            <w:proofErr w:type="spellEnd"/>
          </w:p>
        </w:tc>
      </w:tr>
      <w:tr w:rsidR="00582118" w:rsidRPr="000360B5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582118" w:rsidRPr="000360B5" w:rsidRDefault="00612CEC" w:rsidP="00D8259F">
            <w:pPr>
              <w:jc w:val="center"/>
              <w:rPr>
                <w:rFonts w:ascii="Arial" w:hAnsi="Arial" w:cs="Arial"/>
                <w:b w:val="0"/>
                <w:color w:val="auto"/>
                <w:lang w:val="en-US"/>
              </w:rPr>
            </w:pPr>
            <w:r>
              <w:rPr>
                <w:rFonts w:ascii="Arial" w:hAnsi="Arial" w:cs="Arial"/>
                <w:b w:val="0"/>
                <w:color w:val="auto"/>
                <w:lang w:val="en-US"/>
              </w:rPr>
              <w:t>28/07/12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0360B5" w:rsidRDefault="009E6903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9E6903" w:rsidRDefault="009E6903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  <w:r w:rsidRPr="009E6903">
              <w:rPr>
                <w:rFonts w:ascii="Arial" w:hAnsi="Arial" w:cs="Arial"/>
                <w:lang w:val="es-ES_tradnl"/>
              </w:rPr>
              <w:t>Corrección de Primer Incremento y Creaci</w:t>
            </w:r>
            <w:r>
              <w:rPr>
                <w:rFonts w:ascii="Arial" w:hAnsi="Arial" w:cs="Arial"/>
                <w:lang w:val="es-ES_tradnl"/>
              </w:rPr>
              <w:t>ón del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E6903" w:rsidRPr="009E6903" w:rsidRDefault="009E6903" w:rsidP="009E69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Efraín Astudillo</w:t>
            </w:r>
          </w:p>
        </w:tc>
      </w:tr>
      <w:tr w:rsidR="00582118" w:rsidRPr="000360B5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rPr>
                <w:rFonts w:ascii="Arial" w:hAnsi="Arial" w:cs="Arial"/>
                <w:b w:val="0"/>
                <w:color w:val="auto"/>
                <w:lang w:val="es-ES_tradnl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</w:tr>
      <w:tr w:rsidR="00582118" w:rsidRPr="000360B5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582118" w:rsidRPr="009E6903" w:rsidRDefault="00582118" w:rsidP="00D8259F">
            <w:pPr>
              <w:jc w:val="center"/>
              <w:rPr>
                <w:rFonts w:ascii="Arial" w:hAnsi="Arial" w:cs="Arial"/>
                <w:b w:val="0"/>
                <w:color w:val="auto"/>
                <w:lang w:val="es-ES_tradnl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9E6903" w:rsidRDefault="00582118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9E6903" w:rsidRDefault="00582118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82118" w:rsidRPr="009E6903" w:rsidRDefault="00582118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</w:tr>
      <w:tr w:rsidR="00582118" w:rsidRPr="000360B5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rPr>
                <w:rFonts w:ascii="Arial" w:hAnsi="Arial" w:cs="Arial"/>
                <w:b w:val="0"/>
                <w:color w:val="auto"/>
                <w:lang w:val="es-ES_tradnl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582118" w:rsidRPr="009E6903" w:rsidRDefault="00582118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_tradnl"/>
              </w:rPr>
            </w:pPr>
          </w:p>
        </w:tc>
      </w:tr>
    </w:tbl>
    <w:p w:rsidR="00861B66" w:rsidRPr="009E6903" w:rsidRDefault="00861B66" w:rsidP="00861B66">
      <w:pPr>
        <w:jc w:val="center"/>
        <w:rPr>
          <w:lang w:val="es-ES_tradnl"/>
        </w:rPr>
      </w:pPr>
    </w:p>
    <w:p w:rsidR="003110F6" w:rsidRPr="009E6903" w:rsidRDefault="003110F6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0360B5" w:rsidRPr="009E6903" w:rsidRDefault="000360B5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0360B5" w:rsidRPr="009E6903" w:rsidRDefault="000360B5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0360B5" w:rsidRPr="009E6903" w:rsidRDefault="000360B5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582118" w:rsidRPr="009E6903" w:rsidRDefault="00582118" w:rsidP="002F2997">
      <w:pPr>
        <w:pStyle w:val="Sinespaciado"/>
        <w:jc w:val="center"/>
        <w:rPr>
          <w:rFonts w:ascii="Arial" w:hAnsi="Arial" w:cs="Arial"/>
          <w:lang w:val="es-ES_tradnl"/>
        </w:rPr>
      </w:pPr>
    </w:p>
    <w:p w:rsidR="008950D1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</w:pPr>
      <w:r w:rsidRPr="00600054">
        <w:rPr>
          <w:rFonts w:ascii="Berlin Sans FB Demi" w:hAnsi="Berlin Sans FB Demi"/>
          <w:b/>
          <w:sz w:val="40"/>
          <w:szCs w:val="40"/>
        </w:rPr>
        <w:t>Índices</w:t>
      </w:r>
    </w:p>
    <w:p w:rsidR="00600054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1739139429"/>
        <w:docPartObj>
          <w:docPartGallery w:val="Table of Contents"/>
          <w:docPartUnique/>
        </w:docPartObj>
      </w:sdtPr>
      <w:sdtEndPr>
        <w:rPr>
          <w:rFonts w:cstheme="minorHAnsi"/>
          <w:noProof/>
          <w:sz w:val="24"/>
          <w:szCs w:val="24"/>
        </w:rPr>
      </w:sdtEndPr>
      <w:sdtContent>
        <w:p w:rsidR="00600054" w:rsidRPr="00600054" w:rsidRDefault="00600054">
          <w:pPr>
            <w:pStyle w:val="TtulodeTDC"/>
            <w:rPr>
              <w:rFonts w:asciiTheme="minorHAnsi" w:hAnsiTheme="minorHAnsi" w:cstheme="minorHAnsi"/>
              <w:b w:val="0"/>
              <w:sz w:val="32"/>
            </w:rPr>
          </w:pPr>
        </w:p>
        <w:p w:rsidR="00FC30C2" w:rsidRPr="00FC30C2" w:rsidRDefault="00600054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r w:rsidRPr="00FC30C2">
            <w:rPr>
              <w:rFonts w:cstheme="minorHAnsi"/>
              <w:sz w:val="24"/>
              <w:szCs w:val="24"/>
            </w:rPr>
            <w:fldChar w:fldCharType="begin"/>
          </w:r>
          <w:r w:rsidRPr="00FC30C2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C30C2">
            <w:rPr>
              <w:rFonts w:cstheme="minorHAnsi"/>
              <w:sz w:val="24"/>
              <w:szCs w:val="24"/>
            </w:rPr>
            <w:fldChar w:fldCharType="separate"/>
          </w:r>
          <w:hyperlink w:anchor="_Toc331406075" w:history="1"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1.</w:t>
            </w:r>
            <w:r w:rsidR="00FC30C2" w:rsidRPr="00FC30C2">
              <w:rPr>
                <w:rFonts w:cstheme="minorHAnsi"/>
                <w:noProof/>
                <w:sz w:val="24"/>
                <w:szCs w:val="24"/>
              </w:rPr>
              <w:tab/>
            </w:r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Registro de Métricas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_Toc331406075 \h </w:instrTex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30C2" w:rsidRPr="00FC30C2" w:rsidRDefault="00957363">
          <w:pPr>
            <w:pStyle w:val="TDC1"/>
            <w:tabs>
              <w:tab w:val="left" w:pos="660"/>
            </w:tabs>
            <w:rPr>
              <w:rFonts w:cstheme="minorHAnsi"/>
              <w:noProof/>
              <w:sz w:val="24"/>
              <w:szCs w:val="24"/>
            </w:rPr>
          </w:pPr>
          <w:hyperlink w:anchor="_Toc331406076" w:history="1">
            <w:r w:rsidR="00FC30C2" w:rsidRPr="00FC30C2">
              <w:rPr>
                <w:rStyle w:val="Hipervnculo"/>
                <w:rFonts w:eastAsiaTheme="majorEastAsia" w:cstheme="minorHAnsi"/>
                <w:noProof/>
                <w:sz w:val="24"/>
                <w:szCs w:val="24"/>
                <w:lang w:val="es-EC" w:eastAsia="en-US"/>
              </w:rPr>
              <w:t>1.1</w:t>
            </w:r>
            <w:r w:rsidR="00FC30C2" w:rsidRPr="00FC30C2">
              <w:rPr>
                <w:rFonts w:cstheme="minorHAnsi"/>
                <w:noProof/>
                <w:sz w:val="24"/>
                <w:szCs w:val="24"/>
              </w:rPr>
              <w:tab/>
            </w:r>
            <w:r w:rsidR="00FC30C2" w:rsidRPr="00FC30C2">
              <w:rPr>
                <w:rStyle w:val="Hipervnculo"/>
                <w:rFonts w:eastAsiaTheme="majorEastAsia" w:cstheme="minorHAnsi"/>
                <w:noProof/>
                <w:sz w:val="24"/>
                <w:szCs w:val="24"/>
                <w:lang w:val="es-EC" w:eastAsia="en-US"/>
              </w:rPr>
              <w:t>Primer incremento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_Toc331406076 \h </w:instrTex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30C2" w:rsidRPr="00FC30C2" w:rsidRDefault="00957363">
          <w:pPr>
            <w:pStyle w:val="TDC1"/>
            <w:tabs>
              <w:tab w:val="left" w:pos="660"/>
            </w:tabs>
            <w:rPr>
              <w:rFonts w:cstheme="minorHAnsi"/>
              <w:noProof/>
              <w:sz w:val="24"/>
              <w:szCs w:val="24"/>
            </w:rPr>
          </w:pPr>
          <w:hyperlink w:anchor="_Toc331406077" w:history="1">
            <w:r w:rsidR="00FC30C2" w:rsidRPr="00FC30C2">
              <w:rPr>
                <w:rStyle w:val="Hipervnculo"/>
                <w:rFonts w:eastAsiaTheme="majorEastAsia" w:cstheme="minorHAnsi"/>
                <w:noProof/>
                <w:sz w:val="24"/>
                <w:szCs w:val="24"/>
                <w:lang w:val="es-EC" w:eastAsia="en-US"/>
              </w:rPr>
              <w:t>1.2</w:t>
            </w:r>
            <w:r w:rsidR="00FC30C2" w:rsidRPr="00FC30C2">
              <w:rPr>
                <w:rFonts w:cstheme="minorHAnsi"/>
                <w:noProof/>
                <w:sz w:val="24"/>
                <w:szCs w:val="24"/>
              </w:rPr>
              <w:tab/>
            </w:r>
            <w:r w:rsidR="00FC30C2" w:rsidRPr="00FC30C2">
              <w:rPr>
                <w:rStyle w:val="Hipervnculo"/>
                <w:rFonts w:eastAsiaTheme="majorEastAsia" w:cstheme="minorHAnsi"/>
                <w:noProof/>
                <w:sz w:val="24"/>
                <w:szCs w:val="24"/>
                <w:lang w:val="es-EC" w:eastAsia="en-US"/>
              </w:rPr>
              <w:t>Segundo incremento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_Toc331406077 \h </w:instrTex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30C2" w:rsidRPr="00FC30C2" w:rsidRDefault="00957363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31406078" w:history="1"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2.</w:t>
            </w:r>
            <w:r w:rsidR="00FC30C2" w:rsidRPr="00FC30C2">
              <w:rPr>
                <w:rFonts w:cstheme="minorHAnsi"/>
                <w:noProof/>
                <w:sz w:val="24"/>
                <w:szCs w:val="24"/>
              </w:rPr>
              <w:tab/>
            </w:r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Registro de Métricas Funcionales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_Toc331406078 \h </w:instrTex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>7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30C2" w:rsidRPr="00FC30C2" w:rsidRDefault="00957363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31406079" w:history="1"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3.</w:t>
            </w:r>
            <w:r w:rsidR="00FC30C2" w:rsidRPr="00FC30C2">
              <w:rPr>
                <w:rFonts w:cstheme="minorHAnsi"/>
                <w:noProof/>
                <w:sz w:val="24"/>
                <w:szCs w:val="24"/>
              </w:rPr>
              <w:tab/>
            </w:r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Control de Calidad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_Toc331406079 \h </w:instrTex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30C2" w:rsidRPr="00FC30C2" w:rsidRDefault="00957363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  <w:szCs w:val="24"/>
            </w:rPr>
          </w:pPr>
          <w:hyperlink w:anchor="_Toc331406080" w:history="1"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4.</w:t>
            </w:r>
            <w:r w:rsidR="00FC30C2" w:rsidRPr="00FC30C2">
              <w:rPr>
                <w:rFonts w:cstheme="minorHAnsi"/>
                <w:noProof/>
                <w:sz w:val="24"/>
                <w:szCs w:val="24"/>
              </w:rPr>
              <w:tab/>
            </w:r>
            <w:r w:rsidR="00FC30C2" w:rsidRPr="00FC30C2">
              <w:rPr>
                <w:rStyle w:val="Hipervnculo"/>
                <w:rFonts w:eastAsiaTheme="majorEastAsia" w:cstheme="minorHAnsi"/>
                <w:bCs/>
                <w:noProof/>
                <w:sz w:val="24"/>
                <w:szCs w:val="24"/>
                <w:lang w:val="es-EC" w:eastAsia="en-US"/>
              </w:rPr>
              <w:t>Coevaluación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_Toc331406080 \h </w:instrTex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t>9</w:t>
            </w:r>
            <w:r w:rsidR="00FC30C2" w:rsidRPr="00FC30C2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00054" w:rsidRPr="00FC30C2" w:rsidRDefault="00600054">
          <w:pPr>
            <w:rPr>
              <w:rFonts w:cstheme="minorHAnsi"/>
              <w:sz w:val="24"/>
              <w:szCs w:val="24"/>
            </w:rPr>
          </w:pPr>
          <w:r w:rsidRPr="00FC30C2">
            <w:rPr>
              <w:rFonts w:cstheme="minorHAnsi"/>
              <w:bCs/>
              <w:noProof/>
              <w:sz w:val="24"/>
              <w:szCs w:val="24"/>
            </w:rPr>
            <w:fldChar w:fldCharType="end"/>
          </w:r>
        </w:p>
      </w:sdtContent>
    </w:sdt>
    <w:p w:rsidR="00600054" w:rsidRPr="00600054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  <w:sectPr w:rsidR="00600054" w:rsidRPr="00600054" w:rsidSect="0021467F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928C8" w:rsidRDefault="008928C8" w:rsidP="00DC07C9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" w:name="_Toc331406075"/>
      <w:r w:rsidRPr="008928C8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Registro de Métricas</w:t>
      </w:r>
      <w:bookmarkEnd w:id="1"/>
    </w:p>
    <w:p w:rsidR="002738AC" w:rsidRPr="00612CEC" w:rsidRDefault="00612CEC" w:rsidP="00612CEC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  <w:bookmarkStart w:id="2" w:name="_Toc331406076"/>
      <w:r w:rsidRPr="00612CEC"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t>Primer incremento</w:t>
      </w:r>
      <w:bookmarkEnd w:id="2"/>
    </w:p>
    <w:tbl>
      <w:tblPr>
        <w:tblStyle w:val="Listaclara-nfasis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3827"/>
        <w:gridCol w:w="3686"/>
        <w:gridCol w:w="1680"/>
        <w:gridCol w:w="1438"/>
      </w:tblGrid>
      <w:tr w:rsidR="00100A84" w:rsidRPr="00E942B3" w:rsidTr="00100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Métrica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Unidad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Esperado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nil"/>
            </w:tcBorders>
            <w:hideMark/>
          </w:tcPr>
          <w:p w:rsidR="008950D1" w:rsidRPr="008950D1" w:rsidRDefault="008950D1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Obtenido</w:t>
            </w:r>
          </w:p>
        </w:tc>
      </w:tr>
      <w:tr w:rsidR="00702E6D" w:rsidRPr="00E942B3" w:rsidTr="0010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  <w:right w:val="single" w:sz="2" w:space="0" w:color="auto"/>
            </w:tcBorders>
          </w:tcPr>
          <w:p w:rsidR="00702E6D" w:rsidRPr="008950D1" w:rsidRDefault="00702E6D" w:rsidP="00D8259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Efrain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Pr="00D56C30" w:rsidRDefault="00702E6D" w:rsidP="00702E6D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u w:val="single"/>
                <w:lang w:val="es-ES_tradnl" w:eastAsia="en-US"/>
              </w:rPr>
            </w:pPr>
            <w:proofErr w:type="spellStart"/>
            <w:r>
              <w:rPr>
                <w:rFonts w:ascii="Arial" w:hAnsi="Arial" w:cs="Arial"/>
                <w:bCs/>
                <w:szCs w:val="20"/>
                <w:lang w:eastAsia="en-US"/>
              </w:rPr>
              <w:t>IngresarEstudiante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</w:tcPr>
          <w:p w:rsidR="00702E6D" w:rsidRPr="008950D1" w:rsidRDefault="00702E6D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12" w:space="0" w:color="auto"/>
              <w:left w:val="single" w:sz="2" w:space="0" w:color="auto"/>
            </w:tcBorders>
          </w:tcPr>
          <w:p w:rsidR="00702E6D" w:rsidRPr="008950D1" w:rsidRDefault="00702E6D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3min</w:t>
            </w:r>
          </w:p>
        </w:tc>
      </w:tr>
      <w:tr w:rsidR="00702E6D" w:rsidRPr="00E942B3" w:rsidTr="00100A8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8" w:space="0" w:color="9BBB59" w:themeColor="accent3"/>
              <w:bottom w:val="nil"/>
              <w:right w:val="single" w:sz="2" w:space="0" w:color="auto"/>
            </w:tcBorders>
            <w:shd w:val="clear" w:color="auto" w:fill="EAF1DD" w:themeFill="accent3" w:themeFillTint="33"/>
          </w:tcPr>
          <w:p w:rsidR="00702E6D" w:rsidRPr="00100A84" w:rsidRDefault="00100A84" w:rsidP="00D8259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8" w:space="0" w:color="9BBB59" w:themeColor="accent3"/>
              <w:left w:val="single" w:sz="2" w:space="0" w:color="auto"/>
              <w:bottom w:val="nil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903BD0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</w:t>
            </w:r>
            <w:r w:rsidR="00702E6D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</w:tcBorders>
            <w:shd w:val="clear" w:color="auto" w:fill="EAF1DD" w:themeFill="accent3" w:themeFillTint="33"/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</w:t>
            </w:r>
            <w:r w:rsidR="00702E6D">
              <w:rPr>
                <w:rFonts w:ascii="Arial" w:hAnsi="Arial" w:cs="Arial"/>
                <w:b w:val="0"/>
                <w:szCs w:val="20"/>
                <w:lang w:eastAsia="en-US"/>
              </w:rPr>
              <w:t>min</w:t>
            </w:r>
          </w:p>
        </w:tc>
      </w:tr>
      <w:tr w:rsidR="00702E6D" w:rsidRPr="00E942B3" w:rsidTr="0010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il"/>
              <w:right w:val="single" w:sz="2" w:space="0" w:color="auto"/>
            </w:tcBorders>
          </w:tcPr>
          <w:p w:rsidR="00702E6D" w:rsidRPr="00100A84" w:rsidRDefault="00100A84" w:rsidP="00D8259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Jeniffer</w:t>
            </w:r>
            <w:proofErr w:type="spellEnd"/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 xml:space="preserve"> </w:t>
            </w:r>
            <w:proofErr w:type="spellStart"/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il"/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903BD0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</w:t>
            </w:r>
            <w:r w:rsidR="00702E6D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</w:tcBorders>
          </w:tcPr>
          <w:p w:rsidR="00702E6D" w:rsidRDefault="00EE74DA" w:rsidP="00D825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</w:t>
            </w:r>
            <w:r w:rsidR="00702E6D">
              <w:rPr>
                <w:rFonts w:ascii="Arial" w:hAnsi="Arial" w:cs="Arial"/>
                <w:b w:val="0"/>
                <w:szCs w:val="20"/>
                <w:lang w:eastAsia="en-US"/>
              </w:rPr>
              <w:t>min</w:t>
            </w:r>
          </w:p>
        </w:tc>
      </w:tr>
      <w:tr w:rsidR="00702E6D" w:rsidRPr="00E942B3" w:rsidTr="00100A8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2" w:space="0" w:color="auto"/>
            </w:tcBorders>
            <w:shd w:val="clear" w:color="auto" w:fill="EAF1DD" w:themeFill="accent3" w:themeFillTint="33"/>
          </w:tcPr>
          <w:p w:rsidR="00702E6D" w:rsidRPr="00100A84" w:rsidRDefault="00100A84" w:rsidP="00702E6D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702E6D" w:rsidRPr="008950D1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</w:tcBorders>
            <w:shd w:val="clear" w:color="auto" w:fill="EAF1DD" w:themeFill="accent3" w:themeFillTint="33"/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26min</w:t>
            </w:r>
          </w:p>
        </w:tc>
      </w:tr>
      <w:tr w:rsidR="00702E6D" w:rsidRPr="00E942B3" w:rsidTr="0010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2" w:space="0" w:color="auto"/>
            </w:tcBorders>
          </w:tcPr>
          <w:p w:rsidR="00702E6D" w:rsidRPr="00100A84" w:rsidRDefault="00100A84" w:rsidP="00702E6D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36min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</w:tcBorders>
          </w:tcPr>
          <w:p w:rsidR="00702E6D" w:rsidRDefault="00702E6D" w:rsidP="00702E6D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45min</w:t>
            </w:r>
          </w:p>
        </w:tc>
      </w:tr>
      <w:tr w:rsidR="00EE74DA" w:rsidRPr="00E942B3" w:rsidTr="00100A8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2" w:space="0" w:color="auto"/>
            </w:tcBorders>
          </w:tcPr>
          <w:p w:rsidR="00EE74DA" w:rsidRPr="00EE74DA" w:rsidRDefault="00EE74DA" w:rsidP="00EE74D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 w:rsidRPr="00EE74DA">
              <w:rPr>
                <w:rFonts w:ascii="Arial" w:hAnsi="Arial" w:cs="Arial"/>
                <w:b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EE74DA" w:rsidRPr="008950D1" w:rsidRDefault="00EE74DA" w:rsidP="00100A84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Independencia del hardware y S.O.</w:t>
            </w:r>
          </w:p>
        </w:tc>
        <w:tc>
          <w:tcPr>
            <w:tcW w:w="3686" w:type="dxa"/>
            <w:tcBorders>
              <w:left w:val="single" w:sz="2" w:space="0" w:color="auto"/>
              <w:right w:val="single" w:sz="2" w:space="0" w:color="auto"/>
            </w:tcBorders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</w:tcBorders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EE74DA" w:rsidRPr="00E942B3" w:rsidTr="00100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Cáceres, 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EE74DA" w:rsidRPr="008950D1" w:rsidRDefault="00EE74DA" w:rsidP="00100A84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del código</w:t>
            </w:r>
          </w:p>
        </w:tc>
        <w:tc>
          <w:tcPr>
            <w:tcW w:w="3686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Todo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 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</w:tcBorders>
            <w:shd w:val="clear" w:color="auto" w:fill="EAF1DD" w:themeFill="accent3" w:themeFillTint="33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80min</w:t>
            </w:r>
          </w:p>
        </w:tc>
      </w:tr>
      <w:tr w:rsidR="00EE74DA" w:rsidRPr="00E942B3" w:rsidTr="00100A8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Jennifer </w:t>
            </w: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EE74DA" w:rsidRPr="00DC07C9" w:rsidRDefault="00EE74DA" w:rsidP="00100A84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Esfuerzo</w:t>
            </w:r>
          </w:p>
        </w:tc>
        <w:tc>
          <w:tcPr>
            <w:tcW w:w="3686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EE74DA" w:rsidRPr="00903BD0" w:rsidRDefault="00EE74DA" w:rsidP="00EE74DA">
            <w:pPr>
              <w:tabs>
                <w:tab w:val="left" w:pos="735"/>
              </w:tabs>
              <w:ind w:left="735" w:hanging="735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T</w:t>
            </w:r>
            <w:r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EE74DA" w:rsidRPr="00903BD0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120 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none" w:sz="0" w:space="0" w:color="auto"/>
              <w:left w:val="single" w:sz="2" w:space="0" w:color="auto"/>
              <w:bottom w:val="single" w:sz="12" w:space="0" w:color="auto"/>
              <w:right w:val="none" w:sz="0" w:space="0" w:color="auto"/>
            </w:tcBorders>
            <w:shd w:val="clear" w:color="auto" w:fill="FFFFFF" w:themeFill="background1"/>
          </w:tcPr>
          <w:p w:rsidR="00EE74DA" w:rsidRPr="008950D1" w:rsidRDefault="00EE74DA" w:rsidP="00EE74DA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150 min</w:t>
            </w:r>
          </w:p>
        </w:tc>
      </w:tr>
    </w:tbl>
    <w:p w:rsidR="00612CEC" w:rsidRDefault="00612CEC" w:rsidP="00612CEC">
      <w:pPr>
        <w:pStyle w:val="Ttulo2"/>
        <w:rPr>
          <w:rFonts w:cs="Tahoma"/>
          <w:bCs w:val="0"/>
          <w:color w:val="92D050"/>
          <w:sz w:val="28"/>
          <w:szCs w:val="28"/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Default="003806F6" w:rsidP="003806F6">
      <w:pPr>
        <w:rPr>
          <w:lang w:val="es-EC" w:eastAsia="en-US"/>
        </w:rPr>
      </w:pPr>
    </w:p>
    <w:p w:rsidR="003806F6" w:rsidRPr="003806F6" w:rsidRDefault="003806F6" w:rsidP="003806F6">
      <w:pPr>
        <w:rPr>
          <w:lang w:val="es-EC" w:eastAsia="en-US"/>
        </w:rPr>
      </w:pPr>
    </w:p>
    <w:p w:rsidR="00612CEC" w:rsidRPr="00612CEC" w:rsidRDefault="004355D8" w:rsidP="00612CEC">
      <w:pPr>
        <w:pStyle w:val="Prrafodelista"/>
        <w:numPr>
          <w:ilvl w:val="1"/>
          <w:numId w:val="33"/>
        </w:numPr>
        <w:outlineLvl w:val="0"/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</w:pPr>
      <w:bookmarkStart w:id="3" w:name="_Toc331406077"/>
      <w:r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lastRenderedPageBreak/>
        <w:t>Segundo</w:t>
      </w:r>
      <w:r w:rsidR="00612CEC" w:rsidRPr="00612CEC">
        <w:rPr>
          <w:rFonts w:asciiTheme="majorHAnsi" w:eastAsiaTheme="majorEastAsia" w:hAnsiTheme="majorHAnsi" w:cs="Tahoma"/>
          <w:b/>
          <w:color w:val="92D050"/>
          <w:sz w:val="28"/>
          <w:szCs w:val="28"/>
          <w:lang w:val="es-EC" w:eastAsia="en-US"/>
        </w:rPr>
        <w:t xml:space="preserve"> incremento</w:t>
      </w:r>
      <w:bookmarkEnd w:id="3"/>
    </w:p>
    <w:tbl>
      <w:tblPr>
        <w:tblStyle w:val="Listaclara-nfasis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3827"/>
        <w:gridCol w:w="3686"/>
        <w:gridCol w:w="1680"/>
        <w:gridCol w:w="1438"/>
      </w:tblGrid>
      <w:tr w:rsidR="003806F6" w:rsidRPr="00E942B3" w:rsidTr="003F62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auto"/>
            </w:tcBorders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Métrica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Unidad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hideMark/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Esperado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nil"/>
            </w:tcBorders>
            <w:hideMark/>
          </w:tcPr>
          <w:p w:rsidR="003806F6" w:rsidRPr="008950D1" w:rsidRDefault="003806F6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Obtenido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  <w:left w:val="single" w:sz="2" w:space="0" w:color="9BBB59" w:themeColor="accent3"/>
              <w:right w:val="single" w:sz="2" w:space="0" w:color="auto"/>
            </w:tcBorders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D56C30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u w:val="single"/>
                <w:lang w:val="es-ES_tradnl" w:eastAsia="en-US"/>
              </w:rPr>
            </w:pPr>
            <w:proofErr w:type="spellStart"/>
            <w:r>
              <w:rPr>
                <w:rFonts w:ascii="Arial" w:hAnsi="Arial" w:cs="Arial"/>
                <w:bCs/>
                <w:szCs w:val="20"/>
                <w:lang w:eastAsia="en-US"/>
              </w:rPr>
              <w:t>IngresarEstudiante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12" w:space="0" w:color="auto"/>
              <w:left w:val="single" w:sz="2" w:space="0" w:color="auto"/>
              <w:right w:val="single" w:sz="2" w:space="0" w:color="9BBB59" w:themeColor="accent3"/>
            </w:tcBorders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8" w:space="0" w:color="9BBB59" w:themeColor="accent3"/>
              <w:left w:val="single" w:sz="2" w:space="0" w:color="9BBB59" w:themeColor="accent3"/>
              <w:bottom w:val="nil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8" w:space="0" w:color="9BBB59" w:themeColor="accent3"/>
              <w:left w:val="single" w:sz="2" w:space="0" w:color="auto"/>
              <w:bottom w:val="nil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il"/>
              <w:left w:val="single" w:sz="2" w:space="0" w:color="9BBB59" w:themeColor="accent3"/>
              <w:right w:val="single" w:sz="2" w:space="0" w:color="auto"/>
            </w:tcBorders>
          </w:tcPr>
          <w:p w:rsidR="002A5DD8" w:rsidRPr="00100A84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</w:t>
            </w:r>
            <w:r w:rsidR="002A5DD8" w:rsidRPr="00100A84">
              <w:rPr>
                <w:rFonts w:ascii="Arial" w:hAnsi="Arial" w:cs="Arial"/>
                <w:b w:val="0"/>
                <w:bCs w:val="0"/>
                <w:szCs w:val="20"/>
              </w:rPr>
              <w:t xml:space="preserve">er </w:t>
            </w:r>
            <w:proofErr w:type="spellStart"/>
            <w:r w:rsidR="002A5DD8" w:rsidRPr="00100A84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il"/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26min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30</w:t>
            </w:r>
            <w:r w:rsidR="002A5DD8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45min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100A84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</w:t>
            </w:r>
            <w:r w:rsidR="00D8259F">
              <w:rPr>
                <w:rFonts w:ascii="Arial" w:hAnsi="Arial" w:cs="Arial"/>
                <w:szCs w:val="20"/>
                <w:lang w:eastAsia="en-US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22min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D8259F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proofErr w:type="spellStart"/>
            <w:r w:rsidRPr="00D8259F">
              <w:rPr>
                <w:rFonts w:ascii="Arial" w:hAnsi="Arial" w:cs="Arial"/>
                <w:szCs w:val="20"/>
                <w:shd w:val="clear" w:color="auto" w:fill="EAF1DD" w:themeFill="accent3" w:themeFillTint="33"/>
              </w:rPr>
              <w:t>I</w:t>
            </w:r>
            <w:r w:rsidR="002A5DD8" w:rsidRPr="00D8259F">
              <w:rPr>
                <w:rFonts w:ascii="Arial" w:hAnsi="Arial" w:cs="Arial"/>
                <w:szCs w:val="20"/>
                <w:shd w:val="clear" w:color="auto" w:fill="EAF1DD" w:themeFill="accent3" w:themeFillTint="33"/>
              </w:rPr>
              <w:t>ngresarAyud</w:t>
            </w:r>
            <w:r w:rsidR="002A5DD8" w:rsidRPr="00D8259F">
              <w:rPr>
                <w:rFonts w:ascii="Arial" w:hAnsi="Arial" w:cs="Arial"/>
                <w:szCs w:val="20"/>
              </w:rPr>
              <w:t>ante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8950D1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</w:t>
            </w:r>
            <w:r w:rsidR="002A5DD8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6min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Pr="003806F6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Pr="00D8259F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8min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3806F6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Jennifer</w:t>
            </w:r>
            <w:r w:rsidR="002A5DD8" w:rsidRPr="003806F6">
              <w:rPr>
                <w:rFonts w:ascii="Arial" w:hAnsi="Arial" w:cs="Arial"/>
                <w:b w:val="0"/>
                <w:bCs w:val="0"/>
                <w:szCs w:val="20"/>
              </w:rPr>
              <w:t xml:space="preserve"> </w:t>
            </w:r>
            <w:proofErr w:type="spellStart"/>
            <w:r w:rsidR="002A5DD8" w:rsidRPr="003806F6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2A5DD8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D8259F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 w:rsidRPr="00D8259F">
              <w:rPr>
                <w:rFonts w:ascii="Arial" w:hAnsi="Arial" w:cs="Arial"/>
                <w:b w:val="0"/>
                <w:bCs w:val="0"/>
                <w:szCs w:val="20"/>
              </w:rPr>
              <w:t>20min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2A5DD8" w:rsidRPr="003806F6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2A5DD8" w:rsidRPr="008950D1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</w:t>
            </w:r>
            <w:r w:rsidR="002A5DD8">
              <w:rPr>
                <w:rFonts w:ascii="Arial" w:hAnsi="Arial" w:cs="Arial"/>
                <w:szCs w:val="20"/>
              </w:rPr>
              <w:t>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1</w:t>
            </w:r>
            <w:r w:rsidR="002A5DD8" w:rsidRPr="00D8259F">
              <w:rPr>
                <w:rFonts w:ascii="Arial" w:hAnsi="Arial" w:cs="Arial"/>
                <w:b w:val="0"/>
                <w:bCs w:val="0"/>
                <w:szCs w:val="20"/>
              </w:rPr>
              <w:t>5min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3806F6" w:rsidRDefault="002A5DD8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2A5DD8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2</w:t>
            </w:r>
            <w:r w:rsidR="002A5DD8" w:rsidRPr="00D8259F">
              <w:rPr>
                <w:rFonts w:ascii="Arial" w:hAnsi="Arial" w:cs="Arial"/>
                <w:b w:val="0"/>
                <w:bCs w:val="0"/>
                <w:szCs w:val="20"/>
              </w:rPr>
              <w:t>0min</w:t>
            </w:r>
          </w:p>
        </w:tc>
      </w:tr>
      <w:tr w:rsidR="002A5DD8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2A5DD8" w:rsidRPr="003806F6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</w:t>
            </w:r>
            <w:r w:rsidR="00D8259F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D8259F">
              <w:rPr>
                <w:rFonts w:ascii="Arial" w:hAnsi="Arial" w:cs="Arial"/>
                <w:b w:val="0"/>
                <w:szCs w:val="20"/>
              </w:rPr>
              <w:t>30min</w:t>
            </w:r>
          </w:p>
        </w:tc>
      </w:tr>
      <w:tr w:rsidR="002A5DD8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2A5DD8" w:rsidRPr="003806F6" w:rsidRDefault="00D8259F" w:rsidP="003F628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2A5DD8" w:rsidRPr="00E074DC" w:rsidRDefault="002A5DD8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2A5DD8" w:rsidP="003F6286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2A5DD8" w:rsidRDefault="00E074DC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D8259F">
              <w:rPr>
                <w:rFonts w:ascii="Arial" w:hAnsi="Arial" w:cs="Arial"/>
                <w:szCs w:val="20"/>
              </w:rPr>
              <w:t>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2A5DD8" w:rsidRPr="00D8259F" w:rsidRDefault="00D8259F" w:rsidP="003F628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8min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ingresarActividad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</w:t>
            </w: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 xml:space="preserve">er </w:t>
            </w:r>
            <w:proofErr w:type="spellStart"/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14min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40min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36min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 w:val="restart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35min</w:t>
            </w:r>
          </w:p>
        </w:tc>
      </w:tr>
      <w:tr w:rsidR="00924CDF" w:rsidRPr="00E942B3" w:rsidTr="007C092C">
        <w:trPr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lastRenderedPageBreak/>
              <w:t>Andrea Cáceres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25min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Autenticación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3min</w:t>
            </w:r>
          </w:p>
        </w:tc>
      </w:tr>
      <w:tr w:rsidR="00924CDF" w:rsidRPr="00E942B3" w:rsidTr="007C092C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 xml:space="preserve">Jennifer </w:t>
            </w:r>
            <w:proofErr w:type="spellStart"/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10min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Pr="00E074DC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 w:rsidRPr="00E074DC"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45min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60min</w:t>
            </w:r>
          </w:p>
        </w:tc>
      </w:tr>
      <w:tr w:rsidR="00924CDF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15min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20min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2min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Jennif</w:t>
            </w: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 xml:space="preserve">er </w:t>
            </w:r>
            <w:proofErr w:type="spellStart"/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13min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40min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100A84"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ingresarGrupo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60min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70min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100A84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30min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15min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FFFFFF" w:themeFill="background1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 w:rsidRPr="00924CDF">
              <w:rPr>
                <w:rFonts w:ascii="Arial" w:hAnsi="Arial" w:cs="Arial"/>
                <w:b w:val="0"/>
                <w:szCs w:val="20"/>
              </w:rPr>
              <w:t>3min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Accesibilidad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3min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 xml:space="preserve">Jennifer </w:t>
            </w:r>
            <w:proofErr w:type="spellStart"/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Tiempo de Ajuste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Detección de errores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 código</w:t>
            </w:r>
          </w:p>
        </w:tc>
        <w:tc>
          <w:tcPr>
            <w:tcW w:w="3686" w:type="dxa"/>
            <w:vMerge w:val="restart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ingresarLiteral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26min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Completitud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45min</w:t>
            </w:r>
          </w:p>
        </w:tc>
      </w:tr>
      <w:tr w:rsidR="00924CDF" w:rsidRPr="00E942B3" w:rsidTr="00626FB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3806F6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Consistencia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20min</w:t>
            </w:r>
          </w:p>
        </w:tc>
      </w:tr>
      <w:tr w:rsidR="00924CDF" w:rsidRPr="00E942B3" w:rsidTr="007C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EE74DA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 w:rsidRPr="003806F6">
              <w:rPr>
                <w:rFonts w:ascii="Arial" w:hAnsi="Arial" w:cs="Arial"/>
                <w:b w:val="0"/>
                <w:bCs w:val="0"/>
                <w:szCs w:val="20"/>
              </w:rPr>
              <w:t>Efraín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Comunicación</w:t>
            </w:r>
          </w:p>
        </w:tc>
        <w:tc>
          <w:tcPr>
            <w:tcW w:w="3686" w:type="dxa"/>
            <w:vMerge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20min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22min</w:t>
            </w:r>
          </w:p>
        </w:tc>
      </w:tr>
      <w:tr w:rsidR="00924CDF" w:rsidRPr="00E942B3" w:rsidTr="003F62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right w:val="single" w:sz="2" w:space="0" w:color="auto"/>
            </w:tcBorders>
          </w:tcPr>
          <w:p w:rsidR="00924CDF" w:rsidRPr="00EE74DA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 w:rsidRPr="00EE74DA">
              <w:rPr>
                <w:rFonts w:ascii="Arial" w:hAnsi="Arial" w:cs="Arial"/>
                <w:b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Independencia del hardware y S.O.</w:t>
            </w:r>
          </w:p>
        </w:tc>
        <w:tc>
          <w:tcPr>
            <w:tcW w:w="3686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924CDF" w:rsidRPr="00E942B3" w:rsidTr="003F6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left w:val="single" w:sz="2" w:space="0" w:color="9BBB59" w:themeColor="accent3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lastRenderedPageBreak/>
              <w:t>Andrea Cáceres, 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  <w:vAlign w:val="center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Estructuración del código</w:t>
            </w:r>
          </w:p>
        </w:tc>
        <w:tc>
          <w:tcPr>
            <w:tcW w:w="3686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Todo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auto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60 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2" w:space="0" w:color="9BBB59" w:themeColor="accent3"/>
              <w:right w:val="single" w:sz="2" w:space="0" w:color="9BBB59" w:themeColor="accent3"/>
            </w:tcBorders>
            <w:shd w:val="clear" w:color="auto" w:fill="EAF1DD" w:themeFill="accent3" w:themeFillTint="33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80min</w:t>
            </w:r>
          </w:p>
        </w:tc>
      </w:tr>
      <w:tr w:rsidR="00924CDF" w:rsidRPr="00E942B3" w:rsidTr="003F62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2" w:space="0" w:color="9BBB59" w:themeColor="accent3"/>
              <w:left w:val="single" w:sz="2" w:space="0" w:color="9BBB59" w:themeColor="accent3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Jennifer </w:t>
            </w: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:rsidR="00924CDF" w:rsidRPr="00DC07C9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Esfuerzo</w:t>
            </w:r>
          </w:p>
        </w:tc>
        <w:tc>
          <w:tcPr>
            <w:tcW w:w="3686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Pr="00903BD0" w:rsidRDefault="00924CDF" w:rsidP="00924CDF">
            <w:pPr>
              <w:tabs>
                <w:tab w:val="left" w:pos="735"/>
              </w:tabs>
              <w:ind w:left="735" w:hanging="735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T</w:t>
            </w:r>
            <w:r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FFFFFF" w:themeFill="background1"/>
          </w:tcPr>
          <w:p w:rsidR="00924CDF" w:rsidRPr="00903BD0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120 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single" w:sz="2" w:space="0" w:color="9BBB59" w:themeColor="accent3"/>
              <w:left w:val="single" w:sz="2" w:space="0" w:color="auto"/>
              <w:bottom w:val="single" w:sz="12" w:space="0" w:color="auto"/>
            </w:tcBorders>
            <w:shd w:val="clear" w:color="auto" w:fill="FFFFFF" w:themeFill="background1"/>
          </w:tcPr>
          <w:p w:rsidR="00924CDF" w:rsidRPr="008950D1" w:rsidRDefault="00924CDF" w:rsidP="00924CD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150 min</w:t>
            </w:r>
          </w:p>
        </w:tc>
      </w:tr>
    </w:tbl>
    <w:p w:rsidR="00612CEC" w:rsidRDefault="00612CEC" w:rsidP="00612CEC">
      <w:pPr>
        <w:rPr>
          <w:lang w:val="es-EC" w:eastAsia="en-US"/>
        </w:rPr>
      </w:pPr>
    </w:p>
    <w:p w:rsidR="008928C8" w:rsidRDefault="00E074DC" w:rsidP="00612CE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4" w:name="_Toc331406078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Métricas F</w:t>
      </w:r>
      <w:r w:rsidR="00D91836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uncionales</w:t>
      </w:r>
      <w:bookmarkEnd w:id="4"/>
    </w:p>
    <w:tbl>
      <w:tblPr>
        <w:tblStyle w:val="Sombreadomedio1-nfasis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2"/>
        <w:gridCol w:w="4181"/>
        <w:gridCol w:w="1987"/>
        <w:gridCol w:w="1868"/>
        <w:gridCol w:w="3432"/>
      </w:tblGrid>
      <w:tr w:rsidR="005236FA" w:rsidTr="001D0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Descripción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Valor esperado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 xml:space="preserve">Valor obtenido 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0661CD" w:rsidRDefault="008950D1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 xml:space="preserve">Observación </w:t>
            </w:r>
          </w:p>
        </w:tc>
      </w:tr>
      <w:tr w:rsidR="00600054" w:rsidTr="001D0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Fiabilidad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D82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 xml:space="preserve">Nivel de errores del sistema, por semana 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D82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600054" w:rsidTr="001D00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 xml:space="preserve">Seguridad 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D82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>Número de veces en las que un usuario accede a una opción que no le corresponde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D82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DC07C9" w:rsidTr="00DC0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Mantenimiento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D82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>Horas invertidas en un mantenimiento, divididas para el número de cambios por mantenimiento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D82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5236FA" w:rsidTr="00DC07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5236FA" w:rsidRPr="005236FA" w:rsidRDefault="005236FA" w:rsidP="00D8259F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Portabilidad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E67713" w:rsidP="00D82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Es</w:t>
            </w:r>
            <w:r w:rsidR="0092475E">
              <w:rPr>
                <w:rFonts w:ascii="Arial" w:hAnsi="Arial" w:cs="Arial"/>
                <w:szCs w:val="24"/>
                <w:lang w:val="es-ES_tradnl"/>
              </w:rPr>
              <w:t xml:space="preserve"> accesible en cualquier plataforma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D8259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D8259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5236FA" w:rsidRPr="005236FA" w:rsidRDefault="0092475E" w:rsidP="00D82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</w:tbl>
    <w:p w:rsidR="008950D1" w:rsidRDefault="008950D1" w:rsidP="002738AC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sectPr w:rsidR="008950D1" w:rsidSect="00600054">
          <w:pgSz w:w="15840" w:h="1224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D91836" w:rsidRDefault="00D91836" w:rsidP="00612CE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5" w:name="_Toc331406079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Control de Calidad</w:t>
      </w:r>
      <w:bookmarkEnd w:id="5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D91836" w:rsidRPr="00EA38C9" w:rsidTr="00D82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EA38C9" w:rsidRDefault="00D91836" w:rsidP="00D8259F">
            <w:pPr>
              <w:rPr>
                <w:rFonts w:ascii="Tahoma" w:hAnsi="Tahoma" w:cs="Tahoma"/>
                <w:sz w:val="20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91836" w:rsidRPr="00FE3989" w:rsidRDefault="00D91836" w:rsidP="00D8259F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C24EC2" w:rsidRDefault="00C24EC2" w:rsidP="00D8259F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D91836" w:rsidRPr="00EA38C9" w:rsidTr="00D8259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90A206A" wp14:editId="448A6C3B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26FB5" w:rsidRPr="00B87E33" w:rsidRDefault="00626FB5" w:rsidP="00D9183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8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X1LKwIAAE8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">
                      <v:textbox>
                        <w:txbxContent>
                          <w:p w:rsidR="00D8259F" w:rsidRPr="00B87E33" w:rsidRDefault="00D8259F" w:rsidP="00D91836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66F897" wp14:editId="425B7493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26FB5" w:rsidRPr="008E0FA6" w:rsidRDefault="00626FB5" w:rsidP="00D91836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7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">
                      <v:textbox>
                        <w:txbxContent>
                          <w:p w:rsidR="00D8259F" w:rsidRPr="008E0FA6" w:rsidRDefault="00D8259F" w:rsidP="00D91836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993FC53" wp14:editId="4D43DC96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6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26FB5" w:rsidRPr="00B46AD6" w:rsidRDefault="00626FB5" w:rsidP="00D9183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6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">
                      <v:textbox>
                        <w:txbxContent>
                          <w:p w:rsidR="00D8259F" w:rsidRPr="00B46AD6" w:rsidRDefault="00D8259F" w:rsidP="00D91836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D8259F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D91836" w:rsidRPr="00EA38C9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D91836" w:rsidRPr="00EA38C9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D8259F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D8259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D8259F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612CEC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6" w:name="_Toc331406080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Coevaluación</w:t>
      </w:r>
      <w:bookmarkEnd w:id="6"/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D91836" w:rsidTr="00D82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:rsidR="00D91836" w:rsidRPr="009F5A5B" w:rsidRDefault="00D91836" w:rsidP="00D8259F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1460E4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:rsidR="00D91836" w:rsidRPr="001460E4" w:rsidRDefault="00D91836" w:rsidP="00D82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D91836" w:rsidRPr="009A271D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9A271D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D91836" w:rsidRPr="00CF584B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D82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D8259F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91836" w:rsidRDefault="00D91836" w:rsidP="00D82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:rsidR="00D91836" w:rsidRPr="003F6286" w:rsidRDefault="00D91836" w:rsidP="00D91836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u w:val="single"/>
          <w:lang w:val="es-EC" w:eastAsia="en-US"/>
        </w:rPr>
      </w:pPr>
    </w:p>
    <w:sectPr w:rsidR="00D91836" w:rsidRPr="003F6286" w:rsidSect="008950D1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363" w:rsidRDefault="00957363" w:rsidP="008F66AE">
      <w:pPr>
        <w:spacing w:after="0" w:line="240" w:lineRule="auto"/>
      </w:pPr>
      <w:r>
        <w:separator/>
      </w:r>
    </w:p>
  </w:endnote>
  <w:endnote w:type="continuationSeparator" w:id="0">
    <w:p w:rsidR="00957363" w:rsidRDefault="00957363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FB5" w:rsidRPr="0008399D" w:rsidRDefault="00626FB5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C24EC2">
      <w:rPr>
        <w:rFonts w:ascii="Arial" w:hAnsi="Arial" w:cs="Arial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C24EC2">
      <w:rPr>
        <w:rFonts w:ascii="Arial" w:hAnsi="Arial" w:cs="Arial"/>
        <w:sz w:val="20"/>
      </w:rPr>
      <w:t>Andrea Cáceres, Brick Reyes, Efraín</w:t>
    </w:r>
    <w:r w:rsidRPr="00C24EC2">
      <w:rPr>
        <w:rFonts w:ascii="Tahoma" w:hAnsi="Tahoma" w:cs="Tahoma"/>
        <w:b/>
        <w:sz w:val="20"/>
      </w:rPr>
      <w:t xml:space="preserve"> </w:t>
    </w:r>
    <w:r w:rsidRPr="00C24EC2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1B708C" w:rsidRPr="001B708C">
      <w:rPr>
        <w:rFonts w:asciiTheme="majorHAnsi" w:hAnsiTheme="majorHAnsi" w:cstheme="majorHAnsi"/>
        <w:b/>
        <w:noProof/>
      </w:rPr>
      <w:t>9</w:t>
    </w:r>
    <w:r w:rsidRPr="00284148">
      <w:rPr>
        <w:b/>
      </w:rPr>
      <w:fldChar w:fldCharType="end"/>
    </w:r>
    <w:r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5ED0F2BA" wp14:editId="10FCBA1E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7CBDA1" wp14:editId="2E83B430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A46218" wp14:editId="7653DF39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FB5" w:rsidRPr="0008399D" w:rsidRDefault="00626FB5" w:rsidP="008950D1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A47486">
      <w:rPr>
        <w:rFonts w:ascii="Arial" w:hAnsi="Arial" w:cs="Arial"/>
        <w:sz w:val="20"/>
      </w:rPr>
      <w:t xml:space="preserve">Andrea Cáceres, </w:t>
    </w:r>
    <w:proofErr w:type="spellStart"/>
    <w:r w:rsidRPr="00A47486">
      <w:rPr>
        <w:rFonts w:ascii="Arial" w:hAnsi="Arial" w:cs="Arial"/>
        <w:sz w:val="20"/>
      </w:rPr>
      <w:t>Brick</w:t>
    </w:r>
    <w:proofErr w:type="spellEnd"/>
    <w:r w:rsidRPr="00A47486">
      <w:rPr>
        <w:rFonts w:ascii="Arial" w:hAnsi="Arial" w:cs="Arial"/>
        <w:sz w:val="20"/>
      </w:rPr>
      <w:t xml:space="preserve"> Reyes, Jennifer </w:t>
    </w:r>
    <w:proofErr w:type="spellStart"/>
    <w:r w:rsidRPr="00A47486">
      <w:rPr>
        <w:rFonts w:ascii="Arial" w:hAnsi="Arial" w:cs="Arial"/>
        <w:sz w:val="20"/>
      </w:rPr>
      <w:t>Bermeo</w:t>
    </w:r>
    <w:proofErr w:type="spellEnd"/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A47486">
      <w:rPr>
        <w:rFonts w:ascii="Arial" w:hAnsi="Arial" w:cs="Arial"/>
        <w:sz w:val="20"/>
      </w:rPr>
      <w:t xml:space="preserve">Andrea Cáceres, </w:t>
    </w:r>
    <w:proofErr w:type="spellStart"/>
    <w:r w:rsidRPr="00A47486">
      <w:rPr>
        <w:rFonts w:ascii="Arial" w:hAnsi="Arial" w:cs="Arial"/>
        <w:sz w:val="20"/>
      </w:rPr>
      <w:t>Brick</w:t>
    </w:r>
    <w:proofErr w:type="spellEnd"/>
    <w:r w:rsidRPr="00A47486">
      <w:rPr>
        <w:rFonts w:ascii="Arial" w:hAnsi="Arial" w:cs="Arial"/>
        <w:sz w:val="20"/>
      </w:rPr>
      <w:t xml:space="preserve"> Reyes, Efraín</w:t>
    </w:r>
    <w:r w:rsidRPr="00A47486">
      <w:rPr>
        <w:rFonts w:ascii="Tahoma" w:hAnsi="Tahoma" w:cs="Tahoma"/>
        <w:b/>
        <w:sz w:val="20"/>
      </w:rPr>
      <w:t xml:space="preserve"> </w:t>
    </w:r>
    <w:r w:rsidRPr="00A47486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1B708C" w:rsidRPr="001B708C">
      <w:rPr>
        <w:rFonts w:asciiTheme="majorHAnsi" w:hAnsiTheme="majorHAnsi" w:cstheme="majorHAnsi"/>
        <w:b/>
        <w:noProof/>
      </w:rPr>
      <w:t>1</w:t>
    </w:r>
    <w:r w:rsidRPr="00284148">
      <w:rPr>
        <w:b/>
      </w:rPr>
      <w:fldChar w:fldCharType="end"/>
    </w:r>
    <w:r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0E997997" wp14:editId="30DA5DA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7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7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dk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Du&#10;fNdk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9OwMYAAADbAAAADwAAAGRycy9kb3ducmV2LnhtbESPS2vDMBCE74X8B7GFXkIsN4fGOFFC&#10;CbSUYmjzgFw31vqBrZWx1MT1r68KgRyHmfmGWW0G04oL9a62rOA5ikEQ51bXXCo4Ht5mCQjnkTW2&#10;lknBLznYrCcPK0y1vfKOLntfigBhl6KCyvsuldLlFRl0ke2Ig1fY3qAPsi+l7vEa4KaV8zh+kQZr&#10;DgsVdrStKG/2P0ZBc9h9jlN5nibvRftVn8YMvxeZUk+Pw+sShKfB38O39odWsJjD/5fwA+T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fTsDGAAAA2wAAAA8AAAAAAAAA&#10;AAAAAAAAoQIAAGRycy9kb3ducmV2LnhtbFBLBQYAAAAABAAEAPkAAACU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MyMQA&#10;AADbAAAADwAAAGRycy9kb3ducmV2LnhtbESPQWvCQBSE7wX/w/IEL6IbLVRJXUUEMUhBjNbzI/ua&#10;hGbfxuyapP++WxB6HGbmG2a16U0lWmpcaVnBbBqBIM6sLjlXcL3sJ0sQziNrrCyTgh9ysFkPXlYY&#10;a9vxmdrU5yJA2MWooPC+jqV0WUEG3dTWxMH7so1BH2STS91gF+CmkvMoepMGSw4LBda0Kyj7Th9G&#10;QZed2tvl4yBP41ti+Z7cd+nnUanRsN++g/DU+//ws51oBY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BjMjEAAAA2w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471C01" wp14:editId="770A362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7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7462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qz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BuSZqz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CB7763" wp14:editId="61B00447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7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73600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0L8+bS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363" w:rsidRDefault="00957363" w:rsidP="008F66AE">
      <w:pPr>
        <w:spacing w:after="0" w:line="240" w:lineRule="auto"/>
      </w:pPr>
      <w:r>
        <w:separator/>
      </w:r>
    </w:p>
  </w:footnote>
  <w:footnote w:type="continuationSeparator" w:id="0">
    <w:p w:rsidR="00957363" w:rsidRDefault="00957363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FB5" w:rsidRDefault="00626FB5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68480" behindDoc="0" locked="0" layoutInCell="1" allowOverlap="1" wp14:anchorId="26AB2A96" wp14:editId="0F8D767D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6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076384" wp14:editId="53818B14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26FB5" w:rsidRPr="007027D9" w:rsidRDefault="00626FB5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métricas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Efraín Astudillo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28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626FB5" w:rsidRDefault="00626FB5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D8259F" w:rsidRPr="007027D9" w:rsidRDefault="00D8259F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métricas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="003F628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Efraín Astudillo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3F628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28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3F628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D8259F" w:rsidRDefault="00D8259F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FB5" w:rsidRDefault="00626FB5" w:rsidP="008950D1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71552" behindDoc="0" locked="0" layoutInCell="1" allowOverlap="1" wp14:anchorId="7203BE21" wp14:editId="14A1DF18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7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0F84CCD" wp14:editId="70A706F9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26FB5" w:rsidRPr="007027D9" w:rsidRDefault="00626FB5" w:rsidP="008950D1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métricas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/1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626FB5" w:rsidRDefault="00626FB5" w:rsidP="008950D1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46.05pt;margin-top:-21.9pt;width:402.2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" strokecolor="#92d050">
              <v:textbox>
                <w:txbxContent>
                  <w:p w:rsidR="00D8259F" w:rsidRPr="007027D9" w:rsidRDefault="00D8259F" w:rsidP="008950D1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métricas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/1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D8259F" w:rsidRDefault="00D8259F" w:rsidP="008950D1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  <w:p w:rsidR="00626FB5" w:rsidRDefault="00626FB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804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7DF70F4"/>
    <w:multiLevelType w:val="multilevel"/>
    <w:tmpl w:val="E7B00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928448D"/>
    <w:multiLevelType w:val="multilevel"/>
    <w:tmpl w:val="87044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E3D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2338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148380D"/>
    <w:multiLevelType w:val="hybridMultilevel"/>
    <w:tmpl w:val="71E25D72"/>
    <w:lvl w:ilvl="0" w:tplc="4A7615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280683"/>
    <w:multiLevelType w:val="multilevel"/>
    <w:tmpl w:val="87044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0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3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3"/>
  </w:num>
  <w:num w:numId="4">
    <w:abstractNumId w:val="16"/>
  </w:num>
  <w:num w:numId="5">
    <w:abstractNumId w:val="30"/>
  </w:num>
  <w:num w:numId="6">
    <w:abstractNumId w:val="24"/>
  </w:num>
  <w:num w:numId="7">
    <w:abstractNumId w:val="37"/>
  </w:num>
  <w:num w:numId="8">
    <w:abstractNumId w:val="22"/>
  </w:num>
  <w:num w:numId="9">
    <w:abstractNumId w:val="20"/>
  </w:num>
  <w:num w:numId="10">
    <w:abstractNumId w:val="2"/>
  </w:num>
  <w:num w:numId="11">
    <w:abstractNumId w:val="34"/>
  </w:num>
  <w:num w:numId="12">
    <w:abstractNumId w:val="26"/>
  </w:num>
  <w:num w:numId="13">
    <w:abstractNumId w:val="0"/>
  </w:num>
  <w:num w:numId="14">
    <w:abstractNumId w:val="8"/>
  </w:num>
  <w:num w:numId="15">
    <w:abstractNumId w:val="31"/>
  </w:num>
  <w:num w:numId="16">
    <w:abstractNumId w:val="29"/>
  </w:num>
  <w:num w:numId="17">
    <w:abstractNumId w:val="36"/>
  </w:num>
  <w:num w:numId="18">
    <w:abstractNumId w:val="10"/>
  </w:num>
  <w:num w:numId="19">
    <w:abstractNumId w:val="33"/>
  </w:num>
  <w:num w:numId="20">
    <w:abstractNumId w:val="25"/>
  </w:num>
  <w:num w:numId="21">
    <w:abstractNumId w:val="1"/>
  </w:num>
  <w:num w:numId="22">
    <w:abstractNumId w:val="11"/>
  </w:num>
  <w:num w:numId="23">
    <w:abstractNumId w:val="28"/>
  </w:num>
  <w:num w:numId="24">
    <w:abstractNumId w:val="35"/>
  </w:num>
  <w:num w:numId="25">
    <w:abstractNumId w:val="21"/>
  </w:num>
  <w:num w:numId="26">
    <w:abstractNumId w:val="18"/>
  </w:num>
  <w:num w:numId="27">
    <w:abstractNumId w:val="32"/>
  </w:num>
  <w:num w:numId="28">
    <w:abstractNumId w:val="3"/>
  </w:num>
  <w:num w:numId="29">
    <w:abstractNumId w:val="15"/>
  </w:num>
  <w:num w:numId="30">
    <w:abstractNumId w:val="27"/>
  </w:num>
  <w:num w:numId="31">
    <w:abstractNumId w:val="23"/>
  </w:num>
  <w:num w:numId="32">
    <w:abstractNumId w:val="17"/>
  </w:num>
  <w:num w:numId="33">
    <w:abstractNumId w:val="6"/>
  </w:num>
  <w:num w:numId="34">
    <w:abstractNumId w:val="12"/>
  </w:num>
  <w:num w:numId="35">
    <w:abstractNumId w:val="9"/>
  </w:num>
  <w:num w:numId="36">
    <w:abstractNumId w:val="4"/>
  </w:num>
  <w:num w:numId="37">
    <w:abstractNumId w:val="5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B66"/>
    <w:rsid w:val="00012EFF"/>
    <w:rsid w:val="000360B5"/>
    <w:rsid w:val="000413F9"/>
    <w:rsid w:val="00075973"/>
    <w:rsid w:val="00076A64"/>
    <w:rsid w:val="0008399D"/>
    <w:rsid w:val="00084147"/>
    <w:rsid w:val="000F1ADB"/>
    <w:rsid w:val="00100A84"/>
    <w:rsid w:val="0010178D"/>
    <w:rsid w:val="001460E4"/>
    <w:rsid w:val="001677F5"/>
    <w:rsid w:val="00167FAC"/>
    <w:rsid w:val="00181572"/>
    <w:rsid w:val="0019617E"/>
    <w:rsid w:val="001B708C"/>
    <w:rsid w:val="001C3672"/>
    <w:rsid w:val="001D0000"/>
    <w:rsid w:val="001E10AE"/>
    <w:rsid w:val="001F4811"/>
    <w:rsid w:val="0020676A"/>
    <w:rsid w:val="0021467F"/>
    <w:rsid w:val="00265B7E"/>
    <w:rsid w:val="002738AC"/>
    <w:rsid w:val="00284148"/>
    <w:rsid w:val="00296C9C"/>
    <w:rsid w:val="002A2A31"/>
    <w:rsid w:val="002A5DD8"/>
    <w:rsid w:val="002D7A94"/>
    <w:rsid w:val="002E4A94"/>
    <w:rsid w:val="002F2997"/>
    <w:rsid w:val="003110F6"/>
    <w:rsid w:val="00316140"/>
    <w:rsid w:val="00344E6C"/>
    <w:rsid w:val="003806F6"/>
    <w:rsid w:val="003F6286"/>
    <w:rsid w:val="004355D8"/>
    <w:rsid w:val="00465C35"/>
    <w:rsid w:val="0047057B"/>
    <w:rsid w:val="0047085B"/>
    <w:rsid w:val="00471EBB"/>
    <w:rsid w:val="004825D8"/>
    <w:rsid w:val="00483064"/>
    <w:rsid w:val="004A3A48"/>
    <w:rsid w:val="004B1577"/>
    <w:rsid w:val="004B5574"/>
    <w:rsid w:val="004C6C5B"/>
    <w:rsid w:val="004F6C74"/>
    <w:rsid w:val="005236FA"/>
    <w:rsid w:val="00524411"/>
    <w:rsid w:val="00540CF3"/>
    <w:rsid w:val="005554EA"/>
    <w:rsid w:val="00582118"/>
    <w:rsid w:val="00600054"/>
    <w:rsid w:val="00601227"/>
    <w:rsid w:val="00610D2D"/>
    <w:rsid w:val="00612CEC"/>
    <w:rsid w:val="00626FB5"/>
    <w:rsid w:val="006605BB"/>
    <w:rsid w:val="006703AA"/>
    <w:rsid w:val="00691B5C"/>
    <w:rsid w:val="006A1637"/>
    <w:rsid w:val="006A418F"/>
    <w:rsid w:val="007027D9"/>
    <w:rsid w:val="00702E6D"/>
    <w:rsid w:val="00722708"/>
    <w:rsid w:val="007648E0"/>
    <w:rsid w:val="007C092C"/>
    <w:rsid w:val="007E6DE9"/>
    <w:rsid w:val="008017A0"/>
    <w:rsid w:val="00861B66"/>
    <w:rsid w:val="00883E74"/>
    <w:rsid w:val="008928C8"/>
    <w:rsid w:val="008950D1"/>
    <w:rsid w:val="008B6514"/>
    <w:rsid w:val="008F369D"/>
    <w:rsid w:val="008F66AE"/>
    <w:rsid w:val="00903BD0"/>
    <w:rsid w:val="0092475E"/>
    <w:rsid w:val="00924CDF"/>
    <w:rsid w:val="009548BB"/>
    <w:rsid w:val="00957363"/>
    <w:rsid w:val="009B50F3"/>
    <w:rsid w:val="009E6903"/>
    <w:rsid w:val="00A01484"/>
    <w:rsid w:val="00A47486"/>
    <w:rsid w:val="00A870F6"/>
    <w:rsid w:val="00AA01D4"/>
    <w:rsid w:val="00AE1376"/>
    <w:rsid w:val="00B45566"/>
    <w:rsid w:val="00B57756"/>
    <w:rsid w:val="00B66B48"/>
    <w:rsid w:val="00B70A42"/>
    <w:rsid w:val="00BA257D"/>
    <w:rsid w:val="00C24EC2"/>
    <w:rsid w:val="00C551B9"/>
    <w:rsid w:val="00CC5F0F"/>
    <w:rsid w:val="00D5367E"/>
    <w:rsid w:val="00D56C30"/>
    <w:rsid w:val="00D651A0"/>
    <w:rsid w:val="00D8259F"/>
    <w:rsid w:val="00D91836"/>
    <w:rsid w:val="00D93494"/>
    <w:rsid w:val="00DC07C9"/>
    <w:rsid w:val="00DE33C1"/>
    <w:rsid w:val="00E074DC"/>
    <w:rsid w:val="00E35E5B"/>
    <w:rsid w:val="00E44736"/>
    <w:rsid w:val="00E65F7C"/>
    <w:rsid w:val="00E67713"/>
    <w:rsid w:val="00E67EAC"/>
    <w:rsid w:val="00E94820"/>
    <w:rsid w:val="00EA3D81"/>
    <w:rsid w:val="00EE74DA"/>
    <w:rsid w:val="00EF47F0"/>
    <w:rsid w:val="00F12962"/>
    <w:rsid w:val="00F34467"/>
    <w:rsid w:val="00F453A6"/>
    <w:rsid w:val="00F755AB"/>
    <w:rsid w:val="00F8766C"/>
    <w:rsid w:val="00FC30C2"/>
    <w:rsid w:val="00FD61AE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2C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2C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2C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2C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2C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2C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customStyle="1" w:styleId="Listaclara-nfasis11">
    <w:name w:val="Lista clara - Énfasis 11"/>
    <w:basedOn w:val="Tabla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8950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612C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2C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2C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2CE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Listamedia1-nfasis3">
    <w:name w:val="Medium List 1 Accent 3"/>
    <w:basedOn w:val="Tablanormal"/>
    <w:uiPriority w:val="65"/>
    <w:rsid w:val="00EE74D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Cuadrculaclara-nfasis3">
    <w:name w:val="Light Grid Accent 3"/>
    <w:basedOn w:val="Tablanormal"/>
    <w:uiPriority w:val="62"/>
    <w:rsid w:val="00EE74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2C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2C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2C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2C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2C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2C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customStyle="1" w:styleId="Listaclara-nfasis11">
    <w:name w:val="Lista clara - Énfasis 11"/>
    <w:basedOn w:val="Tabla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8950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612C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2C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2C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2CE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2C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Listamedia1-nfasis3">
    <w:name w:val="Medium List 1 Accent 3"/>
    <w:basedOn w:val="Tablanormal"/>
    <w:uiPriority w:val="65"/>
    <w:rsid w:val="00EE74D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Cuadrculaclara-nfasis3">
    <w:name w:val="Light Grid Accent 3"/>
    <w:basedOn w:val="Tablanormal"/>
    <w:uiPriority w:val="62"/>
    <w:rsid w:val="00EE74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6F419-C01F-4A66-B650-DEA0915FB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259</TotalTime>
  <Pages>9</Pages>
  <Words>866</Words>
  <Characters>4763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Jeff</cp:lastModifiedBy>
  <cp:revision>28</cp:revision>
  <dcterms:created xsi:type="dcterms:W3CDTF">2012-06-17T06:26:00Z</dcterms:created>
  <dcterms:modified xsi:type="dcterms:W3CDTF">2012-07-30T15:47:00Z</dcterms:modified>
</cp:coreProperties>
</file>