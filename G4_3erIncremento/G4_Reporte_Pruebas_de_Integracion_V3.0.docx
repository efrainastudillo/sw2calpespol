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C6B9E19" w14:textId="77777777" w:rsidR="00BA257D" w:rsidRDefault="0010178D" w:rsidP="00BA257D">
      <w:pPr>
        <w:pStyle w:val="Sinespaciado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1FCA0DD5" wp14:editId="25817993">
            <wp:simplePos x="0" y="0"/>
            <wp:positionH relativeFrom="column">
              <wp:posOffset>1979826</wp:posOffset>
            </wp:positionH>
            <wp:positionV relativeFrom="paragraph">
              <wp:posOffset>-81088</wp:posOffset>
            </wp:positionV>
            <wp:extent cx="895350" cy="871870"/>
            <wp:effectExtent l="19050" t="0" r="0" b="0"/>
            <wp:wrapNone/>
            <wp:docPr id="2" name="Imagen 138" descr="esp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8" descr="espol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87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A01D4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321C408" wp14:editId="716A599E">
                <wp:simplePos x="0" y="0"/>
                <wp:positionH relativeFrom="column">
                  <wp:posOffset>-892810</wp:posOffset>
                </wp:positionH>
                <wp:positionV relativeFrom="page">
                  <wp:posOffset>146050</wp:posOffset>
                </wp:positionV>
                <wp:extent cx="552450" cy="577850"/>
                <wp:effectExtent l="6350" t="3175" r="3175" b="0"/>
                <wp:wrapNone/>
                <wp:docPr id="5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0" cy="577850"/>
                          <a:chOff x="114379548" y="106280986"/>
                          <a:chExt cx="450000" cy="487500"/>
                        </a:xfrm>
                      </wpg:grpSpPr>
                      <wps:wsp>
                        <wps:cNvPr id="57" name="Freeform 147"/>
                        <wps:cNvSpPr>
                          <a:spLocks/>
                        </wps:cNvSpPr>
                        <wps:spPr bwMode="auto">
                          <a:xfrm>
                            <a:off x="114398298" y="106460986"/>
                            <a:ext cx="431250" cy="307500"/>
                          </a:xfrm>
                          <a:custGeom>
                            <a:avLst/>
                            <a:gdLst>
                              <a:gd name="T0" fmla="*/ 101 w 115"/>
                              <a:gd name="T1" fmla="*/ 37 h 82"/>
                              <a:gd name="T2" fmla="*/ 23 w 115"/>
                              <a:gd name="T3" fmla="*/ 54 h 82"/>
                              <a:gd name="T4" fmla="*/ 0 w 115"/>
                              <a:gd name="T5" fmla="*/ 24 h 82"/>
                              <a:gd name="T6" fmla="*/ 26 w 115"/>
                              <a:gd name="T7" fmla="*/ 65 h 82"/>
                              <a:gd name="T8" fmla="*/ 103 w 115"/>
                              <a:gd name="T9" fmla="*/ 48 h 82"/>
                              <a:gd name="T10" fmla="*/ 110 w 115"/>
                              <a:gd name="T11" fmla="*/ 0 h 82"/>
                              <a:gd name="T12" fmla="*/ 101 w 115"/>
                              <a:gd name="T13" fmla="*/ 37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15" h="82">
                                <a:moveTo>
                                  <a:pt x="101" y="37"/>
                                </a:moveTo>
                                <a:cubicBezTo>
                                  <a:pt x="84" y="64"/>
                                  <a:pt x="49" y="71"/>
                                  <a:pt x="23" y="54"/>
                                </a:cubicBezTo>
                                <a:cubicBezTo>
                                  <a:pt x="12" y="47"/>
                                  <a:pt x="4" y="36"/>
                                  <a:pt x="0" y="24"/>
                                </a:cubicBezTo>
                                <a:cubicBezTo>
                                  <a:pt x="2" y="40"/>
                                  <a:pt x="11" y="56"/>
                                  <a:pt x="26" y="65"/>
                                </a:cubicBezTo>
                                <a:cubicBezTo>
                                  <a:pt x="52" y="82"/>
                                  <a:pt x="87" y="75"/>
                                  <a:pt x="103" y="48"/>
                                </a:cubicBezTo>
                                <a:cubicBezTo>
                                  <a:pt x="113" y="34"/>
                                  <a:pt x="115" y="16"/>
                                  <a:pt x="110" y="0"/>
                                </a:cubicBezTo>
                                <a:cubicBezTo>
                                  <a:pt x="111" y="13"/>
                                  <a:pt x="108" y="26"/>
                                  <a:pt x="101" y="37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148"/>
                        <wps:cNvSpPr>
                          <a:spLocks/>
                        </wps:cNvSpPr>
                        <wps:spPr bwMode="auto">
                          <a:xfrm>
                            <a:off x="114379548" y="106355986"/>
                            <a:ext cx="408750" cy="363750"/>
                          </a:xfrm>
                          <a:custGeom>
                            <a:avLst/>
                            <a:gdLst>
                              <a:gd name="T0" fmla="*/ 77 w 109"/>
                              <a:gd name="T1" fmla="*/ 81 h 97"/>
                              <a:gd name="T2" fmla="*/ 10 w 109"/>
                              <a:gd name="T3" fmla="*/ 38 h 97"/>
                              <a:gd name="T4" fmla="*/ 15 w 109"/>
                              <a:gd name="T5" fmla="*/ 0 h 97"/>
                              <a:gd name="T6" fmla="*/ 4 w 109"/>
                              <a:gd name="T7" fmla="*/ 47 h 97"/>
                              <a:gd name="T8" fmla="*/ 71 w 109"/>
                              <a:gd name="T9" fmla="*/ 91 h 97"/>
                              <a:gd name="T10" fmla="*/ 109 w 109"/>
                              <a:gd name="T11" fmla="*/ 61 h 97"/>
                              <a:gd name="T12" fmla="*/ 77 w 109"/>
                              <a:gd name="T13" fmla="*/ 81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9" h="97">
                                <a:moveTo>
                                  <a:pt x="77" y="81"/>
                                </a:moveTo>
                                <a:cubicBezTo>
                                  <a:pt x="46" y="88"/>
                                  <a:pt x="16" y="68"/>
                                  <a:pt x="10" y="38"/>
                                </a:cubicBezTo>
                                <a:cubicBezTo>
                                  <a:pt x="7" y="25"/>
                                  <a:pt x="9" y="12"/>
                                  <a:pt x="15" y="0"/>
                                </a:cubicBezTo>
                                <a:cubicBezTo>
                                  <a:pt x="5" y="13"/>
                                  <a:pt x="0" y="30"/>
                                  <a:pt x="4" y="47"/>
                                </a:cubicBezTo>
                                <a:cubicBezTo>
                                  <a:pt x="10" y="78"/>
                                  <a:pt x="40" y="97"/>
                                  <a:pt x="71" y="91"/>
                                </a:cubicBezTo>
                                <a:cubicBezTo>
                                  <a:pt x="88" y="87"/>
                                  <a:pt x="102" y="76"/>
                                  <a:pt x="109" y="61"/>
                                </a:cubicBezTo>
                                <a:cubicBezTo>
                                  <a:pt x="101" y="71"/>
                                  <a:pt x="90" y="78"/>
                                  <a:pt x="77" y="81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149"/>
                        <wps:cNvSpPr>
                          <a:spLocks/>
                        </wps:cNvSpPr>
                        <wps:spPr bwMode="auto">
                          <a:xfrm>
                            <a:off x="114420798" y="106295986"/>
                            <a:ext cx="236250" cy="333750"/>
                          </a:xfrm>
                          <a:custGeom>
                            <a:avLst/>
                            <a:gdLst>
                              <a:gd name="T0" fmla="*/ 34 w 63"/>
                              <a:gd name="T1" fmla="*/ 78 h 89"/>
                              <a:gd name="T2" fmla="*/ 21 w 63"/>
                              <a:gd name="T3" fmla="*/ 18 h 89"/>
                              <a:gd name="T4" fmla="*/ 45 w 63"/>
                              <a:gd name="T5" fmla="*/ 0 h 89"/>
                              <a:gd name="T6" fmla="*/ 13 w 63"/>
                              <a:gd name="T7" fmla="*/ 20 h 89"/>
                              <a:gd name="T8" fmla="*/ 26 w 63"/>
                              <a:gd name="T9" fmla="*/ 80 h 89"/>
                              <a:gd name="T10" fmla="*/ 63 w 63"/>
                              <a:gd name="T11" fmla="*/ 85 h 89"/>
                              <a:gd name="T12" fmla="*/ 34 w 63"/>
                              <a:gd name="T13" fmla="*/ 78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3" h="89">
                                <a:moveTo>
                                  <a:pt x="34" y="78"/>
                                </a:moveTo>
                                <a:cubicBezTo>
                                  <a:pt x="14" y="65"/>
                                  <a:pt x="8" y="38"/>
                                  <a:pt x="21" y="18"/>
                                </a:cubicBezTo>
                                <a:cubicBezTo>
                                  <a:pt x="27" y="9"/>
                                  <a:pt x="35" y="3"/>
                                  <a:pt x="45" y="0"/>
                                </a:cubicBezTo>
                                <a:cubicBezTo>
                                  <a:pt x="32" y="1"/>
                                  <a:pt x="20" y="8"/>
                                  <a:pt x="13" y="20"/>
                                </a:cubicBezTo>
                                <a:cubicBezTo>
                                  <a:pt x="0" y="40"/>
                                  <a:pt x="5" y="67"/>
                                  <a:pt x="26" y="80"/>
                                </a:cubicBezTo>
                                <a:cubicBezTo>
                                  <a:pt x="37" y="88"/>
                                  <a:pt x="51" y="89"/>
                                  <a:pt x="63" y="85"/>
                                </a:cubicBezTo>
                                <a:cubicBezTo>
                                  <a:pt x="53" y="86"/>
                                  <a:pt x="43" y="84"/>
                                  <a:pt x="34" y="78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150"/>
                        <wps:cNvSpPr>
                          <a:spLocks/>
                        </wps:cNvSpPr>
                        <wps:spPr bwMode="auto">
                          <a:xfrm>
                            <a:off x="114458298" y="106280986"/>
                            <a:ext cx="281250" cy="318750"/>
                          </a:xfrm>
                          <a:custGeom>
                            <a:avLst/>
                            <a:gdLst>
                              <a:gd name="T0" fmla="*/ 12 w 75"/>
                              <a:gd name="T1" fmla="*/ 60 h 85"/>
                              <a:gd name="T2" fmla="*/ 46 w 75"/>
                              <a:gd name="T3" fmla="*/ 7 h 85"/>
                              <a:gd name="T4" fmla="*/ 75 w 75"/>
                              <a:gd name="T5" fmla="*/ 11 h 85"/>
                              <a:gd name="T6" fmla="*/ 38 w 75"/>
                              <a:gd name="T7" fmla="*/ 3 h 85"/>
                              <a:gd name="T8" fmla="*/ 5 w 75"/>
                              <a:gd name="T9" fmla="*/ 55 h 85"/>
                              <a:gd name="T10" fmla="*/ 28 w 75"/>
                              <a:gd name="T11" fmla="*/ 85 h 85"/>
                              <a:gd name="T12" fmla="*/ 12 w 75"/>
                              <a:gd name="T13" fmla="*/ 6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5" h="85">
                                <a:moveTo>
                                  <a:pt x="12" y="60"/>
                                </a:moveTo>
                                <a:cubicBezTo>
                                  <a:pt x="7" y="36"/>
                                  <a:pt x="22" y="13"/>
                                  <a:pt x="46" y="7"/>
                                </a:cubicBezTo>
                                <a:cubicBezTo>
                                  <a:pt x="56" y="5"/>
                                  <a:pt x="66" y="7"/>
                                  <a:pt x="75" y="11"/>
                                </a:cubicBezTo>
                                <a:cubicBezTo>
                                  <a:pt x="65" y="3"/>
                                  <a:pt x="52" y="0"/>
                                  <a:pt x="38" y="3"/>
                                </a:cubicBezTo>
                                <a:cubicBezTo>
                                  <a:pt x="15" y="8"/>
                                  <a:pt x="0" y="31"/>
                                  <a:pt x="5" y="55"/>
                                </a:cubicBezTo>
                                <a:cubicBezTo>
                                  <a:pt x="8" y="68"/>
                                  <a:pt x="16" y="79"/>
                                  <a:pt x="28" y="85"/>
                                </a:cubicBezTo>
                                <a:cubicBezTo>
                                  <a:pt x="20" y="79"/>
                                  <a:pt x="14" y="70"/>
                                  <a:pt x="12" y="60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151"/>
                        <wps:cNvSpPr>
                          <a:spLocks/>
                        </wps:cNvSpPr>
                        <wps:spPr bwMode="auto">
                          <a:xfrm>
                            <a:off x="114525798" y="106344736"/>
                            <a:ext cx="187500" cy="225000"/>
                          </a:xfrm>
                          <a:custGeom>
                            <a:avLst/>
                            <a:gdLst>
                              <a:gd name="T0" fmla="*/ 10 w 50"/>
                              <a:gd name="T1" fmla="*/ 43 h 60"/>
                              <a:gd name="T2" fmla="*/ 30 w 50"/>
                              <a:gd name="T3" fmla="*/ 5 h 60"/>
                              <a:gd name="T4" fmla="*/ 50 w 50"/>
                              <a:gd name="T5" fmla="*/ 6 h 60"/>
                              <a:gd name="T6" fmla="*/ 25 w 50"/>
                              <a:gd name="T7" fmla="*/ 3 h 60"/>
                              <a:gd name="T8" fmla="*/ 5 w 50"/>
                              <a:gd name="T9" fmla="*/ 41 h 60"/>
                              <a:gd name="T10" fmla="*/ 22 w 50"/>
                              <a:gd name="T11" fmla="*/ 60 h 60"/>
                              <a:gd name="T12" fmla="*/ 10 w 50"/>
                              <a:gd name="T13" fmla="*/ 43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0" h="60">
                                <a:moveTo>
                                  <a:pt x="10" y="43"/>
                                </a:moveTo>
                                <a:cubicBezTo>
                                  <a:pt x="5" y="27"/>
                                  <a:pt x="14" y="10"/>
                                  <a:pt x="30" y="5"/>
                                </a:cubicBezTo>
                                <a:cubicBezTo>
                                  <a:pt x="37" y="3"/>
                                  <a:pt x="44" y="4"/>
                                  <a:pt x="50" y="6"/>
                                </a:cubicBezTo>
                                <a:cubicBezTo>
                                  <a:pt x="43" y="1"/>
                                  <a:pt x="34" y="0"/>
                                  <a:pt x="25" y="3"/>
                                </a:cubicBezTo>
                                <a:cubicBezTo>
                                  <a:pt x="9" y="8"/>
                                  <a:pt x="0" y="25"/>
                                  <a:pt x="5" y="41"/>
                                </a:cubicBezTo>
                                <a:cubicBezTo>
                                  <a:pt x="8" y="50"/>
                                  <a:pt x="14" y="56"/>
                                  <a:pt x="22" y="60"/>
                                </a:cubicBezTo>
                                <a:cubicBezTo>
                                  <a:pt x="17" y="56"/>
                                  <a:pt x="12" y="50"/>
                                  <a:pt x="10" y="43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152"/>
                        <wps:cNvSpPr>
                          <a:spLocks/>
                        </wps:cNvSpPr>
                        <wps:spPr bwMode="auto">
                          <a:xfrm>
                            <a:off x="114552048" y="106344736"/>
                            <a:ext cx="228750" cy="172500"/>
                          </a:xfrm>
                          <a:custGeom>
                            <a:avLst/>
                            <a:gdLst>
                              <a:gd name="T0" fmla="*/ 7 w 61"/>
                              <a:gd name="T1" fmla="*/ 26 h 46"/>
                              <a:gd name="T2" fmla="*/ 48 w 61"/>
                              <a:gd name="T3" fmla="*/ 13 h 46"/>
                              <a:gd name="T4" fmla="*/ 61 w 61"/>
                              <a:gd name="T5" fmla="*/ 28 h 46"/>
                              <a:gd name="T6" fmla="*/ 46 w 61"/>
                              <a:gd name="T7" fmla="*/ 7 h 46"/>
                              <a:gd name="T8" fmla="*/ 5 w 61"/>
                              <a:gd name="T9" fmla="*/ 20 h 46"/>
                              <a:gd name="T10" fmla="*/ 4 w 61"/>
                              <a:gd name="T11" fmla="*/ 46 h 46"/>
                              <a:gd name="T12" fmla="*/ 7 w 61"/>
                              <a:gd name="T13" fmla="*/ 26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1" h="46">
                                <a:moveTo>
                                  <a:pt x="7" y="26"/>
                                </a:moveTo>
                                <a:cubicBezTo>
                                  <a:pt x="14" y="11"/>
                                  <a:pt x="33" y="5"/>
                                  <a:pt x="48" y="13"/>
                                </a:cubicBezTo>
                                <a:cubicBezTo>
                                  <a:pt x="54" y="17"/>
                                  <a:pt x="59" y="22"/>
                                  <a:pt x="61" y="28"/>
                                </a:cubicBezTo>
                                <a:cubicBezTo>
                                  <a:pt x="60" y="20"/>
                                  <a:pt x="54" y="12"/>
                                  <a:pt x="46" y="7"/>
                                </a:cubicBezTo>
                                <a:cubicBezTo>
                                  <a:pt x="31" y="0"/>
                                  <a:pt x="13" y="5"/>
                                  <a:pt x="5" y="20"/>
                                </a:cubicBezTo>
                                <a:cubicBezTo>
                                  <a:pt x="0" y="29"/>
                                  <a:pt x="0" y="38"/>
                                  <a:pt x="4" y="46"/>
                                </a:cubicBezTo>
                                <a:cubicBezTo>
                                  <a:pt x="2" y="40"/>
                                  <a:pt x="3" y="32"/>
                                  <a:pt x="7" y="26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id="Group 146" o:spid="_x0000_s1026" style="position:absolute;margin-left:-70.3pt;margin-top:11.5pt;width:43.5pt;height:45.5pt;z-index:251675648;mso-position-vertical-relative:page" coordorigin="1143795,1062809" coordsize="4500,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">
                <v:shape id="Freeform 147" o:spid="_x0000_s1027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yxRMQA&#10;AADbAAAADwAAAGRycy9kb3ducmV2LnhtbESPQWvCQBSE70L/w/IKvYhuaqxK6ipaKnjxECueH9nX&#10;JDT7NmTXJPXXu4LgcZiZb5jlujeVaKlxpWUF7+MIBHFmdcm5gtPPbrQA4TyyxsoyKfgnB+vVy2CJ&#10;ibYdp9QefS4ChF2CCgrv60RKlxVk0I1tTRy8X9sY9EE2udQNdgFuKjmJopk0WHJYKLCmr4Kyv+PF&#10;KLjuzWFyPtTRttt8D+M05naaxUq9vfabTxCeev8MP9p7reBjDvcv4Qf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MsUTEAAAA2wAAAA8AAAAAAAAAAAAAAAAAmAIAAGRycy9k&#10;b3ducmV2LnhtbFBLBQYAAAAABAAEAPUAAACJAwAAAAA=&#10;" path="m101,37c84,64,49,71,23,54,12,47,4,36,,24,2,40,11,56,26,65,52,82,87,75,103,48,113,34,115,16,110,v1,13,-2,26,-9,37xe" fillcolor="#e33830" stroked="f" strokecolor="#212120">
                  <v:fill color2="#efb32f" rotate="t" angle="45" focus="100%" type="gradient"/>
                  <v:shadow color="#8c8682"/>
                  <v:path arrowok="t" o:connecttype="custom" o:connectlocs="378750,138750;86250,202500;0,90000;97500,243750;386250,180000;412500,0;378750,138750" o:connectangles="0,0,0,0,0,0,0"/>
                </v:shape>
                <v:shape id="Freeform 148" o:spid="_x0000_s1028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Js5cAA&#10;AADbAAAADwAAAGRycy9kb3ducmV2LnhtbERPXWvCMBR9H/gfwhX2NlOFSq1GEUHmGAir4vOluTbV&#10;5qZronb/3jwIezyc78Wqt424U+drxwrGowQEcel0zZWC42H7kYHwAVlj45gU/JGH1XLwtsBcuwf/&#10;0L0IlYgh7HNUYEJocyl9aciiH7mWOHJn11kMEXaV1B0+Yrht5CRJptJizbHBYEsbQ+W1uFkF+y9j&#10;smRLaXGaZLPUff8Wl09U6n3Yr+cgAvXhX/xy77SCNI6NX+IPkM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xJs5cAAAADbAAAADwAAAAAAAAAAAAAAAACYAgAAZHJzL2Rvd25y&#10;ZXYueG1sUEsFBgAAAAAEAAQA9QAAAIUDAAAAAA==&#10;" path="m77,81c46,88,16,68,10,38,7,25,9,12,15,,5,13,,30,4,47v6,31,36,50,67,44c88,87,102,76,109,61,101,71,90,78,77,81xe" fillcolor="#e33830" stroked="f" strokecolor="#212120">
                  <v:fill color2="#efb32f" rotate="t" angle="45" focus="100%" type="gradient"/>
                  <v:shadow color="#8c8682"/>
                  <v:path arrowok="t" o:connecttype="custom" o:connectlocs="288750,303750;37500,142500;56250,0;15000,176250;266250,341250;408750,228750;288750,303750" o:connectangles="0,0,0,0,0,0,0"/>
                </v:shape>
                <v:shape id="Freeform 149" o:spid="_x0000_s1029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ynQMQA&#10;AADbAAAADwAAAGRycy9kb3ducmV2LnhtbESPQWvCQBSE74L/YXmCN92oNbTRVaTQUk9WTQ+9PbLP&#10;JJh9G7JbE/31riD0OMzMN8xy3ZlKXKhxpWUFk3EEgjizuuRcQXr8GL2CcB5ZY2WZFFzJwXrV7y0x&#10;0bblPV0OPhcBwi5BBYX3dSKlywoy6Ma2Jg7eyTYGfZBNLnWDbYCbSk6jKJYGSw4LBdb0XlB2PvwZ&#10;Bd+37Bc/8SW+xq3czradTNOfnVLDQbdZgPDU+f/ws/2lFczf4PEl/AC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8p0D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<v:fill color2="#e33830" rotate="t" angle="135" focus="100%" type="gradient"/>
                  <v:shadow color="#8c8682"/>
                  <v:path arrowok="t" o:connecttype="custom" o:connectlocs="127500,292500;78750,67500;168750,0;48750,75000;97500,300000;236250,318750;127500,292500" o:connectangles="0,0,0,0,0,0,0"/>
                </v:shape>
                <v:shape id="Freeform 150" o:spid="_x0000_s1030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wdM8EA&#10;AADbAAAADwAAAGRycy9kb3ducmV2LnhtbERPz2vCMBS+D/wfwhN2W1N3KKM2iooyx5Ch7rLbI3m2&#10;xeYlNJmt//1yEHb8+H5Xy9F24kZ9aB0rmGU5CGLtTMu1gu/z7uUNRIjIBjvHpOBOAZaLyVOFpXED&#10;H+l2irVIIRxKVNDE6Espg27IYsicJ07cxfUWY4J9LU2PQwq3nXzN80JabDk1NOhp05C+nn6tgvW7&#10;6XKvd5uPu/6abQ/7n/Zz5ZV6no6rOYhIY/wXP9x7o6BI69OX9APk4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s8HTPBAAAA2wAAAA8AAAAAAAAAAAAAAAAAmAIAAGRycy9kb3du&#10;cmV2LnhtbFBLBQYAAAAABAAEAPUAAACGAwAAAAA=&#10;" path="m12,60c7,36,22,13,46,7v10,-2,20,,29,4c65,3,52,,38,3,15,8,,31,5,55,8,68,16,79,28,85,20,79,14,70,12,60xe" fillcolor="#ef792f" stroked="f" strokecolor="#212120">
                  <v:fill color2="#e33830" rotate="t" angle="135" focus="100%" type="gradient"/>
                  <v:shadow color="#8c8682"/>
                  <v:path arrowok="t" o:connecttype="custom" o:connectlocs="45000,225000;172500,26250;281250,41250;142500,11250;18750,206250;105000,318750;45000,225000" o:connectangles="0,0,0,0,0,0,0"/>
                </v:shape>
                <v:shape id="Freeform 151" o:spid="_x0000_s1031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PL6cMA&#10;AADbAAAADwAAAGRycy9kb3ducmV2LnhtbESPQWvCQBSE7wX/w/KEXopu4iGU6CqiWGzBQ43i9ZF9&#10;JsHs25B91fTfdwuFHoeZ+YZZrAbXqjv1ofFsIJ0moIhLbxuuDJyK3eQVVBBki61nMvBNAVbL0dMC&#10;c+sf/En3o1QqQjjkaKAW6XKtQ1mTwzD1HXH0rr53KFH2lbY9PiLctXqWJJl22HBcqLGjTU3l7fjl&#10;DCTbS3F4G8Rm5+IlDe8fh5REjHkeD+s5KKFB/sN/7b01kKXw+yX+AL3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PL6cMAAADbAAAADwAAAAAAAAAAAAAAAACYAgAAZHJzL2Rv&#10;d25yZXYueG1sUEsFBgAAAAAEAAQA9QAAAIgDAAAAAA==&#10;" path="m10,43c5,27,14,10,30,5,37,3,44,4,50,6,43,1,34,,25,3,9,8,,25,5,41v3,9,9,15,17,19c17,56,12,50,10,43xe" fillcolor="#efb32f" stroked="f" strokecolor="#212120">
                  <v:fill color2="#e33830" rotate="t" angle="135" focus="100%" type="gradient"/>
                  <v:shadow color="#8c8682"/>
                  <v:path arrowok="t" o:connecttype="custom" o:connectlocs="37500,161250;112500,18750;187500,22500;93750,11250;18750,153750;82500,225000;37500,161250" o:connectangles="0,0,0,0,0,0,0"/>
                </v:shape>
                <v:shape id="Freeform 152" o:spid="_x0000_s1032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SUMsUA&#10;AADbAAAADwAAAGRycy9kb3ducmV2LnhtbESPQWvCQBSE7wX/w/KE3upGD1Kiq6RFaWk9qMkPeGSf&#10;2bTZtyG7TWJ/vVsoeBxm5htmvR1tI3rqfO1YwXyWgCAuna65UlDk+6dnED4ga2wck4IredhuJg9r&#10;TLUb+ET9OVQiQtinqMCE0KZS+tKQRT9zLXH0Lq6zGKLsKqk7HCLcNnKRJEtpsea4YLClV0Pl9/nH&#10;Kvjwn1/57nhw1Vu9M9eX3+xYnDKlHqdjtgIRaAz38H/7XStYLuDvS/wBcn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NJQyxQAAANsAAAAPAAAAAAAAAAAAAAAAAJgCAABkcnMv&#10;ZG93bnJldi54bWxQSwUGAAAAAAQABAD1AAAAigMAAAAA&#10;" path="m7,26c14,11,33,5,48,13v6,4,11,9,13,15c60,20,54,12,46,7,31,,13,5,5,20,,29,,38,4,46,2,40,3,32,7,26xe" fillcolor="#efb32f" stroked="f" strokecolor="#212120">
                  <v:fill color2="#e33830" rotate="t" angle="135" focus="100%" type="gradient"/>
                  <v:shadow color="#8c8682"/>
                  <v:path arrowok="t" o:connecttype="custom" o:connectlocs="26250,97500;180000,48750;228750,105000;172500,26250;18750,75000;15000,172500;26250,97500" o:connectangles="0,0,0,0,0,0,0"/>
                </v:shape>
                <w10:wrap anchory="page"/>
              </v:group>
            </w:pict>
          </mc:Fallback>
        </mc:AlternateContent>
      </w:r>
    </w:p>
    <w:p w14:paraId="579D1566" w14:textId="77777777" w:rsidR="00BA257D" w:rsidRDefault="00BA257D" w:rsidP="00BA257D">
      <w:pPr>
        <w:pStyle w:val="Sinespaciado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  </w:t>
      </w:r>
    </w:p>
    <w:p w14:paraId="404ACE9C" w14:textId="77777777" w:rsidR="002E4A94" w:rsidRDefault="002E4A94" w:rsidP="00BA257D">
      <w:pPr>
        <w:pStyle w:val="Sinespaciado"/>
        <w:rPr>
          <w:b/>
          <w:sz w:val="40"/>
          <w:szCs w:val="40"/>
        </w:rPr>
      </w:pPr>
    </w:p>
    <w:p w14:paraId="10E5075F" w14:textId="77777777" w:rsidR="002E4A94" w:rsidRPr="002D397A" w:rsidRDefault="00BA257D" w:rsidP="00BA257D">
      <w:pPr>
        <w:pStyle w:val="Sinespaciado"/>
        <w:rPr>
          <w:rFonts w:ascii="Berlin Sans FB Demi" w:hAnsi="Berlin Sans FB Demi"/>
          <w:b/>
          <w:sz w:val="40"/>
          <w:szCs w:val="40"/>
        </w:rPr>
      </w:pPr>
      <w:r>
        <w:rPr>
          <w:b/>
          <w:sz w:val="40"/>
          <w:szCs w:val="40"/>
        </w:rPr>
        <w:tab/>
        <w:t xml:space="preserve">             </w:t>
      </w:r>
      <w:r w:rsidRPr="00EA3D81">
        <w:rPr>
          <w:rFonts w:ascii="Berlin Sans FB Demi" w:hAnsi="Berlin Sans FB Demi"/>
          <w:b/>
          <w:sz w:val="40"/>
          <w:szCs w:val="40"/>
        </w:rPr>
        <w:t>Ingeniería de Software I</w:t>
      </w:r>
      <w:r w:rsidR="00522D75">
        <w:rPr>
          <w:rFonts w:ascii="Berlin Sans FB Demi" w:hAnsi="Berlin Sans FB Demi"/>
          <w:b/>
          <w:sz w:val="40"/>
          <w:szCs w:val="40"/>
        </w:rPr>
        <w:t>I</w:t>
      </w:r>
      <w:r w:rsidRPr="00EA3D81">
        <w:rPr>
          <w:rFonts w:ascii="Berlin Sans FB Demi" w:hAnsi="Berlin Sans FB Demi"/>
          <w:b/>
          <w:sz w:val="40"/>
          <w:szCs w:val="40"/>
        </w:rPr>
        <w:t xml:space="preserve">   </w:t>
      </w:r>
    </w:p>
    <w:p w14:paraId="3D58930A" w14:textId="77777777" w:rsidR="002D397A" w:rsidRPr="003A6823" w:rsidRDefault="00BA257D" w:rsidP="002D397A">
      <w:pPr>
        <w:pStyle w:val="Cuadrculamedia21"/>
        <w:ind w:left="0"/>
        <w:jc w:val="center"/>
        <w:rPr>
          <w:rFonts w:ascii="Berlin Sans FB Demi" w:hAnsi="Berlin Sans FB Demi"/>
          <w:b/>
          <w:sz w:val="36"/>
          <w:szCs w:val="40"/>
        </w:rPr>
      </w:pPr>
      <w:r>
        <w:rPr>
          <w:b/>
          <w:sz w:val="40"/>
          <w:szCs w:val="40"/>
        </w:rPr>
        <w:t xml:space="preserve">  </w:t>
      </w:r>
      <w:r w:rsidR="002D397A" w:rsidRPr="003A6823">
        <w:rPr>
          <w:rFonts w:ascii="Berlin Sans FB Demi" w:hAnsi="Berlin Sans FB Demi"/>
          <w:b/>
          <w:sz w:val="36"/>
          <w:szCs w:val="40"/>
        </w:rPr>
        <w:t>“LABORATORIO DE ELECTRÓNICA EN POTENCIA - ESPOL”</w:t>
      </w:r>
    </w:p>
    <w:p w14:paraId="0A0DC412" w14:textId="77777777" w:rsidR="006703AA" w:rsidRPr="002D397A" w:rsidRDefault="002D397A" w:rsidP="002D397A">
      <w:pPr>
        <w:tabs>
          <w:tab w:val="left" w:pos="720"/>
        </w:tabs>
        <w:autoSpaceDE w:val="0"/>
        <w:autoSpaceDN w:val="0"/>
        <w:adjustRightInd w:val="0"/>
        <w:spacing w:before="1" w:after="95" w:line="240" w:lineRule="auto"/>
        <w:ind w:left="72" w:right="18"/>
        <w:jc w:val="center"/>
        <w:rPr>
          <w:rFonts w:ascii="Segoe UI" w:hAnsi="Segoe UI" w:cs="Segoe UI"/>
          <w:color w:val="000000"/>
          <w:sz w:val="18"/>
          <w:szCs w:val="20"/>
        </w:rPr>
      </w:pPr>
      <w:r w:rsidRPr="003A6823">
        <w:rPr>
          <w:rFonts w:ascii="Berlin Sans FB Demi" w:hAnsi="Berlin Sans FB Demi"/>
          <w:b/>
          <w:sz w:val="36"/>
          <w:szCs w:val="40"/>
        </w:rPr>
        <w:t>CALPESPOL</w:t>
      </w:r>
    </w:p>
    <w:p w14:paraId="4D27AD6C" w14:textId="77777777" w:rsidR="006703AA" w:rsidRPr="00EA3D81" w:rsidRDefault="00C825EA" w:rsidP="00C825EA">
      <w:pPr>
        <w:pStyle w:val="Sinespaciado"/>
        <w:jc w:val="center"/>
        <w:rPr>
          <w:rFonts w:ascii="Berlin Sans FB Demi" w:hAnsi="Berlin Sans FB Demi"/>
          <w:b/>
          <w:sz w:val="40"/>
          <w:szCs w:val="40"/>
        </w:rPr>
      </w:pPr>
      <w:r>
        <w:rPr>
          <w:rFonts w:ascii="Berlin Sans FB Demi" w:hAnsi="Berlin Sans FB Demi"/>
          <w:b/>
          <w:sz w:val="40"/>
          <w:szCs w:val="40"/>
        </w:rPr>
        <w:t>Reporte Pruebas de Integración</w:t>
      </w:r>
    </w:p>
    <w:p w14:paraId="0634DBA2" w14:textId="77777777" w:rsidR="00BA257D" w:rsidRDefault="00E35E5B" w:rsidP="00BA257D">
      <w:pPr>
        <w:pStyle w:val="Sinespaciado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17FD0633" wp14:editId="60E3997C">
            <wp:simplePos x="0" y="0"/>
            <wp:positionH relativeFrom="column">
              <wp:posOffset>-56515</wp:posOffset>
            </wp:positionH>
            <wp:positionV relativeFrom="paragraph">
              <wp:posOffset>135255</wp:posOffset>
            </wp:positionV>
            <wp:extent cx="5334635" cy="2104390"/>
            <wp:effectExtent l="0" t="0" r="0" b="0"/>
            <wp:wrapThrough wrapText="bothSides">
              <wp:wrapPolygon edited="0">
                <wp:start x="4859" y="0"/>
                <wp:lineTo x="3780" y="3129"/>
                <wp:lineTo x="0" y="5670"/>
                <wp:lineTo x="0" y="7821"/>
                <wp:lineTo x="386" y="9386"/>
                <wp:lineTo x="1466" y="12514"/>
                <wp:lineTo x="386" y="14274"/>
                <wp:lineTo x="386" y="14665"/>
                <wp:lineTo x="1311" y="15643"/>
                <wp:lineTo x="1311" y="16425"/>
                <wp:lineTo x="3240" y="18771"/>
                <wp:lineTo x="3857" y="18771"/>
                <wp:lineTo x="4319" y="21313"/>
                <wp:lineTo x="4397" y="21313"/>
                <wp:lineTo x="4937" y="21313"/>
                <wp:lineTo x="5554" y="21313"/>
                <wp:lineTo x="6325" y="19749"/>
                <wp:lineTo x="6248" y="18771"/>
                <wp:lineTo x="6942" y="15643"/>
                <wp:lineTo x="13807" y="15643"/>
                <wp:lineTo x="21443" y="14078"/>
                <wp:lineTo x="21520" y="12319"/>
                <wp:lineTo x="19206" y="11341"/>
                <wp:lineTo x="13807" y="9386"/>
                <wp:lineTo x="21443" y="7821"/>
                <wp:lineTo x="21520" y="7235"/>
                <wp:lineTo x="21443" y="3911"/>
                <wp:lineTo x="19900" y="3715"/>
                <wp:lineTo x="8022" y="3129"/>
                <wp:lineTo x="5245" y="0"/>
                <wp:lineTo x="4859" y="0"/>
              </wp:wrapPolygon>
            </wp:wrapThrough>
            <wp:docPr id="5" name="4 Imagen" descr="abej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ejja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63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997">
        <w:t xml:space="preserve"> </w:t>
      </w:r>
    </w:p>
    <w:p w14:paraId="34DA8FB2" w14:textId="77777777" w:rsidR="00BA257D" w:rsidRDefault="00BA257D" w:rsidP="00BA257D">
      <w:pPr>
        <w:pStyle w:val="Sinespaciado"/>
      </w:pPr>
    </w:p>
    <w:p w14:paraId="3FC78232" w14:textId="77777777" w:rsidR="00BA257D" w:rsidRDefault="00AA01D4" w:rsidP="00BA257D">
      <w:pPr>
        <w:pStyle w:val="Sinespaciad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1" behindDoc="0" locked="0" layoutInCell="1" allowOverlap="1" wp14:anchorId="1684046A" wp14:editId="61AA0C3B">
                <wp:simplePos x="0" y="0"/>
                <wp:positionH relativeFrom="column">
                  <wp:posOffset>-1228725</wp:posOffset>
                </wp:positionH>
                <wp:positionV relativeFrom="page">
                  <wp:posOffset>-3721100</wp:posOffset>
                </wp:positionV>
                <wp:extent cx="8381365" cy="4688840"/>
                <wp:effectExtent l="3810" t="3175" r="6350" b="3810"/>
                <wp:wrapNone/>
                <wp:docPr id="1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 flipV="1">
                          <a:off x="0" y="0"/>
                          <a:ext cx="8381365" cy="4688840"/>
                        </a:xfrm>
                        <a:custGeom>
                          <a:avLst/>
                          <a:gdLst>
                            <a:gd name="T0" fmla="*/ 2102 w 2136"/>
                            <a:gd name="T1" fmla="*/ 511 h 1471"/>
                            <a:gd name="T2" fmla="*/ 2136 w 2136"/>
                            <a:gd name="T3" fmla="*/ 47 h 1471"/>
                            <a:gd name="T4" fmla="*/ 0 w 2136"/>
                            <a:gd name="T5" fmla="*/ 211 h 1471"/>
                            <a:gd name="T6" fmla="*/ 0 w 2136"/>
                            <a:gd name="T7" fmla="*/ 511 h 1471"/>
                            <a:gd name="T8" fmla="*/ 0 w 2136"/>
                            <a:gd name="T9" fmla="*/ 1471 h 1471"/>
                            <a:gd name="T10" fmla="*/ 1927 w 2136"/>
                            <a:gd name="T11" fmla="*/ 1471 h 1471"/>
                            <a:gd name="T12" fmla="*/ 1939 w 2136"/>
                            <a:gd name="T13" fmla="*/ 1428 h 1471"/>
                            <a:gd name="T14" fmla="*/ 2102 w 2136"/>
                            <a:gd name="T15" fmla="*/ 511 h 14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2136" h="1471">
                              <a:moveTo>
                                <a:pt x="2102" y="511"/>
                              </a:moveTo>
                              <a:cubicBezTo>
                                <a:pt x="2118" y="354"/>
                                <a:pt x="2129" y="199"/>
                                <a:pt x="2136" y="47"/>
                              </a:cubicBezTo>
                              <a:cubicBezTo>
                                <a:pt x="1803" y="0"/>
                                <a:pt x="976" y="63"/>
                                <a:pt x="0" y="211"/>
                              </a:cubicBezTo>
                              <a:cubicBezTo>
                                <a:pt x="0" y="511"/>
                                <a:pt x="0" y="511"/>
                                <a:pt x="0" y="511"/>
                              </a:cubicBezTo>
                              <a:cubicBezTo>
                                <a:pt x="0" y="1471"/>
                                <a:pt x="0" y="1471"/>
                                <a:pt x="0" y="1471"/>
                              </a:cubicBezTo>
                              <a:cubicBezTo>
                                <a:pt x="1927" y="1471"/>
                                <a:pt x="1927" y="1471"/>
                                <a:pt x="1927" y="1471"/>
                              </a:cubicBezTo>
                              <a:cubicBezTo>
                                <a:pt x="1931" y="1457"/>
                                <a:pt x="1935" y="1443"/>
                                <a:pt x="1939" y="1428"/>
                              </a:cubicBezTo>
                              <a:cubicBezTo>
                                <a:pt x="2019" y="1131"/>
                                <a:pt x="2071" y="819"/>
                                <a:pt x="2102" y="51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E3640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Freeform 145" o:spid="_x0000_s1026" style="position:absolute;margin-left:-96.75pt;margin-top:-293pt;width:659.95pt;height:369.2pt;flip:x y;z-index:2516664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2136,1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" path="m2102,511v16,-157,27,-312,34,-464c1803,,976,63,,211,,511,,511,,511v,960,,960,,960c1927,1471,1927,1471,1927,1471v4,-14,8,-28,12,-43c2019,1131,2071,819,2102,511xe" fillcolor="#2e3640" stroked="f" strokecolor="#212120">
                <v:shadow color="#8c8682"/>
                <v:path arrowok="t" o:connecttype="custom" o:connectlocs="8247954,1628822;8381365,149813;0,672566;0,1628822;0,4688840;7561278,4688840;7608365,4551777;8247954,1628822" o:connectangles="0,0,0,0,0,0,0,0"/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3A41657" wp14:editId="58F9D874">
                <wp:simplePos x="0" y="0"/>
                <wp:positionH relativeFrom="column">
                  <wp:posOffset>5056505</wp:posOffset>
                </wp:positionH>
                <wp:positionV relativeFrom="page">
                  <wp:posOffset>3810</wp:posOffset>
                </wp:positionV>
                <wp:extent cx="1639570" cy="10058400"/>
                <wp:effectExtent l="2540" t="3810" r="5715" b="5715"/>
                <wp:wrapNone/>
                <wp:docPr id="3" name="Freeform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39570" cy="10058400"/>
                        </a:xfrm>
                        <a:custGeom>
                          <a:avLst/>
                          <a:gdLst>
                            <a:gd name="T0" fmla="*/ 502 w 502"/>
                            <a:gd name="T1" fmla="*/ 0 h 3168"/>
                            <a:gd name="T2" fmla="*/ 93 w 502"/>
                            <a:gd name="T3" fmla="*/ 0 h 3168"/>
                            <a:gd name="T4" fmla="*/ 0 w 502"/>
                            <a:gd name="T5" fmla="*/ 3168 h 3168"/>
                            <a:gd name="T6" fmla="*/ 502 w 502"/>
                            <a:gd name="T7" fmla="*/ 3168 h 3168"/>
                            <a:gd name="T8" fmla="*/ 502 w 502"/>
                            <a:gd name="T9" fmla="*/ 0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02" h="3168">
                              <a:moveTo>
                                <a:pt x="502" y="0"/>
                              </a:moveTo>
                              <a:cubicBezTo>
                                <a:pt x="93" y="0"/>
                                <a:pt x="93" y="0"/>
                                <a:pt x="93" y="0"/>
                              </a:cubicBezTo>
                              <a:cubicBezTo>
                                <a:pt x="146" y="383"/>
                                <a:pt x="323" y="1900"/>
                                <a:pt x="0" y="3168"/>
                              </a:cubicBezTo>
                              <a:cubicBezTo>
                                <a:pt x="502" y="3168"/>
                                <a:pt x="502" y="3168"/>
                                <a:pt x="502" y="3168"/>
                              </a:cubicBezTo>
                              <a:lnTo>
                                <a:pt x="502" y="0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Freeform 134" o:spid="_x0000_s1026" style="position:absolute;margin-left:398.15pt;margin-top:.3pt;width:129.1pt;height:11in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" path="m502,c93,,93,,93,,146,383,323,1900,,3168v502,,502,,502,l502,xe" fillcolor="#efb32f" stroked="f" strokecolor="#212120">
                <v:fill color2="#ef792f" rotate="t" angle="90" focus="100%" type="gradient"/>
                <v:shadow color="#8c8682"/>
                <v:path arrowok="t" o:connecttype="custom" o:connectlocs="1639570,0;303745,0;0,10058400;1639570,10058400;1639570,0" o:connectangles="0,0,0,0,0"/>
                <w10:wrap anchory="page"/>
              </v:shape>
            </w:pict>
          </mc:Fallback>
        </mc:AlternateContent>
      </w:r>
      <w:r w:rsidR="00BA257D">
        <w:t xml:space="preserve">                            </w:t>
      </w:r>
    </w:p>
    <w:p w14:paraId="63DA8C88" w14:textId="77777777" w:rsidR="00BA257D" w:rsidRDefault="00BA257D" w:rsidP="00BA257D">
      <w:pPr>
        <w:pStyle w:val="Sinespaciado"/>
      </w:pPr>
    </w:p>
    <w:p w14:paraId="524E2B7A" w14:textId="77777777" w:rsidR="00BA257D" w:rsidRDefault="00BA257D" w:rsidP="00BA257D">
      <w:pPr>
        <w:pStyle w:val="Sinespaciado"/>
      </w:pPr>
    </w:p>
    <w:p w14:paraId="1BE6BAA5" w14:textId="77777777" w:rsidR="00BA257D" w:rsidRDefault="00BA257D" w:rsidP="00BA257D">
      <w:pPr>
        <w:pStyle w:val="Sinespaciado"/>
        <w:ind w:left="708" w:firstLine="708"/>
      </w:pPr>
    </w:p>
    <w:p w14:paraId="7D92FED0" w14:textId="77777777" w:rsidR="002E4A94" w:rsidRDefault="002E4A94"/>
    <w:p w14:paraId="0B467E95" w14:textId="77777777" w:rsidR="00EA3D81" w:rsidRDefault="002E4A94" w:rsidP="002E4A94">
      <w:r>
        <w:t xml:space="preserve">    </w:t>
      </w:r>
    </w:p>
    <w:p w14:paraId="2A72C7E9" w14:textId="77777777" w:rsidR="00EA3D81" w:rsidRDefault="00EA3D81" w:rsidP="002E4A94"/>
    <w:p w14:paraId="106C0ED0" w14:textId="77777777" w:rsidR="00EA3D81" w:rsidRDefault="00EA3D81" w:rsidP="002E4A94"/>
    <w:p w14:paraId="1C80FAE3" w14:textId="77777777" w:rsidR="002E4A94" w:rsidRDefault="002E4A94" w:rsidP="002E4A94">
      <w:r>
        <w:t xml:space="preserve">              </w:t>
      </w:r>
    </w:p>
    <w:p w14:paraId="1B258838" w14:textId="77777777" w:rsidR="00C825EA" w:rsidRDefault="002D397A" w:rsidP="002D397A">
      <w:pPr>
        <w:jc w:val="center"/>
        <w:rPr>
          <w:rFonts w:ascii="Berlin Sans FB Demi" w:hAnsi="Berlin Sans FB Demi"/>
          <w:sz w:val="30"/>
          <w:szCs w:val="30"/>
        </w:rPr>
      </w:pPr>
      <w:r w:rsidRPr="00EA3D81">
        <w:rPr>
          <w:rFonts w:ascii="Berlin Sans FB Demi" w:hAnsi="Berlin Sans FB Demi"/>
          <w:sz w:val="30"/>
          <w:szCs w:val="30"/>
        </w:rPr>
        <w:t>“</w:t>
      </w:r>
      <w:r>
        <w:rPr>
          <w:rFonts w:ascii="Berlin Sans FB Demi" w:hAnsi="Berlin Sans FB Demi"/>
          <w:sz w:val="30"/>
          <w:szCs w:val="30"/>
        </w:rPr>
        <w:t>Control Académico del Laboratorio de Potencia - ESPOL</w:t>
      </w:r>
      <w:r w:rsidRPr="00EA3D81">
        <w:rPr>
          <w:rFonts w:ascii="Berlin Sans FB Demi" w:hAnsi="Berlin Sans FB Demi"/>
          <w:sz w:val="30"/>
          <w:szCs w:val="30"/>
        </w:rPr>
        <w:t>”</w:t>
      </w:r>
      <w:r w:rsidRPr="00200F4B">
        <w:rPr>
          <w:noProof/>
        </w:rPr>
        <w:t xml:space="preserve"> </w:t>
      </w:r>
      <w:r w:rsidR="00AA01D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3F1B39C" wp14:editId="6A841680">
                <wp:simplePos x="0" y="0"/>
                <wp:positionH relativeFrom="column">
                  <wp:posOffset>3888105</wp:posOffset>
                </wp:positionH>
                <wp:positionV relativeFrom="paragraph">
                  <wp:posOffset>2258695</wp:posOffset>
                </wp:positionV>
                <wp:extent cx="1076325" cy="403225"/>
                <wp:effectExtent l="0" t="4445" r="1905" b="1905"/>
                <wp:wrapNone/>
                <wp:docPr id="17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6325" cy="403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C37648" w14:textId="76E491CF" w:rsidR="00E92A75" w:rsidRPr="00EA3D81" w:rsidRDefault="00E92A75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Versión: 3.0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0" o:spid="_x0000_s1026" type="#_x0000_t202" style="position:absolute;left:0;text-align:left;margin-left:306.15pt;margin-top:177.85pt;width:84.75pt;height:31.75pt;z-index:2516879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" filled="f" stroked="f">
                <v:textbox style="mso-fit-shape-to-text:t">
                  <w:txbxContent>
                    <w:p w14:paraId="70C37648" w14:textId="76E491CF" w:rsidR="00E66FEA" w:rsidRPr="00EA3D81" w:rsidRDefault="00E66FE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Versión: 3.0</w:t>
                      </w:r>
                    </w:p>
                  </w:txbxContent>
                </v:textbox>
              </v:shape>
            </w:pict>
          </mc:Fallback>
        </mc:AlternateContent>
      </w:r>
      <w:r w:rsidR="00AA01D4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601A7E" wp14:editId="49E5467D">
                <wp:simplePos x="0" y="0"/>
                <wp:positionH relativeFrom="column">
                  <wp:posOffset>-241300</wp:posOffset>
                </wp:positionH>
                <wp:positionV relativeFrom="paragraph">
                  <wp:posOffset>1228090</wp:posOffset>
                </wp:positionV>
                <wp:extent cx="1802765" cy="335915"/>
                <wp:effectExtent l="635" t="1270" r="0" b="0"/>
                <wp:wrapNone/>
                <wp:docPr id="16" name="Text 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2765" cy="335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92C045" w14:textId="77777777" w:rsidR="00E92A75" w:rsidRPr="00EA3D81" w:rsidRDefault="00E92A75" w:rsidP="00B70A4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FFFF00"/>
                                <w:sz w:val="28"/>
                                <w:szCs w:val="28"/>
                              </w:rPr>
                            </w:pPr>
                            <w:r w:rsidRPr="00EA3D81">
                              <w:rPr>
                                <w:rFonts w:ascii="Times New Roman" w:hAnsi="Times New Roman" w:cs="Times New Roman"/>
                                <w:b/>
                                <w:color w:val="FFFF00"/>
                                <w:sz w:val="28"/>
                                <w:szCs w:val="28"/>
                              </w:rPr>
                              <w:t>Integrantes: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Text Box 161" o:spid="_x0000_s1027" type="#_x0000_t202" style="position:absolute;left:0;text-align:left;margin-left:-19pt;margin-top:96.7pt;width:141.95pt;height:26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" filled="f" stroked="f">
                <v:textbox>
                  <w:txbxContent>
                    <w:p w:rsidR="005E6018" w:rsidRPr="00EA3D81" w:rsidRDefault="005E6018" w:rsidP="00B70A42">
                      <w:pPr>
                        <w:rPr>
                          <w:rFonts w:ascii="Times New Roman" w:hAnsi="Times New Roman" w:cs="Times New Roman"/>
                          <w:b/>
                          <w:color w:val="FFFF00"/>
                          <w:sz w:val="28"/>
                          <w:szCs w:val="28"/>
                        </w:rPr>
                      </w:pPr>
                      <w:r w:rsidRPr="00EA3D81">
                        <w:rPr>
                          <w:rFonts w:ascii="Times New Roman" w:hAnsi="Times New Roman" w:cs="Times New Roman"/>
                          <w:b/>
                          <w:color w:val="FFFF00"/>
                          <w:sz w:val="28"/>
                          <w:szCs w:val="28"/>
                        </w:rPr>
                        <w:t>Integrantes:</w:t>
                      </w:r>
                    </w:p>
                  </w:txbxContent>
                </v:textbox>
              </v:shape>
            </w:pict>
          </mc:Fallback>
        </mc:AlternateContent>
      </w:r>
      <w:r w:rsidR="00AA01D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CE06C4" wp14:editId="29E699D8">
                <wp:simplePos x="0" y="0"/>
                <wp:positionH relativeFrom="column">
                  <wp:posOffset>-1082040</wp:posOffset>
                </wp:positionH>
                <wp:positionV relativeFrom="page">
                  <wp:posOffset>6436360</wp:posOffset>
                </wp:positionV>
                <wp:extent cx="6809105" cy="3637915"/>
                <wp:effectExtent l="7620" t="6985" r="3175" b="3175"/>
                <wp:wrapNone/>
                <wp:docPr id="4" name="Freeform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9105" cy="3637915"/>
                        </a:xfrm>
                        <a:custGeom>
                          <a:avLst/>
                          <a:gdLst>
                            <a:gd name="T0" fmla="*/ 2102 w 2136"/>
                            <a:gd name="T1" fmla="*/ 511 h 1471"/>
                            <a:gd name="T2" fmla="*/ 2136 w 2136"/>
                            <a:gd name="T3" fmla="*/ 47 h 1471"/>
                            <a:gd name="T4" fmla="*/ 0 w 2136"/>
                            <a:gd name="T5" fmla="*/ 211 h 1471"/>
                            <a:gd name="T6" fmla="*/ 0 w 2136"/>
                            <a:gd name="T7" fmla="*/ 511 h 1471"/>
                            <a:gd name="T8" fmla="*/ 0 w 2136"/>
                            <a:gd name="T9" fmla="*/ 1471 h 1471"/>
                            <a:gd name="T10" fmla="*/ 1927 w 2136"/>
                            <a:gd name="T11" fmla="*/ 1471 h 1471"/>
                            <a:gd name="T12" fmla="*/ 1939 w 2136"/>
                            <a:gd name="T13" fmla="*/ 1428 h 1471"/>
                            <a:gd name="T14" fmla="*/ 2102 w 2136"/>
                            <a:gd name="T15" fmla="*/ 511 h 14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2136" h="1471">
                              <a:moveTo>
                                <a:pt x="2102" y="511"/>
                              </a:moveTo>
                              <a:cubicBezTo>
                                <a:pt x="2118" y="354"/>
                                <a:pt x="2129" y="199"/>
                                <a:pt x="2136" y="47"/>
                              </a:cubicBezTo>
                              <a:cubicBezTo>
                                <a:pt x="1803" y="0"/>
                                <a:pt x="976" y="63"/>
                                <a:pt x="0" y="211"/>
                              </a:cubicBezTo>
                              <a:cubicBezTo>
                                <a:pt x="0" y="511"/>
                                <a:pt x="0" y="511"/>
                                <a:pt x="0" y="511"/>
                              </a:cubicBezTo>
                              <a:cubicBezTo>
                                <a:pt x="0" y="1471"/>
                                <a:pt x="0" y="1471"/>
                                <a:pt x="0" y="1471"/>
                              </a:cubicBezTo>
                              <a:cubicBezTo>
                                <a:pt x="1927" y="1471"/>
                                <a:pt x="1927" y="1471"/>
                                <a:pt x="1927" y="1471"/>
                              </a:cubicBezTo>
                              <a:cubicBezTo>
                                <a:pt x="1931" y="1457"/>
                                <a:pt x="1935" y="1443"/>
                                <a:pt x="1939" y="1428"/>
                              </a:cubicBezTo>
                              <a:cubicBezTo>
                                <a:pt x="2019" y="1131"/>
                                <a:pt x="2071" y="819"/>
                                <a:pt x="2102" y="51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E3640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Freeform 133" o:spid="_x0000_s1026" style="position:absolute;margin-left:-85.2pt;margin-top:506.8pt;width:536.15pt;height:286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2136,1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" path="m2102,511v16,-157,27,-312,34,-464c1803,,976,63,,211,,511,,511,,511v,960,,960,,960c1927,1471,1927,1471,1927,1471v4,-14,8,-28,12,-43c2019,1131,2071,819,2102,511xe" fillcolor="#2e3640" stroked="f" strokecolor="#212120">
                <v:shadow color="#8c8682"/>
                <v:path arrowok="t" o:connecttype="custom" o:connectlocs="6700720,1263749;6809105,116235;0,521822;0,1263749;0,3637915;6142858,3637915;6181112,3531572;6700720,1263749" o:connectangles="0,0,0,0,0,0,0,0"/>
                <w10:wrap anchory="page"/>
              </v:shape>
            </w:pict>
          </mc:Fallback>
        </mc:AlternateContent>
      </w:r>
      <w:r w:rsidR="00AA01D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A8CB10" wp14:editId="7C82E53F">
                <wp:simplePos x="0" y="0"/>
                <wp:positionH relativeFrom="column">
                  <wp:posOffset>5328285</wp:posOffset>
                </wp:positionH>
                <wp:positionV relativeFrom="page">
                  <wp:posOffset>3810</wp:posOffset>
                </wp:positionV>
                <wp:extent cx="1080770" cy="10058400"/>
                <wp:effectExtent l="7620" t="13335" r="6985" b="5715"/>
                <wp:wrapNone/>
                <wp:docPr id="6" name="Freeform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80770" cy="10058400"/>
                        </a:xfrm>
                        <a:custGeom>
                          <a:avLst/>
                          <a:gdLst>
                            <a:gd name="T0" fmla="*/ 21 w 339"/>
                            <a:gd name="T1" fmla="*/ 0 h 3172"/>
                            <a:gd name="T2" fmla="*/ 0 w 339"/>
                            <a:gd name="T3" fmla="*/ 3172 h 3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39" h="3172">
                              <a:moveTo>
                                <a:pt x="21" y="0"/>
                              </a:moveTo>
                              <a:cubicBezTo>
                                <a:pt x="339" y="1377"/>
                                <a:pt x="116" y="2664"/>
                                <a:pt x="0" y="3172"/>
                              </a:cubicBezTo>
                            </a:path>
                          </a:pathLst>
                        </a:custGeom>
                        <a:noFill/>
                        <a:ln w="6350">
                          <a:solidFill>
                            <a:srgbClr val="EFB32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Freeform 137" o:spid="_x0000_s1026" style="position:absolute;margin-left:419.55pt;margin-top:.3pt;width:85.1pt;height:11in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39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" path="m21,c339,1377,116,2664,,3172e" filled="f" fillcolor="#fffffe" strokecolor="#efb32f" strokeweight=".5pt">
                <v:stroke joinstyle="miter"/>
                <v:shadow color="#8c8682"/>
                <v:path arrowok="t" o:connecttype="custom" o:connectlocs="66950,0;0,10058400" o:connectangles="0,0"/>
                <w10:wrap anchory="page"/>
              </v:shape>
            </w:pict>
          </mc:Fallback>
        </mc:AlternateContent>
      </w:r>
      <w:r w:rsidR="00AA01D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4A1AA2E" wp14:editId="090A9024">
                <wp:simplePos x="0" y="0"/>
                <wp:positionH relativeFrom="column">
                  <wp:posOffset>5285105</wp:posOffset>
                </wp:positionH>
                <wp:positionV relativeFrom="page">
                  <wp:posOffset>3810</wp:posOffset>
                </wp:positionV>
                <wp:extent cx="1077595" cy="10058400"/>
                <wp:effectExtent l="12065" t="13335" r="5715" b="5715"/>
                <wp:wrapNone/>
                <wp:docPr id="7" name="Freeform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77595" cy="10058400"/>
                        </a:xfrm>
                        <a:custGeom>
                          <a:avLst/>
                          <a:gdLst>
                            <a:gd name="T0" fmla="*/ 20 w 338"/>
                            <a:gd name="T1" fmla="*/ 0 h 3172"/>
                            <a:gd name="T2" fmla="*/ 0 w 338"/>
                            <a:gd name="T3" fmla="*/ 3172 h 3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38" h="3172">
                              <a:moveTo>
                                <a:pt x="20" y="0"/>
                              </a:moveTo>
                              <a:cubicBezTo>
                                <a:pt x="338" y="1378"/>
                                <a:pt x="116" y="2664"/>
                                <a:pt x="0" y="3172"/>
                              </a:cubicBezTo>
                            </a:path>
                          </a:pathLst>
                        </a:custGeom>
                        <a:noFill/>
                        <a:ln w="6350">
                          <a:solidFill>
                            <a:srgbClr val="EFB32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Freeform 136" o:spid="_x0000_s1026" style="position:absolute;margin-left:416.15pt;margin-top:.3pt;width:84.85pt;height:11in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38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" path="m20,c338,1378,116,2664,,3172e" filled="f" fillcolor="#fffffe" strokecolor="#efb32f" strokeweight=".5pt">
                <v:stroke joinstyle="miter"/>
                <v:shadow color="#8c8682"/>
                <v:path arrowok="t" o:connecttype="custom" o:connectlocs="63763,0;0,10058400" o:connectangles="0,0"/>
                <w10:wrap anchory="page"/>
              </v:shape>
            </w:pict>
          </mc:Fallback>
        </mc:AlternateContent>
      </w:r>
      <w:r w:rsidR="00AA01D4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4857FE" wp14:editId="73649DD6">
                <wp:simplePos x="0" y="0"/>
                <wp:positionH relativeFrom="column">
                  <wp:posOffset>5194300</wp:posOffset>
                </wp:positionH>
                <wp:positionV relativeFrom="page">
                  <wp:posOffset>3810</wp:posOffset>
                </wp:positionV>
                <wp:extent cx="1093470" cy="10058400"/>
                <wp:effectExtent l="6985" t="13335" r="13970" b="5715"/>
                <wp:wrapNone/>
                <wp:docPr id="8" name="Freeform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3470" cy="10058400"/>
                        </a:xfrm>
                        <a:custGeom>
                          <a:avLst/>
                          <a:gdLst>
                            <a:gd name="T0" fmla="*/ 28 w 343"/>
                            <a:gd name="T1" fmla="*/ 0 h 3172"/>
                            <a:gd name="T2" fmla="*/ 0 w 343"/>
                            <a:gd name="T3" fmla="*/ 3172 h 3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43" h="3172">
                              <a:moveTo>
                                <a:pt x="28" y="0"/>
                              </a:moveTo>
                              <a:cubicBezTo>
                                <a:pt x="343" y="1379"/>
                                <a:pt x="117" y="2666"/>
                                <a:pt x="0" y="3172"/>
                              </a:cubicBezTo>
                            </a:path>
                          </a:pathLst>
                        </a:custGeom>
                        <a:noFill/>
                        <a:ln w="6350">
                          <a:solidFill>
                            <a:srgbClr val="FFFFFE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Freeform 135" o:spid="_x0000_s1026" style="position:absolute;margin-left:409pt;margin-top:.3pt;width:86.1pt;height:11in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43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" path="m28,c343,1379,117,2666,,3172e" filled="f" fillcolor="#fffffe" strokecolor="#fffffe" strokeweight=".5pt">
                <v:stroke joinstyle="miter"/>
                <v:shadow color="#8c8682"/>
                <v:path arrowok="t" o:connecttype="custom" o:connectlocs="89263,0;0,10058400" o:connectangles="0,0"/>
                <w10:wrap anchory="page"/>
              </v:shape>
            </w:pict>
          </mc:Fallback>
        </mc:AlternateContent>
      </w:r>
      <w:r w:rsidR="00C825EA" w:rsidRPr="00EA3D81">
        <w:rPr>
          <w:rFonts w:ascii="Berlin Sans FB Demi" w:hAnsi="Berlin Sans FB Demi"/>
          <w:sz w:val="30"/>
          <w:szCs w:val="30"/>
        </w:rPr>
        <w:t>“CALPESPOL”</w:t>
      </w:r>
    </w:p>
    <w:p w14:paraId="09E79733" w14:textId="77777777" w:rsidR="00C825EA" w:rsidRDefault="00C825EA" w:rsidP="00C825EA">
      <w:pPr>
        <w:jc w:val="center"/>
        <w:rPr>
          <w:rFonts w:ascii="Berlin Sans FB Demi" w:hAnsi="Berlin Sans FB Demi"/>
          <w:sz w:val="30"/>
          <w:szCs w:val="30"/>
        </w:rPr>
      </w:pPr>
    </w:p>
    <w:p w14:paraId="14A0449D" w14:textId="77777777" w:rsidR="00C825EA" w:rsidRDefault="00C825EA" w:rsidP="00C825EA">
      <w:pPr>
        <w:jc w:val="center"/>
        <w:rPr>
          <w:rFonts w:ascii="Berlin Sans FB Demi" w:hAnsi="Berlin Sans FB Demi"/>
          <w:sz w:val="30"/>
          <w:szCs w:val="30"/>
        </w:rPr>
      </w:pPr>
    </w:p>
    <w:p w14:paraId="637500A4" w14:textId="77777777" w:rsidR="00C825EA" w:rsidRDefault="002D397A" w:rsidP="00C825EA">
      <w:pPr>
        <w:jc w:val="center"/>
        <w:rPr>
          <w:rFonts w:ascii="Berlin Sans FB Demi" w:hAnsi="Berlin Sans FB Demi"/>
          <w:sz w:val="30"/>
          <w:szCs w:val="30"/>
        </w:rPr>
      </w:pPr>
      <w:r w:rsidRPr="002D397A">
        <w:rPr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7608109A" wp14:editId="2E71D982">
                <wp:simplePos x="0" y="0"/>
                <wp:positionH relativeFrom="column">
                  <wp:posOffset>-8890</wp:posOffset>
                </wp:positionH>
                <wp:positionV relativeFrom="paragraph">
                  <wp:posOffset>320749</wp:posOffset>
                </wp:positionV>
                <wp:extent cx="233680" cy="1791970"/>
                <wp:effectExtent l="0" t="0" r="0" b="0"/>
                <wp:wrapNone/>
                <wp:docPr id="80" name="80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680" cy="1791970"/>
                          <a:chOff x="0" y="0"/>
                          <a:chExt cx="233680" cy="1791970"/>
                        </a:xfrm>
                      </wpg:grpSpPr>
                      <wpg:grpSp>
                        <wpg:cNvPr id="81" name="Group 153"/>
                        <wpg:cNvGrpSpPr>
                          <a:grpSpLocks/>
                        </wpg:cNvGrpSpPr>
                        <wpg:grpSpPr bwMode="auto">
                          <a:xfrm>
                            <a:off x="19050" y="0"/>
                            <a:ext cx="214630" cy="210858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82" name="Freeform 154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" name="Freeform 155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Freeform 156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" name="Freeform 157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" name="Freeform 158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" name="Freeform 159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" name="Group 169"/>
                        <wpg:cNvGrpSpPr>
                          <a:grpSpLocks/>
                        </wpg:cNvGrpSpPr>
                        <wpg:grpSpPr bwMode="auto">
                          <a:xfrm>
                            <a:off x="9525" y="304800"/>
                            <a:ext cx="214630" cy="210858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89" name="Freeform 170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Freeform 171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" name="Freeform 172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Freeform 173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Freeform 174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" name="Freeform 175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" name="Group 176"/>
                        <wpg:cNvGrpSpPr>
                          <a:grpSpLocks/>
                        </wpg:cNvGrpSpPr>
                        <wpg:grpSpPr bwMode="auto">
                          <a:xfrm>
                            <a:off x="9525" y="619125"/>
                            <a:ext cx="214630" cy="210858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96" name="Freeform 177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" name="Freeform 178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" name="Freeform 179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Freeform 180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" name="Freeform 181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" name="Freeform 182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" name="Group 183"/>
                        <wpg:cNvGrpSpPr>
                          <a:grpSpLocks/>
                        </wpg:cNvGrpSpPr>
                        <wpg:grpSpPr bwMode="auto">
                          <a:xfrm>
                            <a:off x="0" y="914400"/>
                            <a:ext cx="214630" cy="210858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105" name="Freeform 184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" name="Freeform 185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" name="Freeform 186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" name="Freeform 187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" name="Freeform 188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" name="Freeform 189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" name="Group 190"/>
                        <wpg:cNvGrpSpPr>
                          <a:grpSpLocks/>
                        </wpg:cNvGrpSpPr>
                        <wpg:grpSpPr bwMode="auto">
                          <a:xfrm>
                            <a:off x="0" y="1219200"/>
                            <a:ext cx="214630" cy="210858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112" name="Freeform 191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" name="Freeform 192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" name="Freeform 193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" name="Freeform 194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" name="Freeform 195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" name="Freeform 196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8" name="Group 190"/>
                        <wpg:cNvGrpSpPr>
                          <a:grpSpLocks/>
                        </wpg:cNvGrpSpPr>
                        <wpg:grpSpPr bwMode="auto">
                          <a:xfrm>
                            <a:off x="19050" y="1581150"/>
                            <a:ext cx="214630" cy="210820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119" name="Freeform 191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" name="Freeform 192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" name="Freeform 193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" name="Freeform 194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" name="Freeform 195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" name="Freeform 196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group id="80 Grupo" o:spid="_x0000_s1026" style="position:absolute;margin-left:-.7pt;margin-top:25.25pt;width:18.4pt;height:141.1pt;z-index:251723776" coordsize="2336,179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">
                <v:group id="Group 153" o:spid="_x0000_s1027" style="position:absolute;left:190;width:2146;height:2108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  <v:shape id="Freeform 154" o:spid="_x0000_s1028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s+m8UA&#10;AADbAAAADwAAAGRycy9kb3ducmV2LnhtbESPQWuDQBSE74X+h+UVeinJWi1BTDYhDQ3k4kFTen64&#10;ryp134q7UZNfny0Uehxm5htms5tNJ0YaXGtZwesyAkFcWd1yreDzfFykIJxH1thZJgVXcrDbPj5s&#10;MNN24oLG0tciQNhlqKDxvs+kdFVDBt3S9sTB+7aDQR/kUEs94BTgppNxFK2kwZbDQoM9HRqqfsqL&#10;UXA7mTz+yvvofdp/vCRFwuNblSj1/DTv1yA8zf4//Nc+aQVpDL9fwg+Q2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mz6bxQAAANsAAAAPAAAAAAAAAAAAAAAAAJgCAABkcnMv&#10;ZG93bnJldi54bWxQSwUGAAAAAAQABAD1AAAAigMAAAAA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55" o:spid="_x0000_s1029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bS08MA&#10;AADbAAAADwAAAGRycy9kb3ducmV2LnhtbESPQWvCQBSE7wX/w/IEb3VTRUmjq5SCqAgFY/H8yL5m&#10;02bfxuyq8d+7BcHjMDPfMPNlZ2txodZXjhW8DRMQxIXTFZcKvg+r1xSED8gaa8ek4EYeloveyxwz&#10;7a68p0seShEh7DNUYEJoMil9YciiH7qGOHo/rrUYomxLqVu8Rrit5ShJptJixXHBYEOfhoq//GwV&#10;fG2NSZMVTfLjKH2fuN0p/12jUoN+9zEDEagLz/CjvdEK0jH8f4k/QC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9bS08MAAADbAAAADwAAAAAAAAAAAAAAAACYAgAAZHJzL2Rv&#10;d25yZXYueG1sUEsFBgAAAAAEAAQA9QAAAIgDAAAAAA=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56" o:spid="_x0000_s1030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0kmcMA&#10;AADbAAAADwAAAGRycy9kb3ducmV2LnhtbESPT4vCMBTE74LfITzBm6a6UqRrlEVwWU/+qwdvj+Zt&#10;W7Z5KU3WVj+9EQSPw8z8hlmsOlOJKzWutKxgMo5AEGdWl5wrSE+b0RyE88gaK8uk4EYOVst+b4GJ&#10;ti0f6Hr0uQgQdgkqKLyvEyldVpBBN7Y1cfB+bWPQB9nkUjfYBrip5DSKYmmw5LBQYE3rgrK/479R&#10;sL9nF/zGWXyLW7n92HYyTc87pYaD7usThKfOv8Ov9o9WMJ/B80v4AX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l0kmcMAAADbAAAADwAAAAAAAAAAAAAAAACYAgAAZHJzL2Rv&#10;d25yZXYueG1sUEsFBgAAAAAEAAQA9QAAAIgDAAAAAA=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57" o:spid="_x0000_s1031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dYUcQA&#10;AADbAAAADwAAAGRycy9kb3ducmV2LnhtbESPQWsCMRSE70L/Q3gFb5q1oMjWKFYqKiLSbS+9PZLX&#10;3aWbl7CJuv57Iwgeh5n5hpktOtuIM7WhdqxgNMxAEGtnai4V/HyvB1MQISIbbByTgisFWMxfejPM&#10;jbvwF52LWIoE4ZCjgipGn0sZdEUWw9B54uT9udZiTLItpWnxkuC2kW9ZNpEWa04LFXpaVaT/i5NV&#10;8LExTeb1erW76uPo87D9rfdLr1T/tVu+g4jUxWf40d4aBdMx3L+kHy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HWFHEAAAA2wAAAA8AAAAAAAAAAAAAAAAAmAIAAGRycy9k&#10;b3ducmV2LnhtbFBLBQYAAAAABAAEAPUAAACJAwAAAAA=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58" o:spid="_x0000_s1032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a1Z8MA&#10;AADbAAAADwAAAGRycy9kb3ducmV2LnhtbESPQWvCQBSE7wX/w/KEXopu0kOQ6CqitNiCB02L10f2&#10;mQSzb0P2qem/7xYKHoeZ+YZZrAbXqhv1ofFsIJ0moIhLbxuuDHwVb5MZqCDIFlvPZOCHAqyWo6cF&#10;5tbf+UC3o1QqQjjkaKAW6XKtQ1mTwzD1HXH0zr53KFH2lbY93iPctfo1STLtsOG4UGNHm5rKy/Hq&#10;DCTbU7F/H8Rm38VLGj4+9ymJGPM8HtZzUEKDPML/7Z01MMvg70v8AXr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a1Z8MAAADbAAAADwAAAAAAAAAAAAAAAACYAgAAZHJzL2Rv&#10;d25yZXYueG1sUEsFBgAAAAAEAAQA9QAAAIgDAAAAAA=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59" o:spid="_x0000_s1033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/RUMQA&#10;AADbAAAADwAAAGRycy9kb3ducmV2LnhtbESPzW7CMBCE70h9B2uRuIFDDxSlGBQqKhDlwN8DrOIl&#10;DsTrKDYQ+vQ1ElKPo5n5RjOZtbYSN2p86VjBcJCAIM6dLrlQcDx898cgfEDWWDkmBQ/yMJu+dSaY&#10;anfnHd32oRARwj5FBSaEOpXS54Ys+oGriaN3co3FEGVTSN3gPcJtJd+TZCQtlhwXDNb0ZSi/7K9W&#10;wdr/nA+L7cYVy3JhHvPfbHvcZUr1um32CSJQG/7Dr/ZKKxh/wPNL/AFy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1P0VDEAAAA2wAAAA8AAAAAAAAAAAAAAAAAmAIAAGRycy9k&#10;b3ducmV2LnhtbFBLBQYAAAAABAAEAPUAAACJAwAAAAA=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  <v:group id="Group 169" o:spid="_x0000_s1034" style="position:absolute;left:95;top:3048;width:2146;height:2108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Fbm8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GBu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BW5vCAAAA2wAAAA8A&#10;AAAAAAAAAAAAAAAAqgIAAGRycy9kb3ducmV2LnhtbFBLBQYAAAAABAAEAPoAAACZAwAAAAA=&#10;">
                  <v:shape id="Freeform 170" o:spid="_x0000_s1035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+s6sQA&#10;AADbAAAADwAAAGRycy9kb3ducmV2LnhtbESPT4vCMBTE7wt+h/AEL4umWhGtRnFlF7x48A+eH82z&#10;LTYvpcm23f30RhA8DjPzG2a16UwpGqpdYVnBeBSBIE6tLjhTcDn/DOcgnEfWWFomBX/kYLPufaww&#10;0bblIzUnn4kAYZeggtz7KpHSpTkZdCNbEQfvZmuDPsg6k7rGNsBNKSdRNJMGCw4LOVa0yym9n36N&#10;gv+9OUyuhyr6arffn/Ex5maaxkoN+t12CcJT59/hV3uvFcwX8PwSfoB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/rOrEAAAA2wAAAA8AAAAAAAAAAAAAAAAAmAIAAGRycy9k&#10;b3ducmV2LnhtbFBLBQYAAAAABAAEAPUAAACJAwAAAAA=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71" o:spid="_x0000_s1036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3aecEA&#10;AADbAAAADwAAAGRycy9kb3ducmV2LnhtbERPXWvCMBR9F/YfwhX2pqmFjtoZRQbixmBglT1fmrum&#10;s7mpTdZ2/355GPh4ON+b3WRbMVDvG8cKVssEBHHldMO1gsv5sMhB+ICssXVMCn7Jw277MNtgod3I&#10;JxrKUIsYwr5ABSaErpDSV4Ys+qXriCP35XqLIcK+lrrHMYbbVqZJ8iQtNhwbDHb0Yqi6lj9Wwceb&#10;MXlyoKz8TPN15t5v5fcRlXqcT/tnEIGmcBf/u1+1gnVcH7/EHyC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Ld2nnBAAAA2wAAAA8AAAAAAAAAAAAAAAAAmAIAAGRycy9kb3du&#10;cmV2LnhtbFBLBQYAAAAABAAEAPUAAACGAwAAAAA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72" o:spid="_x0000_s1037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MR3MQA&#10;AADbAAAADwAAAGRycy9kb3ducmV2LnhtbESPT2vCQBTE7wW/w/KE3nTjH0KNriJCpZ5sNR68PbLP&#10;JJh9G7JbE/30bkHocZiZ3zCLVWcqcaPGlZYVjIYRCOLM6pJzBenxc/ABwnlkjZVlUnAnB6tl722B&#10;ibYt/9Dt4HMRIOwSVFB4XydSuqwgg25oa+LgXWxj0AfZ5FI32Aa4qeQ4imJpsOSwUGBNm4Ky6+HX&#10;KPh+ZGfc4jS+x63cTXadTNPTXqn3freeg/DU+f/wq/2lFcxG8Pcl/AC5f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zEdz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73" o:spid="_x0000_s1038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dW+MQA&#10;AADbAAAADwAAAGRycy9kb3ducmV2LnhtbESPQWsCMRSE74X+h/AK3mpWD2JXs4uViooUqfXi7ZE8&#10;d5duXsIm1fXfG6HQ4zAz3zDzsretuFAXGscKRsMMBLF2puFKwfF79ToFESKywdYxKbhRgLJ4fppj&#10;btyVv+hyiJVIEA45Kqhj9LmUQddkMQydJ07e2XUWY5JdJU2H1wS3rRxn2URabDgt1OhpWZP+Ofxa&#10;Be9r02Zer5bbm96PPj43p2a38EoNXvrFDESkPv6H/9obo+BtDI8v6QfI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3VvjEAAAA2wAAAA8AAAAAAAAAAAAAAAAAmAIAAGRycy9k&#10;b3ducmV2LnhtbFBLBQYAAAAABAAEAPUAAACJAwAAAAA=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74" o:spid="_x0000_s1039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iAIsQA&#10;AADbAAAADwAAAGRycy9kb3ducmV2LnhtbESPQWvCQBSE7wX/w/KEXopu0oLU6CqlYmkFDzWK10f2&#10;mQSzb0P2VdN/3y0IHoeZ+YaZL3vXqAt1ofZsIB0noIgLb2suDezz9egVVBBki41nMvBLAZaLwcMc&#10;M+uv/E2XnZQqQjhkaKASaTOtQ1GRwzD2LXH0Tr5zKFF2pbYdXiPcNfo5SSbaYc1xocKW3isqzrsf&#10;ZyBZHfPtRy92csif0vC12aYkYszjsH+bgRLq5R6+tT+tgekL/H+JP0Av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ogCLEAAAA2wAAAA8AAAAAAAAAAAAAAAAAmAIAAGRycy9k&#10;b3ducmV2LnhtbFBLBQYAAAAABAAEAPUAAACJAwAAAAA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75" o:spid="_x0000_s1040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TZ+sYA&#10;AADbAAAADwAAAGRycy9kb3ducmV2LnhtbESP3WrCQBSE7wt9h+UI3tWNIqWmWSUVpaV64U8e4JA9&#10;zabNng3ZVWOfvisUvBxm5hsmW/S2EWfqfO1YwXiUgCAuna65UlAc108vIHxA1tg4JgVX8rCYPz5k&#10;mGp34T2dD6ESEcI+RQUmhDaV0peGLPqRa4mj9+U6iyHKrpK6w0uE20ZOkuRZWqw5LhhsaWmo/Dmc&#10;rIJPv/k+rnZbV73XK3N9+813xT5Xajjo81cQgfpwD/+3P7SC2RRuX+IP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ETZ+sYAAADbAAAADwAAAAAAAAAAAAAAAACYAgAAZHJz&#10;L2Rvd25yZXYueG1sUEsFBgAAAAAEAAQA9QAAAIsDAAAAAA==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  <v:group id="Group 176" o:spid="_x0000_s1041" style="position:absolute;left:95;top:6191;width:2146;height:2108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    <v:shape id="Freeform 177" o:spid="_x0000_s1042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muRcQA&#10;AADbAAAADwAAAGRycy9kb3ducmV2LnhtbESPT4vCMBTE7wt+h/AEL4umWhGtRnFlF7x48A+eH82z&#10;LTYvpcm23f30RhA8DjPzG2a16UwpGqpdYVnBeBSBIE6tLjhTcDn/DOcgnEfWWFomBX/kYLPufaww&#10;0bblIzUnn4kAYZeggtz7KpHSpTkZdCNbEQfvZmuDPsg6k7rGNsBNKSdRNJMGCw4LOVa0yym9n36N&#10;gv+9OUyuhyr6arffn/Ex5maaxkoN+t12CcJT59/hV3uvFSxm8PwSfoB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5rkXEAAAA2wAAAA8AAAAAAAAAAAAAAAAAmAIAAGRycy9k&#10;b3ducmV2LnhtbFBLBQYAAAAABAAEAPUAAACJAwAAAAA=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78" o:spid="_x0000_s1043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RCDcQA&#10;AADbAAAADwAAAGRycy9kb3ducmV2LnhtbESPQWvCQBSE70L/w/IKvemmATVG11AKYktBMC2eH9nX&#10;bNrs25jdavz3XUHwOMzMN8yqGGwrTtT7xrGC50kCgrhyuuFawdfnZpyB8AFZY+uYFFzIQ7F+GK0w&#10;1+7MezqVoRYRwj5HBSaELpfSV4Ys+onriKP37XqLIcq+lrrHc4TbVqZJMpMWG44LBjt6NVT9ln9W&#10;we7dmCzZ0LQ8pNli6j6O5c8WlXp6HF6WIAIN4R6+td+0gsUcrl/iD5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00Qg3EAAAA2wAAAA8AAAAAAAAAAAAAAAAAmAIAAGRycy9k&#10;b3ducmV2LnhtbFBLBQYAAAAABAAEAPUAAACJAwAAAAA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79" o:spid="_x0000_s1044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m4QcEA&#10;AADbAAAADwAAAGRycy9kb3ducmV2LnhtbERPy4rCMBTdC/MP4Q6403RUitMxigiKrnxMXbi7NHfa&#10;Ms1NaaKtfr1ZCC4P5z1bdKYSN2pcaVnB1zACQZxZXXKuIP1dD6YgnEfWWFkmBXdysJh/9GaYaNvy&#10;kW4nn4sQwi5BBYX3dSKlywoy6Ia2Jg7cn20M+gCbXOoG2xBuKjmKolgaLDk0FFjTqqDs/3Q1Cg6P&#10;7IIbnMT3uJW78a6TaXreK9X/7JY/IDx1/i1+ubdawXcYG76EHyDn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7JuEHBAAAA2wAAAA8AAAAAAAAAAAAAAAAAmAIAAGRycy9kb3du&#10;cmV2LnhtbFBLBQYAAAAABAAEAPUAAACGAwAAAAA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80" o:spid="_x0000_s1045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PEicQA&#10;AADbAAAADwAAAGRycy9kb3ducmV2LnhtbESPQWsCMRSE70L/Q3gFb5q1B9GtUaxUVESk2156eySv&#10;u0s3L2ETdf33RhA8DjPzDTNbdLYRZ2pD7VjBaJiBINbO1Fwq+PleDyYgQkQ22DgmBVcKsJi/9GaY&#10;G3fhLzoXsRQJwiFHBVWMPpcy6IoshqHzxMn7c63FmGRbStPiJcFtI9+ybCwt1pwWKvS0qkj/Fyer&#10;4GNjmszr9Wp31cfR52H7W++XXqn+a7d8BxGpi8/wo701CqZTuH9JP0D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TxInEAAAA2wAAAA8AAAAAAAAAAAAAAAAAmAIAAGRycy9k&#10;b3ducmV2LnhtbFBLBQYAAAAABAAEAPUAAACJAwAAAAA=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81" o:spid="_x0000_s1046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09FMQA&#10;AADcAAAADwAAAGRycy9kb3ducmV2LnhtbESPQUvDQBCF70L/wzIFL2J346FI7LaUFkWFHmwUr0N2&#10;TEKzsyE7tvHfOwfB2wzvzXvfrDZT7M2Zxtwl9lAsHBjiOoWOGw/v1ePtPZgsyAH7xOThhzJs1rOr&#10;FZYhXfiNzkdpjIZwLtFDKzKU1ua6pYh5kQZi1b7SGFF0HRsbRrxoeOztnXNLG7FjbWhxoF1L9en4&#10;HT24/Wd1eJokLD+qmyK/vB4KEvH+ej5tH8AITfJv/rt+DorvFF+f0Qns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tPRTEAAAA3AAAAA8AAAAAAAAAAAAAAAAAmAIAAGRycy9k&#10;b3ducmV2LnhtbFBLBQYAAAAABAAEAPUAAACJAwAAAAA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82" o:spid="_x0000_s1047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8KM8IA&#10;AADcAAAADwAAAGRycy9kb3ducmV2LnhtbERP24rCMBB9F/yHMIJvmq4LsnSN0hWXFd0Hbx8wNLNN&#10;tZmUJqvVrzeC4NscznUms9ZW4kyNLx0reBsmIIhzp0suFBz234MPED4ga6wck4IreZhNu50Jptpd&#10;eEvnXShEDGGfogITQp1K6XNDFv3Q1cSR+3ONxRBhU0jd4CWG20qOkmQsLZYcGwzWNDeUn3b/VsHK&#10;r4/7xebXFT/lwly/btnmsM2U6vfa7BNEoDa8xE/3Usf5yTs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TwozwgAAANwAAAAPAAAAAAAAAAAAAAAAAJgCAABkcnMvZG93&#10;bnJldi54bWxQSwUGAAAAAAQABAD1AAAAhwMAAAAA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  <v:group id="Group 183" o:spid="_x0000_s1048" style="position:absolute;top:9144;width:2146;height:2108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+cX8QAAADcAAAADwAAAGRycy9kb3ducmV2LnhtbERPS2vCQBC+F/wPywi9&#10;1U20LRJdJYRaegiFqiDehuyYBLOzIbvN4993C4Xe5uN7znY/mkb01LnasoJ4EYEgLqyuuVRwPh2e&#10;1iCcR9bYWCYFEznY72YPW0y0HfiL+qMvRQhhl6CCyvs2kdIVFRl0C9sSB+5mO4M+wK6UusMhhJtG&#10;LqPoVRqsOTRU2FJWUXE/fhsF7wMO6Sp+6/P7LZuup5fPSx6TUo/zMd2A8DT6f/Gf+0OH+dEz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P+cX8QAAADcAAAA&#10;DwAAAAAAAAAAAAAAAACqAgAAZHJzL2Rvd25yZXYueG1sUEsFBgAAAAAEAAQA+gAAAJsDAAAAAA==&#10;">
                  <v:shape id="Freeform 184" o:spid="_x0000_s1049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60bMQA&#10;AADcAAAADwAAAGRycy9kb3ducmV2LnhtbERPS2vCQBC+F/oflin0UupujRZJsxEtFbx48IHnITtN&#10;QrOzIbsmqb++WxC8zcf3nGw52kb01PnasYa3iQJBXDhTc6nhdNy8LkD4gGywcUwafsnDMn98yDA1&#10;buA99YdQihjCPkUNVQhtKqUvKrLoJ64ljty36yyGCLtSmg6HGG4bOVXqXVqsOTZU2NJnRcXP4WI1&#10;XLd2Nz3vWrUeVl8vyT7hflYkWj8/jasPEIHGcBff3FsT56s5/D8TL5D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+tGzEAAAA3AAAAA8AAAAAAAAAAAAAAAAAmAIAAGRycy9k&#10;b3ducmV2LnhtbFBLBQYAAAAABAAEAPUAAACJAwAAAAA=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85" o:spid="_x0000_s1050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n0xsEA&#10;AADcAAAADwAAAGRycy9kb3ducmV2LnhtbERP32vCMBB+F/wfwgl700RBqdUoMpBtCMLq2PPRnE23&#10;5tI1mXb/vREGvt3H9/PW29414kJdqD1rmE4UCOLSm5orDR+n/TgDESKywcYzafijANvNcLDG3Pgr&#10;v9OliJVIIRxy1GBjbHMpQ2nJYZj4ljhxZ985jAl2lTQdXlO4a+RMqYV0WHNqsNjSs6Xyu/h1Go5v&#10;1mZqT/Pic5Yt5/7wU3y9oNZPo363AhGpjw/xv/vVpPlqAfdn0gVyc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TZ9MbBAAAA3AAAAA8AAAAAAAAAAAAAAAAAmAIAAGRycy9kb3du&#10;cmV2LnhtbFBLBQYAAAAABAAEAPUAAACGAwAAAAA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86" o:spid="_x0000_s1051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rWrsIA&#10;AADcAAAADwAAAGRycy9kb3ducmV2LnhtbERPTWvCQBC9F/wPywje6sYqUaKrSEHRU6vGg7chOybB&#10;7GzIrib667uFQm/zeJ+zWHWmEg9qXGlZwWgYgSDOrC45V5CeNu8zEM4ja6wsk4InOVgte28LTLRt&#10;+UCPo89FCGGXoILC+zqR0mUFGXRDWxMH7mobgz7AJpe6wTaEm0p+RFEsDZYcGgqs6bOg7Ha8GwXf&#10;r+yCW5zEz7iV+/G+k2l6/lJq0O/WcxCeOv8v/nPvdJgfTeH3mXCBX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itauwgAAANwAAAAPAAAAAAAAAAAAAAAAAJgCAABkcnMvZG93&#10;bnJldi54bWxQSwUGAAAAAAQABAD1AAAAhwMAAAAA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87" o:spid="_x0000_s1052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MUhsUA&#10;AADcAAAADwAAAGRycy9kb3ducmV2LnhtbESPQUsDMRCF74L/IYzgzSb1ILJtWmqx2CJFunrxNiTj&#10;7uJmEjax3f77zqHgbYb35r1v5ssx9OpIQ+4iW5hODChiF33HjYWvz83DM6hckD32kcnCmTIsF7c3&#10;c6x8PPGBjnVplIRwrtBCW0qqtM6upYB5EhOxaD9xCFhkHRrtBzxJeOj1ozFPOmDH0tBionVL7rf+&#10;CxZe3nxvktusd2f3MX3db7+791Wy9v5uXM1AFRrLv/l6vfWCb4RWnpEJ9O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ExSGxQAAANwAAAAPAAAAAAAAAAAAAAAAAJgCAABkcnMv&#10;ZG93bnJldi54bWxQSwUGAAAAAAQABAD1AAAAigMAAAAA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88" o:spid="_x0000_s1053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eUicIA&#10;AADcAAAADwAAAGRycy9kb3ducmV2LnhtbERPTWvCQBC9F/wPywi9SN1ND2JTVylKSxU81LT0OmSn&#10;SWh2NmSnGv+9Kwi9zeN9zmI1+FYdqY9NYAvZ1IAiLoNruLLwWbw+zEFFQXbYBiYLZ4qwWo7uFpi7&#10;cOIPOh6kUimEY44WapEu1zqWNXmM09ARJ+4n9B4lwb7SrsdTCvetfjRmpj02nBpq7GhdU/l7+PMW&#10;zOa72L8N4mZfxSSL290+IxFr78fDyzMooUH+xTf3u0vzzRNcn0kX6OU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F5SJwgAAANwAAAAPAAAAAAAAAAAAAAAAAJgCAABkcnMvZG93&#10;bnJldi54bWxQSwUGAAAAAAQABAD1AAAAhwMAAAAA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89" o:spid="_x0000_s1054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QCmcYA&#10;AADcAAAADwAAAGRycy9kb3ducmV2LnhtbESPQW/CMAyF70j7D5En7QYpO0yoEFA3MW0aO1DgB1iN&#10;acoap2oyKPv18wGJm633/N7nxWrwrTpTH5vABqaTDBRxFWzDtYHD/n08AxUTssU2MBm4UoTV8mG0&#10;wNyGC5d03qVaSQjHHA24lLpc61g58hgnoSMW7Rh6j0nWvta2x4uE+1Y/Z9mL9tiwNDjs6M1R9bP7&#10;9Qa+4ua0X2+/Q/3RrN319a/YHsrCmKfHoZiDSjSku/l2/WkFfyr48oxMoJ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EQCmcYAAADcAAAADwAAAAAAAAAAAAAAAACYAgAAZHJz&#10;L2Rvd25yZXYueG1sUEsFBgAAAAAEAAQA9QAAAIsDAAAAAA==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  <v:group id="Group 190" o:spid="_x0000_s1055" style="position:absolute;top:12192;width:2146;height:2108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VGpGsIAAADc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KwWvZ+IF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FRqRrCAAAA3AAAAA8A&#10;AAAAAAAAAAAAAAAAqgIAAGRycy9kb3ducmV2LnhtbFBLBQYAAAAABAAEAPoAAACZAwAAAAA=&#10;">
                  <v:shape id="Freeform 191" o:spid="_x0000_s1056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66xcIA&#10;AADcAAAADwAAAGRycy9kb3ducmV2LnhtbERPS4vCMBC+C/6HMIIX0dRWRKpRdHHBiwcfeB6asS02&#10;k9Jk2+7++s3Cgrf5+J6z2fWmEi01rrSsYD6LQBBnVpecK7jfPqcrEM4ja6wsk4JvcrDbDgcbTLXt&#10;+ELt1ecihLBLUUHhfZ1K6bKCDLqZrYkD97SNQR9gk0vdYBfCTSXjKFpKgyWHhgJr+igoe12/jIKf&#10;kznHj3MdHbr9cZJcEm4XWaLUeNTv1yA89f4t/nefdJg/j+HvmXCB3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DrrFwgAAANwAAAAPAAAAAAAAAAAAAAAAAJgCAABkcnMvZG93&#10;bnJldi54bWxQSwUGAAAAAAQABAD1AAAAhwMAAAAA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92" o:spid="_x0000_s1057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fBg8IA&#10;AADcAAAADwAAAGRycy9kb3ducmV2LnhtbERP32vCMBB+H/g/hBN8m6mKUjvTIoLMMRisGz4fza2p&#10;Npeuidr998tA2Nt9fD9vUwy2FVfqfeNYwWyagCCunG64VvD5sX9MQfiArLF1TAp+yEORjx42mGl3&#10;43e6lqEWMYR9hgpMCF0mpa8MWfRT1xFH7sv1FkOEfS11j7cYbls5T5KVtNhwbDDY0c5QdS4vVsHb&#10;izFpsqdleZyn66V7/S5Pz6jUZDxsn0AEGsK/+O4+6Dh/toC/Z+IFMv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d8GDwgAAANwAAAAPAAAAAAAAAAAAAAAAAJgCAABkcnMvZG93&#10;bnJldi54bWxQSwUGAAAAAAQABAD1AAAAhwMAAAAA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93" o:spid="_x0000_s1058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HeBMIA&#10;AADcAAAADwAAAGRycy9kb3ducmV2LnhtbERPTYvCMBC9L/gfwgje1lRXilSjiOCynnS1HrwNzdgW&#10;m0lpsrb6642w4G0e73Pmy85U4kaNKy0rGA0jEMSZ1SXnCtLj5nMKwnlkjZVlUnAnB8tF72OOibYt&#10;/9Lt4HMRQtglqKDwvk6kdFlBBt3Q1sSBu9jGoA+wyaVusA3hppLjKIqlwZJDQ4E1rQvKroc/o2D/&#10;yM74jZP4Hrdy+7XtZJqedkoN+t1qBsJT59/if/ePDvNHE3g9Ey6Qi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gd4EwgAAANwAAAAPAAAAAAAAAAAAAAAAAJgCAABkcnMvZG93&#10;bnJldi54bWxQSwUGAAAAAAQABAD1AAAAhwMAAAAA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94" o:spid="_x0000_s1059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stxcIA&#10;AADcAAAADwAAAGRycy9kb3ducmV2LnhtbERPTWsCMRC9C/0PYQreNLsFRbZGsVJRERFtL70NyXR3&#10;6WYSNqmu/94Igrd5vM+ZzjvbiDO1oXasIB9mIIi1MzWXCr6/VoMJiBCRDTaOScGVAsxnL70pFsZd&#10;+EjnUyxFCuFQoIIqRl9IGXRFFsPQeeLE/brWYkywLaVp8ZLCbSPfsmwsLdacGir0tKxI/53+rYKP&#10;tWkyr1fL7VUf8s/95qfeLbxS/ddu8Q4iUhef4od7Y9L8fAT3Z9IFcnY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yy3FwgAAANwAAAAPAAAAAAAAAAAAAAAAAJgCAABkcnMvZG93&#10;bnJldi54bWxQSwUGAAAAAAQABAD1AAAAhwMAAAAA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95" o:spid="_x0000_s1060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GWJsIA&#10;AADcAAAADwAAAGRycy9kb3ducmV2LnhtbERPTWvCQBC9F/oflin0UnSTHoJEVykVpRU8aBSvQ3aa&#10;hGZnQ3bU9N93BcHbPN7nzBaDa9WF+tB4NpCOE1DEpbcNVwYOxWo0ARUE2WLrmQz8UYDF/Plphrn1&#10;V97RZS+ViiEccjRQi3S51qGsyWEY+444cj++dygR9pW2PV5juGv1e5Jk2mHDsaHGjj5rKn/3Z2cg&#10;WZ6K7XoQmx2LtzR8b7YpiRjz+jJ8TEEJDfIQ391fNs5PM7g9Ey/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UZYmwgAAANwAAAAPAAAAAAAAAAAAAAAAAJgCAABkcnMvZG93&#10;bnJldi54bWxQSwUGAAAAAAQABAD1AAAAhwMAAAAA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96" o:spid="_x0000_s1061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2a7cQA&#10;AADcAAAADwAAAGRycy9kb3ducmV2LnhtbERPzWrCQBC+F/oOyxS81Y09VEmzSlqUinqImgcYstNs&#10;2uxsyK4a+/RdQehtPr7fyRaDbcWZet84VjAZJyCIK6cbrhWUx9XzDIQPyBpbx6TgSh4W88eHDFPt&#10;Lryn8yHUIoawT1GBCaFLpfSVIYt+7DriyH253mKIsK+l7vESw20rX5LkVVpsODYY7OjDUPVzOFkF&#10;G7/9Pi6Lnas/m6W5vv/mRbnPlRo9DfkbiEBD+Bff3Wsd50+mcHsmXi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tmu3EAAAA3AAAAA8AAAAAAAAAAAAAAAAAmAIAAGRycy9k&#10;b3ducmV2LnhtbFBLBQYAAAAABAAEAPUAAACJAwAAAAA=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  <v:group id="Group 190" o:spid="_x0000_s1062" style="position:absolute;left:190;top:15811;width:2146;height:2108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sAh8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awCHxgAAANwA&#10;AAAPAAAAAAAAAAAAAAAAAKoCAABkcnMvZG93bnJldi54bWxQSwUGAAAAAAQABAD6AAAAnQMAAAAA&#10;">
                  <v:shape id="Freeform 191" o:spid="_x0000_s1063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ootMIA&#10;AADcAAAADwAAAGRycy9kb3ducmV2LnhtbERPTYvCMBC9C/sfwix4EU21smjXKK4oePGgK56HZmzL&#10;NpPSZNvqrzeC4G0e73MWq86UoqHaFZYVjEcRCOLU6oIzBeff3XAGwnlkjaVlUnAjB6vlR2+BibYt&#10;H6k5+UyEEHYJKsi9rxIpXZqTQTeyFXHgrrY26AOsM6lrbEO4KeUkir6kwYJDQ44VbXJK/07/RsF9&#10;bw6Ty6GKftr1dhAfY26maaxU/7Nbf4Pw1Pm3+OXe6zB/PIfnM+EC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qii0wgAAANwAAAAPAAAAAAAAAAAAAAAAAJgCAABkcnMvZG93&#10;bnJldi54bWxQSwUGAAAAAAQABAD1AAAAhwMAAAAA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92" o:spid="_x0000_s1064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mVScUA&#10;AADcAAAADwAAAGRycy9kb3ducmV2LnhtbESPQWvCQBCF74X+h2UKvdVNA5YYXUUKUkuh0Cieh+yY&#10;jWZn0+yq6b/vHAq9zfDevPfNYjX6Tl1piG1gA8+TDBRxHWzLjYH9bvNUgIoJ2WIXmAz8UITV8v5u&#10;gaUNN/6ia5UaJSEcSzTgUupLrWPtyGOchJ5YtGMYPCZZh0bbAW8S7judZ9mL9tiyNDjs6dVRfa4u&#10;3sDnu3NFtqFpdciL2TR8fFenNzTm8WFcz0ElGtO/+e96awU/F3x5Rib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yZVJxQAAANwAAAAPAAAAAAAAAAAAAAAAAJgCAABkcnMv&#10;ZG93bnJldi54bWxQSwUGAAAAAAQABAD1AAAAigMAAAAA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93" o:spid="_x0000_s1065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q3IcMA&#10;AADcAAAADwAAAGRycy9kb3ducmV2LnhtbERPS2vCQBC+F/wPyxS8NRsfhJJmlSK06Mlq00Nvw+40&#10;Cc3Ohuxqor/eLQi9zcf3nGI92lacqfeNYwWzJAVBrJ1puFJQfr49PYPwAdlg65gUXMjDejV5KDA3&#10;buADnY+hEjGEfY4K6hC6XEqva7LoE9cRR+7H9RZDhH0lTY9DDLetnKdpJi02HBtq7GhTk/49nqyC&#10;j6v+xndcZpdskLvFbpRl+bVXavo4vr6ACDSGf/HdvTVx/nwGf8/EC+Tq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pq3IcMAAADcAAAADwAAAAAAAAAAAAAAAACYAgAAZHJzL2Rv&#10;d25yZXYueG1sUEsFBgAAAAAEAAQA9QAAAIgDAAAAAA=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94" o:spid="_x0000_s1066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5/DMIA&#10;AADcAAAADwAAAGRycy9kb3ducmV2LnhtbERPTWsCMRC9F/wPYQRvNeseRFajWFFUSimuXnobkunu&#10;0s0kbKKu/74RCr3N433OYtXbVtyoC41jBZNxBoJYO9NwpeBy3r3OQISIbLB1TAoeFGC1HLwssDDu&#10;zie6lbESKYRDgQrqGH0hZdA1WQxj54kT9+06izHBrpKmw3sKt63Ms2wqLTacGmr0tKlJ/5RXq+Bt&#10;b9rM693m+NCfk+3H4at5X3ulRsN+PQcRqY//4j/3waT5eQ7PZ9IFc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Tn8MwgAAANwAAAAPAAAAAAAAAAAAAAAAAJgCAABkcnMvZG93&#10;bnJldi54bWxQSwUGAAAAAAQABAD1AAAAhwMAAAAA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95" o:spid="_x0000_s1067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r/A8IA&#10;AADcAAAADwAAAGRycy9kb3ducmV2LnhtbERPTWvCQBC9F/wPyxS8FN3Egkh0lWJp0YIHjeJ1yI5J&#10;MDsbslON/75bKPQ2j/c5i1XvGnWjLtSeDaTjBBRx4W3NpYFj/jGagQqCbLHxTAYeFGC1HDwtMLP+&#10;znu6HaRUMYRDhgYqkTbTOhQVOQxj3xJH7uI7hxJhV2rb4T2Gu0ZPkmSqHdYcGypsaV1RcT18OwPJ&#10;+znfffZip6f8JQ3br11KIsYMn/u3OSihXv7Ff+6NjfMnr/D7TLxAL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Sv8DwgAAANwAAAAPAAAAAAAAAAAAAAAAAJgCAABkcnMvZG93&#10;bnJldi54bWxQSwUGAAAAAAQABAD1AAAAhwMAAAAA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96" o:spid="_x0000_s1068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POJ8QA&#10;AADcAAAADwAAAGRycy9kb3ducmV2LnhtbERPzWrCQBC+F/oOyxS81U2liKRZJS1KRT1EzQMM2Wk2&#10;bXY2ZFeNffquIPQ2H9/vZIvBtuJMvW8cK3gZJyCIK6cbrhWUx9XzDIQPyBpbx6TgSh4W88eHDFPt&#10;Lryn8yHUIoawT1GBCaFLpfSVIYt+7DriyH253mKIsK+l7vESw20rJ0kylRYbjg0GO/owVP0cTlbB&#10;xm+/j8ti5+rPZmmu7795Ue5zpUZPQ/4GItAQ/sV391rH+ZNXuD0TL5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TzifEAAAA3AAAAA8AAAAAAAAAAAAAAAAAmAIAAGRycy9k&#10;b3ducmV2LnhtbFBLBQYAAAAABAAEAPUAAACJAwAAAAA=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</v:group>
            </w:pict>
          </mc:Fallback>
        </mc:AlternateContent>
      </w:r>
      <w:r w:rsidRPr="002D397A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0B229EA" wp14:editId="2DFEE01C">
                <wp:simplePos x="0" y="0"/>
                <wp:positionH relativeFrom="column">
                  <wp:posOffset>222250</wp:posOffset>
                </wp:positionH>
                <wp:positionV relativeFrom="paragraph">
                  <wp:posOffset>295275</wp:posOffset>
                </wp:positionV>
                <wp:extent cx="2173605" cy="1962150"/>
                <wp:effectExtent l="0" t="0" r="0" b="0"/>
                <wp:wrapNone/>
                <wp:docPr id="15" name="Text 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3605" cy="1962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056DD8" w14:textId="77777777" w:rsidR="00E92A75" w:rsidRPr="00EA3D81" w:rsidRDefault="00E92A75" w:rsidP="002D397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 w:rsidRPr="00EA3D8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Astudillo Efraín</w:t>
                            </w:r>
                          </w:p>
                          <w:p w14:paraId="2D53BFB3" w14:textId="77777777" w:rsidR="00E92A75" w:rsidRPr="00EA3D81" w:rsidRDefault="00E92A75" w:rsidP="002D397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 w:rsidRPr="00EA3D8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Bermeo Jennifer</w:t>
                            </w:r>
                          </w:p>
                          <w:p w14:paraId="00EE13C4" w14:textId="77777777" w:rsidR="00E92A75" w:rsidRPr="00EA3D81" w:rsidRDefault="00E92A75" w:rsidP="002D397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 w:rsidRPr="00EA3D8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Cáceres Andrea</w:t>
                            </w:r>
                          </w:p>
                          <w:p w14:paraId="48790298" w14:textId="77777777" w:rsidR="00E92A75" w:rsidRPr="0060331D" w:rsidRDefault="00E92A75" w:rsidP="002D397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 w:rsidRPr="0060331D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  <w:t>Reyes Brick</w:t>
                            </w:r>
                          </w:p>
                          <w:p w14:paraId="65656A7E" w14:textId="77777777" w:rsidR="00E92A75" w:rsidRPr="0060331D" w:rsidRDefault="00E92A75" w:rsidP="002D397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 w:rsidRPr="0060331D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  <w:t>Robles Vanessa</w:t>
                            </w:r>
                          </w:p>
                          <w:p w14:paraId="7EB350F1" w14:textId="77777777" w:rsidR="00E92A75" w:rsidRPr="0060331D" w:rsidRDefault="00E92A75" w:rsidP="002D397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 w:rsidRPr="0060331D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  <w:t>Rubio Jefferson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Text Box 197" o:spid="_x0000_s1028" type="#_x0000_t202" style="position:absolute;left:0;text-align:left;margin-left:17.5pt;margin-top:23.25pt;width:171.15pt;height:142.95pt;z-index:251722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0DouQIAAMQ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" filled="f" stroked="f">
                <v:textbox style="mso-fit-shape-to-text:t">
                  <w:txbxContent>
                    <w:p w:rsidR="005E6018" w:rsidRPr="00EA3D81" w:rsidRDefault="005E6018" w:rsidP="002D397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Astudillo Efraín</w:t>
                      </w:r>
                    </w:p>
                    <w:p w:rsidR="005E6018" w:rsidRPr="00EA3D81" w:rsidRDefault="005E6018" w:rsidP="002D397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proofErr w:type="spellStart"/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Bermeo</w:t>
                      </w:r>
                      <w:proofErr w:type="spellEnd"/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 xml:space="preserve"> Jennifer</w:t>
                      </w:r>
                    </w:p>
                    <w:p w:rsidR="005E6018" w:rsidRPr="00EA3D81" w:rsidRDefault="005E6018" w:rsidP="002D397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Cáceres Andrea</w:t>
                      </w:r>
                    </w:p>
                    <w:p w:rsidR="005E6018" w:rsidRPr="0060331D" w:rsidRDefault="005E6018" w:rsidP="002D397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</w:pPr>
                      <w:r w:rsidRPr="0060331D"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  <w:t>Reyes Brick</w:t>
                      </w:r>
                    </w:p>
                    <w:p w:rsidR="005E6018" w:rsidRPr="0060331D" w:rsidRDefault="005E6018" w:rsidP="002D397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</w:pPr>
                      <w:r w:rsidRPr="0060331D"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  <w:t>Robles Vanessa</w:t>
                      </w:r>
                    </w:p>
                    <w:p w:rsidR="005E6018" w:rsidRPr="0060331D" w:rsidRDefault="005E6018" w:rsidP="002D397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</w:pPr>
                      <w:r w:rsidRPr="0060331D"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  <w:t>Rubio Jefferson</w:t>
                      </w:r>
                    </w:p>
                  </w:txbxContent>
                </v:textbox>
              </v:shape>
            </w:pict>
          </mc:Fallback>
        </mc:AlternateContent>
      </w:r>
    </w:p>
    <w:p w14:paraId="1AA689F8" w14:textId="77777777" w:rsidR="00C825EA" w:rsidRDefault="00C825EA" w:rsidP="00C825EA">
      <w:pPr>
        <w:jc w:val="center"/>
        <w:rPr>
          <w:rFonts w:ascii="Berlin Sans FB Demi" w:hAnsi="Berlin Sans FB Demi"/>
          <w:sz w:val="30"/>
          <w:szCs w:val="30"/>
        </w:rPr>
      </w:pPr>
    </w:p>
    <w:p w14:paraId="0207A246" w14:textId="77777777" w:rsidR="00C825EA" w:rsidRDefault="00C825EA" w:rsidP="00C825EA">
      <w:pPr>
        <w:jc w:val="center"/>
        <w:rPr>
          <w:rFonts w:ascii="Berlin Sans FB Demi" w:hAnsi="Berlin Sans FB Demi"/>
          <w:sz w:val="30"/>
          <w:szCs w:val="30"/>
        </w:rPr>
      </w:pPr>
    </w:p>
    <w:p w14:paraId="79E90D3A" w14:textId="77777777" w:rsidR="00C825EA" w:rsidRDefault="00C825EA" w:rsidP="00C825EA">
      <w:pPr>
        <w:jc w:val="center"/>
        <w:rPr>
          <w:rFonts w:ascii="Berlin Sans FB Demi" w:hAnsi="Berlin Sans FB Demi"/>
          <w:sz w:val="30"/>
          <w:szCs w:val="30"/>
        </w:rPr>
      </w:pPr>
    </w:p>
    <w:p w14:paraId="7CAD53F1" w14:textId="77777777" w:rsidR="00C825EA" w:rsidRDefault="00C825EA" w:rsidP="00C825EA">
      <w:pPr>
        <w:jc w:val="center"/>
        <w:rPr>
          <w:rFonts w:ascii="Berlin Sans FB Demi" w:hAnsi="Berlin Sans FB Demi"/>
          <w:sz w:val="30"/>
          <w:szCs w:val="30"/>
        </w:rPr>
      </w:pPr>
    </w:p>
    <w:p w14:paraId="207A4EA5" w14:textId="77777777" w:rsidR="00C825EA" w:rsidRDefault="00C825EA" w:rsidP="00C825EA">
      <w:pPr>
        <w:jc w:val="center"/>
        <w:rPr>
          <w:rFonts w:ascii="Berlin Sans FB Demi" w:hAnsi="Berlin Sans FB Demi"/>
          <w:sz w:val="30"/>
          <w:szCs w:val="30"/>
        </w:rPr>
      </w:pPr>
    </w:p>
    <w:p w14:paraId="0F27E0CB" w14:textId="77777777" w:rsidR="00C825EA" w:rsidRPr="00524411" w:rsidRDefault="00C825EA" w:rsidP="00C825EA">
      <w:pPr>
        <w:jc w:val="center"/>
        <w:rPr>
          <w:rFonts w:ascii="Berlin Sans FB Demi" w:hAnsi="Berlin Sans FB Demi"/>
          <w:b/>
          <w:sz w:val="40"/>
          <w:szCs w:val="40"/>
        </w:rPr>
      </w:pPr>
      <w:r w:rsidRPr="00524411">
        <w:rPr>
          <w:rFonts w:ascii="Berlin Sans FB Demi" w:hAnsi="Berlin Sans FB Demi"/>
          <w:b/>
          <w:sz w:val="40"/>
          <w:szCs w:val="40"/>
        </w:rPr>
        <w:t>HISTORIAL DE REVISIÓN</w:t>
      </w:r>
    </w:p>
    <w:tbl>
      <w:tblPr>
        <w:tblStyle w:val="Sombreadomedio2-nfasis3"/>
        <w:tblW w:w="9039" w:type="dxa"/>
        <w:tblLook w:val="04A0" w:firstRow="1" w:lastRow="0" w:firstColumn="1" w:lastColumn="0" w:noHBand="0" w:noVBand="1"/>
      </w:tblPr>
      <w:tblGrid>
        <w:gridCol w:w="1526"/>
        <w:gridCol w:w="1984"/>
        <w:gridCol w:w="2977"/>
        <w:gridCol w:w="2552"/>
      </w:tblGrid>
      <w:tr w:rsidR="00C825EA" w:rsidRPr="00C3683B" w14:paraId="72FEE663" w14:textId="77777777" w:rsidTr="002D39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26" w:type="dxa"/>
            <w:tcBorders>
              <w:right w:val="single" w:sz="4" w:space="0" w:color="auto"/>
            </w:tcBorders>
          </w:tcPr>
          <w:p w14:paraId="07E77EDA" w14:textId="77777777" w:rsidR="00C825EA" w:rsidRPr="00084147" w:rsidRDefault="00C825EA" w:rsidP="002D397A">
            <w:pPr>
              <w:jc w:val="center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Fecha</w:t>
            </w:r>
          </w:p>
        </w:tc>
        <w:tc>
          <w:tcPr>
            <w:tcW w:w="1984" w:type="dxa"/>
            <w:tcBorders>
              <w:left w:val="single" w:sz="4" w:space="0" w:color="auto"/>
              <w:right w:val="single" w:sz="4" w:space="0" w:color="auto"/>
            </w:tcBorders>
          </w:tcPr>
          <w:p w14:paraId="56FA2006" w14:textId="77777777" w:rsidR="00C825EA" w:rsidRPr="00084147" w:rsidRDefault="00C825EA" w:rsidP="002D39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Versión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14:paraId="54AB742C" w14:textId="77777777" w:rsidR="00C825EA" w:rsidRPr="00084147" w:rsidRDefault="00C825EA" w:rsidP="002D39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 xml:space="preserve">Descripción </w:t>
            </w:r>
          </w:p>
        </w:tc>
        <w:tc>
          <w:tcPr>
            <w:tcW w:w="2552" w:type="dxa"/>
            <w:tcBorders>
              <w:left w:val="single" w:sz="4" w:space="0" w:color="auto"/>
            </w:tcBorders>
          </w:tcPr>
          <w:p w14:paraId="5094AEB3" w14:textId="77777777" w:rsidR="00C825EA" w:rsidRPr="00084147" w:rsidRDefault="00C825EA" w:rsidP="002D39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Autores</w:t>
            </w:r>
          </w:p>
        </w:tc>
      </w:tr>
      <w:tr w:rsidR="00C825EA" w:rsidRPr="008B481E" w14:paraId="6C261BB6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37D94A3E" w14:textId="77777777" w:rsidR="00C825EA" w:rsidRPr="0047057B" w:rsidRDefault="00C825EA" w:rsidP="002D397A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>
              <w:rPr>
                <w:rFonts w:ascii="Arial" w:hAnsi="Arial" w:cs="Arial"/>
                <w:b w:val="0"/>
                <w:color w:val="auto"/>
              </w:rPr>
              <w:t>17/05/2012</w:t>
            </w:r>
          </w:p>
        </w:tc>
        <w:tc>
          <w:tcPr>
            <w:tcW w:w="1984" w:type="dxa"/>
            <w:tcBorders>
              <w:top w:val="single" w:sz="1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14:paraId="2602041E" w14:textId="77777777" w:rsidR="00C825EA" w:rsidRPr="00785488" w:rsidRDefault="00C825EA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1.0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14:paraId="3664B356" w14:textId="77777777" w:rsidR="00C825EA" w:rsidRPr="00785488" w:rsidRDefault="00C825EA" w:rsidP="00C825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Creación del documento de pruebas de integración</w:t>
            </w:r>
          </w:p>
        </w:tc>
        <w:tc>
          <w:tcPr>
            <w:tcW w:w="2552" w:type="dxa"/>
            <w:tcBorders>
              <w:top w:val="single" w:sz="18" w:space="0" w:color="auto"/>
              <w:left w:val="single" w:sz="4" w:space="0" w:color="auto"/>
              <w:bottom w:val="nil"/>
              <w:right w:val="nil"/>
            </w:tcBorders>
            <w:shd w:val="clear" w:color="auto" w:fill="EAF1DD" w:themeFill="accent3" w:themeFillTint="33"/>
          </w:tcPr>
          <w:p w14:paraId="5040CC2C" w14:textId="77777777" w:rsidR="00C825EA" w:rsidRDefault="00C825EA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Efrain</w:t>
            </w:r>
            <w:proofErr w:type="spellEnd"/>
            <w:r>
              <w:rPr>
                <w:rFonts w:ascii="Arial" w:hAnsi="Arial" w:cs="Arial"/>
              </w:rPr>
              <w:t xml:space="preserve"> Astudillo</w:t>
            </w:r>
          </w:p>
          <w:p w14:paraId="60E59D55" w14:textId="77777777" w:rsidR="00C825EA" w:rsidRDefault="00C825EA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Jennifer Bermeo</w:t>
            </w:r>
          </w:p>
          <w:p w14:paraId="63D1AE8D" w14:textId="77777777" w:rsidR="00C825EA" w:rsidRDefault="00C825EA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Andrea Cáceres</w:t>
            </w:r>
          </w:p>
          <w:p w14:paraId="7E224DE8" w14:textId="77777777" w:rsidR="00C825EA" w:rsidRDefault="00C825EA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Brick Reyes</w:t>
            </w:r>
          </w:p>
          <w:p w14:paraId="0513B2B3" w14:textId="77777777" w:rsidR="00C825EA" w:rsidRDefault="00C825EA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Vanessa Robles</w:t>
            </w:r>
          </w:p>
          <w:p w14:paraId="5FBB226A" w14:textId="77777777" w:rsidR="00C825EA" w:rsidRDefault="00C825EA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Jefferson Rubio</w:t>
            </w:r>
          </w:p>
          <w:p w14:paraId="29242EDA" w14:textId="77777777" w:rsidR="00C825EA" w:rsidRPr="00785488" w:rsidRDefault="00C825EA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C825EA" w14:paraId="47C84207" w14:textId="77777777" w:rsidTr="002D39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14:paraId="0D021001" w14:textId="77777777" w:rsidR="00C825EA" w:rsidRPr="00522D75" w:rsidRDefault="00522D75" w:rsidP="002D397A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522D75">
              <w:rPr>
                <w:rFonts w:ascii="Arial" w:hAnsi="Arial" w:cs="Arial"/>
                <w:b w:val="0"/>
                <w:color w:val="auto"/>
              </w:rPr>
              <w:t>22/07/12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32CA5A5" w14:textId="77777777" w:rsidR="00C825EA" w:rsidRPr="00522D75" w:rsidRDefault="00522D75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22D75">
              <w:rPr>
                <w:rFonts w:ascii="Arial" w:hAnsi="Arial" w:cs="Arial"/>
              </w:rPr>
              <w:t>2.0</w:t>
            </w: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2DB7606" w14:textId="77777777" w:rsidR="00C825EA" w:rsidRPr="00522D75" w:rsidRDefault="00522D75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22D75">
              <w:rPr>
                <w:rFonts w:ascii="Arial" w:hAnsi="Arial" w:cs="Arial"/>
              </w:rPr>
              <w:t>Actualización del documento para el segundo incremento</w:t>
            </w: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84B77CE" w14:textId="77777777" w:rsidR="00C825EA" w:rsidRDefault="00DB4F5C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Jennifer Bermeo</w:t>
            </w:r>
          </w:p>
          <w:p w14:paraId="423FF972" w14:textId="77777777" w:rsidR="00DB4F5C" w:rsidRDefault="00DB4F5C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Vanessa Robles</w:t>
            </w:r>
          </w:p>
          <w:p w14:paraId="2B517291" w14:textId="77777777" w:rsidR="00DB4F5C" w:rsidRDefault="00DB4F5C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Efrain</w:t>
            </w:r>
            <w:proofErr w:type="spellEnd"/>
            <w:r>
              <w:rPr>
                <w:rFonts w:ascii="Arial" w:hAnsi="Arial" w:cs="Arial"/>
              </w:rPr>
              <w:t xml:space="preserve"> Astudillo</w:t>
            </w:r>
          </w:p>
          <w:p w14:paraId="6B7A6F2C" w14:textId="77777777" w:rsidR="00DB4F5C" w:rsidRDefault="00DB4F5C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Jefferson Rubio</w:t>
            </w:r>
          </w:p>
          <w:p w14:paraId="6EA4EA95" w14:textId="2E7636C7" w:rsidR="004B3039" w:rsidRPr="00785488" w:rsidRDefault="004B3039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Andrea Cáceres</w:t>
            </w:r>
          </w:p>
        </w:tc>
      </w:tr>
      <w:tr w:rsidR="00C825EA" w14:paraId="7D53FAD3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EAF1DD" w:themeFill="accent3" w:themeFillTint="33"/>
          </w:tcPr>
          <w:p w14:paraId="1A0F2495" w14:textId="2CBB90FD" w:rsidR="00C825EA" w:rsidRPr="0047057B" w:rsidRDefault="00E66FEA" w:rsidP="002D397A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>
              <w:rPr>
                <w:rFonts w:ascii="Arial" w:hAnsi="Arial" w:cs="Arial"/>
                <w:b w:val="0"/>
                <w:color w:val="auto"/>
              </w:rPr>
              <w:t>14/08/12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51FB2665" w14:textId="32B5F76D" w:rsidR="00C825EA" w:rsidRPr="0047057B" w:rsidRDefault="00E66FEA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3.0</w:t>
            </w: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2AFCC85C" w14:textId="3BA673F4" w:rsidR="00C825EA" w:rsidRPr="00084147" w:rsidRDefault="00E66FEA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Actualización del documento para el tercer incremento</w:t>
            </w: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18" w:space="0" w:color="auto"/>
              <w:right w:val="nil"/>
            </w:tcBorders>
            <w:shd w:val="clear" w:color="auto" w:fill="EAF1DD" w:themeFill="accent3" w:themeFillTint="33"/>
          </w:tcPr>
          <w:p w14:paraId="0A14E53E" w14:textId="77777777" w:rsidR="00E66FEA" w:rsidRDefault="00E66FEA" w:rsidP="00E66F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Jennifer Bermeo</w:t>
            </w:r>
          </w:p>
          <w:p w14:paraId="5EAB3AE9" w14:textId="77777777" w:rsidR="00E66FEA" w:rsidRDefault="00E66FEA" w:rsidP="00E66F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Vanessa Robles</w:t>
            </w:r>
          </w:p>
          <w:p w14:paraId="69FFF01B" w14:textId="77777777" w:rsidR="00E66FEA" w:rsidRDefault="00E66FEA" w:rsidP="00E66F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Efrain</w:t>
            </w:r>
            <w:proofErr w:type="spellEnd"/>
            <w:r>
              <w:rPr>
                <w:rFonts w:ascii="Arial" w:hAnsi="Arial" w:cs="Arial"/>
              </w:rPr>
              <w:t xml:space="preserve"> Astudillo</w:t>
            </w:r>
          </w:p>
          <w:p w14:paraId="08203DC6" w14:textId="77777777" w:rsidR="00C825EA" w:rsidRDefault="00E66FEA" w:rsidP="00E66F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Jefferson Rubio</w:t>
            </w:r>
          </w:p>
          <w:p w14:paraId="3E9F38D4" w14:textId="73E59B9B" w:rsidR="004B3039" w:rsidRPr="00DB4F5C" w:rsidRDefault="004B3039" w:rsidP="00E66F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</w:rPr>
              <w:t>Andrea Cáceres</w:t>
            </w:r>
          </w:p>
        </w:tc>
      </w:tr>
    </w:tbl>
    <w:p w14:paraId="19CA5A61" w14:textId="77777777" w:rsidR="00C825EA" w:rsidRDefault="00C825EA" w:rsidP="00C825EA">
      <w:pPr>
        <w:jc w:val="center"/>
      </w:pPr>
    </w:p>
    <w:p w14:paraId="02F9FA1B" w14:textId="77777777" w:rsidR="00C825EA" w:rsidRDefault="00C825EA" w:rsidP="00C825EA">
      <w:pPr>
        <w:jc w:val="center"/>
      </w:pPr>
    </w:p>
    <w:p w14:paraId="4AFCA07F" w14:textId="77777777" w:rsidR="00C825EA" w:rsidRDefault="00C825EA" w:rsidP="00C825EA">
      <w:pPr>
        <w:jc w:val="center"/>
      </w:pPr>
    </w:p>
    <w:p w14:paraId="58A5F4F0" w14:textId="77777777" w:rsidR="00C825EA" w:rsidRDefault="00C825EA" w:rsidP="00C825EA">
      <w:pPr>
        <w:jc w:val="center"/>
      </w:pPr>
    </w:p>
    <w:p w14:paraId="71B292FF" w14:textId="77777777" w:rsidR="00C825EA" w:rsidRDefault="00C825EA" w:rsidP="00C825EA">
      <w:pPr>
        <w:jc w:val="center"/>
      </w:pPr>
    </w:p>
    <w:p w14:paraId="6ABE2B7B" w14:textId="77777777" w:rsidR="00C825EA" w:rsidRDefault="00C825EA" w:rsidP="00C825EA">
      <w:pPr>
        <w:jc w:val="center"/>
      </w:pPr>
    </w:p>
    <w:p w14:paraId="1C970ECA" w14:textId="77777777" w:rsidR="00C825EA" w:rsidRDefault="00C825EA" w:rsidP="00C825EA">
      <w:pPr>
        <w:jc w:val="center"/>
      </w:pPr>
    </w:p>
    <w:p w14:paraId="6A1F0D95" w14:textId="77777777" w:rsidR="00C825EA" w:rsidRDefault="00C825EA" w:rsidP="00C825EA">
      <w:pPr>
        <w:jc w:val="center"/>
      </w:pPr>
    </w:p>
    <w:p w14:paraId="445901CB" w14:textId="77777777" w:rsidR="00C825EA" w:rsidRDefault="00C825EA" w:rsidP="00C825EA">
      <w:pPr>
        <w:jc w:val="center"/>
      </w:pPr>
    </w:p>
    <w:p w14:paraId="25A69B78" w14:textId="77777777" w:rsidR="00C825EA" w:rsidRDefault="00C825EA" w:rsidP="00C825EA">
      <w:pPr>
        <w:jc w:val="center"/>
      </w:pPr>
    </w:p>
    <w:p w14:paraId="03A71274" w14:textId="77777777" w:rsidR="00C825EA" w:rsidRDefault="00C825EA" w:rsidP="00C825EA">
      <w:pPr>
        <w:jc w:val="center"/>
      </w:pPr>
    </w:p>
    <w:p w14:paraId="3B7BA709" w14:textId="77777777" w:rsidR="00C825EA" w:rsidRDefault="00C825EA" w:rsidP="00C825EA">
      <w:pPr>
        <w:jc w:val="center"/>
      </w:pPr>
    </w:p>
    <w:p w14:paraId="11C3D545" w14:textId="77777777" w:rsidR="00C825EA" w:rsidRDefault="00C825EA" w:rsidP="00C825EA">
      <w:pPr>
        <w:jc w:val="center"/>
      </w:pPr>
    </w:p>
    <w:p w14:paraId="20D9791B" w14:textId="77777777" w:rsidR="00C825EA" w:rsidRDefault="00C825EA" w:rsidP="00C825EA">
      <w:pPr>
        <w:jc w:val="center"/>
      </w:pPr>
    </w:p>
    <w:p w14:paraId="5207CDC2" w14:textId="77777777" w:rsidR="00C825EA" w:rsidRDefault="00C825EA" w:rsidP="001757DB"/>
    <w:p w14:paraId="106D7A39" w14:textId="77777777" w:rsidR="00C825EA" w:rsidRDefault="00C825EA" w:rsidP="00C825EA">
      <w:pPr>
        <w:jc w:val="center"/>
      </w:pPr>
    </w:p>
    <w:p w14:paraId="52F6A204" w14:textId="77777777" w:rsidR="00C825EA" w:rsidRPr="00C825EA" w:rsidRDefault="00C825EA" w:rsidP="00C825EA">
      <w:pPr>
        <w:jc w:val="center"/>
        <w:rPr>
          <w:rFonts w:ascii="Berlin Sans FB Demi" w:hAnsi="Berlin Sans FB Demi"/>
          <w:b/>
          <w:sz w:val="40"/>
          <w:szCs w:val="40"/>
        </w:rPr>
      </w:pPr>
      <w:r w:rsidRPr="00C825EA">
        <w:rPr>
          <w:rFonts w:ascii="Berlin Sans FB Demi" w:hAnsi="Berlin Sans FB Demi"/>
          <w:b/>
          <w:sz w:val="40"/>
          <w:szCs w:val="40"/>
        </w:rPr>
        <w:t>Índice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s-ES"/>
        </w:rPr>
        <w:id w:val="-2085832333"/>
        <w:docPartObj>
          <w:docPartGallery w:val="Table of Contents"/>
          <w:docPartUnique/>
        </w:docPartObj>
      </w:sdtPr>
      <w:sdtEndPr>
        <w:rPr>
          <w:rFonts w:cstheme="minorHAnsi"/>
          <w:noProof/>
          <w:sz w:val="24"/>
          <w:szCs w:val="24"/>
        </w:rPr>
      </w:sdtEndPr>
      <w:sdtContent>
        <w:p w14:paraId="5AB24DF7" w14:textId="77777777" w:rsidR="00CC4C6F" w:rsidRPr="001F4F13" w:rsidRDefault="00CC4C6F">
          <w:pPr>
            <w:pStyle w:val="TtulodeTDC"/>
            <w:rPr>
              <w:rFonts w:asciiTheme="minorHAnsi" w:hAnsiTheme="minorHAnsi" w:cstheme="minorHAnsi"/>
              <w:b w:val="0"/>
              <w:sz w:val="24"/>
              <w:szCs w:val="24"/>
            </w:rPr>
          </w:pPr>
        </w:p>
        <w:p w14:paraId="717A28E2" w14:textId="77777777" w:rsidR="001F4F13" w:rsidRPr="001F4F13" w:rsidRDefault="00CC4C6F">
          <w:pPr>
            <w:pStyle w:val="TDC1"/>
            <w:tabs>
              <w:tab w:val="left" w:pos="440"/>
            </w:tabs>
            <w:rPr>
              <w:noProof/>
            </w:rPr>
          </w:pPr>
          <w:r w:rsidRPr="001F4F13">
            <w:rPr>
              <w:rFonts w:cstheme="minorHAnsi"/>
              <w:sz w:val="24"/>
              <w:szCs w:val="24"/>
            </w:rPr>
            <w:fldChar w:fldCharType="begin"/>
          </w:r>
          <w:r w:rsidRPr="001F4F13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1F4F13">
            <w:rPr>
              <w:rFonts w:cstheme="minorHAnsi"/>
              <w:sz w:val="24"/>
              <w:szCs w:val="24"/>
            </w:rPr>
            <w:fldChar w:fldCharType="separate"/>
          </w:r>
          <w:hyperlink w:anchor="_Toc332668638" w:history="1">
            <w:r w:rsidR="001F4F13" w:rsidRPr="001F4F13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1.</w:t>
            </w:r>
            <w:r w:rsidR="001F4F13" w:rsidRPr="001F4F13">
              <w:rPr>
                <w:noProof/>
              </w:rPr>
              <w:tab/>
            </w:r>
            <w:r w:rsidR="001F4F13" w:rsidRPr="001F4F13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Reporte de pruebas de integración primer incremento</w:t>
            </w:r>
            <w:r w:rsidR="001F4F13" w:rsidRPr="001F4F13">
              <w:rPr>
                <w:noProof/>
                <w:webHidden/>
              </w:rPr>
              <w:tab/>
            </w:r>
            <w:r w:rsidR="001F4F13" w:rsidRPr="001F4F13">
              <w:rPr>
                <w:noProof/>
                <w:webHidden/>
              </w:rPr>
              <w:fldChar w:fldCharType="begin"/>
            </w:r>
            <w:r w:rsidR="001F4F13" w:rsidRPr="001F4F13">
              <w:rPr>
                <w:noProof/>
                <w:webHidden/>
              </w:rPr>
              <w:instrText xml:space="preserve"> PAGEREF _Toc332668638 \h </w:instrText>
            </w:r>
            <w:r w:rsidR="001F4F13" w:rsidRPr="001F4F13">
              <w:rPr>
                <w:noProof/>
                <w:webHidden/>
              </w:rPr>
            </w:r>
            <w:r w:rsidR="001F4F13" w:rsidRPr="001F4F13">
              <w:rPr>
                <w:noProof/>
                <w:webHidden/>
              </w:rPr>
              <w:fldChar w:fldCharType="separate"/>
            </w:r>
            <w:r w:rsidR="001F4F13" w:rsidRPr="001F4F13">
              <w:rPr>
                <w:noProof/>
                <w:webHidden/>
              </w:rPr>
              <w:t>4</w:t>
            </w:r>
            <w:r w:rsidR="001F4F13" w:rsidRPr="001F4F13">
              <w:rPr>
                <w:noProof/>
                <w:webHidden/>
              </w:rPr>
              <w:fldChar w:fldCharType="end"/>
            </w:r>
          </w:hyperlink>
        </w:p>
        <w:p w14:paraId="767F5392" w14:textId="77777777" w:rsidR="001F4F13" w:rsidRPr="001F4F13" w:rsidRDefault="00E92A75">
          <w:pPr>
            <w:pStyle w:val="TDC1"/>
            <w:tabs>
              <w:tab w:val="left" w:pos="660"/>
            </w:tabs>
            <w:rPr>
              <w:noProof/>
            </w:rPr>
          </w:pPr>
          <w:hyperlink w:anchor="_Toc332668639" w:history="1">
            <w:r w:rsidR="001F4F13" w:rsidRPr="001F4F13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1.1</w:t>
            </w:r>
            <w:r w:rsidR="001F4F13" w:rsidRPr="001F4F13">
              <w:rPr>
                <w:noProof/>
              </w:rPr>
              <w:tab/>
            </w:r>
            <w:r w:rsidR="001F4F13" w:rsidRPr="001F4F13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Pruebas del módulo  Actividad</w:t>
            </w:r>
            <w:r w:rsidR="001F4F13" w:rsidRPr="001F4F13">
              <w:rPr>
                <w:noProof/>
                <w:webHidden/>
              </w:rPr>
              <w:tab/>
            </w:r>
            <w:r w:rsidR="001F4F13" w:rsidRPr="001F4F13">
              <w:rPr>
                <w:noProof/>
                <w:webHidden/>
              </w:rPr>
              <w:fldChar w:fldCharType="begin"/>
            </w:r>
            <w:r w:rsidR="001F4F13" w:rsidRPr="001F4F13">
              <w:rPr>
                <w:noProof/>
                <w:webHidden/>
              </w:rPr>
              <w:instrText xml:space="preserve"> PAGEREF _Toc332668639 \h </w:instrText>
            </w:r>
            <w:r w:rsidR="001F4F13" w:rsidRPr="001F4F13">
              <w:rPr>
                <w:noProof/>
                <w:webHidden/>
              </w:rPr>
            </w:r>
            <w:r w:rsidR="001F4F13" w:rsidRPr="001F4F13">
              <w:rPr>
                <w:noProof/>
                <w:webHidden/>
              </w:rPr>
              <w:fldChar w:fldCharType="separate"/>
            </w:r>
            <w:r w:rsidR="001F4F13" w:rsidRPr="001F4F13">
              <w:rPr>
                <w:noProof/>
                <w:webHidden/>
              </w:rPr>
              <w:t>4</w:t>
            </w:r>
            <w:r w:rsidR="001F4F13" w:rsidRPr="001F4F13">
              <w:rPr>
                <w:noProof/>
                <w:webHidden/>
              </w:rPr>
              <w:fldChar w:fldCharType="end"/>
            </w:r>
          </w:hyperlink>
        </w:p>
        <w:p w14:paraId="0DB5F06B" w14:textId="77777777" w:rsidR="001F4F13" w:rsidRPr="001F4F13" w:rsidRDefault="00E92A75">
          <w:pPr>
            <w:pStyle w:val="TD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32668640" w:history="1">
            <w:r w:rsidR="001F4F13" w:rsidRPr="001F4F13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1.2</w:t>
            </w:r>
            <w:r w:rsidR="001F4F13" w:rsidRPr="001F4F13">
              <w:rPr>
                <w:noProof/>
              </w:rPr>
              <w:tab/>
            </w:r>
            <w:r w:rsidR="001F4F13" w:rsidRPr="001F4F13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Pruebas del módulo Literal</w:t>
            </w:r>
            <w:r w:rsidR="001F4F13" w:rsidRPr="001F4F13">
              <w:rPr>
                <w:noProof/>
                <w:webHidden/>
              </w:rPr>
              <w:tab/>
            </w:r>
            <w:r w:rsidR="001F4F13" w:rsidRPr="001F4F13">
              <w:rPr>
                <w:noProof/>
                <w:webHidden/>
              </w:rPr>
              <w:fldChar w:fldCharType="begin"/>
            </w:r>
            <w:r w:rsidR="001F4F13" w:rsidRPr="001F4F13">
              <w:rPr>
                <w:noProof/>
                <w:webHidden/>
              </w:rPr>
              <w:instrText xml:space="preserve"> PAGEREF _Toc332668640 \h </w:instrText>
            </w:r>
            <w:r w:rsidR="001F4F13" w:rsidRPr="001F4F13">
              <w:rPr>
                <w:noProof/>
                <w:webHidden/>
              </w:rPr>
            </w:r>
            <w:r w:rsidR="001F4F13" w:rsidRPr="001F4F13">
              <w:rPr>
                <w:noProof/>
                <w:webHidden/>
              </w:rPr>
              <w:fldChar w:fldCharType="separate"/>
            </w:r>
            <w:r w:rsidR="001F4F13" w:rsidRPr="001F4F13">
              <w:rPr>
                <w:noProof/>
                <w:webHidden/>
              </w:rPr>
              <w:t>5</w:t>
            </w:r>
            <w:r w:rsidR="001F4F13" w:rsidRPr="001F4F13">
              <w:rPr>
                <w:noProof/>
                <w:webHidden/>
              </w:rPr>
              <w:fldChar w:fldCharType="end"/>
            </w:r>
          </w:hyperlink>
        </w:p>
        <w:p w14:paraId="17D4ED66" w14:textId="77777777" w:rsidR="001F4F13" w:rsidRPr="001F4F13" w:rsidRDefault="00E92A75">
          <w:pPr>
            <w:pStyle w:val="TD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32668641" w:history="1">
            <w:r w:rsidR="001F4F13" w:rsidRPr="001F4F13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1.3</w:t>
            </w:r>
            <w:r w:rsidR="001F4F13" w:rsidRPr="001F4F13">
              <w:rPr>
                <w:noProof/>
              </w:rPr>
              <w:tab/>
            </w:r>
            <w:r w:rsidR="001F4F13" w:rsidRPr="001F4F13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Pruebas del módulo Estudiante</w:t>
            </w:r>
            <w:r w:rsidR="001F4F13" w:rsidRPr="001F4F13">
              <w:rPr>
                <w:noProof/>
                <w:webHidden/>
              </w:rPr>
              <w:tab/>
            </w:r>
            <w:r w:rsidR="001F4F13" w:rsidRPr="001F4F13">
              <w:rPr>
                <w:noProof/>
                <w:webHidden/>
              </w:rPr>
              <w:fldChar w:fldCharType="begin"/>
            </w:r>
            <w:r w:rsidR="001F4F13" w:rsidRPr="001F4F13">
              <w:rPr>
                <w:noProof/>
                <w:webHidden/>
              </w:rPr>
              <w:instrText xml:space="preserve"> PAGEREF _Toc332668641 \h </w:instrText>
            </w:r>
            <w:r w:rsidR="001F4F13" w:rsidRPr="001F4F13">
              <w:rPr>
                <w:noProof/>
                <w:webHidden/>
              </w:rPr>
            </w:r>
            <w:r w:rsidR="001F4F13" w:rsidRPr="001F4F13">
              <w:rPr>
                <w:noProof/>
                <w:webHidden/>
              </w:rPr>
              <w:fldChar w:fldCharType="separate"/>
            </w:r>
            <w:r w:rsidR="001F4F13" w:rsidRPr="001F4F13">
              <w:rPr>
                <w:noProof/>
                <w:webHidden/>
              </w:rPr>
              <w:t>6</w:t>
            </w:r>
            <w:r w:rsidR="001F4F13" w:rsidRPr="001F4F13">
              <w:rPr>
                <w:noProof/>
                <w:webHidden/>
              </w:rPr>
              <w:fldChar w:fldCharType="end"/>
            </w:r>
          </w:hyperlink>
        </w:p>
        <w:p w14:paraId="5EA42231" w14:textId="77777777" w:rsidR="001F4F13" w:rsidRPr="001F4F13" w:rsidRDefault="00E92A75">
          <w:pPr>
            <w:pStyle w:val="TD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32668642" w:history="1">
            <w:r w:rsidR="001F4F13" w:rsidRPr="001F4F13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1.4</w:t>
            </w:r>
            <w:r w:rsidR="001F4F13" w:rsidRPr="001F4F13">
              <w:rPr>
                <w:noProof/>
              </w:rPr>
              <w:tab/>
            </w:r>
            <w:r w:rsidR="001F4F13" w:rsidRPr="001F4F13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Pruebas del módulo Autenticación</w:t>
            </w:r>
            <w:r w:rsidR="001F4F13" w:rsidRPr="001F4F13">
              <w:rPr>
                <w:noProof/>
                <w:webHidden/>
              </w:rPr>
              <w:tab/>
            </w:r>
            <w:r w:rsidR="001F4F13" w:rsidRPr="001F4F13">
              <w:rPr>
                <w:noProof/>
                <w:webHidden/>
              </w:rPr>
              <w:fldChar w:fldCharType="begin"/>
            </w:r>
            <w:r w:rsidR="001F4F13" w:rsidRPr="001F4F13">
              <w:rPr>
                <w:noProof/>
                <w:webHidden/>
              </w:rPr>
              <w:instrText xml:space="preserve"> PAGEREF _Toc332668642 \h </w:instrText>
            </w:r>
            <w:r w:rsidR="001F4F13" w:rsidRPr="001F4F13">
              <w:rPr>
                <w:noProof/>
                <w:webHidden/>
              </w:rPr>
            </w:r>
            <w:r w:rsidR="001F4F13" w:rsidRPr="001F4F13">
              <w:rPr>
                <w:noProof/>
                <w:webHidden/>
              </w:rPr>
              <w:fldChar w:fldCharType="separate"/>
            </w:r>
            <w:r w:rsidR="001F4F13" w:rsidRPr="001F4F13">
              <w:rPr>
                <w:noProof/>
                <w:webHidden/>
              </w:rPr>
              <w:t>7</w:t>
            </w:r>
            <w:r w:rsidR="001F4F13" w:rsidRPr="001F4F13">
              <w:rPr>
                <w:noProof/>
                <w:webHidden/>
              </w:rPr>
              <w:fldChar w:fldCharType="end"/>
            </w:r>
          </w:hyperlink>
        </w:p>
        <w:p w14:paraId="59C09E39" w14:textId="77777777" w:rsidR="001F4F13" w:rsidRPr="001F4F13" w:rsidRDefault="00E92A75">
          <w:pPr>
            <w:pStyle w:val="TDC1"/>
            <w:tabs>
              <w:tab w:val="left" w:pos="440"/>
            </w:tabs>
            <w:rPr>
              <w:noProof/>
            </w:rPr>
          </w:pPr>
          <w:hyperlink w:anchor="_Toc332668643" w:history="1">
            <w:r w:rsidR="001F4F13" w:rsidRPr="001F4F13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2.</w:t>
            </w:r>
            <w:r w:rsidR="001F4F13" w:rsidRPr="001F4F13">
              <w:rPr>
                <w:noProof/>
              </w:rPr>
              <w:tab/>
            </w:r>
            <w:r w:rsidR="001F4F13" w:rsidRPr="001F4F13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Reporte de pruebas de integración segundo incremento</w:t>
            </w:r>
            <w:r w:rsidR="001F4F13" w:rsidRPr="001F4F13">
              <w:rPr>
                <w:noProof/>
                <w:webHidden/>
              </w:rPr>
              <w:tab/>
            </w:r>
            <w:r w:rsidR="001F4F13" w:rsidRPr="001F4F13">
              <w:rPr>
                <w:noProof/>
                <w:webHidden/>
              </w:rPr>
              <w:fldChar w:fldCharType="begin"/>
            </w:r>
            <w:r w:rsidR="001F4F13" w:rsidRPr="001F4F13">
              <w:rPr>
                <w:noProof/>
                <w:webHidden/>
              </w:rPr>
              <w:instrText xml:space="preserve"> PAGEREF _Toc332668643 \h </w:instrText>
            </w:r>
            <w:r w:rsidR="001F4F13" w:rsidRPr="001F4F13">
              <w:rPr>
                <w:noProof/>
                <w:webHidden/>
              </w:rPr>
            </w:r>
            <w:r w:rsidR="001F4F13" w:rsidRPr="001F4F13">
              <w:rPr>
                <w:noProof/>
                <w:webHidden/>
              </w:rPr>
              <w:fldChar w:fldCharType="separate"/>
            </w:r>
            <w:r w:rsidR="001F4F13" w:rsidRPr="001F4F13">
              <w:rPr>
                <w:noProof/>
                <w:webHidden/>
              </w:rPr>
              <w:t>8</w:t>
            </w:r>
            <w:r w:rsidR="001F4F13" w:rsidRPr="001F4F13">
              <w:rPr>
                <w:noProof/>
                <w:webHidden/>
              </w:rPr>
              <w:fldChar w:fldCharType="end"/>
            </w:r>
          </w:hyperlink>
        </w:p>
        <w:p w14:paraId="4D82C42D" w14:textId="77777777" w:rsidR="001F4F13" w:rsidRPr="001F4F13" w:rsidRDefault="00E92A75">
          <w:pPr>
            <w:pStyle w:val="TDC1"/>
            <w:tabs>
              <w:tab w:val="left" w:pos="660"/>
            </w:tabs>
            <w:rPr>
              <w:noProof/>
            </w:rPr>
          </w:pPr>
          <w:hyperlink w:anchor="_Toc332668644" w:history="1">
            <w:r w:rsidR="001F4F13" w:rsidRPr="001F4F13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2.1</w:t>
            </w:r>
            <w:r w:rsidR="001F4F13" w:rsidRPr="001F4F13">
              <w:rPr>
                <w:noProof/>
              </w:rPr>
              <w:tab/>
            </w:r>
            <w:r w:rsidR="001F4F13" w:rsidRPr="001F4F13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Pruebas del módulo Actividad</w:t>
            </w:r>
            <w:r w:rsidR="001F4F13" w:rsidRPr="001F4F13">
              <w:rPr>
                <w:noProof/>
                <w:webHidden/>
              </w:rPr>
              <w:tab/>
            </w:r>
            <w:r w:rsidR="001F4F13" w:rsidRPr="001F4F13">
              <w:rPr>
                <w:noProof/>
                <w:webHidden/>
              </w:rPr>
              <w:fldChar w:fldCharType="begin"/>
            </w:r>
            <w:r w:rsidR="001F4F13" w:rsidRPr="001F4F13">
              <w:rPr>
                <w:noProof/>
                <w:webHidden/>
              </w:rPr>
              <w:instrText xml:space="preserve"> PAGEREF _Toc332668644 \h </w:instrText>
            </w:r>
            <w:r w:rsidR="001F4F13" w:rsidRPr="001F4F13">
              <w:rPr>
                <w:noProof/>
                <w:webHidden/>
              </w:rPr>
            </w:r>
            <w:r w:rsidR="001F4F13" w:rsidRPr="001F4F13">
              <w:rPr>
                <w:noProof/>
                <w:webHidden/>
              </w:rPr>
              <w:fldChar w:fldCharType="separate"/>
            </w:r>
            <w:r w:rsidR="001F4F13" w:rsidRPr="001F4F13">
              <w:rPr>
                <w:noProof/>
                <w:webHidden/>
              </w:rPr>
              <w:t>8</w:t>
            </w:r>
            <w:r w:rsidR="001F4F13" w:rsidRPr="001F4F13">
              <w:rPr>
                <w:noProof/>
                <w:webHidden/>
              </w:rPr>
              <w:fldChar w:fldCharType="end"/>
            </w:r>
          </w:hyperlink>
        </w:p>
        <w:p w14:paraId="2CACD987" w14:textId="77777777" w:rsidR="001F4F13" w:rsidRPr="001F4F13" w:rsidRDefault="00E92A75">
          <w:pPr>
            <w:pStyle w:val="TD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32668645" w:history="1">
            <w:r w:rsidR="001F4F13" w:rsidRPr="001F4F13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2.2</w:t>
            </w:r>
            <w:r w:rsidR="001F4F13" w:rsidRPr="001F4F13">
              <w:rPr>
                <w:noProof/>
              </w:rPr>
              <w:tab/>
            </w:r>
            <w:r w:rsidR="001F4F13" w:rsidRPr="001F4F13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Pruebas del módulo de Estudiantes</w:t>
            </w:r>
            <w:r w:rsidR="001F4F13" w:rsidRPr="001F4F13">
              <w:rPr>
                <w:noProof/>
                <w:webHidden/>
              </w:rPr>
              <w:tab/>
            </w:r>
            <w:r w:rsidR="001F4F13" w:rsidRPr="001F4F13">
              <w:rPr>
                <w:noProof/>
                <w:webHidden/>
              </w:rPr>
              <w:fldChar w:fldCharType="begin"/>
            </w:r>
            <w:r w:rsidR="001F4F13" w:rsidRPr="001F4F13">
              <w:rPr>
                <w:noProof/>
                <w:webHidden/>
              </w:rPr>
              <w:instrText xml:space="preserve"> PAGEREF _Toc332668645 \h </w:instrText>
            </w:r>
            <w:r w:rsidR="001F4F13" w:rsidRPr="001F4F13">
              <w:rPr>
                <w:noProof/>
                <w:webHidden/>
              </w:rPr>
            </w:r>
            <w:r w:rsidR="001F4F13" w:rsidRPr="001F4F13">
              <w:rPr>
                <w:noProof/>
                <w:webHidden/>
              </w:rPr>
              <w:fldChar w:fldCharType="separate"/>
            </w:r>
            <w:r w:rsidR="001F4F13" w:rsidRPr="001F4F13">
              <w:rPr>
                <w:noProof/>
                <w:webHidden/>
              </w:rPr>
              <w:t>13</w:t>
            </w:r>
            <w:r w:rsidR="001F4F13" w:rsidRPr="001F4F13">
              <w:rPr>
                <w:noProof/>
                <w:webHidden/>
              </w:rPr>
              <w:fldChar w:fldCharType="end"/>
            </w:r>
          </w:hyperlink>
        </w:p>
        <w:p w14:paraId="7E21C816" w14:textId="77777777" w:rsidR="001F4F13" w:rsidRPr="001F4F13" w:rsidRDefault="00E92A75">
          <w:pPr>
            <w:pStyle w:val="TD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32668646" w:history="1">
            <w:r w:rsidR="001F4F13" w:rsidRPr="001F4F13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2.3</w:t>
            </w:r>
            <w:r w:rsidR="001F4F13" w:rsidRPr="001F4F13">
              <w:rPr>
                <w:noProof/>
              </w:rPr>
              <w:tab/>
            </w:r>
            <w:r w:rsidR="001F4F13" w:rsidRPr="001F4F13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Pruebas del módulo Autenticación</w:t>
            </w:r>
            <w:r w:rsidR="001F4F13" w:rsidRPr="001F4F13">
              <w:rPr>
                <w:noProof/>
                <w:webHidden/>
              </w:rPr>
              <w:tab/>
            </w:r>
            <w:r w:rsidR="001F4F13" w:rsidRPr="001F4F13">
              <w:rPr>
                <w:noProof/>
                <w:webHidden/>
              </w:rPr>
              <w:fldChar w:fldCharType="begin"/>
            </w:r>
            <w:r w:rsidR="001F4F13" w:rsidRPr="001F4F13">
              <w:rPr>
                <w:noProof/>
                <w:webHidden/>
              </w:rPr>
              <w:instrText xml:space="preserve"> PAGEREF _Toc332668646 \h </w:instrText>
            </w:r>
            <w:r w:rsidR="001F4F13" w:rsidRPr="001F4F13">
              <w:rPr>
                <w:noProof/>
                <w:webHidden/>
              </w:rPr>
            </w:r>
            <w:r w:rsidR="001F4F13" w:rsidRPr="001F4F13">
              <w:rPr>
                <w:noProof/>
                <w:webHidden/>
              </w:rPr>
              <w:fldChar w:fldCharType="separate"/>
            </w:r>
            <w:r w:rsidR="001F4F13" w:rsidRPr="001F4F13">
              <w:rPr>
                <w:noProof/>
                <w:webHidden/>
              </w:rPr>
              <w:t>16</w:t>
            </w:r>
            <w:r w:rsidR="001F4F13" w:rsidRPr="001F4F13">
              <w:rPr>
                <w:noProof/>
                <w:webHidden/>
              </w:rPr>
              <w:fldChar w:fldCharType="end"/>
            </w:r>
          </w:hyperlink>
        </w:p>
        <w:p w14:paraId="7105EF19" w14:textId="77777777" w:rsidR="001F4F13" w:rsidRPr="001F4F13" w:rsidRDefault="00E92A75">
          <w:pPr>
            <w:pStyle w:val="TD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32668647" w:history="1">
            <w:r w:rsidR="001F4F13" w:rsidRPr="001F4F13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2.4</w:t>
            </w:r>
            <w:r w:rsidR="001F4F13" w:rsidRPr="001F4F13">
              <w:rPr>
                <w:noProof/>
              </w:rPr>
              <w:tab/>
            </w:r>
            <w:r w:rsidR="001F4F13" w:rsidRPr="001F4F13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Pruebas del módulo Grupo</w:t>
            </w:r>
            <w:r w:rsidR="001F4F13" w:rsidRPr="001F4F13">
              <w:rPr>
                <w:noProof/>
                <w:webHidden/>
              </w:rPr>
              <w:tab/>
            </w:r>
            <w:r w:rsidR="001F4F13" w:rsidRPr="001F4F13">
              <w:rPr>
                <w:noProof/>
                <w:webHidden/>
              </w:rPr>
              <w:fldChar w:fldCharType="begin"/>
            </w:r>
            <w:r w:rsidR="001F4F13" w:rsidRPr="001F4F13">
              <w:rPr>
                <w:noProof/>
                <w:webHidden/>
              </w:rPr>
              <w:instrText xml:space="preserve"> PAGEREF _Toc332668647 \h </w:instrText>
            </w:r>
            <w:r w:rsidR="001F4F13" w:rsidRPr="001F4F13">
              <w:rPr>
                <w:noProof/>
                <w:webHidden/>
              </w:rPr>
            </w:r>
            <w:r w:rsidR="001F4F13" w:rsidRPr="001F4F13">
              <w:rPr>
                <w:noProof/>
                <w:webHidden/>
              </w:rPr>
              <w:fldChar w:fldCharType="separate"/>
            </w:r>
            <w:r w:rsidR="001F4F13" w:rsidRPr="001F4F13">
              <w:rPr>
                <w:noProof/>
                <w:webHidden/>
              </w:rPr>
              <w:t>18</w:t>
            </w:r>
            <w:r w:rsidR="001F4F13" w:rsidRPr="001F4F13">
              <w:rPr>
                <w:noProof/>
                <w:webHidden/>
              </w:rPr>
              <w:fldChar w:fldCharType="end"/>
            </w:r>
          </w:hyperlink>
        </w:p>
        <w:p w14:paraId="0BB27CB5" w14:textId="77777777" w:rsidR="001F4F13" w:rsidRPr="001F4F13" w:rsidRDefault="00E92A75">
          <w:pPr>
            <w:pStyle w:val="TD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32668648" w:history="1">
            <w:r w:rsidR="001F4F13" w:rsidRPr="001F4F13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2.5</w:t>
            </w:r>
            <w:r w:rsidR="001F4F13" w:rsidRPr="001F4F13">
              <w:rPr>
                <w:noProof/>
              </w:rPr>
              <w:tab/>
            </w:r>
            <w:r w:rsidR="001F4F13" w:rsidRPr="001F4F13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Pruebas del módulo Ayudante</w:t>
            </w:r>
            <w:r w:rsidR="001F4F13" w:rsidRPr="001F4F13">
              <w:rPr>
                <w:noProof/>
                <w:webHidden/>
              </w:rPr>
              <w:tab/>
            </w:r>
            <w:r w:rsidR="001F4F13" w:rsidRPr="001F4F13">
              <w:rPr>
                <w:noProof/>
                <w:webHidden/>
              </w:rPr>
              <w:fldChar w:fldCharType="begin"/>
            </w:r>
            <w:r w:rsidR="001F4F13" w:rsidRPr="001F4F13">
              <w:rPr>
                <w:noProof/>
                <w:webHidden/>
              </w:rPr>
              <w:instrText xml:space="preserve"> PAGEREF _Toc332668648 \h </w:instrText>
            </w:r>
            <w:r w:rsidR="001F4F13" w:rsidRPr="001F4F13">
              <w:rPr>
                <w:noProof/>
                <w:webHidden/>
              </w:rPr>
            </w:r>
            <w:r w:rsidR="001F4F13" w:rsidRPr="001F4F13">
              <w:rPr>
                <w:noProof/>
                <w:webHidden/>
              </w:rPr>
              <w:fldChar w:fldCharType="separate"/>
            </w:r>
            <w:r w:rsidR="001F4F13" w:rsidRPr="001F4F13">
              <w:rPr>
                <w:noProof/>
                <w:webHidden/>
              </w:rPr>
              <w:t>21</w:t>
            </w:r>
            <w:r w:rsidR="001F4F13" w:rsidRPr="001F4F13">
              <w:rPr>
                <w:noProof/>
                <w:webHidden/>
              </w:rPr>
              <w:fldChar w:fldCharType="end"/>
            </w:r>
          </w:hyperlink>
        </w:p>
        <w:p w14:paraId="5966F183" w14:textId="77777777" w:rsidR="001F4F13" w:rsidRPr="001F4F13" w:rsidRDefault="00E92A75">
          <w:pPr>
            <w:pStyle w:val="TD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32668649" w:history="1">
            <w:r w:rsidR="001F4F13" w:rsidRPr="001F4F13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2.6</w:t>
            </w:r>
            <w:r w:rsidR="001F4F13" w:rsidRPr="001F4F13">
              <w:rPr>
                <w:noProof/>
              </w:rPr>
              <w:tab/>
            </w:r>
            <w:r w:rsidR="001F4F13" w:rsidRPr="001F4F13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Pruebas del módulo Inicio</w:t>
            </w:r>
            <w:r w:rsidR="001F4F13" w:rsidRPr="001F4F13">
              <w:rPr>
                <w:noProof/>
                <w:webHidden/>
              </w:rPr>
              <w:tab/>
            </w:r>
            <w:r w:rsidR="001F4F13" w:rsidRPr="001F4F13">
              <w:rPr>
                <w:noProof/>
                <w:webHidden/>
              </w:rPr>
              <w:fldChar w:fldCharType="begin"/>
            </w:r>
            <w:r w:rsidR="001F4F13" w:rsidRPr="001F4F13">
              <w:rPr>
                <w:noProof/>
                <w:webHidden/>
              </w:rPr>
              <w:instrText xml:space="preserve"> PAGEREF _Toc332668649 \h </w:instrText>
            </w:r>
            <w:r w:rsidR="001F4F13" w:rsidRPr="001F4F13">
              <w:rPr>
                <w:noProof/>
                <w:webHidden/>
              </w:rPr>
            </w:r>
            <w:r w:rsidR="001F4F13" w:rsidRPr="001F4F13">
              <w:rPr>
                <w:noProof/>
                <w:webHidden/>
              </w:rPr>
              <w:fldChar w:fldCharType="separate"/>
            </w:r>
            <w:r w:rsidR="001F4F13" w:rsidRPr="001F4F13">
              <w:rPr>
                <w:noProof/>
                <w:webHidden/>
              </w:rPr>
              <w:t>23</w:t>
            </w:r>
            <w:r w:rsidR="001F4F13" w:rsidRPr="001F4F13">
              <w:rPr>
                <w:noProof/>
                <w:webHidden/>
              </w:rPr>
              <w:fldChar w:fldCharType="end"/>
            </w:r>
          </w:hyperlink>
        </w:p>
        <w:p w14:paraId="5D4C0C8C" w14:textId="77777777" w:rsidR="001F4F13" w:rsidRPr="001F4F13" w:rsidRDefault="00E92A75">
          <w:pPr>
            <w:pStyle w:val="TDC1"/>
            <w:tabs>
              <w:tab w:val="left" w:pos="440"/>
            </w:tabs>
            <w:rPr>
              <w:noProof/>
            </w:rPr>
          </w:pPr>
          <w:hyperlink w:anchor="_Toc332668650" w:history="1">
            <w:r w:rsidR="001F4F13" w:rsidRPr="001F4F13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3.</w:t>
            </w:r>
            <w:r w:rsidR="001F4F13" w:rsidRPr="001F4F13">
              <w:rPr>
                <w:noProof/>
              </w:rPr>
              <w:tab/>
            </w:r>
            <w:r w:rsidR="001F4F13" w:rsidRPr="001F4F13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Reporte de pruebas de integración tercer incremento</w:t>
            </w:r>
            <w:r w:rsidR="001F4F13" w:rsidRPr="001F4F13">
              <w:rPr>
                <w:noProof/>
                <w:webHidden/>
              </w:rPr>
              <w:tab/>
            </w:r>
            <w:r w:rsidR="001F4F13" w:rsidRPr="001F4F13">
              <w:rPr>
                <w:noProof/>
                <w:webHidden/>
              </w:rPr>
              <w:fldChar w:fldCharType="begin"/>
            </w:r>
            <w:r w:rsidR="001F4F13" w:rsidRPr="001F4F13">
              <w:rPr>
                <w:noProof/>
                <w:webHidden/>
              </w:rPr>
              <w:instrText xml:space="preserve"> PAGEREF _Toc332668650 \h </w:instrText>
            </w:r>
            <w:r w:rsidR="001F4F13" w:rsidRPr="001F4F13">
              <w:rPr>
                <w:noProof/>
                <w:webHidden/>
              </w:rPr>
            </w:r>
            <w:r w:rsidR="001F4F13" w:rsidRPr="001F4F13">
              <w:rPr>
                <w:noProof/>
                <w:webHidden/>
              </w:rPr>
              <w:fldChar w:fldCharType="separate"/>
            </w:r>
            <w:r w:rsidR="001F4F13" w:rsidRPr="001F4F13">
              <w:rPr>
                <w:noProof/>
                <w:webHidden/>
              </w:rPr>
              <w:t>24</w:t>
            </w:r>
            <w:r w:rsidR="001F4F13" w:rsidRPr="001F4F13">
              <w:rPr>
                <w:noProof/>
                <w:webHidden/>
              </w:rPr>
              <w:fldChar w:fldCharType="end"/>
            </w:r>
          </w:hyperlink>
        </w:p>
        <w:p w14:paraId="498A4E85" w14:textId="77777777" w:rsidR="001F4F13" w:rsidRPr="001F4F13" w:rsidRDefault="00E92A75">
          <w:pPr>
            <w:pStyle w:val="TD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32668651" w:history="1">
            <w:r w:rsidR="001F4F13" w:rsidRPr="001F4F13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3.1</w:t>
            </w:r>
            <w:r w:rsidR="001F4F13" w:rsidRPr="001F4F13">
              <w:rPr>
                <w:noProof/>
              </w:rPr>
              <w:tab/>
            </w:r>
            <w:r w:rsidR="001F4F13" w:rsidRPr="001F4F13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Pruebas del módulo Notas</w:t>
            </w:r>
            <w:r w:rsidR="001F4F13" w:rsidRPr="001F4F13">
              <w:rPr>
                <w:noProof/>
                <w:webHidden/>
              </w:rPr>
              <w:tab/>
            </w:r>
            <w:r w:rsidR="001F4F13" w:rsidRPr="001F4F13">
              <w:rPr>
                <w:noProof/>
                <w:webHidden/>
              </w:rPr>
              <w:fldChar w:fldCharType="begin"/>
            </w:r>
            <w:r w:rsidR="001F4F13" w:rsidRPr="001F4F13">
              <w:rPr>
                <w:noProof/>
                <w:webHidden/>
              </w:rPr>
              <w:instrText xml:space="preserve"> PAGEREF _Toc332668651 \h </w:instrText>
            </w:r>
            <w:r w:rsidR="001F4F13" w:rsidRPr="001F4F13">
              <w:rPr>
                <w:noProof/>
                <w:webHidden/>
              </w:rPr>
            </w:r>
            <w:r w:rsidR="001F4F13" w:rsidRPr="001F4F13">
              <w:rPr>
                <w:noProof/>
                <w:webHidden/>
              </w:rPr>
              <w:fldChar w:fldCharType="separate"/>
            </w:r>
            <w:r w:rsidR="001F4F13" w:rsidRPr="001F4F13">
              <w:rPr>
                <w:noProof/>
                <w:webHidden/>
              </w:rPr>
              <w:t>24</w:t>
            </w:r>
            <w:r w:rsidR="001F4F13" w:rsidRPr="001F4F13">
              <w:rPr>
                <w:noProof/>
                <w:webHidden/>
              </w:rPr>
              <w:fldChar w:fldCharType="end"/>
            </w:r>
          </w:hyperlink>
        </w:p>
        <w:p w14:paraId="59F3213A" w14:textId="77777777" w:rsidR="001F4F13" w:rsidRPr="001F4F13" w:rsidRDefault="00E92A75">
          <w:pPr>
            <w:pStyle w:val="TD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32668652" w:history="1">
            <w:r w:rsidR="001F4F13" w:rsidRPr="001F4F13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3.2</w:t>
            </w:r>
            <w:r w:rsidR="001F4F13" w:rsidRPr="001F4F13">
              <w:rPr>
                <w:noProof/>
              </w:rPr>
              <w:tab/>
            </w:r>
            <w:r w:rsidR="001F4F13" w:rsidRPr="001F4F13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Pruebas del módulo Asistencia</w:t>
            </w:r>
            <w:r w:rsidR="001F4F13" w:rsidRPr="001F4F13">
              <w:rPr>
                <w:noProof/>
                <w:webHidden/>
              </w:rPr>
              <w:tab/>
            </w:r>
            <w:r w:rsidR="001F4F13" w:rsidRPr="001F4F13">
              <w:rPr>
                <w:noProof/>
                <w:webHidden/>
              </w:rPr>
              <w:fldChar w:fldCharType="begin"/>
            </w:r>
            <w:r w:rsidR="001F4F13" w:rsidRPr="001F4F13">
              <w:rPr>
                <w:noProof/>
                <w:webHidden/>
              </w:rPr>
              <w:instrText xml:space="preserve"> PAGEREF _Toc332668652 \h </w:instrText>
            </w:r>
            <w:r w:rsidR="001F4F13" w:rsidRPr="001F4F13">
              <w:rPr>
                <w:noProof/>
                <w:webHidden/>
              </w:rPr>
            </w:r>
            <w:r w:rsidR="001F4F13" w:rsidRPr="001F4F13">
              <w:rPr>
                <w:noProof/>
                <w:webHidden/>
              </w:rPr>
              <w:fldChar w:fldCharType="separate"/>
            </w:r>
            <w:r w:rsidR="001F4F13" w:rsidRPr="001F4F13">
              <w:rPr>
                <w:noProof/>
                <w:webHidden/>
              </w:rPr>
              <w:t>26</w:t>
            </w:r>
            <w:r w:rsidR="001F4F13" w:rsidRPr="001F4F13">
              <w:rPr>
                <w:noProof/>
                <w:webHidden/>
              </w:rPr>
              <w:fldChar w:fldCharType="end"/>
            </w:r>
          </w:hyperlink>
        </w:p>
        <w:p w14:paraId="5F4E90E6" w14:textId="77777777" w:rsidR="001F4F13" w:rsidRPr="001F4F13" w:rsidRDefault="00E92A75">
          <w:pPr>
            <w:pStyle w:val="TD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32668653" w:history="1">
            <w:r w:rsidR="001F4F13" w:rsidRPr="001F4F13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3.3</w:t>
            </w:r>
            <w:r w:rsidR="001F4F13" w:rsidRPr="001F4F13">
              <w:rPr>
                <w:noProof/>
              </w:rPr>
              <w:tab/>
            </w:r>
            <w:r w:rsidR="001F4F13" w:rsidRPr="001F4F13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Pruebas del módulo Actividad</w:t>
            </w:r>
            <w:r w:rsidR="001F4F13" w:rsidRPr="001F4F13">
              <w:rPr>
                <w:noProof/>
                <w:webHidden/>
              </w:rPr>
              <w:tab/>
            </w:r>
            <w:r w:rsidR="001F4F13" w:rsidRPr="001F4F13">
              <w:rPr>
                <w:noProof/>
                <w:webHidden/>
              </w:rPr>
              <w:fldChar w:fldCharType="begin"/>
            </w:r>
            <w:r w:rsidR="001F4F13" w:rsidRPr="001F4F13">
              <w:rPr>
                <w:noProof/>
                <w:webHidden/>
              </w:rPr>
              <w:instrText xml:space="preserve"> PAGEREF _Toc332668653 \h </w:instrText>
            </w:r>
            <w:r w:rsidR="001F4F13" w:rsidRPr="001F4F13">
              <w:rPr>
                <w:noProof/>
                <w:webHidden/>
              </w:rPr>
            </w:r>
            <w:r w:rsidR="001F4F13" w:rsidRPr="001F4F13">
              <w:rPr>
                <w:noProof/>
                <w:webHidden/>
              </w:rPr>
              <w:fldChar w:fldCharType="separate"/>
            </w:r>
            <w:r w:rsidR="001F4F13" w:rsidRPr="001F4F13">
              <w:rPr>
                <w:noProof/>
                <w:webHidden/>
              </w:rPr>
              <w:t>28</w:t>
            </w:r>
            <w:r w:rsidR="001F4F13" w:rsidRPr="001F4F13">
              <w:rPr>
                <w:noProof/>
                <w:webHidden/>
              </w:rPr>
              <w:fldChar w:fldCharType="end"/>
            </w:r>
          </w:hyperlink>
        </w:p>
        <w:p w14:paraId="6419B7CC" w14:textId="77777777" w:rsidR="001F4F13" w:rsidRPr="001F4F13" w:rsidRDefault="00E92A75">
          <w:pPr>
            <w:pStyle w:val="TD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32668654" w:history="1">
            <w:r w:rsidR="001F4F13" w:rsidRPr="001F4F13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3.4</w:t>
            </w:r>
            <w:r w:rsidR="001F4F13" w:rsidRPr="001F4F13">
              <w:rPr>
                <w:noProof/>
              </w:rPr>
              <w:tab/>
            </w:r>
            <w:r w:rsidR="001F4F13" w:rsidRPr="001F4F13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Pruebas del módulo Grupos</w:t>
            </w:r>
            <w:r w:rsidR="001F4F13" w:rsidRPr="001F4F13">
              <w:rPr>
                <w:noProof/>
                <w:webHidden/>
              </w:rPr>
              <w:tab/>
            </w:r>
            <w:r w:rsidR="001F4F13" w:rsidRPr="001F4F13">
              <w:rPr>
                <w:noProof/>
                <w:webHidden/>
              </w:rPr>
              <w:fldChar w:fldCharType="begin"/>
            </w:r>
            <w:r w:rsidR="001F4F13" w:rsidRPr="001F4F13">
              <w:rPr>
                <w:noProof/>
                <w:webHidden/>
              </w:rPr>
              <w:instrText xml:space="preserve"> PAGEREF _Toc332668654 \h </w:instrText>
            </w:r>
            <w:r w:rsidR="001F4F13" w:rsidRPr="001F4F13">
              <w:rPr>
                <w:noProof/>
                <w:webHidden/>
              </w:rPr>
            </w:r>
            <w:r w:rsidR="001F4F13" w:rsidRPr="001F4F13">
              <w:rPr>
                <w:noProof/>
                <w:webHidden/>
              </w:rPr>
              <w:fldChar w:fldCharType="separate"/>
            </w:r>
            <w:r w:rsidR="001F4F13" w:rsidRPr="001F4F13">
              <w:rPr>
                <w:noProof/>
                <w:webHidden/>
              </w:rPr>
              <w:t>34</w:t>
            </w:r>
            <w:r w:rsidR="001F4F13" w:rsidRPr="001F4F13">
              <w:rPr>
                <w:noProof/>
                <w:webHidden/>
              </w:rPr>
              <w:fldChar w:fldCharType="end"/>
            </w:r>
          </w:hyperlink>
        </w:p>
        <w:p w14:paraId="49ACEAB2" w14:textId="77777777" w:rsidR="001F4F13" w:rsidRPr="001F4F13" w:rsidRDefault="00E92A75">
          <w:pPr>
            <w:pStyle w:val="TD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32668655" w:history="1">
            <w:r w:rsidR="001F4F13" w:rsidRPr="001F4F13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3.5</w:t>
            </w:r>
            <w:r w:rsidR="001F4F13" w:rsidRPr="001F4F13">
              <w:rPr>
                <w:noProof/>
              </w:rPr>
              <w:tab/>
            </w:r>
            <w:r w:rsidR="001F4F13" w:rsidRPr="001F4F13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Pruebas del módulo Estudiante</w:t>
            </w:r>
            <w:r w:rsidR="001F4F13" w:rsidRPr="001F4F13">
              <w:rPr>
                <w:noProof/>
                <w:webHidden/>
              </w:rPr>
              <w:tab/>
            </w:r>
            <w:r w:rsidR="001F4F13" w:rsidRPr="001F4F13">
              <w:rPr>
                <w:noProof/>
                <w:webHidden/>
              </w:rPr>
              <w:fldChar w:fldCharType="begin"/>
            </w:r>
            <w:r w:rsidR="001F4F13" w:rsidRPr="001F4F13">
              <w:rPr>
                <w:noProof/>
                <w:webHidden/>
              </w:rPr>
              <w:instrText xml:space="preserve"> PAGEREF _Toc332668655 \h </w:instrText>
            </w:r>
            <w:r w:rsidR="001F4F13" w:rsidRPr="001F4F13">
              <w:rPr>
                <w:noProof/>
                <w:webHidden/>
              </w:rPr>
            </w:r>
            <w:r w:rsidR="001F4F13" w:rsidRPr="001F4F13">
              <w:rPr>
                <w:noProof/>
                <w:webHidden/>
              </w:rPr>
              <w:fldChar w:fldCharType="separate"/>
            </w:r>
            <w:r w:rsidR="001F4F13" w:rsidRPr="001F4F13">
              <w:rPr>
                <w:noProof/>
                <w:webHidden/>
              </w:rPr>
              <w:t>37</w:t>
            </w:r>
            <w:r w:rsidR="001F4F13" w:rsidRPr="001F4F13">
              <w:rPr>
                <w:noProof/>
                <w:webHidden/>
              </w:rPr>
              <w:fldChar w:fldCharType="end"/>
            </w:r>
          </w:hyperlink>
        </w:p>
        <w:p w14:paraId="09B4837D" w14:textId="77777777" w:rsidR="001F4F13" w:rsidRPr="001F4F13" w:rsidRDefault="00E92A75">
          <w:pPr>
            <w:pStyle w:val="TD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32668656" w:history="1">
            <w:r w:rsidR="001F4F13" w:rsidRPr="001F4F13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3.6</w:t>
            </w:r>
            <w:r w:rsidR="001F4F13" w:rsidRPr="001F4F13">
              <w:rPr>
                <w:noProof/>
              </w:rPr>
              <w:tab/>
            </w:r>
            <w:r w:rsidR="001F4F13" w:rsidRPr="001F4F13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Pruebas del módulo Ayudante</w:t>
            </w:r>
            <w:r w:rsidR="001F4F13" w:rsidRPr="001F4F13">
              <w:rPr>
                <w:noProof/>
                <w:webHidden/>
              </w:rPr>
              <w:tab/>
            </w:r>
            <w:r w:rsidR="001F4F13" w:rsidRPr="001F4F13">
              <w:rPr>
                <w:noProof/>
                <w:webHidden/>
              </w:rPr>
              <w:fldChar w:fldCharType="begin"/>
            </w:r>
            <w:r w:rsidR="001F4F13" w:rsidRPr="001F4F13">
              <w:rPr>
                <w:noProof/>
                <w:webHidden/>
              </w:rPr>
              <w:instrText xml:space="preserve"> PAGEREF _Toc332668656 \h </w:instrText>
            </w:r>
            <w:r w:rsidR="001F4F13" w:rsidRPr="001F4F13">
              <w:rPr>
                <w:noProof/>
                <w:webHidden/>
              </w:rPr>
            </w:r>
            <w:r w:rsidR="001F4F13" w:rsidRPr="001F4F13">
              <w:rPr>
                <w:noProof/>
                <w:webHidden/>
              </w:rPr>
              <w:fldChar w:fldCharType="separate"/>
            </w:r>
            <w:r w:rsidR="001F4F13" w:rsidRPr="001F4F13">
              <w:rPr>
                <w:noProof/>
                <w:webHidden/>
              </w:rPr>
              <w:t>39</w:t>
            </w:r>
            <w:r w:rsidR="001F4F13" w:rsidRPr="001F4F13">
              <w:rPr>
                <w:noProof/>
                <w:webHidden/>
              </w:rPr>
              <w:fldChar w:fldCharType="end"/>
            </w:r>
          </w:hyperlink>
        </w:p>
        <w:p w14:paraId="6D24F733" w14:textId="77777777" w:rsidR="001F4F13" w:rsidRPr="001F4F13" w:rsidRDefault="00E92A75">
          <w:pPr>
            <w:pStyle w:val="TD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32668657" w:history="1">
            <w:r w:rsidR="001F4F13" w:rsidRPr="001F4F13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3.7</w:t>
            </w:r>
            <w:r w:rsidR="001F4F13" w:rsidRPr="001F4F13">
              <w:rPr>
                <w:noProof/>
              </w:rPr>
              <w:tab/>
            </w:r>
            <w:r w:rsidR="001F4F13" w:rsidRPr="001F4F13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Pruebas del módulo Materia</w:t>
            </w:r>
            <w:r w:rsidR="001F4F13" w:rsidRPr="001F4F13">
              <w:rPr>
                <w:noProof/>
                <w:webHidden/>
              </w:rPr>
              <w:tab/>
            </w:r>
            <w:r w:rsidR="001F4F13" w:rsidRPr="001F4F13">
              <w:rPr>
                <w:noProof/>
                <w:webHidden/>
              </w:rPr>
              <w:fldChar w:fldCharType="begin"/>
            </w:r>
            <w:r w:rsidR="001F4F13" w:rsidRPr="001F4F13">
              <w:rPr>
                <w:noProof/>
                <w:webHidden/>
              </w:rPr>
              <w:instrText xml:space="preserve"> PAGEREF _Toc332668657 \h </w:instrText>
            </w:r>
            <w:r w:rsidR="001F4F13" w:rsidRPr="001F4F13">
              <w:rPr>
                <w:noProof/>
                <w:webHidden/>
              </w:rPr>
            </w:r>
            <w:r w:rsidR="001F4F13" w:rsidRPr="001F4F13">
              <w:rPr>
                <w:noProof/>
                <w:webHidden/>
              </w:rPr>
              <w:fldChar w:fldCharType="separate"/>
            </w:r>
            <w:r w:rsidR="001F4F13" w:rsidRPr="001F4F13">
              <w:rPr>
                <w:noProof/>
                <w:webHidden/>
              </w:rPr>
              <w:t>41</w:t>
            </w:r>
            <w:r w:rsidR="001F4F13" w:rsidRPr="001F4F13">
              <w:rPr>
                <w:noProof/>
                <w:webHidden/>
              </w:rPr>
              <w:fldChar w:fldCharType="end"/>
            </w:r>
          </w:hyperlink>
        </w:p>
        <w:p w14:paraId="3E2C407C" w14:textId="77777777" w:rsidR="001F4F13" w:rsidRPr="001F4F13" w:rsidRDefault="00E92A75">
          <w:pPr>
            <w:pStyle w:val="TDC1"/>
            <w:tabs>
              <w:tab w:val="left" w:pos="440"/>
            </w:tabs>
            <w:rPr>
              <w:noProof/>
            </w:rPr>
          </w:pPr>
          <w:hyperlink w:anchor="_Toc332668658" w:history="1">
            <w:r w:rsidR="001F4F13" w:rsidRPr="001F4F13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4.</w:t>
            </w:r>
            <w:r w:rsidR="001F4F13" w:rsidRPr="001F4F13">
              <w:rPr>
                <w:noProof/>
              </w:rPr>
              <w:tab/>
            </w:r>
            <w:r w:rsidR="001F4F13" w:rsidRPr="001F4F13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Control de Calidad</w:t>
            </w:r>
            <w:r w:rsidR="001F4F13" w:rsidRPr="001F4F13">
              <w:rPr>
                <w:noProof/>
                <w:webHidden/>
              </w:rPr>
              <w:tab/>
            </w:r>
            <w:r w:rsidR="001F4F13" w:rsidRPr="001F4F13">
              <w:rPr>
                <w:noProof/>
                <w:webHidden/>
              </w:rPr>
              <w:fldChar w:fldCharType="begin"/>
            </w:r>
            <w:r w:rsidR="001F4F13" w:rsidRPr="001F4F13">
              <w:rPr>
                <w:noProof/>
                <w:webHidden/>
              </w:rPr>
              <w:instrText xml:space="preserve"> PAGEREF _Toc332668658 \h </w:instrText>
            </w:r>
            <w:r w:rsidR="001F4F13" w:rsidRPr="001F4F13">
              <w:rPr>
                <w:noProof/>
                <w:webHidden/>
              </w:rPr>
            </w:r>
            <w:r w:rsidR="001F4F13" w:rsidRPr="001F4F13">
              <w:rPr>
                <w:noProof/>
                <w:webHidden/>
              </w:rPr>
              <w:fldChar w:fldCharType="separate"/>
            </w:r>
            <w:r w:rsidR="001F4F13" w:rsidRPr="001F4F13">
              <w:rPr>
                <w:noProof/>
                <w:webHidden/>
              </w:rPr>
              <w:t>44</w:t>
            </w:r>
            <w:r w:rsidR="001F4F13" w:rsidRPr="001F4F13">
              <w:rPr>
                <w:noProof/>
                <w:webHidden/>
              </w:rPr>
              <w:fldChar w:fldCharType="end"/>
            </w:r>
          </w:hyperlink>
        </w:p>
        <w:p w14:paraId="42B2B0AF" w14:textId="77777777" w:rsidR="001F4F13" w:rsidRPr="001F4F13" w:rsidRDefault="00E92A75">
          <w:pPr>
            <w:pStyle w:val="TDC1"/>
            <w:tabs>
              <w:tab w:val="left" w:pos="440"/>
            </w:tabs>
            <w:rPr>
              <w:noProof/>
            </w:rPr>
          </w:pPr>
          <w:hyperlink w:anchor="_Toc332668659" w:history="1">
            <w:r w:rsidR="001F4F13" w:rsidRPr="001F4F13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5.</w:t>
            </w:r>
            <w:r w:rsidR="001F4F13" w:rsidRPr="001F4F13">
              <w:rPr>
                <w:noProof/>
              </w:rPr>
              <w:tab/>
            </w:r>
            <w:r w:rsidR="001F4F13" w:rsidRPr="001F4F13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Coevaluación</w:t>
            </w:r>
            <w:r w:rsidR="001F4F13" w:rsidRPr="001F4F13">
              <w:rPr>
                <w:noProof/>
                <w:webHidden/>
              </w:rPr>
              <w:tab/>
            </w:r>
            <w:r w:rsidR="001F4F13" w:rsidRPr="001F4F13">
              <w:rPr>
                <w:noProof/>
                <w:webHidden/>
              </w:rPr>
              <w:fldChar w:fldCharType="begin"/>
            </w:r>
            <w:r w:rsidR="001F4F13" w:rsidRPr="001F4F13">
              <w:rPr>
                <w:noProof/>
                <w:webHidden/>
              </w:rPr>
              <w:instrText xml:space="preserve"> PAGEREF _Toc332668659 \h </w:instrText>
            </w:r>
            <w:r w:rsidR="001F4F13" w:rsidRPr="001F4F13">
              <w:rPr>
                <w:noProof/>
                <w:webHidden/>
              </w:rPr>
            </w:r>
            <w:r w:rsidR="001F4F13" w:rsidRPr="001F4F13">
              <w:rPr>
                <w:noProof/>
                <w:webHidden/>
              </w:rPr>
              <w:fldChar w:fldCharType="separate"/>
            </w:r>
            <w:r w:rsidR="001F4F13" w:rsidRPr="001F4F13">
              <w:rPr>
                <w:noProof/>
                <w:webHidden/>
              </w:rPr>
              <w:t>45</w:t>
            </w:r>
            <w:r w:rsidR="001F4F13" w:rsidRPr="001F4F13">
              <w:rPr>
                <w:noProof/>
                <w:webHidden/>
              </w:rPr>
              <w:fldChar w:fldCharType="end"/>
            </w:r>
          </w:hyperlink>
        </w:p>
        <w:p w14:paraId="6D815234" w14:textId="77777777" w:rsidR="00CC4C6F" w:rsidRPr="00CC4C6F" w:rsidRDefault="00CC4C6F">
          <w:pPr>
            <w:rPr>
              <w:rFonts w:cstheme="minorHAnsi"/>
              <w:sz w:val="24"/>
              <w:szCs w:val="24"/>
            </w:rPr>
          </w:pPr>
          <w:r w:rsidRPr="001F4F13">
            <w:rPr>
              <w:rFonts w:cstheme="minorHAnsi"/>
              <w:bCs/>
              <w:noProof/>
              <w:sz w:val="24"/>
              <w:szCs w:val="24"/>
            </w:rPr>
            <w:fldChar w:fldCharType="end"/>
          </w:r>
        </w:p>
      </w:sdtContent>
    </w:sdt>
    <w:p w14:paraId="153B8DD4" w14:textId="77777777" w:rsidR="00C825EA" w:rsidRDefault="00C825EA" w:rsidP="00C825EA">
      <w:pPr>
        <w:jc w:val="center"/>
      </w:pPr>
    </w:p>
    <w:p w14:paraId="28BCB816" w14:textId="77777777" w:rsidR="0000149C" w:rsidRDefault="0000149C" w:rsidP="00C825EA">
      <w:pPr>
        <w:jc w:val="center"/>
      </w:pPr>
    </w:p>
    <w:p w14:paraId="6AEEF510" w14:textId="77777777" w:rsidR="0000149C" w:rsidRDefault="0000149C" w:rsidP="00C825EA">
      <w:pPr>
        <w:jc w:val="center"/>
      </w:pPr>
    </w:p>
    <w:p w14:paraId="3081378C" w14:textId="77777777" w:rsidR="0000149C" w:rsidRDefault="0000149C" w:rsidP="0000149C">
      <w:pPr>
        <w:pStyle w:val="Prrafodelista"/>
        <w:numPr>
          <w:ilvl w:val="0"/>
          <w:numId w:val="33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0" w:name="_Toc332668638"/>
      <w:r w:rsidRPr="0000149C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 xml:space="preserve">Reporte de pruebas de integración </w:t>
      </w:r>
      <w:r w:rsidR="002D397A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 xml:space="preserve">primer </w:t>
      </w:r>
      <w:r w:rsidRPr="0000149C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>incremento</w:t>
      </w:r>
      <w:bookmarkEnd w:id="0"/>
    </w:p>
    <w:p w14:paraId="683CCD26" w14:textId="77777777" w:rsidR="002D397A" w:rsidRPr="002D397A" w:rsidRDefault="002D397A" w:rsidP="002D397A">
      <w:pPr>
        <w:pStyle w:val="Prrafodelista"/>
        <w:numPr>
          <w:ilvl w:val="1"/>
          <w:numId w:val="33"/>
        </w:numPr>
        <w:outlineLvl w:val="0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  <w:bookmarkStart w:id="1" w:name="_Toc332668639"/>
      <w:r w:rsidRPr="002D397A"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 xml:space="preserve">Pruebas </w:t>
      </w:r>
      <w:r w:rsidR="00C82CBB"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 xml:space="preserve">del módulo </w:t>
      </w:r>
      <w:r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 xml:space="preserve"> Actividad</w:t>
      </w:r>
      <w:bookmarkEnd w:id="1"/>
    </w:p>
    <w:p w14:paraId="7F971C18" w14:textId="77777777" w:rsidR="00F519BD" w:rsidRDefault="00F519BD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917"/>
        <w:gridCol w:w="2917"/>
        <w:gridCol w:w="1756"/>
        <w:gridCol w:w="1464"/>
      </w:tblGrid>
      <w:tr w:rsidR="00F558D9" w:rsidRPr="005C0F79" w14:paraId="68112A28" w14:textId="77777777" w:rsidTr="002D39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31DB722" w14:textId="77777777" w:rsidR="00F558D9" w:rsidRPr="000F6ADC" w:rsidRDefault="00F558D9" w:rsidP="008C546F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 w:rsidR="00DB4F5C">
              <w:rPr>
                <w:rFonts w:ascii="Arial Black" w:eastAsiaTheme="majorEastAsia" w:hAnsi="Arial Black" w:cs="Tahoma"/>
                <w:bCs w:val="0"/>
                <w:sz w:val="24"/>
              </w:rPr>
              <w:t>Actividades</w:t>
            </w:r>
            <w:r w:rsidR="008C546F">
              <w:rPr>
                <w:rFonts w:ascii="Arial Black" w:eastAsiaTheme="majorEastAsia" w:hAnsi="Arial Black" w:cs="Tahoma"/>
                <w:bCs w:val="0"/>
                <w:sz w:val="24"/>
              </w:rPr>
              <w:t xml:space="preserve"> (Interfaz)</w:t>
            </w:r>
          </w:p>
        </w:tc>
        <w:tc>
          <w:tcPr>
            <w:tcW w:w="3111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6077B48" w14:textId="641C25AE" w:rsidR="00F558D9" w:rsidRPr="000F6ADC" w:rsidRDefault="00F558D9" w:rsidP="002D39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Id. Prueba: 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>
              <w:rPr>
                <w:rFonts w:ascii="Arial Black" w:hAnsi="Arial Black" w:cs="Tahoma"/>
                <w:sz w:val="24"/>
              </w:rPr>
              <w:t>USR-0</w:t>
            </w:r>
            <w:r w:rsidR="00E92A75">
              <w:rPr>
                <w:rFonts w:ascii="Arial Black" w:hAnsi="Arial Black" w:cs="Tahoma"/>
                <w:sz w:val="24"/>
              </w:rPr>
              <w:t>01</w:t>
            </w:r>
          </w:p>
        </w:tc>
      </w:tr>
      <w:tr w:rsidR="00F558D9" w:rsidRPr="005C0F79" w14:paraId="790E8BAD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  <w:shd w:val="clear" w:color="auto" w:fill="EAF1DD" w:themeFill="accent3" w:themeFillTint="33"/>
          </w:tcPr>
          <w:p w14:paraId="758B38CA" w14:textId="77777777" w:rsidR="00F558D9" w:rsidRPr="000F6ADC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Pr="000F6ADC">
              <w:rPr>
                <w:rFonts w:ascii="Arial" w:eastAsiaTheme="majorEastAsia" w:hAnsi="Arial" w:cs="Arial"/>
                <w:b w:val="0"/>
                <w:bCs w:val="0"/>
              </w:rPr>
              <w:t>Actividad</w:t>
            </w:r>
          </w:p>
        </w:tc>
      </w:tr>
      <w:tr w:rsidR="00F558D9" w:rsidRPr="005C0F79" w14:paraId="74F97EF0" w14:textId="77777777" w:rsidTr="002D39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3" w:type="dxa"/>
            <w:gridSpan w:val="2"/>
            <w:tcBorders>
              <w:right w:val="none" w:sz="0" w:space="0" w:color="auto"/>
            </w:tcBorders>
          </w:tcPr>
          <w:p w14:paraId="3E115413" w14:textId="77777777" w:rsidR="00F558D9" w:rsidRPr="000F6ADC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 w:rsidRPr="000F6ADC">
              <w:rPr>
                <w:rFonts w:ascii="Arial" w:eastAsiaTheme="majorEastAsia" w:hAnsi="Arial" w:cs="Arial"/>
                <w:b w:val="0"/>
                <w:bCs w:val="0"/>
              </w:rPr>
              <w:t>Andrea Cáceres</w:t>
            </w:r>
          </w:p>
        </w:tc>
        <w:tc>
          <w:tcPr>
            <w:tcW w:w="3111" w:type="dxa"/>
            <w:gridSpan w:val="2"/>
            <w:tcBorders>
              <w:left w:val="none" w:sz="0" w:space="0" w:color="auto"/>
            </w:tcBorders>
          </w:tcPr>
          <w:p w14:paraId="39D329DB" w14:textId="77777777" w:rsidR="00F558D9" w:rsidRPr="000F6ADC" w:rsidRDefault="00F558D9" w:rsidP="002D39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>Fecha:</w:t>
            </w:r>
            <w:r>
              <w:rPr>
                <w:rFonts w:ascii="Arial" w:eastAsiaTheme="majorEastAsia" w:hAnsi="Arial" w:cs="Arial"/>
                <w:bCs/>
              </w:rPr>
              <w:t>17/06/2012</w:t>
            </w:r>
          </w:p>
        </w:tc>
      </w:tr>
      <w:tr w:rsidR="00F558D9" w:rsidRPr="005C0F79" w14:paraId="3ECEA0E3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1" w:type="dxa"/>
            <w:tcBorders>
              <w:right w:val="none" w:sz="0" w:space="0" w:color="auto"/>
            </w:tcBorders>
          </w:tcPr>
          <w:p w14:paraId="2287A8DD" w14:textId="77777777" w:rsidR="00F558D9" w:rsidRPr="000F6ADC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Hora inicio: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20h42</w:t>
            </w:r>
          </w:p>
        </w:tc>
        <w:tc>
          <w:tcPr>
            <w:tcW w:w="2972" w:type="dxa"/>
            <w:tcBorders>
              <w:left w:val="none" w:sz="0" w:space="0" w:color="auto"/>
              <w:right w:val="none" w:sz="0" w:space="0" w:color="auto"/>
            </w:tcBorders>
          </w:tcPr>
          <w:p w14:paraId="4965DA83" w14:textId="77777777" w:rsidR="00F558D9" w:rsidRPr="00571EA1" w:rsidRDefault="00F558D9" w:rsidP="002D3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 xml:space="preserve">Hora fin: </w:t>
            </w:r>
            <w:r>
              <w:rPr>
                <w:rFonts w:ascii="Arial" w:eastAsiaTheme="majorEastAsia" w:hAnsi="Arial" w:cs="Arial"/>
                <w:bCs/>
              </w:rPr>
              <w:t>20h50</w:t>
            </w:r>
          </w:p>
        </w:tc>
        <w:tc>
          <w:tcPr>
            <w:tcW w:w="3111" w:type="dxa"/>
            <w:gridSpan w:val="2"/>
            <w:tcBorders>
              <w:left w:val="none" w:sz="0" w:space="0" w:color="auto"/>
            </w:tcBorders>
          </w:tcPr>
          <w:p w14:paraId="637C9E37" w14:textId="77777777" w:rsidR="00F558D9" w:rsidRPr="000F6ADC" w:rsidRDefault="00F558D9" w:rsidP="002D3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Pr="009F48FA">
              <w:rPr>
                <w:rFonts w:ascii="Arial" w:eastAsiaTheme="majorEastAsia" w:hAnsi="Arial" w:cs="Arial"/>
                <w:bCs/>
              </w:rPr>
              <w:t>Caja negra</w:t>
            </w:r>
          </w:p>
        </w:tc>
      </w:tr>
      <w:tr w:rsidR="00F558D9" w:rsidRPr="00182BCC" w14:paraId="761A5F98" w14:textId="77777777" w:rsidTr="002D39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17FEF670" w14:textId="77777777" w:rsidR="00F558D9" w:rsidRPr="000F6ADC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2B40F597" w14:textId="77777777" w:rsidR="00F558D9" w:rsidRPr="000F6ADC" w:rsidRDefault="00F558D9" w:rsidP="00F558D9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 w:rsidRPr="000F6ADC">
              <w:rPr>
                <w:rFonts w:ascii="Arial" w:eastAsiaTheme="majorEastAsia" w:hAnsi="Arial" w:cs="Arial"/>
                <w:b w:val="0"/>
              </w:rPr>
              <w:t>Se ha ingresado al sistema.</w:t>
            </w:r>
          </w:p>
        </w:tc>
      </w:tr>
      <w:tr w:rsidR="00F558D9" w:rsidRPr="00591718" w14:paraId="1EE8E28F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6CD23DD5" w14:textId="77777777" w:rsidR="00F558D9" w:rsidRPr="000F6ADC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589AF8B5" w14:textId="77777777" w:rsidR="00F558D9" w:rsidRDefault="00F558D9" w:rsidP="00F558D9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Año</w:t>
            </w:r>
          </w:p>
          <w:p w14:paraId="4C4419FC" w14:textId="77777777" w:rsidR="00F558D9" w:rsidRDefault="00F558D9" w:rsidP="00F558D9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Término</w:t>
            </w:r>
          </w:p>
          <w:p w14:paraId="6BA5B767" w14:textId="77777777" w:rsidR="00F558D9" w:rsidRDefault="00F558D9" w:rsidP="00F558D9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Periodo</w:t>
            </w:r>
          </w:p>
          <w:p w14:paraId="4F79E8F9" w14:textId="77777777" w:rsidR="00F558D9" w:rsidRDefault="00F558D9" w:rsidP="00F558D9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Materia</w:t>
            </w:r>
          </w:p>
          <w:p w14:paraId="12EB6A5B" w14:textId="77777777" w:rsidR="00F558D9" w:rsidRDefault="00F558D9" w:rsidP="00F558D9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Paralelo</w:t>
            </w:r>
          </w:p>
          <w:p w14:paraId="6C5BECFD" w14:textId="77777777" w:rsidR="00F558D9" w:rsidRDefault="00F558D9" w:rsidP="00F558D9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Categoría de la actividad</w:t>
            </w:r>
          </w:p>
          <w:p w14:paraId="1D9F8E23" w14:textId="77777777" w:rsidR="00F558D9" w:rsidRDefault="00F558D9" w:rsidP="00F558D9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 xml:space="preserve">Porcentaje </w:t>
            </w:r>
          </w:p>
          <w:p w14:paraId="0D1CA1AB" w14:textId="77777777" w:rsidR="00F558D9" w:rsidRDefault="00F558D9" w:rsidP="00F558D9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Actividad regular</w:t>
            </w:r>
          </w:p>
          <w:p w14:paraId="1E72E581" w14:textId="77777777" w:rsidR="00F558D9" w:rsidRDefault="00F558D9" w:rsidP="00F558D9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Descripción</w:t>
            </w:r>
          </w:p>
          <w:p w14:paraId="38DB4B2C" w14:textId="77777777" w:rsidR="00F558D9" w:rsidRDefault="00F558D9" w:rsidP="00F558D9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Fecha</w:t>
            </w:r>
          </w:p>
          <w:p w14:paraId="4FDFB17F" w14:textId="77777777" w:rsidR="00F558D9" w:rsidRDefault="00F558D9" w:rsidP="00F558D9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Actividad individual</w:t>
            </w:r>
          </w:p>
          <w:p w14:paraId="53A93F29" w14:textId="77777777" w:rsidR="00F558D9" w:rsidRPr="00962710" w:rsidRDefault="00F558D9" w:rsidP="002D397A">
            <w:pPr>
              <w:ind w:left="360"/>
              <w:rPr>
                <w:rFonts w:ascii="Arial" w:eastAsiaTheme="majorEastAsia" w:hAnsi="Arial" w:cs="Arial"/>
              </w:rPr>
            </w:pPr>
          </w:p>
        </w:tc>
      </w:tr>
      <w:tr w:rsidR="00F558D9" w:rsidRPr="005C0F79" w14:paraId="46E7E006" w14:textId="77777777" w:rsidTr="002D39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6748598B" w14:textId="77777777" w:rsidR="00F558D9" w:rsidRPr="000F6ADC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>Descripción de pasos:</w:t>
            </w:r>
          </w:p>
          <w:p w14:paraId="5DA02247" w14:textId="77777777" w:rsidR="00F558D9" w:rsidRDefault="00F558D9" w:rsidP="00F558D9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 xml:space="preserve">Se hace clic en la </w:t>
            </w:r>
            <w:proofErr w:type="spellStart"/>
            <w:r>
              <w:rPr>
                <w:rFonts w:ascii="Arial" w:hAnsi="Arial" w:cs="Arial"/>
                <w:b w:val="0"/>
                <w:lang w:eastAsia="es-EC"/>
              </w:rPr>
              <w:t>pestalla</w:t>
            </w:r>
            <w:proofErr w:type="spellEnd"/>
            <w:r>
              <w:rPr>
                <w:rFonts w:ascii="Arial" w:hAnsi="Arial" w:cs="Arial"/>
                <w:b w:val="0"/>
                <w:lang w:eastAsia="es-EC"/>
              </w:rPr>
              <w:t xml:space="preserve"> Actividad</w:t>
            </w:r>
          </w:p>
          <w:p w14:paraId="634FF680" w14:textId="77777777" w:rsidR="00F558D9" w:rsidRDefault="00F558D9" w:rsidP="00F558D9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Se escoge el año, el término, el periodo, la materia, el paralelo y la categoría de la actividad, actividad regular.</w:t>
            </w:r>
          </w:p>
          <w:p w14:paraId="0DB07E3F" w14:textId="77777777" w:rsidR="00F558D9" w:rsidRPr="000F6ADC" w:rsidRDefault="00F558D9" w:rsidP="00F558D9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Se escribe el porcentaje, descripción, fecha y actividad individual</w:t>
            </w:r>
          </w:p>
        </w:tc>
      </w:tr>
      <w:tr w:rsidR="00F558D9" w:rsidRPr="005C0F79" w14:paraId="6892B9F1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3" w:type="dxa"/>
            <w:gridSpan w:val="2"/>
            <w:tcBorders>
              <w:right w:val="none" w:sz="0" w:space="0" w:color="auto"/>
            </w:tcBorders>
          </w:tcPr>
          <w:p w14:paraId="488A154E" w14:textId="77777777" w:rsidR="00F558D9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</w:p>
          <w:p w14:paraId="746023FB" w14:textId="77777777" w:rsidR="00F558D9" w:rsidRPr="00962710" w:rsidRDefault="00F558D9" w:rsidP="002D397A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962710">
              <w:rPr>
                <w:rFonts w:ascii="Arial" w:eastAsiaTheme="majorEastAsia" w:hAnsi="Arial" w:cs="Arial"/>
                <w:b w:val="0"/>
                <w:bCs w:val="0"/>
              </w:rPr>
              <w:t>Detalle de actividades creadas y se guardan los datos en la base.</w:t>
            </w:r>
          </w:p>
        </w:tc>
        <w:tc>
          <w:tcPr>
            <w:tcW w:w="1623" w:type="dxa"/>
            <w:tcBorders>
              <w:left w:val="none" w:sz="0" w:space="0" w:color="auto"/>
              <w:right w:val="none" w:sz="0" w:space="0" w:color="auto"/>
            </w:tcBorders>
          </w:tcPr>
          <w:p w14:paraId="27513B70" w14:textId="77777777" w:rsidR="00F558D9" w:rsidRPr="000F6ADC" w:rsidRDefault="00F558D9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>Cumplimiento: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Pr="00A1486C">
              <w:rPr>
                <w:rFonts w:ascii="Arial" w:eastAsiaTheme="majorEastAsia" w:hAnsi="Arial" w:cs="Arial"/>
                <w:bCs/>
              </w:rPr>
              <w:t>SI</w:t>
            </w:r>
          </w:p>
        </w:tc>
        <w:tc>
          <w:tcPr>
            <w:tcW w:w="1488" w:type="dxa"/>
            <w:tcBorders>
              <w:left w:val="none" w:sz="0" w:space="0" w:color="auto"/>
            </w:tcBorders>
          </w:tcPr>
          <w:p w14:paraId="7261F6D9" w14:textId="77777777" w:rsidR="00F558D9" w:rsidRPr="000F6ADC" w:rsidRDefault="00F558D9" w:rsidP="002D3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0F6ADC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25E84D71" wp14:editId="5BEFB586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204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1268DEF" w14:textId="77777777" w:rsidR="00E92A75" w:rsidRDefault="00E92A75" w:rsidP="00F558D9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Rectángulo 8" o:spid="_x0000_s1029" style="position:absolute;margin-left:24.65pt;margin-top:.4pt;width:15.1pt;height:13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">
                      <v:textbox>
                        <w:txbxContent>
                          <w:p w:rsidR="005E6018" w:rsidRDefault="005E6018" w:rsidP="00F558D9"/>
                        </w:txbxContent>
                      </v:textbox>
                    </v:rect>
                  </w:pict>
                </mc:Fallback>
              </mc:AlternateContent>
            </w:r>
            <w:r w:rsidRPr="000F6ADC">
              <w:rPr>
                <w:rFonts w:ascii="Arial" w:eastAsiaTheme="majorEastAsia" w:hAnsi="Arial" w:cs="Arial"/>
                <w:bCs/>
              </w:rPr>
              <w:t>SI</w:t>
            </w:r>
            <w:r w:rsidRPr="000F6ADC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3347E7C2" w14:textId="77777777" w:rsidR="00F558D9" w:rsidRPr="000F6ADC" w:rsidRDefault="00F558D9" w:rsidP="002D3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0F6ADC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1613CED7" wp14:editId="10F2DCEF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203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6ACD414" w14:textId="77777777" w:rsidR="00E92A75" w:rsidRDefault="00E92A75" w:rsidP="00F558D9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Rectángulo 9" o:spid="_x0000_s1030" style="position:absolute;margin-left:24.6pt;margin-top:2.9pt;width:15.1pt;height:13.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">
                      <v:textbox>
                        <w:txbxContent>
                          <w:p w:rsidR="005E6018" w:rsidRDefault="005E6018" w:rsidP="00F558D9"/>
                        </w:txbxContent>
                      </v:textbox>
                    </v:rect>
                  </w:pict>
                </mc:Fallback>
              </mc:AlternateContent>
            </w:r>
            <w:r w:rsidRPr="000F6ADC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F558D9" w:rsidRPr="00182BCC" w14:paraId="192DE62F" w14:textId="77777777" w:rsidTr="002D39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3" w:type="dxa"/>
            <w:gridSpan w:val="2"/>
            <w:tcBorders>
              <w:right w:val="none" w:sz="0" w:space="0" w:color="auto"/>
            </w:tcBorders>
          </w:tcPr>
          <w:p w14:paraId="5FF442CB" w14:textId="77777777" w:rsidR="00F558D9" w:rsidRDefault="00F558D9" w:rsidP="002D397A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0F6ADC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</w:p>
          <w:p w14:paraId="38B34355" w14:textId="77777777" w:rsidR="00F558D9" w:rsidRPr="000F6ADC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962710">
              <w:rPr>
                <w:rFonts w:ascii="Arial" w:eastAsiaTheme="majorEastAsia" w:hAnsi="Arial" w:cs="Arial"/>
                <w:b w:val="0"/>
                <w:bCs w:val="0"/>
              </w:rPr>
              <w:t>Detalle de actividades creadas y se guardan los datos en la base.</w:t>
            </w:r>
          </w:p>
        </w:tc>
        <w:tc>
          <w:tcPr>
            <w:tcW w:w="3111" w:type="dxa"/>
            <w:gridSpan w:val="2"/>
            <w:tcBorders>
              <w:left w:val="none" w:sz="0" w:space="0" w:color="auto"/>
            </w:tcBorders>
          </w:tcPr>
          <w:p w14:paraId="502AE8B2" w14:textId="77777777" w:rsidR="00F558D9" w:rsidRPr="000F6ADC" w:rsidRDefault="00F558D9" w:rsidP="002D39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Pr="00A1486C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F558D9" w:rsidRPr="005C0F79" w14:paraId="226AA29C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10E453AC" w14:textId="77777777" w:rsidR="00F558D9" w:rsidRPr="000F6ADC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>Recomendación u observación:</w:t>
            </w:r>
          </w:p>
        </w:tc>
      </w:tr>
    </w:tbl>
    <w:p w14:paraId="6FED0C31" w14:textId="77777777" w:rsidR="00F519BD" w:rsidRDefault="00F519BD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73F9A59D" w14:textId="77777777" w:rsidR="00F519BD" w:rsidRDefault="00F519BD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4B5374F1" w14:textId="77777777" w:rsidR="0000149C" w:rsidRDefault="0000149C" w:rsidP="0000149C">
      <w:pPr>
        <w:pStyle w:val="Prrafodelista"/>
        <w:numPr>
          <w:ilvl w:val="1"/>
          <w:numId w:val="33"/>
        </w:num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  <w:bookmarkStart w:id="2" w:name="_Toc332668640"/>
      <w:r w:rsidRPr="0000149C"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>Pruebas de</w:t>
      </w:r>
      <w:r w:rsidR="00C82CBB"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>l módulo Literal</w:t>
      </w:r>
      <w:bookmarkEnd w:id="2"/>
    </w:p>
    <w:p w14:paraId="5BBA1399" w14:textId="77777777" w:rsidR="00F519BD" w:rsidRDefault="00F519BD" w:rsidP="00F519BD">
      <w:pPr>
        <w:pStyle w:val="Prrafodelista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901"/>
        <w:gridCol w:w="2870"/>
        <w:gridCol w:w="1840"/>
        <w:gridCol w:w="1443"/>
      </w:tblGrid>
      <w:tr w:rsidR="00F558D9" w:rsidRPr="005C0F79" w14:paraId="72A14F76" w14:textId="77777777" w:rsidTr="002D39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1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C8EAA74" w14:textId="77777777" w:rsidR="00F558D9" w:rsidRPr="003D5FF2" w:rsidRDefault="00F558D9" w:rsidP="008C546F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3D5FF2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 w:rsidR="008C546F">
              <w:rPr>
                <w:rFonts w:ascii="Arial Black" w:eastAsiaTheme="majorEastAsia" w:hAnsi="Arial Black" w:cs="Tahoma"/>
                <w:bCs w:val="0"/>
                <w:sz w:val="24"/>
              </w:rPr>
              <w:t>Literales (Interfaz)</w:t>
            </w:r>
          </w:p>
        </w:tc>
        <w:tc>
          <w:tcPr>
            <w:tcW w:w="328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82DDDC2" w14:textId="402ED7D4" w:rsidR="00F558D9" w:rsidRPr="003D5FF2" w:rsidRDefault="00F558D9" w:rsidP="004331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3D5FF2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>
              <w:rPr>
                <w:rFonts w:ascii="Arial Black" w:hAnsi="Arial Black" w:cs="Tahoma"/>
                <w:sz w:val="24"/>
              </w:rPr>
              <w:t>USR-00</w:t>
            </w:r>
            <w:r w:rsidR="00E92A75">
              <w:rPr>
                <w:rFonts w:ascii="Arial Black" w:hAnsi="Arial Black" w:cs="Tahoma"/>
                <w:sz w:val="24"/>
              </w:rPr>
              <w:t>2</w:t>
            </w:r>
          </w:p>
        </w:tc>
      </w:tr>
      <w:tr w:rsidR="00F558D9" w:rsidRPr="003D5FF2" w14:paraId="0D319264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317268F7" w14:textId="77777777" w:rsidR="00F558D9" w:rsidRPr="003D5FF2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>Actividad, Categoría, Rúbrica</w:t>
            </w:r>
          </w:p>
        </w:tc>
      </w:tr>
      <w:tr w:rsidR="00F558D9" w:rsidRPr="003D5FF2" w14:paraId="6485538B" w14:textId="77777777" w:rsidTr="002D39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1" w:type="dxa"/>
            <w:gridSpan w:val="2"/>
            <w:tcBorders>
              <w:right w:val="none" w:sz="0" w:space="0" w:color="auto"/>
            </w:tcBorders>
          </w:tcPr>
          <w:p w14:paraId="41C9C4D2" w14:textId="77777777" w:rsidR="00F558D9" w:rsidRPr="003D5FF2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Jennifer Bermeo</w:t>
            </w:r>
          </w:p>
        </w:tc>
        <w:tc>
          <w:tcPr>
            <w:tcW w:w="3283" w:type="dxa"/>
            <w:gridSpan w:val="2"/>
            <w:tcBorders>
              <w:left w:val="none" w:sz="0" w:space="0" w:color="auto"/>
            </w:tcBorders>
          </w:tcPr>
          <w:p w14:paraId="7490727E" w14:textId="77777777" w:rsidR="00F558D9" w:rsidRPr="003D5FF2" w:rsidRDefault="00F558D9" w:rsidP="002D39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Fecha: </w:t>
            </w:r>
            <w:r w:rsidRPr="003D5FF2">
              <w:rPr>
                <w:rFonts w:ascii="Arial" w:eastAsiaTheme="majorEastAsia" w:hAnsi="Arial" w:cs="Arial"/>
                <w:bCs/>
              </w:rPr>
              <w:t>13/06/2012</w:t>
            </w:r>
          </w:p>
        </w:tc>
      </w:tr>
      <w:tr w:rsidR="00F558D9" w:rsidRPr="003D5FF2" w14:paraId="5C6DE411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1" w:type="dxa"/>
            <w:tcBorders>
              <w:right w:val="none" w:sz="0" w:space="0" w:color="auto"/>
            </w:tcBorders>
          </w:tcPr>
          <w:p w14:paraId="69E2DA6E" w14:textId="77777777" w:rsidR="00F558D9" w:rsidRPr="003D5FF2" w:rsidRDefault="00F558D9" w:rsidP="002D397A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Hora inicio: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22h12</w:t>
            </w:r>
          </w:p>
        </w:tc>
        <w:tc>
          <w:tcPr>
            <w:tcW w:w="2870" w:type="dxa"/>
            <w:tcBorders>
              <w:left w:val="none" w:sz="0" w:space="0" w:color="auto"/>
              <w:right w:val="none" w:sz="0" w:space="0" w:color="auto"/>
            </w:tcBorders>
          </w:tcPr>
          <w:p w14:paraId="3EE28D1F" w14:textId="77777777" w:rsidR="00F558D9" w:rsidRPr="003D5FF2" w:rsidRDefault="00F558D9" w:rsidP="002D3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Hora fin: </w:t>
            </w:r>
            <w:r w:rsidRPr="004E4758">
              <w:rPr>
                <w:rFonts w:ascii="Arial" w:eastAsiaTheme="majorEastAsia" w:hAnsi="Arial" w:cs="Arial"/>
                <w:bCs/>
              </w:rPr>
              <w:t>22h</w:t>
            </w:r>
            <w:r>
              <w:rPr>
                <w:rFonts w:ascii="Arial" w:eastAsiaTheme="majorEastAsia" w:hAnsi="Arial" w:cs="Arial"/>
                <w:bCs/>
              </w:rPr>
              <w:t>40</w:t>
            </w:r>
          </w:p>
        </w:tc>
        <w:tc>
          <w:tcPr>
            <w:tcW w:w="3283" w:type="dxa"/>
            <w:gridSpan w:val="2"/>
            <w:tcBorders>
              <w:left w:val="none" w:sz="0" w:space="0" w:color="auto"/>
            </w:tcBorders>
          </w:tcPr>
          <w:p w14:paraId="144CABF7" w14:textId="77777777" w:rsidR="00F558D9" w:rsidRPr="003D5FF2" w:rsidRDefault="00F558D9" w:rsidP="002D3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Factor prueba: </w:t>
            </w:r>
            <w:r w:rsidRPr="003D5FF2">
              <w:rPr>
                <w:rFonts w:ascii="Arial" w:eastAsiaTheme="majorEastAsia" w:hAnsi="Arial" w:cs="Arial"/>
                <w:bCs/>
              </w:rPr>
              <w:t>Caja negra</w:t>
            </w:r>
          </w:p>
        </w:tc>
      </w:tr>
      <w:tr w:rsidR="00F558D9" w:rsidRPr="003D5FF2" w14:paraId="5F80C84C" w14:textId="77777777" w:rsidTr="002D39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7ED348FF" w14:textId="77777777" w:rsidR="00F558D9" w:rsidRPr="003D5FF2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0AA46343" w14:textId="77777777" w:rsidR="00F558D9" w:rsidRPr="003D5FF2" w:rsidRDefault="00F558D9" w:rsidP="00F558D9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 w:rsidRPr="003D5FF2">
              <w:rPr>
                <w:rFonts w:ascii="Arial" w:hAnsi="Arial" w:cs="Arial"/>
                <w:b w:val="0"/>
                <w:lang w:eastAsia="ar-SA"/>
              </w:rPr>
              <w:t>El ayudante o profesor se ha autenticado en CALPESPOL</w:t>
            </w:r>
            <w:r w:rsidRPr="003D5FF2">
              <w:rPr>
                <w:rFonts w:ascii="Arial" w:eastAsiaTheme="majorEastAsia" w:hAnsi="Arial" w:cs="Arial"/>
                <w:b w:val="0"/>
              </w:rPr>
              <w:t>.</w:t>
            </w:r>
          </w:p>
        </w:tc>
      </w:tr>
      <w:tr w:rsidR="00F558D9" w:rsidRPr="003D5FF2" w14:paraId="0FF988B0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6A90E5F8" w14:textId="77777777" w:rsidR="00F558D9" w:rsidRPr="003D5FF2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53D35D8B" w14:textId="77777777" w:rsidR="00F558D9" w:rsidRPr="003D5FF2" w:rsidRDefault="00F558D9" w:rsidP="00F558D9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Detalle</w:t>
            </w:r>
            <w:r w:rsidRPr="003D5FF2">
              <w:rPr>
                <w:rFonts w:ascii="Arial" w:eastAsiaTheme="majorEastAsia" w:hAnsi="Arial" w:cs="Arial"/>
                <w:b w:val="0"/>
              </w:rPr>
              <w:t xml:space="preserve"> literal</w:t>
            </w:r>
          </w:p>
          <w:p w14:paraId="6EB88066" w14:textId="77777777" w:rsidR="00F558D9" w:rsidRPr="003D5FF2" w:rsidRDefault="00F558D9" w:rsidP="00F558D9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 w:rsidRPr="003D5FF2">
              <w:rPr>
                <w:rFonts w:ascii="Arial" w:eastAsiaTheme="majorEastAsia" w:hAnsi="Arial" w:cs="Arial"/>
                <w:b w:val="0"/>
              </w:rPr>
              <w:t>Puntaje</w:t>
            </w:r>
          </w:p>
          <w:p w14:paraId="3722C044" w14:textId="77777777" w:rsidR="00F558D9" w:rsidRPr="003D5FF2" w:rsidRDefault="00F558D9" w:rsidP="00F558D9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 w:rsidRPr="003D5FF2">
              <w:rPr>
                <w:rFonts w:ascii="Arial" w:eastAsiaTheme="majorEastAsia" w:hAnsi="Arial" w:cs="Arial"/>
                <w:b w:val="0"/>
              </w:rPr>
              <w:t>Acción a tomar</w:t>
            </w:r>
          </w:p>
          <w:p w14:paraId="4B36CA3E" w14:textId="77777777" w:rsidR="00F558D9" w:rsidRPr="003D5FF2" w:rsidRDefault="00F558D9" w:rsidP="002D397A">
            <w:pPr>
              <w:rPr>
                <w:rFonts w:ascii="Arial" w:eastAsiaTheme="majorEastAsia" w:hAnsi="Arial" w:cs="Arial"/>
              </w:rPr>
            </w:pPr>
          </w:p>
        </w:tc>
      </w:tr>
      <w:tr w:rsidR="00F558D9" w:rsidRPr="003D5FF2" w14:paraId="3B18EAD3" w14:textId="77777777" w:rsidTr="002D39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72FD8B72" w14:textId="77777777" w:rsidR="00F558D9" w:rsidRPr="003D5FF2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Descripción de pasos:</w:t>
            </w:r>
          </w:p>
          <w:p w14:paraId="03DB8782" w14:textId="77777777" w:rsidR="00F558D9" w:rsidRDefault="00F558D9" w:rsidP="00F558D9">
            <w:pPr>
              <w:pStyle w:val="Prrafodelista"/>
              <w:numPr>
                <w:ilvl w:val="0"/>
                <w:numId w:val="35"/>
              </w:numPr>
              <w:suppressAutoHyphens/>
              <w:spacing w:before="240" w:after="60" w:line="276" w:lineRule="auto"/>
              <w:jc w:val="both"/>
              <w:rPr>
                <w:rFonts w:ascii="Arial" w:hAnsi="Arial" w:cs="Arial"/>
                <w:b w:val="0"/>
                <w:lang w:eastAsia="ar-SA"/>
              </w:rPr>
            </w:pPr>
            <w:r>
              <w:rPr>
                <w:rFonts w:ascii="Arial" w:hAnsi="Arial" w:cs="Arial"/>
                <w:b w:val="0"/>
                <w:lang w:eastAsia="ar-SA"/>
              </w:rPr>
              <w:t>La opción de ingreso se activar una vez creada una actividad.</w:t>
            </w:r>
          </w:p>
          <w:p w14:paraId="17EA39B4" w14:textId="77777777" w:rsidR="00F558D9" w:rsidRPr="003D5FF2" w:rsidRDefault="00F558D9" w:rsidP="00F558D9">
            <w:pPr>
              <w:pStyle w:val="Prrafodelista"/>
              <w:numPr>
                <w:ilvl w:val="0"/>
                <w:numId w:val="35"/>
              </w:numPr>
              <w:suppressAutoHyphens/>
              <w:spacing w:before="240" w:after="60" w:line="276" w:lineRule="auto"/>
              <w:jc w:val="both"/>
              <w:rPr>
                <w:rFonts w:ascii="Arial" w:hAnsi="Arial" w:cs="Arial"/>
                <w:b w:val="0"/>
                <w:lang w:eastAsia="ar-SA"/>
              </w:rPr>
            </w:pPr>
            <w:r w:rsidRPr="003D5FF2">
              <w:rPr>
                <w:rFonts w:ascii="Arial" w:hAnsi="Arial" w:cs="Arial"/>
                <w:b w:val="0"/>
                <w:lang w:eastAsia="ar-SA"/>
              </w:rPr>
              <w:t>El ayudante o profesor al terminar de ingresar una actividad selecciona que sí desea ingresar una rúbrica.</w:t>
            </w:r>
          </w:p>
          <w:p w14:paraId="0FB48011" w14:textId="77777777" w:rsidR="00F558D9" w:rsidRPr="003D5FF2" w:rsidRDefault="00F558D9" w:rsidP="00F558D9">
            <w:pPr>
              <w:pStyle w:val="Prrafodelista"/>
              <w:numPr>
                <w:ilvl w:val="0"/>
                <w:numId w:val="35"/>
              </w:numPr>
              <w:suppressAutoHyphens/>
              <w:spacing w:before="240" w:after="60" w:line="276" w:lineRule="auto"/>
              <w:jc w:val="both"/>
              <w:rPr>
                <w:rFonts w:ascii="Arial" w:hAnsi="Arial" w:cs="Arial"/>
                <w:b w:val="0"/>
                <w:lang w:eastAsia="ar-SA"/>
              </w:rPr>
            </w:pPr>
            <w:r w:rsidRPr="003D5FF2">
              <w:rPr>
                <w:rFonts w:ascii="Arial" w:hAnsi="Arial" w:cs="Arial"/>
                <w:b w:val="0"/>
                <w:lang w:eastAsia="ar-SA"/>
              </w:rPr>
              <w:t>Se hace clic en el botón correspondiente de crear literal.</w:t>
            </w:r>
          </w:p>
          <w:p w14:paraId="1AA1BF34" w14:textId="77777777" w:rsidR="00F558D9" w:rsidRPr="003D5FF2" w:rsidRDefault="00F558D9" w:rsidP="00F558D9">
            <w:pPr>
              <w:pStyle w:val="Prrafodelista"/>
              <w:numPr>
                <w:ilvl w:val="0"/>
                <w:numId w:val="35"/>
              </w:numPr>
              <w:suppressAutoHyphens/>
              <w:spacing w:before="240" w:after="60" w:line="276" w:lineRule="auto"/>
              <w:jc w:val="both"/>
              <w:rPr>
                <w:rFonts w:ascii="Arial" w:hAnsi="Arial" w:cs="Arial"/>
                <w:b w:val="0"/>
                <w:lang w:eastAsia="ar-SA"/>
              </w:rPr>
            </w:pPr>
            <w:r w:rsidRPr="003D5FF2">
              <w:rPr>
                <w:rFonts w:ascii="Arial" w:hAnsi="Arial" w:cs="Arial"/>
                <w:b w:val="0"/>
                <w:lang w:eastAsia="ar-SA"/>
              </w:rPr>
              <w:t>Se ingresa la descripción y puntaje de calificación que se le asigna al literal.</w:t>
            </w:r>
          </w:p>
          <w:p w14:paraId="4A30FC1E" w14:textId="77777777" w:rsidR="00F558D9" w:rsidRPr="003D5FF2" w:rsidRDefault="00F558D9" w:rsidP="00F558D9">
            <w:pPr>
              <w:pStyle w:val="Prrafodelista"/>
              <w:numPr>
                <w:ilvl w:val="0"/>
                <w:numId w:val="35"/>
              </w:numPr>
              <w:suppressAutoHyphens/>
              <w:spacing w:before="240" w:after="60" w:line="276" w:lineRule="auto"/>
              <w:jc w:val="both"/>
              <w:rPr>
                <w:rFonts w:ascii="Arial" w:hAnsi="Arial" w:cs="Arial"/>
                <w:b w:val="0"/>
                <w:lang w:eastAsia="ar-SA"/>
              </w:rPr>
            </w:pPr>
            <w:r w:rsidRPr="003D5FF2">
              <w:rPr>
                <w:rFonts w:ascii="Arial" w:hAnsi="Arial" w:cs="Arial"/>
                <w:b w:val="0"/>
                <w:lang w:eastAsia="ar-SA"/>
              </w:rPr>
              <w:t>Si desea seguir ingresando más literales se repite desde el punto 2 sino se continúa con el siguiente.</w:t>
            </w:r>
          </w:p>
          <w:p w14:paraId="5444D6A6" w14:textId="77777777" w:rsidR="00F558D9" w:rsidRPr="003D5FF2" w:rsidRDefault="00F558D9" w:rsidP="00F558D9">
            <w:pPr>
              <w:pStyle w:val="Prrafodelista"/>
              <w:numPr>
                <w:ilvl w:val="0"/>
                <w:numId w:val="35"/>
              </w:numPr>
              <w:suppressAutoHyphens/>
              <w:spacing w:before="240" w:after="60" w:line="276" w:lineRule="auto"/>
              <w:jc w:val="both"/>
              <w:rPr>
                <w:rFonts w:ascii="Arial" w:hAnsi="Arial" w:cs="Arial"/>
                <w:b w:val="0"/>
                <w:lang w:eastAsia="ar-SA"/>
              </w:rPr>
            </w:pPr>
            <w:r w:rsidRPr="003D5FF2">
              <w:rPr>
                <w:rFonts w:ascii="Arial" w:hAnsi="Arial" w:cs="Arial"/>
                <w:b w:val="0"/>
                <w:lang w:eastAsia="ar-SA"/>
              </w:rPr>
              <w:t>El ayudante o profesor hace clic en crear rúbrica.</w:t>
            </w:r>
          </w:p>
          <w:p w14:paraId="6FEB90A5" w14:textId="77777777" w:rsidR="00F558D9" w:rsidRPr="003D5FF2" w:rsidRDefault="00F558D9" w:rsidP="00F558D9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 w:rsidRPr="003D5FF2">
              <w:rPr>
                <w:rFonts w:ascii="Arial" w:hAnsi="Arial" w:cs="Arial"/>
                <w:b w:val="0"/>
                <w:lang w:eastAsia="ar-SA"/>
              </w:rPr>
              <w:t>La información se guardará en la base de datos del sistema.</w:t>
            </w:r>
          </w:p>
        </w:tc>
      </w:tr>
      <w:tr w:rsidR="00F558D9" w:rsidRPr="003D5FF2" w14:paraId="10CDFD9C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1" w:type="dxa"/>
            <w:gridSpan w:val="2"/>
            <w:tcBorders>
              <w:right w:val="none" w:sz="0" w:space="0" w:color="auto"/>
            </w:tcBorders>
          </w:tcPr>
          <w:p w14:paraId="45F5753F" w14:textId="77777777" w:rsidR="00F558D9" w:rsidRPr="003D5FF2" w:rsidRDefault="00F558D9" w:rsidP="002D397A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>Mensaje que indique que la rubrica fue ingresada y que se ingreso a la base.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749FCE7F" w14:textId="77777777" w:rsidR="00F558D9" w:rsidRPr="003D5FF2" w:rsidRDefault="00F558D9" w:rsidP="002D3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443" w:type="dxa"/>
            <w:tcBorders>
              <w:left w:val="none" w:sz="0" w:space="0" w:color="auto"/>
            </w:tcBorders>
          </w:tcPr>
          <w:p w14:paraId="31C1CB75" w14:textId="77777777" w:rsidR="00F558D9" w:rsidRPr="003D5FF2" w:rsidRDefault="00F558D9" w:rsidP="002D3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50127399" wp14:editId="6EE985F4">
                      <wp:simplePos x="0" y="0"/>
                      <wp:positionH relativeFrom="column">
                        <wp:posOffset>316230</wp:posOffset>
                      </wp:positionH>
                      <wp:positionV relativeFrom="paragraph">
                        <wp:posOffset>5080</wp:posOffset>
                      </wp:positionV>
                      <wp:extent cx="247650" cy="228600"/>
                      <wp:effectExtent l="0" t="0" r="19050" b="19050"/>
                      <wp:wrapNone/>
                      <wp:docPr id="102" name="Rectángulo 1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7650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6DE446D" w14:textId="77777777" w:rsidR="00E92A75" w:rsidRDefault="00E92A75" w:rsidP="00F558D9"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Rectángulo 102" o:spid="_x0000_s1031" style="position:absolute;margin-left:24.9pt;margin-top:.4pt;width:19.5pt;height:1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">
                      <v:textbox>
                        <w:txbxContent>
                          <w:p w:rsidR="005E6018" w:rsidRDefault="005E6018" w:rsidP="00F558D9"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3D5FF2">
              <w:rPr>
                <w:rFonts w:ascii="Arial" w:eastAsiaTheme="majorEastAsia" w:hAnsi="Arial" w:cs="Arial"/>
                <w:bCs/>
              </w:rPr>
              <w:t>SI</w:t>
            </w:r>
            <w:r w:rsidRPr="003D5FF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72A721F1" w14:textId="77777777" w:rsidR="00F558D9" w:rsidRPr="003D5FF2" w:rsidRDefault="00F558D9" w:rsidP="002D3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0FC4C586" wp14:editId="0ADA5E1B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122555</wp:posOffset>
                      </wp:positionV>
                      <wp:extent cx="191770" cy="166370"/>
                      <wp:effectExtent l="0" t="0" r="17780" b="24130"/>
                      <wp:wrapNone/>
                      <wp:docPr id="101" name="Rectángulo 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F873DF" w14:textId="77777777" w:rsidR="00E92A75" w:rsidRDefault="00E92A75" w:rsidP="00F558D9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Rectángulo 101" o:spid="_x0000_s1032" style="position:absolute;margin-left:24.6pt;margin-top:9.65pt;width:15.1pt;height:13.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">
                      <v:textbox>
                        <w:txbxContent>
                          <w:p w:rsidR="005E6018" w:rsidRDefault="005E6018" w:rsidP="00F558D9"/>
                        </w:txbxContent>
                      </v:textbox>
                    </v:rect>
                  </w:pict>
                </mc:Fallback>
              </mc:AlternateContent>
            </w:r>
            <w:r w:rsidRPr="003D5FF2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F558D9" w:rsidRPr="003D5FF2" w14:paraId="21C47E47" w14:textId="77777777" w:rsidTr="002D39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1" w:type="dxa"/>
            <w:gridSpan w:val="2"/>
            <w:tcBorders>
              <w:right w:val="none" w:sz="0" w:space="0" w:color="auto"/>
            </w:tcBorders>
          </w:tcPr>
          <w:p w14:paraId="4987023E" w14:textId="77777777" w:rsidR="00F558D9" w:rsidRPr="003D5FF2" w:rsidRDefault="00F558D9" w:rsidP="002D397A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Resultado obtenido: 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>Se guardaron los datos validados y se mostró el mensaje</w:t>
            </w:r>
          </w:p>
        </w:tc>
        <w:tc>
          <w:tcPr>
            <w:tcW w:w="3283" w:type="dxa"/>
            <w:gridSpan w:val="2"/>
            <w:tcBorders>
              <w:left w:val="none" w:sz="0" w:space="0" w:color="auto"/>
            </w:tcBorders>
          </w:tcPr>
          <w:p w14:paraId="5B6DE3AE" w14:textId="77777777" w:rsidR="00F558D9" w:rsidRPr="003D5FF2" w:rsidRDefault="00F558D9" w:rsidP="002D39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Errores: </w:t>
            </w:r>
          </w:p>
        </w:tc>
      </w:tr>
      <w:tr w:rsidR="00F558D9" w:rsidRPr="003D5FF2" w14:paraId="01DC79D1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0A2D2B22" w14:textId="77777777" w:rsidR="00F558D9" w:rsidRPr="003D5FF2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Recomendación u observación: 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>Validar que el puntaje sea positivo y no contenga texto.</w:t>
            </w:r>
          </w:p>
        </w:tc>
      </w:tr>
    </w:tbl>
    <w:p w14:paraId="0239FED4" w14:textId="77777777" w:rsidR="00522D75" w:rsidRPr="00DB4F5C" w:rsidRDefault="00522D75" w:rsidP="00DB4F5C">
      <w:p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05F1AB77" w14:textId="77777777" w:rsidR="00522D75" w:rsidRDefault="00522D75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234BB14B" w14:textId="77777777" w:rsidR="003357D2" w:rsidRDefault="003357D2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29DD5DE2" w14:textId="77777777" w:rsidR="003357D2" w:rsidRDefault="003357D2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2C676661" w14:textId="77777777" w:rsidR="003357D2" w:rsidRPr="0000149C" w:rsidRDefault="003357D2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15CF6D12" w14:textId="77777777" w:rsidR="0000149C" w:rsidRDefault="0000149C" w:rsidP="0000149C">
      <w:pPr>
        <w:pStyle w:val="Prrafodelista"/>
        <w:numPr>
          <w:ilvl w:val="1"/>
          <w:numId w:val="33"/>
        </w:num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  <w:bookmarkStart w:id="3" w:name="_Toc332668641"/>
      <w:r w:rsidRPr="0000149C"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 xml:space="preserve">Pruebas </w:t>
      </w:r>
      <w:r w:rsidR="00C82CBB"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>del módulo Estudiante</w:t>
      </w:r>
      <w:bookmarkEnd w:id="3"/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927"/>
        <w:gridCol w:w="2910"/>
        <w:gridCol w:w="1756"/>
        <w:gridCol w:w="1461"/>
      </w:tblGrid>
      <w:tr w:rsidR="00F558D9" w:rsidRPr="005C0F79" w14:paraId="069B4E1C" w14:textId="77777777" w:rsidTr="002D39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19814DB" w14:textId="77777777" w:rsidR="00F558D9" w:rsidRPr="003D5FF2" w:rsidRDefault="00F558D9" w:rsidP="002D397A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3D5FF2">
              <w:rPr>
                <w:rFonts w:ascii="Arial Black" w:eastAsiaTheme="majorEastAsia" w:hAnsi="Arial Black" w:cs="Tahoma"/>
                <w:bCs w:val="0"/>
                <w:sz w:val="24"/>
              </w:rPr>
              <w:t>Escenario: Ingreso exitoso de Estudiante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 xml:space="preserve"> manualmente</w:t>
            </w:r>
            <w:r w:rsidR="00163DEC">
              <w:rPr>
                <w:rFonts w:ascii="Arial Black" w:eastAsiaTheme="majorEastAsia" w:hAnsi="Arial Black" w:cs="Tahoma"/>
                <w:bCs w:val="0"/>
                <w:sz w:val="24"/>
              </w:rPr>
              <w:t>(Interfaz)</w:t>
            </w:r>
          </w:p>
        </w:tc>
        <w:tc>
          <w:tcPr>
            <w:tcW w:w="321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264F86D" w14:textId="7C44B922" w:rsidR="00F558D9" w:rsidRPr="003D5FF2" w:rsidRDefault="00F558D9" w:rsidP="00DB4F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3D5FF2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>
              <w:rPr>
                <w:rFonts w:ascii="Arial Black" w:hAnsi="Arial Black" w:cs="Tahoma"/>
                <w:sz w:val="24"/>
              </w:rPr>
              <w:t>USR-01</w:t>
            </w:r>
            <w:r w:rsidR="00E92A75">
              <w:rPr>
                <w:rFonts w:ascii="Arial Black" w:hAnsi="Arial Black" w:cs="Tahoma"/>
                <w:sz w:val="24"/>
              </w:rPr>
              <w:t>1</w:t>
            </w:r>
          </w:p>
        </w:tc>
      </w:tr>
      <w:tr w:rsidR="00F558D9" w:rsidRPr="005C0F79" w14:paraId="7C882414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0F1039DA" w14:textId="77777777" w:rsidR="00F558D9" w:rsidRPr="003D5FF2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>Estudiante</w:t>
            </w:r>
          </w:p>
        </w:tc>
      </w:tr>
      <w:tr w:rsidR="00F558D9" w:rsidRPr="005C0F79" w14:paraId="2D437A3D" w14:textId="77777777" w:rsidTr="002D39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7" w:type="dxa"/>
            <w:gridSpan w:val="2"/>
            <w:tcBorders>
              <w:right w:val="none" w:sz="0" w:space="0" w:color="auto"/>
            </w:tcBorders>
          </w:tcPr>
          <w:p w14:paraId="0DDD02D6" w14:textId="77777777" w:rsidR="00F558D9" w:rsidRPr="003D5FF2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Jennifer Bermeo</w:t>
            </w:r>
          </w:p>
        </w:tc>
        <w:tc>
          <w:tcPr>
            <w:tcW w:w="3217" w:type="dxa"/>
            <w:gridSpan w:val="2"/>
            <w:tcBorders>
              <w:left w:val="none" w:sz="0" w:space="0" w:color="auto"/>
            </w:tcBorders>
          </w:tcPr>
          <w:p w14:paraId="72C2910C" w14:textId="77777777" w:rsidR="00F558D9" w:rsidRPr="003D5FF2" w:rsidRDefault="00F558D9" w:rsidP="002D39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Fecha:</w:t>
            </w:r>
            <w:r w:rsidRPr="00C45E8F">
              <w:rPr>
                <w:rFonts w:ascii="Arial" w:eastAsiaTheme="majorEastAsia" w:hAnsi="Arial" w:cs="Arial"/>
                <w:bCs/>
              </w:rPr>
              <w:t>17/06/2012</w:t>
            </w:r>
          </w:p>
        </w:tc>
      </w:tr>
      <w:tr w:rsidR="00F558D9" w:rsidRPr="005C0F79" w14:paraId="6FFB0F94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7" w:type="dxa"/>
            <w:tcBorders>
              <w:right w:val="none" w:sz="0" w:space="0" w:color="auto"/>
            </w:tcBorders>
          </w:tcPr>
          <w:p w14:paraId="10B539D3" w14:textId="77777777" w:rsidR="00F558D9" w:rsidRPr="003D5FF2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Hora inicio: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  <w:r w:rsidRPr="00C45E8F">
              <w:rPr>
                <w:rFonts w:ascii="Arial" w:eastAsiaTheme="majorEastAsia" w:hAnsi="Arial" w:cs="Arial"/>
                <w:b w:val="0"/>
                <w:bCs w:val="0"/>
              </w:rPr>
              <w:t>20:30</w:t>
            </w:r>
          </w:p>
        </w:tc>
        <w:tc>
          <w:tcPr>
            <w:tcW w:w="2910" w:type="dxa"/>
            <w:tcBorders>
              <w:left w:val="none" w:sz="0" w:space="0" w:color="auto"/>
              <w:right w:val="none" w:sz="0" w:space="0" w:color="auto"/>
            </w:tcBorders>
          </w:tcPr>
          <w:p w14:paraId="137807F5" w14:textId="77777777" w:rsidR="00F558D9" w:rsidRPr="003D5FF2" w:rsidRDefault="00F558D9" w:rsidP="002D3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Hora fin: </w:t>
            </w:r>
            <w:r w:rsidRPr="009E1CAD">
              <w:rPr>
                <w:rFonts w:ascii="Arial" w:eastAsiaTheme="majorEastAsia" w:hAnsi="Arial" w:cs="Arial"/>
                <w:bCs/>
              </w:rPr>
              <w:t>20:41</w:t>
            </w:r>
          </w:p>
        </w:tc>
        <w:tc>
          <w:tcPr>
            <w:tcW w:w="3217" w:type="dxa"/>
            <w:gridSpan w:val="2"/>
            <w:tcBorders>
              <w:left w:val="none" w:sz="0" w:space="0" w:color="auto"/>
            </w:tcBorders>
          </w:tcPr>
          <w:p w14:paraId="7ED5ED3C" w14:textId="77777777" w:rsidR="00F558D9" w:rsidRPr="003D5FF2" w:rsidRDefault="00F558D9" w:rsidP="002D3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Factor prueba: </w:t>
            </w:r>
            <w:r w:rsidRPr="00C45E8F">
              <w:rPr>
                <w:rFonts w:ascii="Arial" w:eastAsiaTheme="majorEastAsia" w:hAnsi="Arial" w:cs="Arial"/>
                <w:bCs/>
              </w:rPr>
              <w:t>caja negra</w:t>
            </w:r>
          </w:p>
        </w:tc>
      </w:tr>
      <w:tr w:rsidR="00F558D9" w:rsidRPr="00182BCC" w14:paraId="5E8C8A65" w14:textId="77777777" w:rsidTr="002D39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0D91997A" w14:textId="77777777" w:rsidR="00F558D9" w:rsidRPr="003D5FF2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25B9A8C6" w14:textId="77777777" w:rsidR="00F558D9" w:rsidRPr="003D5FF2" w:rsidRDefault="00F558D9" w:rsidP="00F558D9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Se ha ingresado al sistema</w:t>
            </w:r>
            <w:r w:rsidRPr="003D5FF2">
              <w:rPr>
                <w:rFonts w:ascii="Arial" w:eastAsiaTheme="majorEastAsia" w:hAnsi="Arial" w:cs="Arial"/>
                <w:b w:val="0"/>
              </w:rPr>
              <w:t>.</w:t>
            </w:r>
          </w:p>
        </w:tc>
      </w:tr>
      <w:tr w:rsidR="00F558D9" w:rsidRPr="00591718" w14:paraId="1B75E947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50A6360F" w14:textId="77777777" w:rsidR="00F558D9" w:rsidRPr="003D5FF2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1374B079" w14:textId="77777777" w:rsidR="00F558D9" w:rsidRPr="003D5FF2" w:rsidRDefault="00F558D9" w:rsidP="00F558D9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id</w:t>
            </w:r>
          </w:p>
          <w:p w14:paraId="7EA2CF52" w14:textId="77777777" w:rsidR="00F558D9" w:rsidRPr="003D5FF2" w:rsidRDefault="00F558D9" w:rsidP="00F558D9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  <w:b w:val="0"/>
              </w:rPr>
              <w:t>nombre</w:t>
            </w:r>
          </w:p>
          <w:p w14:paraId="46F873ED" w14:textId="77777777" w:rsidR="00F558D9" w:rsidRPr="003D5FF2" w:rsidRDefault="00F558D9" w:rsidP="00F558D9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  <w:b w:val="0"/>
              </w:rPr>
              <w:t>e-mail</w:t>
            </w:r>
          </w:p>
          <w:p w14:paraId="44841DBE" w14:textId="77777777" w:rsidR="00F558D9" w:rsidRPr="003D5FF2" w:rsidRDefault="00F558D9" w:rsidP="002D397A">
            <w:pPr>
              <w:rPr>
                <w:rFonts w:ascii="Arial" w:eastAsiaTheme="majorEastAsia" w:hAnsi="Arial" w:cs="Arial"/>
              </w:rPr>
            </w:pPr>
          </w:p>
        </w:tc>
      </w:tr>
      <w:tr w:rsidR="00F558D9" w:rsidRPr="005C0F79" w14:paraId="48EA52C5" w14:textId="77777777" w:rsidTr="002D39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158307D0" w14:textId="77777777" w:rsidR="00F558D9" w:rsidRPr="003D5FF2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Descripción de pasos:</w:t>
            </w:r>
          </w:p>
          <w:p w14:paraId="5ECF60D2" w14:textId="77777777" w:rsidR="00F558D9" w:rsidRDefault="00F558D9" w:rsidP="00F558D9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Aparece lista de estudiantes.</w:t>
            </w:r>
          </w:p>
          <w:p w14:paraId="54C24336" w14:textId="77777777" w:rsidR="00F558D9" w:rsidRPr="003D5FF2" w:rsidRDefault="00F558D9" w:rsidP="00F558D9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Se hace clic en new.</w:t>
            </w:r>
          </w:p>
          <w:p w14:paraId="3B99502D" w14:textId="77777777" w:rsidR="00F558D9" w:rsidRDefault="00F558D9" w:rsidP="00F558D9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</w:rPr>
            </w:pPr>
            <w:r w:rsidRPr="003D5FF2">
              <w:rPr>
                <w:rFonts w:ascii="Arial" w:hAnsi="Arial" w:cs="Arial"/>
                <w:b w:val="0"/>
              </w:rPr>
              <w:t xml:space="preserve">Se ingresan los datos personales del estudiante: </w:t>
            </w:r>
            <w:r>
              <w:rPr>
                <w:rFonts w:ascii="Arial" w:hAnsi="Arial" w:cs="Arial"/>
                <w:b w:val="0"/>
              </w:rPr>
              <w:t>id, nombre</w:t>
            </w:r>
            <w:r w:rsidRPr="003D5FF2">
              <w:rPr>
                <w:rFonts w:ascii="Arial" w:hAnsi="Arial" w:cs="Arial"/>
                <w:b w:val="0"/>
              </w:rPr>
              <w:t>,</w:t>
            </w:r>
            <w:r>
              <w:rPr>
                <w:rFonts w:ascii="Arial" w:hAnsi="Arial" w:cs="Arial"/>
                <w:b w:val="0"/>
              </w:rPr>
              <w:t xml:space="preserve"> e-mail.</w:t>
            </w:r>
          </w:p>
          <w:p w14:paraId="03A594DC" w14:textId="77777777" w:rsidR="00F558D9" w:rsidRPr="00C45E8F" w:rsidRDefault="00F558D9" w:rsidP="00F558D9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 w:rsidRPr="00C45E8F">
              <w:rPr>
                <w:rFonts w:ascii="Arial" w:hAnsi="Arial" w:cs="Arial"/>
                <w:b w:val="0"/>
              </w:rPr>
              <w:t>Se presiona en el botón guardar</w:t>
            </w:r>
            <w:r>
              <w:rPr>
                <w:rFonts w:ascii="Arial" w:hAnsi="Arial" w:cs="Arial"/>
                <w:b w:val="0"/>
              </w:rPr>
              <w:t>.</w:t>
            </w:r>
          </w:p>
          <w:p w14:paraId="024C6C7B" w14:textId="77777777" w:rsidR="00F558D9" w:rsidRPr="003D5FF2" w:rsidRDefault="00F558D9" w:rsidP="00F558D9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 w:rsidRPr="003D5FF2">
              <w:rPr>
                <w:rFonts w:ascii="Arial" w:hAnsi="Arial" w:cs="Arial"/>
                <w:b w:val="0"/>
              </w:rPr>
              <w:t>Comprobar en la lista de estudiantes que esto sea correcto</w:t>
            </w:r>
            <w:r>
              <w:rPr>
                <w:rFonts w:ascii="Arial" w:hAnsi="Arial" w:cs="Arial"/>
                <w:b w:val="0"/>
              </w:rPr>
              <w:t>.</w:t>
            </w:r>
          </w:p>
        </w:tc>
      </w:tr>
      <w:tr w:rsidR="00F558D9" w:rsidRPr="005C0F79" w14:paraId="5C25B195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7" w:type="dxa"/>
            <w:gridSpan w:val="2"/>
            <w:tcBorders>
              <w:right w:val="none" w:sz="0" w:space="0" w:color="auto"/>
            </w:tcBorders>
          </w:tcPr>
          <w:p w14:paraId="60763039" w14:textId="77777777" w:rsidR="00F558D9" w:rsidRPr="003D5FF2" w:rsidRDefault="00F558D9" w:rsidP="002D397A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>Mensaje que indique que el estudiante fue ingresado y que se ingrese en la base.</w:t>
            </w:r>
          </w:p>
        </w:tc>
        <w:tc>
          <w:tcPr>
            <w:tcW w:w="1756" w:type="dxa"/>
            <w:tcBorders>
              <w:left w:val="none" w:sz="0" w:space="0" w:color="auto"/>
              <w:right w:val="none" w:sz="0" w:space="0" w:color="auto"/>
            </w:tcBorders>
          </w:tcPr>
          <w:p w14:paraId="3124F7B0" w14:textId="77777777" w:rsidR="00F558D9" w:rsidRPr="003D5FF2" w:rsidRDefault="00F558D9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Cumplimiento: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Pr="0094768C">
              <w:rPr>
                <w:rFonts w:ascii="Arial" w:eastAsiaTheme="majorEastAsia" w:hAnsi="Arial" w:cs="Arial"/>
                <w:bCs/>
              </w:rPr>
              <w:t>Si</w:t>
            </w:r>
          </w:p>
        </w:tc>
        <w:tc>
          <w:tcPr>
            <w:tcW w:w="1461" w:type="dxa"/>
            <w:tcBorders>
              <w:left w:val="none" w:sz="0" w:space="0" w:color="auto"/>
            </w:tcBorders>
          </w:tcPr>
          <w:p w14:paraId="723EF3E0" w14:textId="77777777" w:rsidR="00F558D9" w:rsidRPr="003D5FF2" w:rsidRDefault="00F558D9" w:rsidP="002D3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7658DCAA" wp14:editId="4A166210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71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CE79B05" w14:textId="77777777" w:rsidR="00E92A75" w:rsidRDefault="00E92A75" w:rsidP="00F558D9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_x0000_s1033" style="position:absolute;margin-left:24.65pt;margin-top:.4pt;width:15.1pt;height:13.1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">
                      <v:textbox>
                        <w:txbxContent>
                          <w:p w:rsidR="005E6018" w:rsidRDefault="005E6018" w:rsidP="00F558D9"/>
                        </w:txbxContent>
                      </v:textbox>
                    </v:rect>
                  </w:pict>
                </mc:Fallback>
              </mc:AlternateContent>
            </w:r>
            <w:r w:rsidRPr="003D5FF2">
              <w:rPr>
                <w:rFonts w:ascii="Arial" w:eastAsiaTheme="majorEastAsia" w:hAnsi="Arial" w:cs="Arial"/>
                <w:bCs/>
              </w:rPr>
              <w:t>SI</w:t>
            </w:r>
            <w:r w:rsidRPr="003D5FF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741EC984" w14:textId="77777777" w:rsidR="00F558D9" w:rsidRPr="003D5FF2" w:rsidRDefault="00F558D9" w:rsidP="002D3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57BCE6D6" wp14:editId="04F09695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72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65F5A5C" w14:textId="77777777" w:rsidR="00E92A75" w:rsidRDefault="00E92A75" w:rsidP="00F558D9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_x0000_s1034" style="position:absolute;margin-left:24.6pt;margin-top:2.9pt;width:15.1pt;height:13.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">
                      <v:textbox>
                        <w:txbxContent>
                          <w:p w:rsidR="005E6018" w:rsidRDefault="005E6018" w:rsidP="00F558D9"/>
                        </w:txbxContent>
                      </v:textbox>
                    </v:rect>
                  </w:pict>
                </mc:Fallback>
              </mc:AlternateContent>
            </w:r>
            <w:r w:rsidRPr="003D5FF2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F558D9" w:rsidRPr="00182BCC" w14:paraId="53BC9CA7" w14:textId="77777777" w:rsidTr="002D39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7" w:type="dxa"/>
            <w:gridSpan w:val="2"/>
            <w:tcBorders>
              <w:right w:val="none" w:sz="0" w:space="0" w:color="auto"/>
            </w:tcBorders>
          </w:tcPr>
          <w:p w14:paraId="2D1A78DF" w14:textId="77777777" w:rsidR="00F558D9" w:rsidRPr="003D5FF2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 xml:space="preserve"> Mensaje que indique que el estudiante fue ingresado y que se ingrese en la base.</w:t>
            </w:r>
          </w:p>
        </w:tc>
        <w:tc>
          <w:tcPr>
            <w:tcW w:w="3217" w:type="dxa"/>
            <w:gridSpan w:val="2"/>
            <w:tcBorders>
              <w:left w:val="none" w:sz="0" w:space="0" w:color="auto"/>
            </w:tcBorders>
          </w:tcPr>
          <w:p w14:paraId="6B9BD162" w14:textId="77777777" w:rsidR="00F558D9" w:rsidRPr="003D5FF2" w:rsidRDefault="00F558D9" w:rsidP="002D39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Pr="0094768C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F558D9" w:rsidRPr="005C0F79" w14:paraId="7BD7CCB4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05D29CD8" w14:textId="77777777" w:rsidR="00F558D9" w:rsidRPr="003D5FF2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Recomendación u observación:</w:t>
            </w:r>
          </w:p>
        </w:tc>
      </w:tr>
    </w:tbl>
    <w:p w14:paraId="20D5051C" w14:textId="77777777" w:rsidR="00F31BD0" w:rsidRDefault="00F31BD0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2731D66B" w14:textId="77777777" w:rsidR="006F34CE" w:rsidRDefault="006F34CE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3DFB9925" w14:textId="77777777" w:rsidR="00522D75" w:rsidRDefault="00522D75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782EE4D9" w14:textId="77777777" w:rsidR="00522D75" w:rsidRDefault="00522D75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3A0E52D1" w14:textId="77777777" w:rsidR="00522D75" w:rsidRDefault="00522D75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528BEAAD" w14:textId="77777777" w:rsidR="00522D75" w:rsidRDefault="00522D75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5CB6C504" w14:textId="77777777" w:rsidR="00522D75" w:rsidRDefault="00522D75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6AB0FFF2" w14:textId="77777777" w:rsidR="00522D75" w:rsidRDefault="00522D75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2357CA6C" w14:textId="77777777" w:rsidR="003357D2" w:rsidRDefault="003357D2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79FD4D19" w14:textId="77777777" w:rsidR="00CC4C6F" w:rsidRDefault="00CC4C6F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0583BD4F" w14:textId="77777777" w:rsidR="00F519BD" w:rsidRPr="00D97586" w:rsidRDefault="0000149C" w:rsidP="00D97586">
      <w:pPr>
        <w:pStyle w:val="Prrafodelista"/>
        <w:numPr>
          <w:ilvl w:val="1"/>
          <w:numId w:val="33"/>
        </w:num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  <w:bookmarkStart w:id="4" w:name="_Toc332668642"/>
      <w:r w:rsidRPr="0000149C"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>Pruebas de</w:t>
      </w:r>
      <w:r w:rsidR="00C82CBB"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>l módulo Autenticación</w:t>
      </w:r>
      <w:bookmarkEnd w:id="4"/>
    </w:p>
    <w:p w14:paraId="2A0231AE" w14:textId="77777777" w:rsidR="00F519BD" w:rsidRDefault="00F519BD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780"/>
        <w:gridCol w:w="2740"/>
        <w:gridCol w:w="1840"/>
        <w:gridCol w:w="1537"/>
      </w:tblGrid>
      <w:tr w:rsidR="00F558D9" w:rsidRPr="005C0F79" w14:paraId="68541F6C" w14:textId="77777777" w:rsidTr="00DB4F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138999B" w14:textId="77777777" w:rsidR="00F558D9" w:rsidRPr="00AD4C14" w:rsidRDefault="00F558D9" w:rsidP="002D397A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>
              <w:rPr>
                <w:rFonts w:ascii="Arial Black" w:hAnsi="Arial Black" w:cs="Tahoma"/>
                <w:sz w:val="24"/>
              </w:rPr>
              <w:t>Ingreso al sistema CALPESPOL (Interfaz)</w:t>
            </w:r>
          </w:p>
        </w:tc>
        <w:tc>
          <w:tcPr>
            <w:tcW w:w="337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369AE64" w14:textId="69A7E459" w:rsidR="00F558D9" w:rsidRPr="00AD4C14" w:rsidRDefault="00F558D9" w:rsidP="00DB4F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>
              <w:rPr>
                <w:rFonts w:ascii="Arial Black" w:hAnsi="Arial Black" w:cs="Tahoma"/>
                <w:sz w:val="24"/>
              </w:rPr>
              <w:t>USR-0</w:t>
            </w:r>
            <w:r w:rsidR="00E92A75">
              <w:rPr>
                <w:rFonts w:ascii="Arial Black" w:hAnsi="Arial Black" w:cs="Tahoma"/>
                <w:sz w:val="24"/>
              </w:rPr>
              <w:t>18</w:t>
            </w:r>
          </w:p>
        </w:tc>
      </w:tr>
      <w:tr w:rsidR="00F558D9" w:rsidRPr="005C0F79" w14:paraId="6C932789" w14:textId="77777777" w:rsidTr="00DB4F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7E465E0D" w14:textId="77777777" w:rsidR="00F558D9" w:rsidRPr="00AD4C14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Autenticación.</w:t>
            </w:r>
          </w:p>
        </w:tc>
      </w:tr>
      <w:tr w:rsidR="00F558D9" w:rsidRPr="005F3564" w14:paraId="678DAB6B" w14:textId="77777777" w:rsidTr="00DB4F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646094B3" w14:textId="77777777" w:rsidR="00F558D9" w:rsidRPr="00AD4C14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Vanessa Robles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68358073" w14:textId="77777777" w:rsidR="00F558D9" w:rsidRPr="00AD4C14" w:rsidRDefault="00F558D9" w:rsidP="002D39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 xml:space="preserve">Fecha: </w:t>
            </w:r>
            <w:r>
              <w:rPr>
                <w:rFonts w:ascii="Arial" w:eastAsiaTheme="majorEastAsia" w:hAnsi="Arial" w:cs="Arial"/>
                <w:b/>
                <w:bCs/>
              </w:rPr>
              <w:t>13/06/2012</w:t>
            </w:r>
          </w:p>
        </w:tc>
      </w:tr>
      <w:tr w:rsidR="00F558D9" w:rsidRPr="005F3564" w14:paraId="7DB2D710" w14:textId="77777777" w:rsidTr="00DB4F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0" w:type="dxa"/>
            <w:tcBorders>
              <w:right w:val="none" w:sz="0" w:space="0" w:color="auto"/>
            </w:tcBorders>
          </w:tcPr>
          <w:p w14:paraId="40F61A70" w14:textId="77777777" w:rsidR="00F558D9" w:rsidRPr="00AD4C14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Hora inicio: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17:45</w:t>
            </w:r>
          </w:p>
        </w:tc>
        <w:tc>
          <w:tcPr>
            <w:tcW w:w="2740" w:type="dxa"/>
            <w:tcBorders>
              <w:left w:val="none" w:sz="0" w:space="0" w:color="auto"/>
              <w:right w:val="none" w:sz="0" w:space="0" w:color="auto"/>
            </w:tcBorders>
          </w:tcPr>
          <w:p w14:paraId="3C610A1D" w14:textId="77777777" w:rsidR="00F558D9" w:rsidRPr="00AD4C14" w:rsidRDefault="00F558D9" w:rsidP="002D3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Hora fin:</w:t>
            </w:r>
            <w:r w:rsidRPr="00605C06">
              <w:rPr>
                <w:rFonts w:ascii="Arial" w:eastAsiaTheme="majorEastAsia" w:hAnsi="Arial" w:cs="Arial"/>
                <w:bCs/>
              </w:rPr>
              <w:t>18:00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71CDC2B0" w14:textId="77777777" w:rsidR="00F558D9" w:rsidRPr="00AD4C14" w:rsidRDefault="00F558D9" w:rsidP="002D3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caja negra</w:t>
            </w:r>
          </w:p>
        </w:tc>
      </w:tr>
      <w:tr w:rsidR="00F558D9" w:rsidRPr="00182BCC" w14:paraId="50B96E41" w14:textId="77777777" w:rsidTr="00DB4F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50F18E34" w14:textId="77777777" w:rsidR="00F558D9" w:rsidRPr="00AD4C14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5DE93170" w14:textId="77777777" w:rsidR="00F558D9" w:rsidRPr="00605C06" w:rsidRDefault="00F558D9" w:rsidP="00F558D9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 w:rsidRPr="00605C06">
              <w:rPr>
                <w:rFonts w:ascii="Tahoma" w:eastAsiaTheme="majorEastAsia" w:hAnsi="Tahoma" w:cs="Tahoma"/>
                <w:b w:val="0"/>
              </w:rPr>
              <w:t>Se ha cargado correctamente la página web del sistema.</w:t>
            </w:r>
          </w:p>
          <w:p w14:paraId="561A79A4" w14:textId="77777777" w:rsidR="00F558D9" w:rsidRPr="00605C06" w:rsidRDefault="00F558D9" w:rsidP="00F558D9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Tahoma" w:eastAsiaTheme="majorEastAsia" w:hAnsi="Tahoma" w:cs="Tahoma"/>
                <w:b w:val="0"/>
              </w:rPr>
              <w:t>La persona que desea ingresar al sistema debe contar con usuario y contraseña.</w:t>
            </w:r>
          </w:p>
        </w:tc>
      </w:tr>
      <w:tr w:rsidR="00F558D9" w:rsidRPr="00591718" w14:paraId="406E813A" w14:textId="77777777" w:rsidTr="00DB4F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74C7A01B" w14:textId="77777777" w:rsidR="00F558D9" w:rsidRPr="00AD4C14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29562C9D" w14:textId="77777777" w:rsidR="00F558D9" w:rsidRPr="00121A49" w:rsidRDefault="00F558D9" w:rsidP="00F558D9">
            <w:pPr>
              <w:pStyle w:val="Prrafodelista"/>
              <w:numPr>
                <w:ilvl w:val="0"/>
                <w:numId w:val="34"/>
              </w:numPr>
              <w:rPr>
                <w:rFonts w:ascii="Tahoma" w:eastAsiaTheme="majorEastAsia" w:hAnsi="Tahoma" w:cs="Tahoma"/>
                <w:b w:val="0"/>
              </w:rPr>
            </w:pPr>
            <w:r>
              <w:rPr>
                <w:rFonts w:ascii="Tahoma" w:eastAsiaTheme="majorEastAsia" w:hAnsi="Tahoma" w:cs="Tahoma"/>
                <w:b w:val="0"/>
              </w:rPr>
              <w:t>usuario</w:t>
            </w:r>
          </w:p>
          <w:p w14:paraId="69FA3FCD" w14:textId="77777777" w:rsidR="00F558D9" w:rsidRPr="00AD4C14" w:rsidRDefault="00F558D9" w:rsidP="00F558D9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</w:rPr>
            </w:pPr>
            <w:r>
              <w:rPr>
                <w:rFonts w:ascii="Tahoma" w:eastAsiaTheme="majorEastAsia" w:hAnsi="Tahoma" w:cs="Tahoma"/>
                <w:b w:val="0"/>
              </w:rPr>
              <w:t>contraseña</w:t>
            </w:r>
          </w:p>
        </w:tc>
      </w:tr>
      <w:tr w:rsidR="00F558D9" w:rsidRPr="00943B0B" w14:paraId="25A8DE31" w14:textId="77777777" w:rsidTr="00DB4F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6A605B2B" w14:textId="77777777" w:rsidR="00F558D9" w:rsidRPr="00AD4C14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Descripción de pasos:</w:t>
            </w:r>
          </w:p>
          <w:p w14:paraId="0D967D4E" w14:textId="77777777" w:rsidR="00F558D9" w:rsidRPr="00121A49" w:rsidRDefault="00F558D9" w:rsidP="00F558D9">
            <w:pPr>
              <w:pStyle w:val="Prrafodelista"/>
              <w:numPr>
                <w:ilvl w:val="0"/>
                <w:numId w:val="36"/>
              </w:numPr>
              <w:rPr>
                <w:rFonts w:ascii="Tahoma" w:eastAsiaTheme="majorEastAsia" w:hAnsi="Tahoma" w:cs="Tahoma"/>
                <w:b w:val="0"/>
              </w:rPr>
            </w:pPr>
            <w:r>
              <w:rPr>
                <w:rFonts w:ascii="Tahoma" w:eastAsiaTheme="majorEastAsia" w:hAnsi="Tahoma" w:cs="Tahoma"/>
                <w:b w:val="0"/>
              </w:rPr>
              <w:t>Ingresar usuario</w:t>
            </w:r>
          </w:p>
          <w:p w14:paraId="6151D667" w14:textId="77777777" w:rsidR="00F558D9" w:rsidRPr="00605C06" w:rsidRDefault="00F558D9" w:rsidP="00F558D9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</w:rPr>
            </w:pPr>
            <w:r>
              <w:rPr>
                <w:rFonts w:ascii="Tahoma" w:eastAsiaTheme="majorEastAsia" w:hAnsi="Tahoma" w:cs="Tahoma"/>
                <w:b w:val="0"/>
              </w:rPr>
              <w:t>Ingresar contraseña</w:t>
            </w:r>
          </w:p>
          <w:p w14:paraId="1B9B08AF" w14:textId="77777777" w:rsidR="00F558D9" w:rsidRPr="00605C06" w:rsidRDefault="00F558D9" w:rsidP="00F558D9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</w:rPr>
            </w:pPr>
            <w:r>
              <w:rPr>
                <w:rFonts w:ascii="Tahoma" w:eastAsiaTheme="majorEastAsia" w:hAnsi="Tahoma" w:cs="Tahoma"/>
                <w:b w:val="0"/>
              </w:rPr>
              <w:t>Se presiona el botón Ingresar al Sistema</w:t>
            </w:r>
          </w:p>
        </w:tc>
      </w:tr>
      <w:tr w:rsidR="00F558D9" w:rsidRPr="005C0F79" w14:paraId="53B0A0A0" w14:textId="77777777" w:rsidTr="00DB4F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5A60D59E" w14:textId="77777777" w:rsidR="00F558D9" w:rsidRPr="00AD4C14" w:rsidRDefault="00F558D9" w:rsidP="002D397A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Ingreso éxito al sistema activándose los privilegios de dicho usuario.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4FEFE3BE" w14:textId="77777777" w:rsidR="00F558D9" w:rsidRPr="00AD4C14" w:rsidRDefault="00F558D9" w:rsidP="002D3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537" w:type="dxa"/>
            <w:tcBorders>
              <w:left w:val="none" w:sz="0" w:space="0" w:color="auto"/>
            </w:tcBorders>
          </w:tcPr>
          <w:p w14:paraId="4100C598" w14:textId="77777777" w:rsidR="00F558D9" w:rsidRPr="00AD4C14" w:rsidRDefault="00F558D9" w:rsidP="002D3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1CCD88C1" wp14:editId="1404178D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75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61D27E0" w14:textId="77777777" w:rsidR="00E92A75" w:rsidRDefault="00E92A75" w:rsidP="00F558D9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_x0000_s1035" style="position:absolute;margin-left:24.65pt;margin-top:.4pt;width:15.1pt;height:13.1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">
                      <v:textbox>
                        <w:txbxContent>
                          <w:p w:rsidR="005E6018" w:rsidRDefault="005E6018" w:rsidP="00F558D9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SI</w:t>
            </w:r>
            <w:r w:rsidRPr="00AD4C1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55A91C54" w14:textId="77777777" w:rsidR="00F558D9" w:rsidRPr="00AD4C14" w:rsidRDefault="00F558D9" w:rsidP="002D3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7C0841FA" wp14:editId="63D81824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76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DB0090E" w14:textId="77777777" w:rsidR="00E92A75" w:rsidRDefault="00E92A75" w:rsidP="00F558D9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_x0000_s1036" style="position:absolute;margin-left:24.6pt;margin-top:2.9pt;width:15.1pt;height:13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">
                      <v:textbox>
                        <w:txbxContent>
                          <w:p w:rsidR="005E6018" w:rsidRDefault="005E6018" w:rsidP="00F558D9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F558D9" w:rsidRPr="00182BCC" w14:paraId="51C63CEF" w14:textId="77777777" w:rsidTr="00DB4F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3A0EF95C" w14:textId="77777777" w:rsidR="00F558D9" w:rsidRPr="00AD4C14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AD4C14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Ingreso éxito al sistema activándose los privilegios de dicho usuario.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6B811317" w14:textId="77777777" w:rsidR="00F558D9" w:rsidRPr="00AD4C14" w:rsidRDefault="00F558D9" w:rsidP="002D39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Errores:</w:t>
            </w:r>
          </w:p>
        </w:tc>
      </w:tr>
      <w:tr w:rsidR="00F558D9" w:rsidRPr="005C0F79" w14:paraId="0A514ECB" w14:textId="77777777" w:rsidTr="00DB4F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3D1C8619" w14:textId="77777777" w:rsidR="00F558D9" w:rsidRPr="00AD4C14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Recomendación u observación:</w:t>
            </w:r>
          </w:p>
        </w:tc>
      </w:tr>
    </w:tbl>
    <w:p w14:paraId="6C486FD3" w14:textId="77777777" w:rsidR="003357D2" w:rsidRDefault="003357D2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7112C169" w14:textId="77777777" w:rsidR="00522D75" w:rsidRDefault="00522D75" w:rsidP="004D0EA1">
      <w:pPr>
        <w:pStyle w:val="Prrafodelista"/>
        <w:numPr>
          <w:ilvl w:val="0"/>
          <w:numId w:val="33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5" w:name="_Toc332668643"/>
      <w:r w:rsidRPr="004D0EA1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 xml:space="preserve">Reporte de pruebas de integración </w:t>
      </w:r>
      <w:r w:rsidR="004D0EA1" w:rsidRPr="004D0EA1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>segundo</w:t>
      </w:r>
      <w:r w:rsidRPr="004D0EA1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 xml:space="preserve"> incremento</w:t>
      </w:r>
      <w:bookmarkEnd w:id="5"/>
    </w:p>
    <w:p w14:paraId="7792C869" w14:textId="77777777" w:rsidR="002D397A" w:rsidRDefault="002D397A" w:rsidP="002D397A">
      <w:pPr>
        <w:pStyle w:val="Prrafodelista"/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551F5A4E" w14:textId="77777777" w:rsidR="00C63262" w:rsidRPr="002D397A" w:rsidRDefault="00C82CBB" w:rsidP="00C63262">
      <w:pPr>
        <w:pStyle w:val="Prrafodelista"/>
        <w:numPr>
          <w:ilvl w:val="1"/>
          <w:numId w:val="33"/>
        </w:numPr>
        <w:outlineLvl w:val="0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  <w:bookmarkStart w:id="6" w:name="_Toc332668644"/>
      <w:r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>Pruebas del mó</w:t>
      </w:r>
      <w:r w:rsidR="00AB25F7"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 xml:space="preserve">dulo </w:t>
      </w:r>
      <w:r w:rsidR="00C63262"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>Actividad</w:t>
      </w:r>
      <w:bookmarkEnd w:id="6"/>
    </w:p>
    <w:p w14:paraId="2ED84D69" w14:textId="77777777" w:rsidR="00C63262" w:rsidRDefault="00C63262" w:rsidP="00C63262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917"/>
        <w:gridCol w:w="2917"/>
        <w:gridCol w:w="1756"/>
        <w:gridCol w:w="1464"/>
      </w:tblGrid>
      <w:tr w:rsidR="00C82CBB" w:rsidRPr="005C0F79" w14:paraId="5B109F1D" w14:textId="77777777" w:rsidTr="005E60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B1E7E46" w14:textId="77777777" w:rsidR="00C82CBB" w:rsidRPr="000F6ADC" w:rsidRDefault="00C82CBB" w:rsidP="005E6018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>Ingreso exitoso de Actividades</w:t>
            </w:r>
          </w:p>
        </w:tc>
        <w:tc>
          <w:tcPr>
            <w:tcW w:w="3111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BDF2810" w14:textId="71329F8E" w:rsidR="00C82CBB" w:rsidRPr="000F6ADC" w:rsidRDefault="00C82CBB" w:rsidP="005E60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Id. Prueba: 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 w:rsidR="00E92A75">
              <w:rPr>
                <w:rFonts w:ascii="Arial Black" w:hAnsi="Arial Black" w:cs="Tahoma"/>
                <w:sz w:val="24"/>
              </w:rPr>
              <w:t>USR-001</w:t>
            </w:r>
          </w:p>
        </w:tc>
      </w:tr>
      <w:tr w:rsidR="00C82CBB" w:rsidRPr="005C0F79" w14:paraId="6732D325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  <w:shd w:val="clear" w:color="auto" w:fill="EAF1DD" w:themeFill="accent3" w:themeFillTint="33"/>
          </w:tcPr>
          <w:p w14:paraId="27B5094F" w14:textId="77777777" w:rsidR="00C82CBB" w:rsidRPr="000F6ADC" w:rsidRDefault="00C82CBB" w:rsidP="005E6018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Pr="000F6ADC">
              <w:rPr>
                <w:rFonts w:ascii="Arial" w:eastAsiaTheme="majorEastAsia" w:hAnsi="Arial" w:cs="Arial"/>
                <w:b w:val="0"/>
                <w:bCs w:val="0"/>
              </w:rPr>
              <w:t>Actividad</w:t>
            </w:r>
          </w:p>
        </w:tc>
      </w:tr>
      <w:tr w:rsidR="00C82CBB" w:rsidRPr="005C0F79" w14:paraId="18EA0A3A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3" w:type="dxa"/>
            <w:gridSpan w:val="2"/>
            <w:tcBorders>
              <w:right w:val="none" w:sz="0" w:space="0" w:color="auto"/>
            </w:tcBorders>
          </w:tcPr>
          <w:p w14:paraId="23DB1C2B" w14:textId="77777777" w:rsidR="00C82CBB" w:rsidRPr="000F6ADC" w:rsidRDefault="00C82CBB" w:rsidP="005E6018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lastRenderedPageBreak/>
              <w:t xml:space="preserve">Responsable prueba: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Vanessa Robles</w:t>
            </w:r>
          </w:p>
        </w:tc>
        <w:tc>
          <w:tcPr>
            <w:tcW w:w="3111" w:type="dxa"/>
            <w:gridSpan w:val="2"/>
            <w:tcBorders>
              <w:left w:val="none" w:sz="0" w:space="0" w:color="auto"/>
            </w:tcBorders>
          </w:tcPr>
          <w:p w14:paraId="27D45C6A" w14:textId="77777777" w:rsidR="00C82CBB" w:rsidRPr="000F6ADC" w:rsidRDefault="00C82CBB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>Fecha:</w:t>
            </w:r>
            <w:r>
              <w:rPr>
                <w:rFonts w:ascii="Arial" w:eastAsiaTheme="majorEastAsia" w:hAnsi="Arial" w:cs="Arial"/>
                <w:bCs/>
              </w:rPr>
              <w:t>28/06/2012</w:t>
            </w:r>
          </w:p>
        </w:tc>
      </w:tr>
      <w:tr w:rsidR="00C82CBB" w:rsidRPr="005C0F79" w14:paraId="54C8DC2C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1" w:type="dxa"/>
            <w:tcBorders>
              <w:right w:val="none" w:sz="0" w:space="0" w:color="auto"/>
            </w:tcBorders>
          </w:tcPr>
          <w:p w14:paraId="659723FE" w14:textId="77777777" w:rsidR="00C82CBB" w:rsidRPr="000F6ADC" w:rsidRDefault="00C82CBB" w:rsidP="005E6018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Hora inicio: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19h50</w:t>
            </w:r>
          </w:p>
        </w:tc>
        <w:tc>
          <w:tcPr>
            <w:tcW w:w="2972" w:type="dxa"/>
            <w:tcBorders>
              <w:left w:val="none" w:sz="0" w:space="0" w:color="auto"/>
              <w:right w:val="none" w:sz="0" w:space="0" w:color="auto"/>
            </w:tcBorders>
          </w:tcPr>
          <w:p w14:paraId="724CA7B4" w14:textId="77777777" w:rsidR="00C82CBB" w:rsidRPr="00571EA1" w:rsidRDefault="00C82CBB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 xml:space="preserve">Hora fin: </w:t>
            </w:r>
            <w:r>
              <w:rPr>
                <w:rFonts w:ascii="Arial" w:eastAsiaTheme="majorEastAsia" w:hAnsi="Arial" w:cs="Arial"/>
                <w:bCs/>
              </w:rPr>
              <w:t>19h55</w:t>
            </w:r>
          </w:p>
        </w:tc>
        <w:tc>
          <w:tcPr>
            <w:tcW w:w="3111" w:type="dxa"/>
            <w:gridSpan w:val="2"/>
            <w:tcBorders>
              <w:left w:val="none" w:sz="0" w:space="0" w:color="auto"/>
            </w:tcBorders>
          </w:tcPr>
          <w:p w14:paraId="01CA9BD5" w14:textId="77777777" w:rsidR="00C82CBB" w:rsidRPr="000F6ADC" w:rsidRDefault="00C82CBB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Pr="009F48FA">
              <w:rPr>
                <w:rFonts w:ascii="Arial" w:eastAsiaTheme="majorEastAsia" w:hAnsi="Arial" w:cs="Arial"/>
                <w:bCs/>
              </w:rPr>
              <w:t>Caja negra</w:t>
            </w:r>
          </w:p>
        </w:tc>
      </w:tr>
      <w:tr w:rsidR="00C82CBB" w:rsidRPr="00182BCC" w14:paraId="40868152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38B35AC1" w14:textId="77777777" w:rsidR="00C82CBB" w:rsidRPr="000F6ADC" w:rsidRDefault="00C82CBB" w:rsidP="005E6018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53AD75A1" w14:textId="77777777" w:rsidR="00C82CBB" w:rsidRPr="000F6ADC" w:rsidRDefault="00C82CBB" w:rsidP="005E6018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 w:rsidRPr="000F6ADC">
              <w:rPr>
                <w:rFonts w:ascii="Arial" w:eastAsiaTheme="majorEastAsia" w:hAnsi="Arial" w:cs="Arial"/>
                <w:b w:val="0"/>
              </w:rPr>
              <w:t>Se ha ingresado al sistema.</w:t>
            </w:r>
          </w:p>
        </w:tc>
      </w:tr>
      <w:tr w:rsidR="00C82CBB" w:rsidRPr="00591718" w14:paraId="74BA5C50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031C0CD8" w14:textId="77777777" w:rsidR="00C82CBB" w:rsidRPr="000F6ADC" w:rsidRDefault="00C82CBB" w:rsidP="005E6018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66257D14" w14:textId="77777777" w:rsidR="00C82CBB" w:rsidRDefault="00C82CBB" w:rsidP="005E6018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Lección</w:t>
            </w:r>
          </w:p>
          <w:p w14:paraId="473C5477" w14:textId="77777777" w:rsidR="00C82CBB" w:rsidRDefault="00C82CBB" w:rsidP="005E6018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Capitulo</w:t>
            </w:r>
            <w:r w:rsidR="00602460">
              <w:rPr>
                <w:rFonts w:ascii="Arial" w:eastAsiaTheme="majorEastAsia" w:hAnsi="Arial" w:cs="Arial"/>
                <w:b w:val="0"/>
              </w:rPr>
              <w:t xml:space="preserve"> seis</w:t>
            </w:r>
          </w:p>
          <w:p w14:paraId="70812ECC" w14:textId="77777777" w:rsidR="00C82CBB" w:rsidRDefault="00C82CBB" w:rsidP="005E6018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 w:rsidRPr="006614C6">
              <w:rPr>
                <w:rFonts w:ascii="Arial" w:eastAsiaTheme="majorEastAsia" w:hAnsi="Arial" w:cs="Arial"/>
                <w:b w:val="0"/>
              </w:rPr>
              <w:t>01/08/2012</w:t>
            </w:r>
          </w:p>
          <w:p w14:paraId="26ED3296" w14:textId="77777777" w:rsidR="00C82CBB" w:rsidRPr="006614C6" w:rsidRDefault="00C82CBB" w:rsidP="005E6018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10</w:t>
            </w:r>
          </w:p>
        </w:tc>
      </w:tr>
      <w:tr w:rsidR="00C82CBB" w:rsidRPr="005C0F79" w14:paraId="33BC478A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2C744F44" w14:textId="77777777" w:rsidR="00C82CBB" w:rsidRPr="000F6ADC" w:rsidRDefault="00C82CBB" w:rsidP="005E6018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>Descripción de pasos:</w:t>
            </w:r>
          </w:p>
          <w:p w14:paraId="0511B441" w14:textId="77777777" w:rsidR="00C82CBB" w:rsidRDefault="00C82CBB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Se hace clic en la pestaña “Actividad”.</w:t>
            </w:r>
          </w:p>
          <w:p w14:paraId="133CDF35" w14:textId="75E325CB" w:rsidR="00C82CBB" w:rsidRDefault="00136601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Hacer clic</w:t>
            </w:r>
            <w:r w:rsidR="00C82CBB">
              <w:rPr>
                <w:rFonts w:ascii="Arial" w:hAnsi="Arial" w:cs="Arial"/>
                <w:b w:val="0"/>
                <w:lang w:eastAsia="es-EC"/>
              </w:rPr>
              <w:t xml:space="preserve"> en el botón “Nueva Actividad”.</w:t>
            </w:r>
          </w:p>
          <w:p w14:paraId="214BB392" w14:textId="77777777" w:rsidR="00C82CBB" w:rsidRDefault="00C82CBB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Se elige el tipo de actividad.</w:t>
            </w:r>
          </w:p>
          <w:p w14:paraId="7034AE2B" w14:textId="77777777" w:rsidR="00C82CBB" w:rsidRDefault="00C82CBB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Se ingresa la descripción de la actividad, fecha de entrega y nota.</w:t>
            </w:r>
          </w:p>
          <w:p w14:paraId="300AA86D" w14:textId="262DC845" w:rsidR="00602460" w:rsidRDefault="00602460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Hacer clic en el botón “Crear”</w:t>
            </w:r>
          </w:p>
          <w:p w14:paraId="23EC1A5E" w14:textId="77777777" w:rsidR="00602460" w:rsidRPr="000F6ADC" w:rsidRDefault="00602460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La información se graba en la base de datos.</w:t>
            </w:r>
          </w:p>
        </w:tc>
      </w:tr>
      <w:tr w:rsidR="00C82CBB" w:rsidRPr="005C0F79" w14:paraId="15AA3382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3" w:type="dxa"/>
            <w:gridSpan w:val="2"/>
            <w:tcBorders>
              <w:right w:val="none" w:sz="0" w:space="0" w:color="auto"/>
            </w:tcBorders>
          </w:tcPr>
          <w:p w14:paraId="5911463C" w14:textId="77777777" w:rsidR="00C82CBB" w:rsidRDefault="00C82CBB" w:rsidP="005E6018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</w:p>
          <w:p w14:paraId="06C0421E" w14:textId="77777777" w:rsidR="00C82CBB" w:rsidRPr="00962710" w:rsidRDefault="00C82CBB" w:rsidP="005E6018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962710">
              <w:rPr>
                <w:rFonts w:ascii="Arial" w:eastAsiaTheme="majorEastAsia" w:hAnsi="Arial" w:cs="Arial"/>
                <w:b w:val="0"/>
                <w:bCs w:val="0"/>
              </w:rPr>
              <w:t>Detalle de actividades creadas y se guardan los datos en la base.</w:t>
            </w:r>
          </w:p>
        </w:tc>
        <w:tc>
          <w:tcPr>
            <w:tcW w:w="1623" w:type="dxa"/>
            <w:tcBorders>
              <w:left w:val="none" w:sz="0" w:space="0" w:color="auto"/>
              <w:right w:val="none" w:sz="0" w:space="0" w:color="auto"/>
            </w:tcBorders>
          </w:tcPr>
          <w:p w14:paraId="18B535F8" w14:textId="77777777" w:rsidR="00C82CBB" w:rsidRPr="000F6ADC" w:rsidRDefault="00C82CBB" w:rsidP="005E60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>Cumplimiento: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</w:p>
        </w:tc>
        <w:tc>
          <w:tcPr>
            <w:tcW w:w="1488" w:type="dxa"/>
            <w:tcBorders>
              <w:left w:val="none" w:sz="0" w:space="0" w:color="auto"/>
            </w:tcBorders>
          </w:tcPr>
          <w:p w14:paraId="7AE41FFD" w14:textId="77777777" w:rsidR="00C82CBB" w:rsidRPr="000F6ADC" w:rsidRDefault="006024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59616" behindDoc="0" locked="0" layoutInCell="1" allowOverlap="1" wp14:anchorId="14F5D47A" wp14:editId="35E4F7A1">
                      <wp:simplePos x="0" y="0"/>
                      <wp:positionH relativeFrom="column">
                        <wp:posOffset>300990</wp:posOffset>
                      </wp:positionH>
                      <wp:positionV relativeFrom="paragraph">
                        <wp:posOffset>27940</wp:posOffset>
                      </wp:positionV>
                      <wp:extent cx="201295" cy="166370"/>
                      <wp:effectExtent l="0" t="0" r="27305" b="24130"/>
                      <wp:wrapNone/>
                      <wp:docPr id="48" name="48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1295" cy="166370"/>
                                <a:chOff x="0" y="0"/>
                                <a:chExt cx="201709" cy="166370"/>
                              </a:xfrm>
                            </wpg:grpSpPr>
                            <wps:wsp>
                              <wps:cNvPr id="49" name="49 Conector recto"/>
                              <wps:cNvCnPr/>
                              <wps:spPr>
                                <a:xfrm>
                                  <a:off x="19878" y="0"/>
                                  <a:ext cx="171892" cy="166370"/>
                                </a:xfrm>
                                <a:prstGeom prst="line">
                                  <a:avLst/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" name="50 Conector recto"/>
                              <wps:cNvCnPr/>
                              <wps:spPr>
                                <a:xfrm flipH="1">
                                  <a:off x="0" y="0"/>
                                  <a:ext cx="201709" cy="16637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group id="48 Grupo" o:spid="_x0000_s1026" style="position:absolute;margin-left:23.7pt;margin-top:2.2pt;width:15.85pt;height:13.1pt;z-index:251759616" coordsize="201709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">
                      <v:line id="49 Conector recto" o:spid="_x0000_s1027" style="position:absolute;visibility:visible;mso-wrap-style:square" from="19878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0L/MIAAADbAAAADwAAAGRycy9kb3ducmV2LnhtbESPT2sCMRTE7wW/Q3hCbzWrtaKrUUQs&#10;lnry3/2xee4ubl7WJNX47U2h0OMwM79hZotoGnEj52vLCvq9DARxYXXNpYLj4fNtDMIHZI2NZVLw&#10;IA+Leedlhrm2d97RbR9KkSDsc1RQhdDmUvqiIoO+Z1vi5J2tMxiSdKXUDu8Jbho5yLKRNFhzWqiw&#10;pVVFxWX/YxKlf7oaublM8PTttm79Poof8arUazcupyACxfAf/mt/aQXDCfx+ST9Az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I0L/MIAAADbAAAADwAAAAAAAAAAAAAA&#10;AAChAgAAZHJzL2Rvd25yZXYueG1sUEsFBgAAAAAEAAQA+QAAAJADAAAAAA==&#10;" strokecolor="black [3040]"/>
                      <v:line id="50 Conector recto" o:spid="_x0000_s1028" style="position:absolute;flip:x;visibility:visible;mso-wrap-style:square" from="0,0" to="201709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YeCcEAAADbAAAADwAAAGRycy9kb3ducmV2LnhtbERP3WrCMBS+H+wdwhl4N9MNK9oZxRWE&#10;sZsy9QEOzVlT1pzUJNbap18uBrv8+P43u9F2YiAfWscKXuYZCOLa6ZYbBefT4XkFIkRkjZ1jUnCn&#10;ALvt48MGC+1u/EXDMTYihXAoUIGJsS+kDLUhi2HueuLEfTtvMSboG6k93lK47eRrli2lxZZTg8Ge&#10;SkP1z/FqFXRTPE/r99JM2WVx11W1dD7/VGr2NO7fQEQa47/4z/2hFeRpffqSfoDc/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Vh4JwQAAANsAAAAPAAAAAAAAAAAAAAAA&#10;AKECAABkcnMvZG93bnJldi54bWxQSwUGAAAAAAQABAD5AAAAjwMAAAAA&#10;" strokecolor="black [3213]"/>
                    </v:group>
                  </w:pict>
                </mc:Fallback>
              </mc:AlternateContent>
            </w:r>
            <w:r w:rsidR="00C82CBB" w:rsidRPr="000F6ADC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2BFCB4E1" wp14:editId="18B3E9F7">
                      <wp:simplePos x="0" y="0"/>
                      <wp:positionH relativeFrom="column">
                        <wp:posOffset>312172</wp:posOffset>
                      </wp:positionH>
                      <wp:positionV relativeFrom="paragraph">
                        <wp:posOffset>5494</wp:posOffset>
                      </wp:positionV>
                      <wp:extent cx="191770" cy="248478"/>
                      <wp:effectExtent l="0" t="0" r="17780" b="18415"/>
                      <wp:wrapNone/>
                      <wp:docPr id="47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24847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E98207" w14:textId="77777777" w:rsidR="00E92A75" w:rsidRDefault="00E92A75" w:rsidP="00C82CBB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_x0000_s1039" style="position:absolute;margin-left:24.6pt;margin-top:.45pt;width:15.1pt;height:19.5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">
                      <v:textbox>
                        <w:txbxContent>
                          <w:p w:rsidR="005E6018" w:rsidRDefault="005E6018" w:rsidP="00C82CBB"/>
                        </w:txbxContent>
                      </v:textbox>
                    </v:rect>
                  </w:pict>
                </mc:Fallback>
              </mc:AlternateContent>
            </w:r>
            <w:r w:rsidR="00C82CBB" w:rsidRPr="000F6ADC">
              <w:rPr>
                <w:rFonts w:ascii="Arial" w:eastAsiaTheme="majorEastAsia" w:hAnsi="Arial" w:cs="Arial"/>
                <w:bCs/>
              </w:rPr>
              <w:t>SI</w:t>
            </w:r>
            <w:r w:rsidR="00C82CBB" w:rsidRPr="000F6ADC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CAC3642" w14:textId="77777777" w:rsidR="00C82CBB" w:rsidRPr="000F6ADC" w:rsidRDefault="00C82CBB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0F6ADC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4923747C" wp14:editId="70388506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51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44FBBC7" w14:textId="77777777" w:rsidR="00E92A75" w:rsidRDefault="00E92A75" w:rsidP="00C82CBB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_x0000_s1040" style="position:absolute;margin-left:24.6pt;margin-top:2.9pt;width:15.1pt;height:13.1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">
                      <v:textbox>
                        <w:txbxContent>
                          <w:p w:rsidR="005E6018" w:rsidRDefault="005E6018" w:rsidP="00C82CBB"/>
                        </w:txbxContent>
                      </v:textbox>
                    </v:rect>
                  </w:pict>
                </mc:Fallback>
              </mc:AlternateContent>
            </w:r>
            <w:r w:rsidRPr="000F6ADC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C82CBB" w:rsidRPr="00182BCC" w14:paraId="67F5BEF4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3" w:type="dxa"/>
            <w:gridSpan w:val="2"/>
            <w:tcBorders>
              <w:right w:val="none" w:sz="0" w:space="0" w:color="auto"/>
            </w:tcBorders>
          </w:tcPr>
          <w:p w14:paraId="3D86B82D" w14:textId="77777777" w:rsidR="00C82CBB" w:rsidRDefault="00C82CBB" w:rsidP="005E6018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0F6ADC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</w:p>
          <w:p w14:paraId="745467CB" w14:textId="77777777" w:rsidR="00C82CBB" w:rsidRPr="000F6ADC" w:rsidRDefault="00602460" w:rsidP="005E6018">
            <w:pPr>
              <w:rPr>
                <w:rFonts w:ascii="Arial" w:eastAsiaTheme="majorEastAsia" w:hAnsi="Arial" w:cs="Arial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creó correctamente la actividad y se guarda la información en la base.</w:t>
            </w:r>
          </w:p>
        </w:tc>
        <w:tc>
          <w:tcPr>
            <w:tcW w:w="3111" w:type="dxa"/>
            <w:gridSpan w:val="2"/>
            <w:tcBorders>
              <w:left w:val="none" w:sz="0" w:space="0" w:color="auto"/>
            </w:tcBorders>
          </w:tcPr>
          <w:p w14:paraId="651EC198" w14:textId="77777777" w:rsidR="00C82CBB" w:rsidRPr="000F6ADC" w:rsidRDefault="00C82CBB" w:rsidP="0060246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="00602460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C82CBB" w:rsidRPr="005C0F79" w14:paraId="2695D057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59AB9591" w14:textId="77777777" w:rsidR="00C82CBB" w:rsidRPr="000F6ADC" w:rsidRDefault="00C82CBB" w:rsidP="00602460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>Recomendación u observación: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</w:p>
        </w:tc>
      </w:tr>
    </w:tbl>
    <w:p w14:paraId="5C666C53" w14:textId="77777777" w:rsidR="00C82CBB" w:rsidRPr="00602460" w:rsidRDefault="00C82CBB" w:rsidP="00602460">
      <w:p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917"/>
        <w:gridCol w:w="2917"/>
        <w:gridCol w:w="1756"/>
        <w:gridCol w:w="1464"/>
      </w:tblGrid>
      <w:tr w:rsidR="009B5BAB" w:rsidRPr="005C0F79" w14:paraId="1AF53EE1" w14:textId="77777777" w:rsidTr="00E92A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4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96F48D0" w14:textId="77777777" w:rsidR="009B5BAB" w:rsidRPr="000F6ADC" w:rsidRDefault="00602460" w:rsidP="00602460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>
              <w:rPr>
                <w:rFonts w:ascii="Arial Black" w:eastAsiaTheme="majorEastAsia" w:hAnsi="Arial Black" w:cs="Tahoma"/>
                <w:bCs w:val="0"/>
                <w:sz w:val="24"/>
              </w:rPr>
              <w:t>Escenario: Consultar Actividad</w:t>
            </w:r>
          </w:p>
        </w:tc>
        <w:tc>
          <w:tcPr>
            <w:tcW w:w="322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D492AA2" w14:textId="6BE394CE" w:rsidR="009B5BAB" w:rsidRPr="000F6ADC" w:rsidRDefault="009B5BAB" w:rsidP="006024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Id. Prueba: 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>
              <w:rPr>
                <w:rFonts w:ascii="Arial Black" w:hAnsi="Arial Black" w:cs="Tahoma"/>
                <w:sz w:val="24"/>
              </w:rPr>
              <w:t>USR-00</w:t>
            </w:r>
            <w:r w:rsidR="00E92A75">
              <w:rPr>
                <w:rFonts w:ascii="Arial Black" w:hAnsi="Arial Black" w:cs="Tahoma"/>
                <w:sz w:val="24"/>
              </w:rPr>
              <w:t>3</w:t>
            </w:r>
          </w:p>
        </w:tc>
      </w:tr>
      <w:tr w:rsidR="009B5BAB" w:rsidRPr="005C0F79" w14:paraId="59F0FF1C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  <w:shd w:val="clear" w:color="auto" w:fill="EAF1DD" w:themeFill="accent3" w:themeFillTint="33"/>
          </w:tcPr>
          <w:p w14:paraId="4D79EFCA" w14:textId="77777777" w:rsidR="009B5BAB" w:rsidRPr="000F6ADC" w:rsidRDefault="009B5BAB" w:rsidP="005E6018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Pr="000F6ADC">
              <w:rPr>
                <w:rFonts w:ascii="Arial" w:eastAsiaTheme="majorEastAsia" w:hAnsi="Arial" w:cs="Arial"/>
                <w:b w:val="0"/>
                <w:bCs w:val="0"/>
              </w:rPr>
              <w:t>Actividad</w:t>
            </w:r>
          </w:p>
        </w:tc>
      </w:tr>
      <w:tr w:rsidR="009B5BAB" w:rsidRPr="005C0F79" w14:paraId="5D5F6196" w14:textId="77777777" w:rsidTr="00E92A7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4" w:type="dxa"/>
            <w:gridSpan w:val="2"/>
            <w:tcBorders>
              <w:right w:val="none" w:sz="0" w:space="0" w:color="auto"/>
            </w:tcBorders>
          </w:tcPr>
          <w:p w14:paraId="0D77B023" w14:textId="77777777" w:rsidR="009B5BAB" w:rsidRPr="000F6ADC" w:rsidRDefault="009B5BAB" w:rsidP="005E6018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Vanessa Robles</w:t>
            </w:r>
          </w:p>
        </w:tc>
        <w:tc>
          <w:tcPr>
            <w:tcW w:w="3220" w:type="dxa"/>
            <w:gridSpan w:val="2"/>
            <w:tcBorders>
              <w:left w:val="none" w:sz="0" w:space="0" w:color="auto"/>
            </w:tcBorders>
          </w:tcPr>
          <w:p w14:paraId="43ACF5D2" w14:textId="77777777" w:rsidR="009B5BAB" w:rsidRPr="000F6ADC" w:rsidRDefault="009B5BAB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>Fecha:</w:t>
            </w:r>
            <w:r>
              <w:rPr>
                <w:rFonts w:ascii="Arial" w:eastAsiaTheme="majorEastAsia" w:hAnsi="Arial" w:cs="Arial"/>
                <w:bCs/>
              </w:rPr>
              <w:t>28/06/2012</w:t>
            </w:r>
          </w:p>
        </w:tc>
      </w:tr>
      <w:tr w:rsidR="009B5BAB" w:rsidRPr="005C0F79" w14:paraId="417BD1DB" w14:textId="77777777" w:rsidTr="00E92A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7" w:type="dxa"/>
            <w:tcBorders>
              <w:right w:val="none" w:sz="0" w:space="0" w:color="auto"/>
            </w:tcBorders>
          </w:tcPr>
          <w:p w14:paraId="2F2FB1B4" w14:textId="77777777" w:rsidR="009B5BAB" w:rsidRPr="000F6ADC" w:rsidRDefault="009B5BAB" w:rsidP="00602460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Hora inicio: </w:t>
            </w:r>
            <w:r w:rsidR="00602460">
              <w:rPr>
                <w:rFonts w:ascii="Arial" w:eastAsiaTheme="majorEastAsia" w:hAnsi="Arial" w:cs="Arial"/>
                <w:b w:val="0"/>
                <w:bCs w:val="0"/>
              </w:rPr>
              <w:t>20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h50</w:t>
            </w:r>
          </w:p>
        </w:tc>
        <w:tc>
          <w:tcPr>
            <w:tcW w:w="2917" w:type="dxa"/>
            <w:tcBorders>
              <w:left w:val="none" w:sz="0" w:space="0" w:color="auto"/>
              <w:right w:val="none" w:sz="0" w:space="0" w:color="auto"/>
            </w:tcBorders>
          </w:tcPr>
          <w:p w14:paraId="53C103AE" w14:textId="77777777" w:rsidR="009B5BAB" w:rsidRPr="00571EA1" w:rsidRDefault="009B5BAB" w:rsidP="006024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 xml:space="preserve">Hora fin: </w:t>
            </w:r>
            <w:r w:rsidR="00602460">
              <w:rPr>
                <w:rFonts w:ascii="Arial" w:eastAsiaTheme="majorEastAsia" w:hAnsi="Arial" w:cs="Arial"/>
                <w:bCs/>
              </w:rPr>
              <w:t>21h00</w:t>
            </w:r>
          </w:p>
        </w:tc>
        <w:tc>
          <w:tcPr>
            <w:tcW w:w="3220" w:type="dxa"/>
            <w:gridSpan w:val="2"/>
            <w:tcBorders>
              <w:left w:val="none" w:sz="0" w:space="0" w:color="auto"/>
            </w:tcBorders>
          </w:tcPr>
          <w:p w14:paraId="2EB71A61" w14:textId="77777777" w:rsidR="009B5BAB" w:rsidRPr="000F6ADC" w:rsidRDefault="009B5BAB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Pr="009F48FA">
              <w:rPr>
                <w:rFonts w:ascii="Arial" w:eastAsiaTheme="majorEastAsia" w:hAnsi="Arial" w:cs="Arial"/>
                <w:bCs/>
              </w:rPr>
              <w:t>Caja negra</w:t>
            </w:r>
          </w:p>
        </w:tc>
      </w:tr>
      <w:tr w:rsidR="009B5BAB" w:rsidRPr="00182BCC" w14:paraId="5DBA8C45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462E9780" w14:textId="77777777" w:rsidR="009B5BAB" w:rsidRPr="000F6ADC" w:rsidRDefault="009B5BAB" w:rsidP="005E6018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0476D448" w14:textId="77777777" w:rsidR="009B5BAB" w:rsidRPr="000F6ADC" w:rsidRDefault="009B5BAB" w:rsidP="005E6018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 w:rsidRPr="000F6ADC">
              <w:rPr>
                <w:rFonts w:ascii="Arial" w:eastAsiaTheme="majorEastAsia" w:hAnsi="Arial" w:cs="Arial"/>
                <w:b w:val="0"/>
              </w:rPr>
              <w:t>Se ha ingresado al sistema.</w:t>
            </w:r>
          </w:p>
        </w:tc>
      </w:tr>
      <w:tr w:rsidR="009B5BAB" w:rsidRPr="00591718" w14:paraId="24F2D08F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58A42328" w14:textId="77777777" w:rsidR="009B5BAB" w:rsidRPr="000F6ADC" w:rsidRDefault="009B5BAB" w:rsidP="005E6018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2BE5AB8B" w14:textId="77777777" w:rsidR="009B5BAB" w:rsidRPr="006614C6" w:rsidRDefault="009B5BAB" w:rsidP="00602460">
            <w:pPr>
              <w:pStyle w:val="Prrafodelista"/>
              <w:rPr>
                <w:rFonts w:ascii="Arial" w:eastAsiaTheme="majorEastAsia" w:hAnsi="Arial" w:cs="Arial"/>
                <w:b w:val="0"/>
              </w:rPr>
            </w:pPr>
          </w:p>
        </w:tc>
      </w:tr>
      <w:tr w:rsidR="009B5BAB" w:rsidRPr="005C0F79" w14:paraId="7242788B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1237C85B" w14:textId="77777777" w:rsidR="009B5BAB" w:rsidRPr="000F6ADC" w:rsidRDefault="009B5BAB" w:rsidP="005E6018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>Descripción de pasos:</w:t>
            </w:r>
          </w:p>
          <w:p w14:paraId="010E0CB3" w14:textId="77777777" w:rsidR="009B5BAB" w:rsidRDefault="009B5BAB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Se hace clic en la pestaña “Actividad”.</w:t>
            </w:r>
          </w:p>
          <w:p w14:paraId="1309E700" w14:textId="77777777" w:rsidR="00602460" w:rsidRDefault="00602460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Se elige la materia.</w:t>
            </w:r>
          </w:p>
          <w:p w14:paraId="7DEFB8C6" w14:textId="77777777" w:rsidR="00602460" w:rsidRDefault="00602460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Se elige el paralelo.</w:t>
            </w:r>
          </w:p>
          <w:p w14:paraId="70907E19" w14:textId="77777777" w:rsidR="009B5BAB" w:rsidRPr="00602460" w:rsidRDefault="00602460" w:rsidP="00602460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lastRenderedPageBreak/>
              <w:t>Se presenta la lista de las actividades asignadas a una materia y paralelo elegido.</w:t>
            </w:r>
          </w:p>
        </w:tc>
      </w:tr>
      <w:tr w:rsidR="009B5BAB" w:rsidRPr="005C0F79" w14:paraId="62162C98" w14:textId="77777777" w:rsidTr="00E92A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4" w:type="dxa"/>
            <w:gridSpan w:val="2"/>
            <w:tcBorders>
              <w:right w:val="none" w:sz="0" w:space="0" w:color="auto"/>
            </w:tcBorders>
          </w:tcPr>
          <w:p w14:paraId="7B176940" w14:textId="77777777" w:rsidR="009B5BAB" w:rsidRDefault="009B5BAB" w:rsidP="005E6018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lastRenderedPageBreak/>
              <w:t xml:space="preserve">Resultado esperado: </w:t>
            </w:r>
          </w:p>
          <w:p w14:paraId="4C2DA6B9" w14:textId="77777777" w:rsidR="009B5BAB" w:rsidRPr="00962710" w:rsidRDefault="00602460" w:rsidP="005E6018">
            <w:p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presenta la información de las actividades asignadas a una materia y paralelo elegido.</w:t>
            </w:r>
          </w:p>
        </w:tc>
        <w:tc>
          <w:tcPr>
            <w:tcW w:w="1756" w:type="dxa"/>
            <w:tcBorders>
              <w:left w:val="none" w:sz="0" w:space="0" w:color="auto"/>
              <w:right w:val="none" w:sz="0" w:space="0" w:color="auto"/>
            </w:tcBorders>
          </w:tcPr>
          <w:p w14:paraId="0E61E565" w14:textId="77777777" w:rsidR="009B5BAB" w:rsidRPr="000F6ADC" w:rsidRDefault="009B5BAB" w:rsidP="005E60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>Cumplimiento: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</w:p>
        </w:tc>
        <w:tc>
          <w:tcPr>
            <w:tcW w:w="1464" w:type="dxa"/>
            <w:tcBorders>
              <w:left w:val="none" w:sz="0" w:space="0" w:color="auto"/>
            </w:tcBorders>
          </w:tcPr>
          <w:p w14:paraId="5CAA1387" w14:textId="77777777" w:rsidR="009B5BAB" w:rsidRPr="000F6ADC" w:rsidRDefault="006024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55520" behindDoc="0" locked="0" layoutInCell="1" allowOverlap="1" wp14:anchorId="5A7A933C" wp14:editId="2B6F3C9D">
                      <wp:simplePos x="0" y="0"/>
                      <wp:positionH relativeFrom="column">
                        <wp:posOffset>300990</wp:posOffset>
                      </wp:positionH>
                      <wp:positionV relativeFrom="paragraph">
                        <wp:posOffset>37217</wp:posOffset>
                      </wp:positionV>
                      <wp:extent cx="201295" cy="166370"/>
                      <wp:effectExtent l="0" t="0" r="27305" b="24130"/>
                      <wp:wrapNone/>
                      <wp:docPr id="38" name="38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1295" cy="166370"/>
                                <a:chOff x="0" y="0"/>
                                <a:chExt cx="201709" cy="166370"/>
                              </a:xfrm>
                            </wpg:grpSpPr>
                            <wps:wsp>
                              <wps:cNvPr id="39" name="39 Conector recto"/>
                              <wps:cNvCnPr/>
                              <wps:spPr>
                                <a:xfrm>
                                  <a:off x="19878" y="0"/>
                                  <a:ext cx="171892" cy="166370"/>
                                </a:xfrm>
                                <a:prstGeom prst="line">
                                  <a:avLst/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0" name="40 Conector recto"/>
                              <wps:cNvCnPr/>
                              <wps:spPr>
                                <a:xfrm flipH="1">
                                  <a:off x="0" y="0"/>
                                  <a:ext cx="201709" cy="16637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group id="38 Grupo" o:spid="_x0000_s1026" style="position:absolute;margin-left:23.7pt;margin-top:2.95pt;width:15.85pt;height:13.1pt;z-index:251755520" coordsize="201709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">
                      <v:line id="39 Conector recto" o:spid="_x0000_s1027" style="position:absolute;visibility:visible;mso-wrap-style:square" from="19878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t4gcMAAADbAAAADwAAAGRycy9kb3ducmV2LnhtbESPQWsCMRSE74X+h/AEb5q1i1JXo5RS&#10;qdSTW70/Ns/dxc3LbpJq+u+bQqHHYWa+YdbbaDpxI+dbywpm0wwEcWV1y7WC0+du8gzCB2SNnWVS&#10;8E0etpvHhzUW2t75SLcy1CJB2BeooAmhL6T0VUMG/dT2xMm7WGcwJOlqqR3eE9x08inLFtJgy2mh&#10;wZ5eG6qu5ZdJlNl5MPL9usTzhzu4t3wR53FQajyKLysQgWL4D/+191pBvoTfL+kHyM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iLeIHDAAAA2wAAAA8AAAAAAAAAAAAA&#10;AAAAoQIAAGRycy9kb3ducmV2LnhtbFBLBQYAAAAABAAEAPkAAACRAwAAAAA=&#10;" strokecolor="black [3040]"/>
                      <v:line id="40 Conector recto" o:spid="_x0000_s1028" style="position:absolute;flip:x;visibility:visible;mso-wrap-style:square" from="0,0" to="201709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+I1MAAAADbAAAADwAAAGRycy9kb3ducmV2LnhtbERPy4rCMBTdC/MP4Q6401RRmalGGYUB&#10;cSM+PuDSXJtic9NJMlr79WYhuDyc92LV2lrcyIfKsYLRMANBXDhdcangfPodfIEIEVlj7ZgUPCjA&#10;avnRW2Cu3Z0PdDvGUqQQDjkqMDE2uZShMGQxDF1DnLiL8xZjgr6U2uM9hdtajrNsJi1WnBoMNrQx&#10;VFyP/1ZB3cVz973emC77mzz0fj9zfrpTqv/Z/sxBRGrjW/xyb7WCSVqfvqQfIJ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6PiNTAAAAA2wAAAA8AAAAAAAAAAAAAAAAA&#10;oQIAAGRycy9kb3ducmV2LnhtbFBLBQYAAAAABAAEAPkAAACOAwAAAAA=&#10;" strokecolor="black [3213]"/>
                    </v:group>
                  </w:pict>
                </mc:Fallback>
              </mc:AlternateContent>
            </w:r>
            <w:r w:rsidR="009B5BAB" w:rsidRPr="000F6ADC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65752860" wp14:editId="5A9AE6CE">
                      <wp:simplePos x="0" y="0"/>
                      <wp:positionH relativeFrom="column">
                        <wp:posOffset>312172</wp:posOffset>
                      </wp:positionH>
                      <wp:positionV relativeFrom="paragraph">
                        <wp:posOffset>5494</wp:posOffset>
                      </wp:positionV>
                      <wp:extent cx="191770" cy="248478"/>
                      <wp:effectExtent l="0" t="0" r="17780" b="18415"/>
                      <wp:wrapNone/>
                      <wp:docPr id="37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24847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F8DF01C" w14:textId="77777777" w:rsidR="00E92A75" w:rsidRDefault="00E92A75" w:rsidP="009B5BAB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_x0000_s1043" style="position:absolute;margin-left:24.6pt;margin-top:.45pt;width:15.1pt;height:19.5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">
                      <v:textbox>
                        <w:txbxContent>
                          <w:p w:rsidR="005E6018" w:rsidRDefault="005E6018" w:rsidP="009B5BAB"/>
                        </w:txbxContent>
                      </v:textbox>
                    </v:rect>
                  </w:pict>
                </mc:Fallback>
              </mc:AlternateContent>
            </w:r>
            <w:r w:rsidR="009B5BAB" w:rsidRPr="000F6ADC">
              <w:rPr>
                <w:rFonts w:ascii="Arial" w:eastAsiaTheme="majorEastAsia" w:hAnsi="Arial" w:cs="Arial"/>
                <w:bCs/>
              </w:rPr>
              <w:t>SI</w:t>
            </w:r>
            <w:r w:rsidR="009B5BAB" w:rsidRPr="000F6ADC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03BC18F5" w14:textId="77777777" w:rsidR="009B5BAB" w:rsidRPr="000F6ADC" w:rsidRDefault="009B5BAB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0F6ADC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03955750" wp14:editId="13434FD0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41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BD2AC5D" w14:textId="77777777" w:rsidR="00E92A75" w:rsidRDefault="00E92A75" w:rsidP="009B5BAB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_x0000_s1044" style="position:absolute;margin-left:24.6pt;margin-top:2.9pt;width:15.1pt;height:13.1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">
                      <v:textbox>
                        <w:txbxContent>
                          <w:p w:rsidR="005E6018" w:rsidRDefault="005E6018" w:rsidP="009B5BAB"/>
                        </w:txbxContent>
                      </v:textbox>
                    </v:rect>
                  </w:pict>
                </mc:Fallback>
              </mc:AlternateContent>
            </w:r>
            <w:r w:rsidRPr="000F6ADC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9B5BAB" w:rsidRPr="00182BCC" w14:paraId="2FF78502" w14:textId="77777777" w:rsidTr="00E92A7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4" w:type="dxa"/>
            <w:gridSpan w:val="2"/>
            <w:tcBorders>
              <w:right w:val="none" w:sz="0" w:space="0" w:color="auto"/>
            </w:tcBorders>
          </w:tcPr>
          <w:p w14:paraId="07B9A8E6" w14:textId="77777777" w:rsidR="009B5BAB" w:rsidRDefault="009B5BAB" w:rsidP="005E6018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0F6ADC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</w:p>
          <w:p w14:paraId="789145AF" w14:textId="77777777" w:rsidR="009B5BAB" w:rsidRPr="000F6ADC" w:rsidRDefault="00602460" w:rsidP="005E6018">
            <w:pPr>
              <w:rPr>
                <w:rFonts w:ascii="Arial" w:eastAsiaTheme="majorEastAsia" w:hAnsi="Arial" w:cs="Arial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presentó la información de las actividades asignadas a la materia de Lenguaje de Programación del paralelo 1</w:t>
            </w:r>
          </w:p>
        </w:tc>
        <w:tc>
          <w:tcPr>
            <w:tcW w:w="3220" w:type="dxa"/>
            <w:gridSpan w:val="2"/>
            <w:tcBorders>
              <w:left w:val="none" w:sz="0" w:space="0" w:color="auto"/>
            </w:tcBorders>
          </w:tcPr>
          <w:p w14:paraId="782B4B5F" w14:textId="77777777" w:rsidR="009B5BAB" w:rsidRPr="000F6ADC" w:rsidRDefault="009B5BAB" w:rsidP="0060246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="00602460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9B5BAB" w:rsidRPr="005C0F79" w14:paraId="0021F4E0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45B65D31" w14:textId="77777777" w:rsidR="009B5BAB" w:rsidRPr="000F6ADC" w:rsidRDefault="009B5BAB" w:rsidP="00602460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>Recomendación u observación: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</w:p>
        </w:tc>
      </w:tr>
    </w:tbl>
    <w:p w14:paraId="31BBE136" w14:textId="77777777" w:rsidR="00C63262" w:rsidRPr="009B5BAB" w:rsidRDefault="00C63262" w:rsidP="00C63262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917"/>
        <w:gridCol w:w="2917"/>
        <w:gridCol w:w="1756"/>
        <w:gridCol w:w="1464"/>
      </w:tblGrid>
      <w:tr w:rsidR="00602460" w:rsidRPr="005C0F79" w14:paraId="678CB9C6" w14:textId="77777777" w:rsidTr="00E92A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4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BE8488E" w14:textId="77777777" w:rsidR="00602460" w:rsidRPr="000F6ADC" w:rsidRDefault="00602460" w:rsidP="00602460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>
              <w:rPr>
                <w:rFonts w:ascii="Arial Black" w:eastAsiaTheme="majorEastAsia" w:hAnsi="Arial Black" w:cs="Tahoma"/>
                <w:bCs w:val="0"/>
                <w:sz w:val="24"/>
              </w:rPr>
              <w:t>Escenario: Eliminar Actividad</w:t>
            </w:r>
          </w:p>
        </w:tc>
        <w:tc>
          <w:tcPr>
            <w:tcW w:w="322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9345423" w14:textId="63ECAAD9" w:rsidR="00602460" w:rsidRPr="000F6ADC" w:rsidRDefault="00602460" w:rsidP="006024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Id. Prueba: 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 w:rsidR="00E92A75">
              <w:rPr>
                <w:rFonts w:ascii="Arial Black" w:hAnsi="Arial Black" w:cs="Tahoma"/>
                <w:sz w:val="24"/>
              </w:rPr>
              <w:t>USR-004</w:t>
            </w:r>
          </w:p>
        </w:tc>
      </w:tr>
      <w:tr w:rsidR="00602460" w:rsidRPr="005C0F79" w14:paraId="060A7F99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  <w:shd w:val="clear" w:color="auto" w:fill="EAF1DD" w:themeFill="accent3" w:themeFillTint="33"/>
          </w:tcPr>
          <w:p w14:paraId="1CBFD2E6" w14:textId="77777777" w:rsidR="00602460" w:rsidRPr="000F6ADC" w:rsidRDefault="006024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Pr="000F6ADC">
              <w:rPr>
                <w:rFonts w:ascii="Arial" w:eastAsiaTheme="majorEastAsia" w:hAnsi="Arial" w:cs="Arial"/>
                <w:b w:val="0"/>
                <w:bCs w:val="0"/>
              </w:rPr>
              <w:t>Actividad</w:t>
            </w:r>
          </w:p>
        </w:tc>
      </w:tr>
      <w:tr w:rsidR="00602460" w:rsidRPr="005C0F79" w14:paraId="466FF159" w14:textId="77777777" w:rsidTr="00E92A7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4" w:type="dxa"/>
            <w:gridSpan w:val="2"/>
            <w:tcBorders>
              <w:right w:val="none" w:sz="0" w:space="0" w:color="auto"/>
            </w:tcBorders>
          </w:tcPr>
          <w:p w14:paraId="5BCDD357" w14:textId="77777777" w:rsidR="00602460" w:rsidRPr="000F6ADC" w:rsidRDefault="006024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Vanessa Robles</w:t>
            </w:r>
          </w:p>
        </w:tc>
        <w:tc>
          <w:tcPr>
            <w:tcW w:w="3220" w:type="dxa"/>
            <w:gridSpan w:val="2"/>
            <w:tcBorders>
              <w:left w:val="none" w:sz="0" w:space="0" w:color="auto"/>
            </w:tcBorders>
          </w:tcPr>
          <w:p w14:paraId="0231AABE" w14:textId="77777777" w:rsidR="00602460" w:rsidRPr="000F6ADC" w:rsidRDefault="00602460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>Fecha:</w:t>
            </w:r>
            <w:r>
              <w:rPr>
                <w:rFonts w:ascii="Arial" w:eastAsiaTheme="majorEastAsia" w:hAnsi="Arial" w:cs="Arial"/>
                <w:bCs/>
              </w:rPr>
              <w:t>28/06/2012</w:t>
            </w:r>
          </w:p>
        </w:tc>
      </w:tr>
      <w:tr w:rsidR="00602460" w:rsidRPr="005C0F79" w14:paraId="74FC79A6" w14:textId="77777777" w:rsidTr="00E92A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7" w:type="dxa"/>
            <w:tcBorders>
              <w:right w:val="none" w:sz="0" w:space="0" w:color="auto"/>
            </w:tcBorders>
          </w:tcPr>
          <w:p w14:paraId="4F8AB142" w14:textId="77777777" w:rsidR="00602460" w:rsidRPr="000F6ADC" w:rsidRDefault="00602460" w:rsidP="00602460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Hora inicio: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21h00</w:t>
            </w:r>
          </w:p>
        </w:tc>
        <w:tc>
          <w:tcPr>
            <w:tcW w:w="2917" w:type="dxa"/>
            <w:tcBorders>
              <w:left w:val="none" w:sz="0" w:space="0" w:color="auto"/>
              <w:right w:val="none" w:sz="0" w:space="0" w:color="auto"/>
            </w:tcBorders>
          </w:tcPr>
          <w:p w14:paraId="16BF1E3A" w14:textId="77777777" w:rsidR="00602460" w:rsidRPr="00571EA1" w:rsidRDefault="00602460" w:rsidP="006024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 xml:space="preserve">Hora fin: </w:t>
            </w:r>
            <w:r>
              <w:rPr>
                <w:rFonts w:ascii="Arial" w:eastAsiaTheme="majorEastAsia" w:hAnsi="Arial" w:cs="Arial"/>
                <w:bCs/>
              </w:rPr>
              <w:t>21h04</w:t>
            </w:r>
          </w:p>
        </w:tc>
        <w:tc>
          <w:tcPr>
            <w:tcW w:w="3220" w:type="dxa"/>
            <w:gridSpan w:val="2"/>
            <w:tcBorders>
              <w:left w:val="none" w:sz="0" w:space="0" w:color="auto"/>
            </w:tcBorders>
          </w:tcPr>
          <w:p w14:paraId="3CF7441A" w14:textId="77777777" w:rsidR="00602460" w:rsidRPr="000F6ADC" w:rsidRDefault="006024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Pr="009F48FA">
              <w:rPr>
                <w:rFonts w:ascii="Arial" w:eastAsiaTheme="majorEastAsia" w:hAnsi="Arial" w:cs="Arial"/>
                <w:bCs/>
              </w:rPr>
              <w:t>Caja negra</w:t>
            </w:r>
          </w:p>
        </w:tc>
      </w:tr>
      <w:tr w:rsidR="00602460" w:rsidRPr="00182BCC" w14:paraId="62B10521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14D3DE34" w14:textId="77777777" w:rsidR="00602460" w:rsidRPr="000F6ADC" w:rsidRDefault="006024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1F001EF9" w14:textId="77777777" w:rsidR="00602460" w:rsidRPr="000F6ADC" w:rsidRDefault="00602460" w:rsidP="005E6018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 w:rsidRPr="000F6ADC">
              <w:rPr>
                <w:rFonts w:ascii="Arial" w:eastAsiaTheme="majorEastAsia" w:hAnsi="Arial" w:cs="Arial"/>
                <w:b w:val="0"/>
              </w:rPr>
              <w:t>Se ha ingresado al sistema.</w:t>
            </w:r>
          </w:p>
        </w:tc>
      </w:tr>
      <w:tr w:rsidR="00602460" w:rsidRPr="00591718" w14:paraId="2B973EE0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3C1EB88D" w14:textId="77777777" w:rsidR="00602460" w:rsidRPr="000F6ADC" w:rsidRDefault="006024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019AD2D7" w14:textId="77777777" w:rsidR="00602460" w:rsidRPr="006614C6" w:rsidRDefault="00602460" w:rsidP="005E6018">
            <w:pPr>
              <w:pStyle w:val="Prrafodelista"/>
              <w:rPr>
                <w:rFonts w:ascii="Arial" w:eastAsiaTheme="majorEastAsia" w:hAnsi="Arial" w:cs="Arial"/>
                <w:b w:val="0"/>
              </w:rPr>
            </w:pPr>
          </w:p>
        </w:tc>
      </w:tr>
      <w:tr w:rsidR="00602460" w:rsidRPr="005C0F79" w14:paraId="17177124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6453D6C3" w14:textId="77777777" w:rsidR="00602460" w:rsidRPr="000F6ADC" w:rsidRDefault="006024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>Descripción de pasos:</w:t>
            </w:r>
          </w:p>
          <w:p w14:paraId="7F62F5CD" w14:textId="77777777" w:rsidR="00602460" w:rsidRDefault="00602460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Se hace clic en la pestaña “Actividad”.</w:t>
            </w:r>
          </w:p>
          <w:p w14:paraId="127CC4D8" w14:textId="77777777" w:rsidR="00602460" w:rsidRDefault="00602460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Se elige la materia.</w:t>
            </w:r>
          </w:p>
          <w:p w14:paraId="57984040" w14:textId="77777777" w:rsidR="00602460" w:rsidRDefault="00602460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Se elige el paralelo.</w:t>
            </w:r>
          </w:p>
          <w:p w14:paraId="06E5B06B" w14:textId="77777777" w:rsidR="00602460" w:rsidRDefault="00270AF5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Se identifica la actividad que se desea eliminar.</w:t>
            </w:r>
          </w:p>
          <w:p w14:paraId="34ADB231" w14:textId="440A38F1" w:rsidR="00270AF5" w:rsidRDefault="00270AF5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En la s</w:t>
            </w:r>
            <w:r w:rsidR="00136601">
              <w:rPr>
                <w:rFonts w:ascii="Arial" w:hAnsi="Arial" w:cs="Arial"/>
                <w:b w:val="0"/>
                <w:lang w:eastAsia="es-EC"/>
              </w:rPr>
              <w:t>ección de acciones se hace clic</w:t>
            </w:r>
            <w:r>
              <w:rPr>
                <w:rFonts w:ascii="Arial" w:hAnsi="Arial" w:cs="Arial"/>
                <w:b w:val="0"/>
                <w:lang w:eastAsia="es-EC"/>
              </w:rPr>
              <w:t xml:space="preserve"> en la opción “eliminar”</w:t>
            </w:r>
          </w:p>
          <w:p w14:paraId="0699D9EC" w14:textId="77777777" w:rsidR="00270AF5" w:rsidRDefault="00270AF5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Presenta mensaje “Esta seguro que desea Eliminar”</w:t>
            </w:r>
          </w:p>
          <w:p w14:paraId="5749D739" w14:textId="77777777" w:rsidR="00270AF5" w:rsidRDefault="00270AF5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Se selecciona aceptar</w:t>
            </w:r>
          </w:p>
          <w:p w14:paraId="46D29127" w14:textId="77777777" w:rsidR="00270AF5" w:rsidRPr="00602460" w:rsidRDefault="00270AF5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La información fue eliminada de la base.</w:t>
            </w:r>
          </w:p>
        </w:tc>
      </w:tr>
      <w:tr w:rsidR="00602460" w:rsidRPr="005C0F79" w14:paraId="3B40E506" w14:textId="77777777" w:rsidTr="00E92A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4" w:type="dxa"/>
            <w:gridSpan w:val="2"/>
            <w:tcBorders>
              <w:right w:val="none" w:sz="0" w:space="0" w:color="auto"/>
            </w:tcBorders>
          </w:tcPr>
          <w:p w14:paraId="795C4219" w14:textId="77777777" w:rsidR="00602460" w:rsidRDefault="006024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</w:p>
          <w:p w14:paraId="6360B8FC" w14:textId="77777777" w:rsidR="00602460" w:rsidRPr="00962710" w:rsidRDefault="00270AF5" w:rsidP="005E6018">
            <w:p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La actividad es eliminada de la base.</w:t>
            </w:r>
          </w:p>
        </w:tc>
        <w:tc>
          <w:tcPr>
            <w:tcW w:w="1756" w:type="dxa"/>
            <w:tcBorders>
              <w:left w:val="none" w:sz="0" w:space="0" w:color="auto"/>
              <w:right w:val="none" w:sz="0" w:space="0" w:color="auto"/>
            </w:tcBorders>
          </w:tcPr>
          <w:p w14:paraId="10A577C9" w14:textId="77777777" w:rsidR="00602460" w:rsidRPr="000F6ADC" w:rsidRDefault="00602460" w:rsidP="005E60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>Cumplimiento: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</w:p>
        </w:tc>
        <w:tc>
          <w:tcPr>
            <w:tcW w:w="1464" w:type="dxa"/>
            <w:tcBorders>
              <w:left w:val="none" w:sz="0" w:space="0" w:color="auto"/>
            </w:tcBorders>
          </w:tcPr>
          <w:p w14:paraId="36F12480" w14:textId="77777777" w:rsidR="00602460" w:rsidRPr="000F6ADC" w:rsidRDefault="006024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63712" behindDoc="0" locked="0" layoutInCell="1" allowOverlap="1" wp14:anchorId="18599770" wp14:editId="401351FE">
                      <wp:simplePos x="0" y="0"/>
                      <wp:positionH relativeFrom="column">
                        <wp:posOffset>300990</wp:posOffset>
                      </wp:positionH>
                      <wp:positionV relativeFrom="paragraph">
                        <wp:posOffset>37217</wp:posOffset>
                      </wp:positionV>
                      <wp:extent cx="201295" cy="166370"/>
                      <wp:effectExtent l="0" t="0" r="27305" b="24130"/>
                      <wp:wrapNone/>
                      <wp:docPr id="68" name="68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1295" cy="166370"/>
                                <a:chOff x="0" y="0"/>
                                <a:chExt cx="201709" cy="166370"/>
                              </a:xfrm>
                            </wpg:grpSpPr>
                            <wps:wsp>
                              <wps:cNvPr id="73" name="73 Conector recto"/>
                              <wps:cNvCnPr/>
                              <wps:spPr>
                                <a:xfrm>
                                  <a:off x="19878" y="0"/>
                                  <a:ext cx="171892" cy="166370"/>
                                </a:xfrm>
                                <a:prstGeom prst="line">
                                  <a:avLst/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4" name="74 Conector recto"/>
                              <wps:cNvCnPr/>
                              <wps:spPr>
                                <a:xfrm flipH="1">
                                  <a:off x="0" y="0"/>
                                  <a:ext cx="201709" cy="16637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group id="68 Grupo" o:spid="_x0000_s1026" style="position:absolute;margin-left:23.7pt;margin-top:2.95pt;width:15.85pt;height:13.1pt;z-index:251763712" coordsize="201709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">
                      <v:line id="73 Conector recto" o:spid="_x0000_s1027" style="position:absolute;visibility:visible;mso-wrap-style:square" from="19878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n2q8IAAADbAAAADwAAAGRycy9kb3ducmV2LnhtbESPT2sCMRTE7wW/Q3hCb5pVqdXVKFIq&#10;Fj3VP/fH5rm7uHlZk1TTb98IQo/DzPyGmS+jacSNnK8tKxj0MxDEhdU1lwqOh3VvAsIHZI2NZVLw&#10;Sx6Wi87LHHNt7/xNt30oRYKwz1FBFUKbS+mLigz6vm2Jk3e2zmBI0pVSO7wnuGnkMMvG0mDNaaHC&#10;lj4qKi77H5Mog9PVyM1liqet27nP0Ti+xatSr924moEIFMN/+Nn+0greR/D4kn6AXP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wn2q8IAAADbAAAADwAAAAAAAAAAAAAA&#10;AAChAgAAZHJzL2Rvd25yZXYueG1sUEsFBgAAAAAEAAQA+QAAAJADAAAAAA==&#10;" strokecolor="black [3040]"/>
                      <v:line id="74 Conector recto" o:spid="_x0000_s1028" style="position:absolute;flip:x;visibility:visible;mso-wrap-style:square" from="0,0" to="201709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hEasMAAADbAAAADwAAAGRycy9kb3ducmV2LnhtbESP0WoCMRRE3wv9h3ALvmlWsVZXo1Sh&#10;UHwRrR9w2Vw3i5ubbRJ13a9vBKGPw8ycYRar1tbiSj5UjhUMBxkI4sLpiksFx5+v/hREiMgaa8ek&#10;4E4BVsvXlwXm2t14T9dDLEWCcMhRgYmxyaUMhSGLYeAa4uSdnLcYk/Sl1B5vCW5rOcqyibRYcVow&#10;2NDGUHE+XKyCuovHbrbemC77Hd/1bjdx/n2rVO+t/ZyDiNTG//Cz/a0VfIzh8SX9ALn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/YRGrDAAAA2wAAAA8AAAAAAAAAAAAA&#10;AAAAoQIAAGRycy9kb3ducmV2LnhtbFBLBQYAAAAABAAEAPkAAACRAwAAAAA=&#10;" strokecolor="black [3213]"/>
                    </v:group>
                  </w:pict>
                </mc:Fallback>
              </mc:AlternateContent>
            </w:r>
            <w:r w:rsidRPr="000F6ADC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403D60DA" wp14:editId="0DB97466">
                      <wp:simplePos x="0" y="0"/>
                      <wp:positionH relativeFrom="column">
                        <wp:posOffset>312172</wp:posOffset>
                      </wp:positionH>
                      <wp:positionV relativeFrom="paragraph">
                        <wp:posOffset>5494</wp:posOffset>
                      </wp:positionV>
                      <wp:extent cx="191770" cy="248478"/>
                      <wp:effectExtent l="0" t="0" r="17780" b="18415"/>
                      <wp:wrapNone/>
                      <wp:docPr id="77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24847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2599D0" w14:textId="77777777" w:rsidR="00E92A75" w:rsidRDefault="00E92A75" w:rsidP="0060246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_x0000_s1045" style="position:absolute;margin-left:24.6pt;margin-top:.45pt;width:15.1pt;height:19.5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">
                      <v:textbox>
                        <w:txbxContent>
                          <w:p w:rsidR="005E6018" w:rsidRDefault="005E6018" w:rsidP="00602460"/>
                        </w:txbxContent>
                      </v:textbox>
                    </v:rect>
                  </w:pict>
                </mc:Fallback>
              </mc:AlternateContent>
            </w:r>
            <w:r w:rsidRPr="000F6ADC">
              <w:rPr>
                <w:rFonts w:ascii="Arial" w:eastAsiaTheme="majorEastAsia" w:hAnsi="Arial" w:cs="Arial"/>
                <w:bCs/>
              </w:rPr>
              <w:t>SI</w:t>
            </w:r>
            <w:r w:rsidRPr="000F6ADC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5C120B1B" w14:textId="77777777" w:rsidR="00602460" w:rsidRPr="000F6ADC" w:rsidRDefault="006024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0F6ADC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1EB3216F" wp14:editId="59165186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78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9DAA917" w14:textId="77777777" w:rsidR="00E92A75" w:rsidRDefault="00E92A75" w:rsidP="0060246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_x0000_s1046" style="position:absolute;margin-left:24.6pt;margin-top:2.9pt;width:15.1pt;height:13.1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">
                      <v:textbox>
                        <w:txbxContent>
                          <w:p w:rsidR="005E6018" w:rsidRDefault="005E6018" w:rsidP="00602460"/>
                        </w:txbxContent>
                      </v:textbox>
                    </v:rect>
                  </w:pict>
                </mc:Fallback>
              </mc:AlternateContent>
            </w:r>
            <w:r w:rsidRPr="000F6ADC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602460" w:rsidRPr="00182BCC" w14:paraId="3531F911" w14:textId="77777777" w:rsidTr="00E92A7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4" w:type="dxa"/>
            <w:gridSpan w:val="2"/>
            <w:tcBorders>
              <w:right w:val="none" w:sz="0" w:space="0" w:color="auto"/>
            </w:tcBorders>
          </w:tcPr>
          <w:p w14:paraId="439EE554" w14:textId="77777777" w:rsidR="00602460" w:rsidRDefault="00602460" w:rsidP="005E6018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0F6ADC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</w:p>
          <w:p w14:paraId="41D0B2AA" w14:textId="77777777" w:rsidR="00602460" w:rsidRPr="000F6ADC" w:rsidRDefault="00270AF5" w:rsidP="005E6018">
            <w:pPr>
              <w:rPr>
                <w:rFonts w:ascii="Arial" w:eastAsiaTheme="majorEastAsia" w:hAnsi="Arial" w:cs="Arial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La actividad fue eliminada correctamente de la base.</w:t>
            </w:r>
          </w:p>
        </w:tc>
        <w:tc>
          <w:tcPr>
            <w:tcW w:w="3220" w:type="dxa"/>
            <w:gridSpan w:val="2"/>
            <w:tcBorders>
              <w:left w:val="none" w:sz="0" w:space="0" w:color="auto"/>
            </w:tcBorders>
          </w:tcPr>
          <w:p w14:paraId="7E62F3DA" w14:textId="77777777" w:rsidR="00602460" w:rsidRPr="000F6ADC" w:rsidRDefault="00602460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602460" w:rsidRPr="005C0F79" w14:paraId="2895FD3B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592CD937" w14:textId="77777777" w:rsidR="00602460" w:rsidRPr="000F6ADC" w:rsidRDefault="006024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>Recomendación u observación: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</w:p>
        </w:tc>
      </w:tr>
    </w:tbl>
    <w:p w14:paraId="1D2089A4" w14:textId="77777777" w:rsidR="00602460" w:rsidRDefault="00602460" w:rsidP="00C63262">
      <w:pPr>
        <w:pStyle w:val="Prrafodelista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044D1DD1" w14:textId="77777777" w:rsidR="00602460" w:rsidRDefault="00602460" w:rsidP="00C63262">
      <w:pPr>
        <w:pStyle w:val="Prrafodelista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901"/>
        <w:gridCol w:w="2870"/>
        <w:gridCol w:w="1840"/>
        <w:gridCol w:w="1443"/>
      </w:tblGrid>
      <w:tr w:rsidR="00C63262" w:rsidRPr="005C0F79" w14:paraId="464590E5" w14:textId="77777777" w:rsidTr="003357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1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EE7D6D5" w14:textId="77777777" w:rsidR="00C63262" w:rsidRPr="003D5FF2" w:rsidRDefault="00C63262" w:rsidP="00AB25F7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3D5FF2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 w:rsidR="00AB25F7">
              <w:rPr>
                <w:rFonts w:ascii="Arial Black" w:eastAsiaTheme="majorEastAsia" w:hAnsi="Arial Black" w:cs="Tahoma"/>
                <w:bCs w:val="0"/>
                <w:sz w:val="24"/>
              </w:rPr>
              <w:t>Eliminar literal de una actividad</w:t>
            </w:r>
          </w:p>
        </w:tc>
        <w:tc>
          <w:tcPr>
            <w:tcW w:w="328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F2980F9" w14:textId="3DB7D7D3" w:rsidR="00C63262" w:rsidRPr="003D5FF2" w:rsidRDefault="00C63262" w:rsidP="00AB25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3D5FF2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>
              <w:rPr>
                <w:rFonts w:ascii="Arial Black" w:hAnsi="Arial Black" w:cs="Tahoma"/>
                <w:sz w:val="24"/>
              </w:rPr>
              <w:t>USR-00</w:t>
            </w:r>
            <w:r w:rsidR="00E92A75">
              <w:rPr>
                <w:rFonts w:ascii="Arial Black" w:hAnsi="Arial Black" w:cs="Tahoma"/>
                <w:sz w:val="24"/>
              </w:rPr>
              <w:t>5</w:t>
            </w:r>
          </w:p>
        </w:tc>
      </w:tr>
      <w:tr w:rsidR="00C63262" w:rsidRPr="003D5FF2" w14:paraId="74B7259C" w14:textId="77777777" w:rsidTr="00335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75D4831F" w14:textId="77777777" w:rsidR="00C63262" w:rsidRPr="003D5FF2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>Actividad, Categoría, Rúbrica</w:t>
            </w:r>
          </w:p>
        </w:tc>
      </w:tr>
      <w:tr w:rsidR="00C63262" w:rsidRPr="003D5FF2" w14:paraId="1DB787BC" w14:textId="77777777" w:rsidTr="003357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1" w:type="dxa"/>
            <w:gridSpan w:val="2"/>
            <w:tcBorders>
              <w:right w:val="none" w:sz="0" w:space="0" w:color="auto"/>
            </w:tcBorders>
          </w:tcPr>
          <w:p w14:paraId="312ABA7F" w14:textId="77777777" w:rsidR="00C63262" w:rsidRPr="003D5FF2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Jennifer Bermeo</w:t>
            </w:r>
          </w:p>
        </w:tc>
        <w:tc>
          <w:tcPr>
            <w:tcW w:w="3283" w:type="dxa"/>
            <w:gridSpan w:val="2"/>
            <w:tcBorders>
              <w:left w:val="none" w:sz="0" w:space="0" w:color="auto"/>
            </w:tcBorders>
          </w:tcPr>
          <w:p w14:paraId="4F417879" w14:textId="77777777" w:rsidR="00C63262" w:rsidRPr="003D5FF2" w:rsidRDefault="00C63262" w:rsidP="009B5BA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Fecha: </w:t>
            </w:r>
            <w:r w:rsidR="009B5BAB">
              <w:rPr>
                <w:rFonts w:ascii="Arial" w:eastAsiaTheme="majorEastAsia" w:hAnsi="Arial" w:cs="Arial"/>
                <w:bCs/>
              </w:rPr>
              <w:t>29</w:t>
            </w:r>
            <w:r w:rsidRPr="003D5FF2">
              <w:rPr>
                <w:rFonts w:ascii="Arial" w:eastAsiaTheme="majorEastAsia" w:hAnsi="Arial" w:cs="Arial"/>
                <w:bCs/>
              </w:rPr>
              <w:t>/0</w:t>
            </w:r>
            <w:r w:rsidR="009B5BAB">
              <w:rPr>
                <w:rFonts w:ascii="Arial" w:eastAsiaTheme="majorEastAsia" w:hAnsi="Arial" w:cs="Arial"/>
                <w:bCs/>
              </w:rPr>
              <w:t>7</w:t>
            </w:r>
            <w:r w:rsidRPr="003D5FF2">
              <w:rPr>
                <w:rFonts w:ascii="Arial" w:eastAsiaTheme="majorEastAsia" w:hAnsi="Arial" w:cs="Arial"/>
                <w:bCs/>
              </w:rPr>
              <w:t>/2012</w:t>
            </w:r>
          </w:p>
        </w:tc>
      </w:tr>
      <w:tr w:rsidR="00C63262" w:rsidRPr="003D5FF2" w14:paraId="140399D7" w14:textId="77777777" w:rsidTr="00335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1" w:type="dxa"/>
            <w:tcBorders>
              <w:right w:val="none" w:sz="0" w:space="0" w:color="auto"/>
            </w:tcBorders>
          </w:tcPr>
          <w:p w14:paraId="24DEFF9B" w14:textId="77777777" w:rsidR="00C63262" w:rsidRPr="003D5FF2" w:rsidRDefault="00C63262" w:rsidP="009B5BAB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Hora inicio: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  <w:r w:rsidR="009B5BAB">
              <w:rPr>
                <w:rFonts w:ascii="Arial" w:eastAsiaTheme="majorEastAsia" w:hAnsi="Arial" w:cs="Arial"/>
                <w:b w:val="0"/>
                <w:bCs w:val="0"/>
              </w:rPr>
              <w:t>19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h</w:t>
            </w:r>
            <w:r w:rsidR="009B5BAB">
              <w:rPr>
                <w:rFonts w:ascii="Arial" w:eastAsiaTheme="majorEastAsia" w:hAnsi="Arial" w:cs="Arial"/>
                <w:b w:val="0"/>
                <w:bCs w:val="0"/>
              </w:rPr>
              <w:t>00</w:t>
            </w:r>
          </w:p>
        </w:tc>
        <w:tc>
          <w:tcPr>
            <w:tcW w:w="2870" w:type="dxa"/>
            <w:tcBorders>
              <w:left w:val="none" w:sz="0" w:space="0" w:color="auto"/>
              <w:right w:val="none" w:sz="0" w:space="0" w:color="auto"/>
            </w:tcBorders>
          </w:tcPr>
          <w:p w14:paraId="1A009BA7" w14:textId="77777777" w:rsidR="00C63262" w:rsidRPr="003D5FF2" w:rsidRDefault="00C63262" w:rsidP="009B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Hora fin: </w:t>
            </w:r>
            <w:r w:rsidR="009B5BAB">
              <w:rPr>
                <w:rFonts w:ascii="Arial" w:eastAsiaTheme="majorEastAsia" w:hAnsi="Arial" w:cs="Arial"/>
                <w:bCs/>
              </w:rPr>
              <w:t>19</w:t>
            </w:r>
            <w:r w:rsidRPr="004E4758">
              <w:rPr>
                <w:rFonts w:ascii="Arial" w:eastAsiaTheme="majorEastAsia" w:hAnsi="Arial" w:cs="Arial"/>
                <w:bCs/>
              </w:rPr>
              <w:t>h</w:t>
            </w:r>
            <w:r w:rsidR="009B5BAB">
              <w:rPr>
                <w:rFonts w:ascii="Arial" w:eastAsiaTheme="majorEastAsia" w:hAnsi="Arial" w:cs="Arial"/>
                <w:bCs/>
              </w:rPr>
              <w:t>02</w:t>
            </w:r>
          </w:p>
        </w:tc>
        <w:tc>
          <w:tcPr>
            <w:tcW w:w="3283" w:type="dxa"/>
            <w:gridSpan w:val="2"/>
            <w:tcBorders>
              <w:left w:val="none" w:sz="0" w:space="0" w:color="auto"/>
            </w:tcBorders>
          </w:tcPr>
          <w:p w14:paraId="24600DF1" w14:textId="77777777" w:rsidR="00C63262" w:rsidRPr="003D5FF2" w:rsidRDefault="00C63262" w:rsidP="003357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Factor prueba: </w:t>
            </w:r>
            <w:r w:rsidRPr="003D5FF2">
              <w:rPr>
                <w:rFonts w:ascii="Arial" w:eastAsiaTheme="majorEastAsia" w:hAnsi="Arial" w:cs="Arial"/>
                <w:bCs/>
              </w:rPr>
              <w:t>Caja negra</w:t>
            </w:r>
          </w:p>
        </w:tc>
      </w:tr>
      <w:tr w:rsidR="00C63262" w:rsidRPr="003D5FF2" w14:paraId="4DBF8085" w14:textId="77777777" w:rsidTr="003357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693184ED" w14:textId="77777777" w:rsidR="00C63262" w:rsidRPr="003D5FF2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2BC55E4D" w14:textId="77777777" w:rsidR="00C63262" w:rsidRPr="003D5FF2" w:rsidRDefault="00C63262" w:rsidP="003357D2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 w:rsidRPr="003D5FF2">
              <w:rPr>
                <w:rFonts w:ascii="Arial" w:hAnsi="Arial" w:cs="Arial"/>
                <w:b w:val="0"/>
                <w:lang w:eastAsia="ar-SA"/>
              </w:rPr>
              <w:t>El ayudante o profesor se ha autenticado en CALPESPOL</w:t>
            </w:r>
            <w:r w:rsidRPr="003D5FF2">
              <w:rPr>
                <w:rFonts w:ascii="Arial" w:eastAsiaTheme="majorEastAsia" w:hAnsi="Arial" w:cs="Arial"/>
                <w:b w:val="0"/>
              </w:rPr>
              <w:t>.</w:t>
            </w:r>
          </w:p>
        </w:tc>
      </w:tr>
      <w:tr w:rsidR="00C63262" w:rsidRPr="003D5FF2" w14:paraId="3C0E9385" w14:textId="77777777" w:rsidTr="00335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46B25245" w14:textId="77777777" w:rsidR="00C63262" w:rsidRPr="003D5FF2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420B06BF" w14:textId="77777777" w:rsidR="00C63262" w:rsidRPr="003D5FF2" w:rsidRDefault="00C63262" w:rsidP="009B5BAB">
            <w:pPr>
              <w:pStyle w:val="Prrafodelista"/>
              <w:rPr>
                <w:rFonts w:ascii="Arial" w:eastAsiaTheme="majorEastAsia" w:hAnsi="Arial" w:cs="Arial"/>
              </w:rPr>
            </w:pPr>
          </w:p>
        </w:tc>
      </w:tr>
      <w:tr w:rsidR="00C63262" w:rsidRPr="003D5FF2" w14:paraId="62BF5AF6" w14:textId="77777777" w:rsidTr="003357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163E2FC2" w14:textId="77777777" w:rsidR="00C63262" w:rsidRPr="003D5FF2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Descripción de pasos:</w:t>
            </w:r>
          </w:p>
          <w:p w14:paraId="6ABAE22B" w14:textId="77777777" w:rsidR="00C63262" w:rsidRDefault="009B5BAB" w:rsidP="003357D2">
            <w:pPr>
              <w:pStyle w:val="Prrafodelista"/>
              <w:numPr>
                <w:ilvl w:val="0"/>
                <w:numId w:val="35"/>
              </w:numPr>
              <w:suppressAutoHyphens/>
              <w:spacing w:before="240" w:after="60" w:line="276" w:lineRule="auto"/>
              <w:jc w:val="both"/>
              <w:rPr>
                <w:rFonts w:ascii="Arial" w:hAnsi="Arial" w:cs="Arial"/>
                <w:b w:val="0"/>
                <w:lang w:eastAsia="ar-SA"/>
              </w:rPr>
            </w:pPr>
            <w:r>
              <w:rPr>
                <w:rFonts w:ascii="Arial" w:hAnsi="Arial" w:cs="Arial"/>
                <w:b w:val="0"/>
                <w:lang w:eastAsia="ar-SA"/>
              </w:rPr>
              <w:t>Se elige la pestaña “Actividad”</w:t>
            </w:r>
          </w:p>
          <w:p w14:paraId="1E836A68" w14:textId="77777777" w:rsidR="00C63262" w:rsidRPr="003D5FF2" w:rsidRDefault="009B5BAB" w:rsidP="003357D2">
            <w:pPr>
              <w:pStyle w:val="Prrafodelista"/>
              <w:numPr>
                <w:ilvl w:val="0"/>
                <w:numId w:val="35"/>
              </w:numPr>
              <w:suppressAutoHyphens/>
              <w:spacing w:before="240" w:after="60" w:line="276" w:lineRule="auto"/>
              <w:jc w:val="both"/>
              <w:rPr>
                <w:rFonts w:ascii="Arial" w:hAnsi="Arial" w:cs="Arial"/>
                <w:b w:val="0"/>
                <w:lang w:eastAsia="ar-SA"/>
              </w:rPr>
            </w:pPr>
            <w:r>
              <w:rPr>
                <w:rFonts w:ascii="Arial" w:hAnsi="Arial" w:cs="Arial"/>
                <w:b w:val="0"/>
                <w:lang w:eastAsia="ar-SA"/>
              </w:rPr>
              <w:t>Se identifica en la lista de actividades la actividad en la que se desea eliminar el literal.</w:t>
            </w:r>
          </w:p>
          <w:p w14:paraId="3295E901" w14:textId="06543BD5" w:rsidR="00C63262" w:rsidRDefault="009B5BAB" w:rsidP="003357D2">
            <w:pPr>
              <w:pStyle w:val="Prrafodelista"/>
              <w:numPr>
                <w:ilvl w:val="0"/>
                <w:numId w:val="35"/>
              </w:numPr>
              <w:suppressAutoHyphens/>
              <w:spacing w:before="240" w:after="60" w:line="276" w:lineRule="auto"/>
              <w:jc w:val="both"/>
              <w:rPr>
                <w:rFonts w:ascii="Arial" w:hAnsi="Arial" w:cs="Arial"/>
                <w:b w:val="0"/>
                <w:lang w:eastAsia="ar-SA"/>
              </w:rPr>
            </w:pPr>
            <w:r>
              <w:rPr>
                <w:rFonts w:ascii="Arial" w:hAnsi="Arial" w:cs="Arial"/>
                <w:b w:val="0"/>
                <w:lang w:eastAsia="ar-SA"/>
              </w:rPr>
              <w:t>Se hace clic en la imagen de la flecha verde que corresponda a esa actividad.</w:t>
            </w:r>
          </w:p>
          <w:p w14:paraId="3C18A14E" w14:textId="77777777" w:rsidR="009B5BAB" w:rsidRPr="003D5FF2" w:rsidRDefault="009B5BAB" w:rsidP="003357D2">
            <w:pPr>
              <w:pStyle w:val="Prrafodelista"/>
              <w:numPr>
                <w:ilvl w:val="0"/>
                <w:numId w:val="35"/>
              </w:numPr>
              <w:suppressAutoHyphens/>
              <w:spacing w:before="240" w:after="60" w:line="276" w:lineRule="auto"/>
              <w:jc w:val="both"/>
              <w:rPr>
                <w:rFonts w:ascii="Arial" w:hAnsi="Arial" w:cs="Arial"/>
                <w:b w:val="0"/>
                <w:lang w:eastAsia="ar-SA"/>
              </w:rPr>
            </w:pPr>
            <w:r>
              <w:rPr>
                <w:rFonts w:ascii="Arial" w:hAnsi="Arial" w:cs="Arial"/>
                <w:b w:val="0"/>
                <w:lang w:eastAsia="ar-SA"/>
              </w:rPr>
              <w:t>Se desplazara la lista de literales de dicha actividad.</w:t>
            </w:r>
          </w:p>
          <w:p w14:paraId="17F1144A" w14:textId="77777777" w:rsidR="00C63262" w:rsidRPr="003D5FF2" w:rsidRDefault="009B5BAB" w:rsidP="003357D2">
            <w:pPr>
              <w:pStyle w:val="Prrafodelista"/>
              <w:numPr>
                <w:ilvl w:val="0"/>
                <w:numId w:val="35"/>
              </w:numPr>
              <w:suppressAutoHyphens/>
              <w:spacing w:before="240" w:after="60" w:line="276" w:lineRule="auto"/>
              <w:jc w:val="both"/>
              <w:rPr>
                <w:rFonts w:ascii="Arial" w:hAnsi="Arial" w:cs="Arial"/>
                <w:b w:val="0"/>
                <w:lang w:eastAsia="ar-SA"/>
              </w:rPr>
            </w:pPr>
            <w:r>
              <w:rPr>
                <w:rFonts w:ascii="Arial" w:hAnsi="Arial" w:cs="Arial"/>
                <w:b w:val="0"/>
                <w:lang w:eastAsia="ar-SA"/>
              </w:rPr>
              <w:t>Se identifica el literal a eliminar.</w:t>
            </w:r>
          </w:p>
          <w:p w14:paraId="16A42464" w14:textId="6BC1D6A4" w:rsidR="00C63262" w:rsidRPr="003D5FF2" w:rsidRDefault="00136601" w:rsidP="003357D2">
            <w:pPr>
              <w:pStyle w:val="Prrafodelista"/>
              <w:numPr>
                <w:ilvl w:val="0"/>
                <w:numId w:val="35"/>
              </w:numPr>
              <w:suppressAutoHyphens/>
              <w:spacing w:before="240" w:after="60" w:line="276" w:lineRule="auto"/>
              <w:jc w:val="both"/>
              <w:rPr>
                <w:rFonts w:ascii="Arial" w:hAnsi="Arial" w:cs="Arial"/>
                <w:b w:val="0"/>
                <w:lang w:eastAsia="ar-SA"/>
              </w:rPr>
            </w:pPr>
            <w:r>
              <w:rPr>
                <w:rFonts w:ascii="Arial" w:hAnsi="Arial" w:cs="Arial"/>
                <w:b w:val="0"/>
                <w:lang w:eastAsia="ar-SA"/>
              </w:rPr>
              <w:t>Se hace clic</w:t>
            </w:r>
            <w:r w:rsidR="009B5BAB">
              <w:rPr>
                <w:rFonts w:ascii="Arial" w:hAnsi="Arial" w:cs="Arial"/>
                <w:b w:val="0"/>
                <w:lang w:eastAsia="ar-SA"/>
              </w:rPr>
              <w:t xml:space="preserve"> en la sección de acciones en el icono de borrar.</w:t>
            </w:r>
          </w:p>
          <w:p w14:paraId="3214CB13" w14:textId="77777777" w:rsidR="00C63262" w:rsidRPr="003D5FF2" w:rsidRDefault="00C63262" w:rsidP="009B5BAB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 w:rsidRPr="003D5FF2">
              <w:rPr>
                <w:rFonts w:ascii="Arial" w:hAnsi="Arial" w:cs="Arial"/>
                <w:b w:val="0"/>
                <w:lang w:eastAsia="ar-SA"/>
              </w:rPr>
              <w:t xml:space="preserve">La información </w:t>
            </w:r>
            <w:r w:rsidR="009B5BAB">
              <w:rPr>
                <w:rFonts w:ascii="Arial" w:hAnsi="Arial" w:cs="Arial"/>
                <w:b w:val="0"/>
                <w:lang w:eastAsia="ar-SA"/>
              </w:rPr>
              <w:t>se ha borrado correctamente.</w:t>
            </w:r>
          </w:p>
        </w:tc>
      </w:tr>
      <w:tr w:rsidR="00C63262" w:rsidRPr="003D5FF2" w14:paraId="73D45658" w14:textId="77777777" w:rsidTr="00335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1" w:type="dxa"/>
            <w:gridSpan w:val="2"/>
            <w:tcBorders>
              <w:right w:val="none" w:sz="0" w:space="0" w:color="auto"/>
            </w:tcBorders>
          </w:tcPr>
          <w:p w14:paraId="62117F02" w14:textId="77777777" w:rsidR="00C63262" w:rsidRPr="003D5FF2" w:rsidRDefault="00C63262" w:rsidP="009B5BAB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  <w:r w:rsidR="009B5BAB">
              <w:rPr>
                <w:rFonts w:ascii="Arial" w:eastAsiaTheme="majorEastAsia" w:hAnsi="Arial" w:cs="Arial"/>
                <w:b w:val="0"/>
                <w:bCs w:val="0"/>
              </w:rPr>
              <w:t>El literal ha sido eliminado con éxito.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5442624A" w14:textId="77777777" w:rsidR="00C63262" w:rsidRPr="003D5FF2" w:rsidRDefault="00C63262" w:rsidP="003357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443" w:type="dxa"/>
            <w:tcBorders>
              <w:left w:val="none" w:sz="0" w:space="0" w:color="auto"/>
            </w:tcBorders>
          </w:tcPr>
          <w:p w14:paraId="11C1A6AC" w14:textId="77777777" w:rsidR="00C63262" w:rsidRPr="003D5FF2" w:rsidRDefault="00C63262" w:rsidP="003357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48427658" wp14:editId="38C2E0B1">
                      <wp:simplePos x="0" y="0"/>
                      <wp:positionH relativeFrom="column">
                        <wp:posOffset>318715</wp:posOffset>
                      </wp:positionH>
                      <wp:positionV relativeFrom="paragraph">
                        <wp:posOffset>1767</wp:posOffset>
                      </wp:positionV>
                      <wp:extent cx="247650" cy="228600"/>
                      <wp:effectExtent l="0" t="0" r="19050" b="19050"/>
                      <wp:wrapNone/>
                      <wp:docPr id="197" name="Rectángulo 1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7650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2B60C5" w14:textId="77777777" w:rsidR="00E92A75" w:rsidRDefault="00E92A75" w:rsidP="00C63262"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_x0000_s1047" style="position:absolute;margin-left:25.1pt;margin-top:.15pt;width:19.5pt;height:18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">
                      <v:textbox>
                        <w:txbxContent>
                          <w:p w:rsidR="005E6018" w:rsidRDefault="005E6018" w:rsidP="00C63262"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3D5FF2">
              <w:rPr>
                <w:rFonts w:ascii="Arial" w:eastAsiaTheme="majorEastAsia" w:hAnsi="Arial" w:cs="Arial"/>
                <w:bCs/>
              </w:rPr>
              <w:t>SI</w:t>
            </w:r>
            <w:r w:rsidRPr="003D5FF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4D23DCA4" w14:textId="77777777" w:rsidR="00C63262" w:rsidRPr="003D5FF2" w:rsidRDefault="00C63262" w:rsidP="003357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2732AE29" wp14:editId="5E5015C9">
                      <wp:simplePos x="0" y="0"/>
                      <wp:positionH relativeFrom="column">
                        <wp:posOffset>308775</wp:posOffset>
                      </wp:positionH>
                      <wp:positionV relativeFrom="paragraph">
                        <wp:posOffset>119408</wp:posOffset>
                      </wp:positionV>
                      <wp:extent cx="257589" cy="166370"/>
                      <wp:effectExtent l="0" t="0" r="28575" b="24130"/>
                      <wp:wrapNone/>
                      <wp:docPr id="198" name="Rectángulo 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7589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F6EBD93" w14:textId="77777777" w:rsidR="00E92A75" w:rsidRDefault="00E92A75" w:rsidP="00C63262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_x0000_s1048" style="position:absolute;margin-left:24.3pt;margin-top:9.4pt;width:20.3pt;height:13.1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">
                      <v:textbox>
                        <w:txbxContent>
                          <w:p w:rsidR="005E6018" w:rsidRDefault="005E6018" w:rsidP="00C63262"/>
                        </w:txbxContent>
                      </v:textbox>
                    </v:rect>
                  </w:pict>
                </mc:Fallback>
              </mc:AlternateContent>
            </w:r>
            <w:r w:rsidRPr="003D5FF2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C63262" w:rsidRPr="003D5FF2" w14:paraId="2F299A40" w14:textId="77777777" w:rsidTr="003357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1" w:type="dxa"/>
            <w:gridSpan w:val="2"/>
            <w:tcBorders>
              <w:right w:val="none" w:sz="0" w:space="0" w:color="auto"/>
            </w:tcBorders>
          </w:tcPr>
          <w:p w14:paraId="340154D9" w14:textId="77777777" w:rsidR="00C63262" w:rsidRPr="003D5FF2" w:rsidRDefault="00C63262" w:rsidP="009B5BAB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Resultado obtenido: </w:t>
            </w:r>
            <w:r w:rsidR="009B5BAB">
              <w:rPr>
                <w:rFonts w:ascii="Arial" w:eastAsiaTheme="majorEastAsia" w:hAnsi="Arial" w:cs="Arial"/>
                <w:b w:val="0"/>
                <w:bCs w:val="0"/>
              </w:rPr>
              <w:t>El literal de dicha actividad fue eliminado con éxito.</w:t>
            </w:r>
          </w:p>
        </w:tc>
        <w:tc>
          <w:tcPr>
            <w:tcW w:w="3283" w:type="dxa"/>
            <w:gridSpan w:val="2"/>
            <w:tcBorders>
              <w:left w:val="none" w:sz="0" w:space="0" w:color="auto"/>
            </w:tcBorders>
          </w:tcPr>
          <w:p w14:paraId="3220CB72" w14:textId="77777777" w:rsidR="00C63262" w:rsidRPr="003D5FF2" w:rsidRDefault="00C63262" w:rsidP="003357D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Errores: </w:t>
            </w:r>
          </w:p>
        </w:tc>
      </w:tr>
      <w:tr w:rsidR="00C63262" w:rsidRPr="003D5FF2" w14:paraId="6742EA1A" w14:textId="77777777" w:rsidTr="00335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6A0F47D0" w14:textId="77777777" w:rsidR="00C63262" w:rsidRPr="003D5FF2" w:rsidRDefault="00C63262" w:rsidP="00270AF5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Recomendación u observación: </w:t>
            </w:r>
          </w:p>
        </w:tc>
      </w:tr>
    </w:tbl>
    <w:p w14:paraId="0D1BC4BC" w14:textId="77777777" w:rsidR="00270AF5" w:rsidRDefault="00270AF5" w:rsidP="00C63262">
      <w:p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901"/>
        <w:gridCol w:w="2870"/>
        <w:gridCol w:w="1840"/>
        <w:gridCol w:w="1443"/>
      </w:tblGrid>
      <w:tr w:rsidR="00270AF5" w:rsidRPr="005C0F79" w14:paraId="199A736E" w14:textId="77777777" w:rsidTr="005E60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1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D57193D" w14:textId="77777777" w:rsidR="00270AF5" w:rsidRPr="003D5FF2" w:rsidRDefault="00270AF5" w:rsidP="00270AF5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3D5FF2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>Consultar literales de una actividad</w:t>
            </w:r>
          </w:p>
        </w:tc>
        <w:tc>
          <w:tcPr>
            <w:tcW w:w="328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1703B2A" w14:textId="737AB9EC" w:rsidR="00270AF5" w:rsidRPr="003D5FF2" w:rsidRDefault="00270AF5" w:rsidP="00270A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3D5FF2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 w:rsidR="00DE2CED">
              <w:rPr>
                <w:rFonts w:ascii="Arial Black" w:hAnsi="Arial Black" w:cs="Tahoma"/>
                <w:sz w:val="24"/>
              </w:rPr>
              <w:t>USR-022</w:t>
            </w:r>
          </w:p>
        </w:tc>
      </w:tr>
      <w:tr w:rsidR="00270AF5" w:rsidRPr="003D5FF2" w14:paraId="3B43F12D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554B0D24" w14:textId="77777777" w:rsidR="00270AF5" w:rsidRPr="003D5FF2" w:rsidRDefault="00270AF5" w:rsidP="00270AF5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>Actividad</w:t>
            </w:r>
          </w:p>
        </w:tc>
      </w:tr>
      <w:tr w:rsidR="00270AF5" w:rsidRPr="003D5FF2" w14:paraId="4A0D78F1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1" w:type="dxa"/>
            <w:gridSpan w:val="2"/>
            <w:tcBorders>
              <w:right w:val="none" w:sz="0" w:space="0" w:color="auto"/>
            </w:tcBorders>
          </w:tcPr>
          <w:p w14:paraId="38880FAF" w14:textId="77777777" w:rsidR="00270AF5" w:rsidRPr="003D5FF2" w:rsidRDefault="00270AF5" w:rsidP="005E6018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Jennifer Bermeo</w:t>
            </w:r>
          </w:p>
        </w:tc>
        <w:tc>
          <w:tcPr>
            <w:tcW w:w="3283" w:type="dxa"/>
            <w:gridSpan w:val="2"/>
            <w:tcBorders>
              <w:left w:val="none" w:sz="0" w:space="0" w:color="auto"/>
            </w:tcBorders>
          </w:tcPr>
          <w:p w14:paraId="56CE793A" w14:textId="77777777" w:rsidR="00270AF5" w:rsidRPr="003D5FF2" w:rsidRDefault="00270AF5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Fecha: </w:t>
            </w:r>
            <w:r>
              <w:rPr>
                <w:rFonts w:ascii="Arial" w:eastAsiaTheme="majorEastAsia" w:hAnsi="Arial" w:cs="Arial"/>
                <w:bCs/>
              </w:rPr>
              <w:t>29</w:t>
            </w:r>
            <w:r w:rsidRPr="003D5FF2">
              <w:rPr>
                <w:rFonts w:ascii="Arial" w:eastAsiaTheme="majorEastAsia" w:hAnsi="Arial" w:cs="Arial"/>
                <w:bCs/>
              </w:rPr>
              <w:t>/0</w:t>
            </w:r>
            <w:r>
              <w:rPr>
                <w:rFonts w:ascii="Arial" w:eastAsiaTheme="majorEastAsia" w:hAnsi="Arial" w:cs="Arial"/>
                <w:bCs/>
              </w:rPr>
              <w:t>7</w:t>
            </w:r>
            <w:r w:rsidRPr="003D5FF2">
              <w:rPr>
                <w:rFonts w:ascii="Arial" w:eastAsiaTheme="majorEastAsia" w:hAnsi="Arial" w:cs="Arial"/>
                <w:bCs/>
              </w:rPr>
              <w:t>/2012</w:t>
            </w:r>
          </w:p>
        </w:tc>
      </w:tr>
      <w:tr w:rsidR="00270AF5" w:rsidRPr="003D5FF2" w14:paraId="6502549B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1" w:type="dxa"/>
            <w:tcBorders>
              <w:right w:val="none" w:sz="0" w:space="0" w:color="auto"/>
            </w:tcBorders>
          </w:tcPr>
          <w:p w14:paraId="01E58B59" w14:textId="77777777" w:rsidR="00270AF5" w:rsidRPr="003D5FF2" w:rsidRDefault="00270AF5" w:rsidP="00270AF5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Hora inicio: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21h10</w:t>
            </w:r>
          </w:p>
        </w:tc>
        <w:tc>
          <w:tcPr>
            <w:tcW w:w="2870" w:type="dxa"/>
            <w:tcBorders>
              <w:left w:val="none" w:sz="0" w:space="0" w:color="auto"/>
              <w:right w:val="none" w:sz="0" w:space="0" w:color="auto"/>
            </w:tcBorders>
          </w:tcPr>
          <w:p w14:paraId="5E1F87FB" w14:textId="77777777" w:rsidR="00270AF5" w:rsidRPr="003D5FF2" w:rsidRDefault="00270AF5" w:rsidP="00270A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Hora fin: </w:t>
            </w:r>
            <w:r>
              <w:rPr>
                <w:rFonts w:ascii="Arial" w:eastAsiaTheme="majorEastAsia" w:hAnsi="Arial" w:cs="Arial"/>
                <w:bCs/>
              </w:rPr>
              <w:t>21</w:t>
            </w:r>
            <w:r w:rsidRPr="004E4758">
              <w:rPr>
                <w:rFonts w:ascii="Arial" w:eastAsiaTheme="majorEastAsia" w:hAnsi="Arial" w:cs="Arial"/>
                <w:bCs/>
              </w:rPr>
              <w:t>h</w:t>
            </w:r>
            <w:r>
              <w:rPr>
                <w:rFonts w:ascii="Arial" w:eastAsiaTheme="majorEastAsia" w:hAnsi="Arial" w:cs="Arial"/>
                <w:bCs/>
              </w:rPr>
              <w:t>12</w:t>
            </w:r>
          </w:p>
        </w:tc>
        <w:tc>
          <w:tcPr>
            <w:tcW w:w="3283" w:type="dxa"/>
            <w:gridSpan w:val="2"/>
            <w:tcBorders>
              <w:left w:val="none" w:sz="0" w:space="0" w:color="auto"/>
            </w:tcBorders>
          </w:tcPr>
          <w:p w14:paraId="7AB0A04B" w14:textId="77777777" w:rsidR="00270AF5" w:rsidRPr="003D5FF2" w:rsidRDefault="00270AF5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Factor prueba: </w:t>
            </w:r>
            <w:r w:rsidRPr="003D5FF2">
              <w:rPr>
                <w:rFonts w:ascii="Arial" w:eastAsiaTheme="majorEastAsia" w:hAnsi="Arial" w:cs="Arial"/>
                <w:bCs/>
              </w:rPr>
              <w:t>Caja negra</w:t>
            </w:r>
          </w:p>
        </w:tc>
      </w:tr>
      <w:tr w:rsidR="00270AF5" w:rsidRPr="003D5FF2" w14:paraId="7B1D58CF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2574A5C9" w14:textId="77777777" w:rsidR="00270AF5" w:rsidRPr="003D5FF2" w:rsidRDefault="00270AF5" w:rsidP="005E6018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lastRenderedPageBreak/>
              <w:t xml:space="preserve">Precondiciones: </w:t>
            </w:r>
          </w:p>
          <w:p w14:paraId="0708E3F1" w14:textId="77777777" w:rsidR="00270AF5" w:rsidRPr="003D5FF2" w:rsidRDefault="00270AF5" w:rsidP="005E6018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 w:rsidRPr="003D5FF2">
              <w:rPr>
                <w:rFonts w:ascii="Arial" w:hAnsi="Arial" w:cs="Arial"/>
                <w:b w:val="0"/>
                <w:lang w:eastAsia="ar-SA"/>
              </w:rPr>
              <w:t>El ayudante o profesor se ha autenticado en CALPESPOL</w:t>
            </w:r>
            <w:r w:rsidRPr="003D5FF2">
              <w:rPr>
                <w:rFonts w:ascii="Arial" w:eastAsiaTheme="majorEastAsia" w:hAnsi="Arial" w:cs="Arial"/>
                <w:b w:val="0"/>
              </w:rPr>
              <w:t>.</w:t>
            </w:r>
          </w:p>
        </w:tc>
      </w:tr>
      <w:tr w:rsidR="00270AF5" w:rsidRPr="003D5FF2" w14:paraId="329608E6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2FE4E93F" w14:textId="77777777" w:rsidR="00270AF5" w:rsidRPr="003D5FF2" w:rsidRDefault="00270AF5" w:rsidP="005E6018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7BD4ED06" w14:textId="77777777" w:rsidR="00270AF5" w:rsidRPr="003D5FF2" w:rsidRDefault="00270AF5" w:rsidP="005E6018">
            <w:pPr>
              <w:pStyle w:val="Prrafodelista"/>
              <w:rPr>
                <w:rFonts w:ascii="Arial" w:eastAsiaTheme="majorEastAsia" w:hAnsi="Arial" w:cs="Arial"/>
              </w:rPr>
            </w:pPr>
          </w:p>
        </w:tc>
      </w:tr>
      <w:tr w:rsidR="00270AF5" w:rsidRPr="003D5FF2" w14:paraId="5040DC23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40E03400" w14:textId="77777777" w:rsidR="00270AF5" w:rsidRPr="003D5FF2" w:rsidRDefault="00270AF5" w:rsidP="005E6018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Descripción de pasos:</w:t>
            </w:r>
          </w:p>
          <w:p w14:paraId="7437B2AC" w14:textId="77777777" w:rsidR="00270AF5" w:rsidRDefault="00270AF5" w:rsidP="005E6018">
            <w:pPr>
              <w:pStyle w:val="Prrafodelista"/>
              <w:numPr>
                <w:ilvl w:val="0"/>
                <w:numId w:val="35"/>
              </w:numPr>
              <w:suppressAutoHyphens/>
              <w:spacing w:before="240" w:after="60" w:line="276" w:lineRule="auto"/>
              <w:jc w:val="both"/>
              <w:rPr>
                <w:rFonts w:ascii="Arial" w:hAnsi="Arial" w:cs="Arial"/>
                <w:b w:val="0"/>
                <w:lang w:eastAsia="ar-SA"/>
              </w:rPr>
            </w:pPr>
            <w:r>
              <w:rPr>
                <w:rFonts w:ascii="Arial" w:hAnsi="Arial" w:cs="Arial"/>
                <w:b w:val="0"/>
                <w:lang w:eastAsia="ar-SA"/>
              </w:rPr>
              <w:t>Se elige la pestaña “Actividad”</w:t>
            </w:r>
          </w:p>
          <w:p w14:paraId="17CE660D" w14:textId="77777777" w:rsidR="00270AF5" w:rsidRPr="003D5FF2" w:rsidRDefault="00270AF5" w:rsidP="005E6018">
            <w:pPr>
              <w:pStyle w:val="Prrafodelista"/>
              <w:numPr>
                <w:ilvl w:val="0"/>
                <w:numId w:val="35"/>
              </w:numPr>
              <w:suppressAutoHyphens/>
              <w:spacing w:before="240" w:after="60" w:line="276" w:lineRule="auto"/>
              <w:jc w:val="both"/>
              <w:rPr>
                <w:rFonts w:ascii="Arial" w:hAnsi="Arial" w:cs="Arial"/>
                <w:b w:val="0"/>
                <w:lang w:eastAsia="ar-SA"/>
              </w:rPr>
            </w:pPr>
            <w:r>
              <w:rPr>
                <w:rFonts w:ascii="Arial" w:hAnsi="Arial" w:cs="Arial"/>
                <w:b w:val="0"/>
                <w:lang w:eastAsia="ar-SA"/>
              </w:rPr>
              <w:t>Se identifica en la lista de actividades la actividad en la que se desea consultar los literales.</w:t>
            </w:r>
          </w:p>
          <w:p w14:paraId="642DB40C" w14:textId="75574770" w:rsidR="00270AF5" w:rsidRDefault="00136601" w:rsidP="005E6018">
            <w:pPr>
              <w:pStyle w:val="Prrafodelista"/>
              <w:numPr>
                <w:ilvl w:val="0"/>
                <w:numId w:val="35"/>
              </w:numPr>
              <w:suppressAutoHyphens/>
              <w:spacing w:before="240" w:after="60" w:line="276" w:lineRule="auto"/>
              <w:jc w:val="both"/>
              <w:rPr>
                <w:rFonts w:ascii="Arial" w:hAnsi="Arial" w:cs="Arial"/>
                <w:b w:val="0"/>
                <w:lang w:eastAsia="ar-SA"/>
              </w:rPr>
            </w:pPr>
            <w:r>
              <w:rPr>
                <w:rFonts w:ascii="Arial" w:hAnsi="Arial" w:cs="Arial"/>
                <w:b w:val="0"/>
                <w:lang w:eastAsia="ar-SA"/>
              </w:rPr>
              <w:t>Se hace clic</w:t>
            </w:r>
            <w:r w:rsidR="00270AF5">
              <w:rPr>
                <w:rFonts w:ascii="Arial" w:hAnsi="Arial" w:cs="Arial"/>
                <w:b w:val="0"/>
                <w:lang w:eastAsia="ar-SA"/>
              </w:rPr>
              <w:t xml:space="preserve"> en la imagen de la flecha verde que corresponda a esa actividad.</w:t>
            </w:r>
          </w:p>
          <w:p w14:paraId="48611A75" w14:textId="77777777" w:rsidR="00270AF5" w:rsidRPr="00270AF5" w:rsidRDefault="00270AF5" w:rsidP="00270AF5">
            <w:pPr>
              <w:pStyle w:val="Prrafodelista"/>
              <w:numPr>
                <w:ilvl w:val="0"/>
                <w:numId w:val="35"/>
              </w:numPr>
              <w:suppressAutoHyphens/>
              <w:spacing w:before="240" w:after="60" w:line="276" w:lineRule="auto"/>
              <w:jc w:val="both"/>
              <w:rPr>
                <w:rFonts w:ascii="Arial" w:hAnsi="Arial" w:cs="Arial"/>
                <w:b w:val="0"/>
                <w:lang w:eastAsia="ar-SA"/>
              </w:rPr>
            </w:pPr>
            <w:r>
              <w:rPr>
                <w:rFonts w:ascii="Arial" w:hAnsi="Arial" w:cs="Arial"/>
                <w:b w:val="0"/>
                <w:lang w:eastAsia="ar-SA"/>
              </w:rPr>
              <w:t>Se desplazara la lista de literales de dicha actividad.</w:t>
            </w:r>
          </w:p>
        </w:tc>
      </w:tr>
      <w:tr w:rsidR="00270AF5" w:rsidRPr="003D5FF2" w14:paraId="5AAC58BE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1" w:type="dxa"/>
            <w:gridSpan w:val="2"/>
            <w:tcBorders>
              <w:right w:val="none" w:sz="0" w:space="0" w:color="auto"/>
            </w:tcBorders>
          </w:tcPr>
          <w:p w14:paraId="6349F830" w14:textId="77777777" w:rsidR="00270AF5" w:rsidRPr="003D5FF2" w:rsidRDefault="00270AF5" w:rsidP="00270AF5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Se presenta correctamente los literales de la actividad seleccionada.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27C34299" w14:textId="77777777" w:rsidR="00270AF5" w:rsidRPr="003D5FF2" w:rsidRDefault="00270AF5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443" w:type="dxa"/>
            <w:tcBorders>
              <w:left w:val="none" w:sz="0" w:space="0" w:color="auto"/>
            </w:tcBorders>
          </w:tcPr>
          <w:p w14:paraId="08DEB669" w14:textId="77777777" w:rsidR="00270AF5" w:rsidRPr="003D5FF2" w:rsidRDefault="00270AF5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4160B761" wp14:editId="3667EBA4">
                      <wp:simplePos x="0" y="0"/>
                      <wp:positionH relativeFrom="column">
                        <wp:posOffset>318715</wp:posOffset>
                      </wp:positionH>
                      <wp:positionV relativeFrom="paragraph">
                        <wp:posOffset>1767</wp:posOffset>
                      </wp:positionV>
                      <wp:extent cx="247650" cy="228600"/>
                      <wp:effectExtent l="0" t="0" r="19050" b="19050"/>
                      <wp:wrapNone/>
                      <wp:docPr id="79" name="Rectángulo 1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7650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ABF4EEF" w14:textId="77777777" w:rsidR="00E92A75" w:rsidRDefault="00E92A75" w:rsidP="00270AF5"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_x0000_s1049" style="position:absolute;margin-left:25.1pt;margin-top:.15pt;width:19.5pt;height:18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">
                      <v:textbox>
                        <w:txbxContent>
                          <w:p w:rsidR="005E6018" w:rsidRDefault="005E6018" w:rsidP="00270AF5"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3D5FF2">
              <w:rPr>
                <w:rFonts w:ascii="Arial" w:eastAsiaTheme="majorEastAsia" w:hAnsi="Arial" w:cs="Arial"/>
                <w:bCs/>
              </w:rPr>
              <w:t>SI</w:t>
            </w:r>
            <w:r w:rsidRPr="003D5FF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30890EA" w14:textId="77777777" w:rsidR="00270AF5" w:rsidRPr="003D5FF2" w:rsidRDefault="00270AF5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4BC7BF87" wp14:editId="490B8CC9">
                      <wp:simplePos x="0" y="0"/>
                      <wp:positionH relativeFrom="column">
                        <wp:posOffset>308775</wp:posOffset>
                      </wp:positionH>
                      <wp:positionV relativeFrom="paragraph">
                        <wp:posOffset>119408</wp:posOffset>
                      </wp:positionV>
                      <wp:extent cx="257589" cy="166370"/>
                      <wp:effectExtent l="0" t="0" r="28575" b="24130"/>
                      <wp:wrapNone/>
                      <wp:docPr id="125" name="Rectángulo 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7589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8C272E9" w14:textId="77777777" w:rsidR="00E92A75" w:rsidRDefault="00E92A75" w:rsidP="00270AF5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_x0000_s1050" style="position:absolute;margin-left:24.3pt;margin-top:9.4pt;width:20.3pt;height:13.1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">
                      <v:textbox>
                        <w:txbxContent>
                          <w:p w:rsidR="005E6018" w:rsidRDefault="005E6018" w:rsidP="00270AF5"/>
                        </w:txbxContent>
                      </v:textbox>
                    </v:rect>
                  </w:pict>
                </mc:Fallback>
              </mc:AlternateContent>
            </w:r>
            <w:r w:rsidRPr="003D5FF2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270AF5" w:rsidRPr="003D5FF2" w14:paraId="7A4FEABD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1" w:type="dxa"/>
            <w:gridSpan w:val="2"/>
            <w:tcBorders>
              <w:right w:val="none" w:sz="0" w:space="0" w:color="auto"/>
            </w:tcBorders>
          </w:tcPr>
          <w:p w14:paraId="20D554E8" w14:textId="77777777" w:rsidR="00270AF5" w:rsidRPr="003D5FF2" w:rsidRDefault="00270AF5" w:rsidP="00270AF5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Resultado obtenido: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Se presento correctamente los literales de la actividad seleccionada.</w:t>
            </w:r>
          </w:p>
        </w:tc>
        <w:tc>
          <w:tcPr>
            <w:tcW w:w="3283" w:type="dxa"/>
            <w:gridSpan w:val="2"/>
            <w:tcBorders>
              <w:left w:val="none" w:sz="0" w:space="0" w:color="auto"/>
            </w:tcBorders>
          </w:tcPr>
          <w:p w14:paraId="332700A1" w14:textId="77777777" w:rsidR="00270AF5" w:rsidRPr="003D5FF2" w:rsidRDefault="00270AF5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Errores: </w:t>
            </w:r>
            <w:r>
              <w:rPr>
                <w:rFonts w:ascii="Arial" w:eastAsiaTheme="majorEastAsia" w:hAnsi="Arial" w:cs="Arial"/>
                <w:b/>
                <w:bCs/>
              </w:rPr>
              <w:t>No</w:t>
            </w:r>
          </w:p>
        </w:tc>
      </w:tr>
      <w:tr w:rsidR="00270AF5" w:rsidRPr="003D5FF2" w14:paraId="39E613B8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66ED5516" w14:textId="77777777" w:rsidR="00270AF5" w:rsidRPr="003D5FF2" w:rsidRDefault="00270AF5" w:rsidP="00270AF5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Recomendación u observación:</w:t>
            </w:r>
          </w:p>
        </w:tc>
      </w:tr>
    </w:tbl>
    <w:p w14:paraId="4A8F54CE" w14:textId="77777777" w:rsidR="00C63262" w:rsidRPr="00270AF5" w:rsidRDefault="00C63262" w:rsidP="00270AF5">
      <w:p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77B5504E" w14:textId="77777777" w:rsidR="00C63262" w:rsidRDefault="00C63262" w:rsidP="00C63262">
      <w:pPr>
        <w:pStyle w:val="Prrafodelista"/>
        <w:numPr>
          <w:ilvl w:val="1"/>
          <w:numId w:val="33"/>
        </w:num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  <w:bookmarkStart w:id="7" w:name="_Toc332668645"/>
      <w:r w:rsidRPr="0000149C"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>Pruebas de</w:t>
      </w:r>
      <w:r w:rsidR="00270AF5"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 xml:space="preserve">l módulo de </w:t>
      </w:r>
      <w:r w:rsidRPr="0000149C"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>Estudiante</w:t>
      </w:r>
      <w:r w:rsidR="00270AF5"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>s</w:t>
      </w:r>
      <w:bookmarkEnd w:id="7"/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927"/>
        <w:gridCol w:w="2910"/>
        <w:gridCol w:w="1756"/>
        <w:gridCol w:w="1461"/>
      </w:tblGrid>
      <w:tr w:rsidR="00C63262" w:rsidRPr="005C0F79" w14:paraId="42CFA81B" w14:textId="77777777" w:rsidTr="003357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1D6A8A4" w14:textId="77777777" w:rsidR="00C63262" w:rsidRPr="003D5FF2" w:rsidRDefault="00C63262" w:rsidP="003357D2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3D5FF2">
              <w:rPr>
                <w:rFonts w:ascii="Arial Black" w:eastAsiaTheme="majorEastAsia" w:hAnsi="Arial Black" w:cs="Tahoma"/>
                <w:bCs w:val="0"/>
                <w:sz w:val="24"/>
              </w:rPr>
              <w:t>Escenario: Ingreso exitoso de Estudiante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 xml:space="preserve"> manualmente</w:t>
            </w:r>
          </w:p>
        </w:tc>
        <w:tc>
          <w:tcPr>
            <w:tcW w:w="321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3104910" w14:textId="7ACC30C3" w:rsidR="00C63262" w:rsidRPr="003D5FF2" w:rsidRDefault="00C63262" w:rsidP="003357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3D5FF2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 w:rsidR="00DE2CED">
              <w:rPr>
                <w:rFonts w:ascii="Arial Black" w:hAnsi="Arial Black" w:cs="Tahoma"/>
                <w:sz w:val="24"/>
              </w:rPr>
              <w:t>USR-011</w:t>
            </w:r>
          </w:p>
        </w:tc>
      </w:tr>
      <w:tr w:rsidR="00C63262" w:rsidRPr="005C0F79" w14:paraId="0F651EF4" w14:textId="77777777" w:rsidTr="00335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3370F49E" w14:textId="77777777" w:rsidR="00C63262" w:rsidRPr="003D5FF2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>Estudiante</w:t>
            </w:r>
          </w:p>
        </w:tc>
      </w:tr>
      <w:tr w:rsidR="00C63262" w:rsidRPr="005C0F79" w14:paraId="0F525A8B" w14:textId="77777777" w:rsidTr="003357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7" w:type="dxa"/>
            <w:gridSpan w:val="2"/>
            <w:tcBorders>
              <w:right w:val="none" w:sz="0" w:space="0" w:color="auto"/>
            </w:tcBorders>
          </w:tcPr>
          <w:p w14:paraId="35612A0B" w14:textId="77777777" w:rsidR="00C63262" w:rsidRPr="003D5FF2" w:rsidRDefault="00C63262" w:rsidP="003F6FCC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 w:rsidR="003F6FCC">
              <w:rPr>
                <w:rFonts w:ascii="Arial" w:eastAsiaTheme="majorEastAsia" w:hAnsi="Arial" w:cs="Arial"/>
                <w:b w:val="0"/>
                <w:bCs w:val="0"/>
              </w:rPr>
              <w:t>Vanessa Robles</w:t>
            </w:r>
          </w:p>
        </w:tc>
        <w:tc>
          <w:tcPr>
            <w:tcW w:w="3217" w:type="dxa"/>
            <w:gridSpan w:val="2"/>
            <w:tcBorders>
              <w:left w:val="none" w:sz="0" w:space="0" w:color="auto"/>
            </w:tcBorders>
          </w:tcPr>
          <w:p w14:paraId="6B96B2B3" w14:textId="77777777" w:rsidR="00C63262" w:rsidRPr="003D5FF2" w:rsidRDefault="00C63262" w:rsidP="003F6FC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Fecha:</w:t>
            </w:r>
            <w:r w:rsidR="003F6FCC">
              <w:rPr>
                <w:rFonts w:ascii="Arial" w:eastAsiaTheme="majorEastAsia" w:hAnsi="Arial" w:cs="Arial"/>
                <w:bCs/>
              </w:rPr>
              <w:t>28</w:t>
            </w:r>
            <w:r w:rsidRPr="00C45E8F">
              <w:rPr>
                <w:rFonts w:ascii="Arial" w:eastAsiaTheme="majorEastAsia" w:hAnsi="Arial" w:cs="Arial"/>
                <w:bCs/>
              </w:rPr>
              <w:t>/0</w:t>
            </w:r>
            <w:r w:rsidR="003F6FCC">
              <w:rPr>
                <w:rFonts w:ascii="Arial" w:eastAsiaTheme="majorEastAsia" w:hAnsi="Arial" w:cs="Arial"/>
                <w:bCs/>
              </w:rPr>
              <w:t>7</w:t>
            </w:r>
            <w:r w:rsidRPr="00C45E8F">
              <w:rPr>
                <w:rFonts w:ascii="Arial" w:eastAsiaTheme="majorEastAsia" w:hAnsi="Arial" w:cs="Arial"/>
                <w:bCs/>
              </w:rPr>
              <w:t>/2012</w:t>
            </w:r>
          </w:p>
        </w:tc>
      </w:tr>
      <w:tr w:rsidR="00C63262" w:rsidRPr="005C0F79" w14:paraId="2309C506" w14:textId="77777777" w:rsidTr="00335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7" w:type="dxa"/>
            <w:tcBorders>
              <w:right w:val="none" w:sz="0" w:space="0" w:color="auto"/>
            </w:tcBorders>
          </w:tcPr>
          <w:p w14:paraId="65682DFB" w14:textId="77777777" w:rsidR="00C63262" w:rsidRPr="003D5FF2" w:rsidRDefault="00C63262" w:rsidP="003F6FCC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Hora inicio: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  <w:r w:rsidRPr="00C45E8F">
              <w:rPr>
                <w:rFonts w:ascii="Arial" w:eastAsiaTheme="majorEastAsia" w:hAnsi="Arial" w:cs="Arial"/>
                <w:b w:val="0"/>
                <w:bCs w:val="0"/>
              </w:rPr>
              <w:t>20:</w:t>
            </w:r>
            <w:r w:rsidR="003F6FCC">
              <w:rPr>
                <w:rFonts w:ascii="Arial" w:eastAsiaTheme="majorEastAsia" w:hAnsi="Arial" w:cs="Arial"/>
                <w:b w:val="0"/>
                <w:bCs w:val="0"/>
              </w:rPr>
              <w:t>16</w:t>
            </w:r>
          </w:p>
        </w:tc>
        <w:tc>
          <w:tcPr>
            <w:tcW w:w="2910" w:type="dxa"/>
            <w:tcBorders>
              <w:left w:val="none" w:sz="0" w:space="0" w:color="auto"/>
              <w:right w:val="none" w:sz="0" w:space="0" w:color="auto"/>
            </w:tcBorders>
          </w:tcPr>
          <w:p w14:paraId="68B8EBD2" w14:textId="77777777" w:rsidR="00C63262" w:rsidRPr="003D5FF2" w:rsidRDefault="00C63262" w:rsidP="003F6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Hora fin: </w:t>
            </w:r>
            <w:r w:rsidRPr="009E1CAD">
              <w:rPr>
                <w:rFonts w:ascii="Arial" w:eastAsiaTheme="majorEastAsia" w:hAnsi="Arial" w:cs="Arial"/>
                <w:bCs/>
              </w:rPr>
              <w:t>20:</w:t>
            </w:r>
            <w:r w:rsidR="003F6FCC">
              <w:rPr>
                <w:rFonts w:ascii="Arial" w:eastAsiaTheme="majorEastAsia" w:hAnsi="Arial" w:cs="Arial"/>
                <w:bCs/>
              </w:rPr>
              <w:t>20</w:t>
            </w:r>
          </w:p>
        </w:tc>
        <w:tc>
          <w:tcPr>
            <w:tcW w:w="3217" w:type="dxa"/>
            <w:gridSpan w:val="2"/>
            <w:tcBorders>
              <w:left w:val="none" w:sz="0" w:space="0" w:color="auto"/>
            </w:tcBorders>
          </w:tcPr>
          <w:p w14:paraId="193BB7E0" w14:textId="77777777" w:rsidR="00C63262" w:rsidRPr="003D5FF2" w:rsidRDefault="00C63262" w:rsidP="003357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Factor prueba: </w:t>
            </w:r>
            <w:r w:rsidRPr="00C45E8F">
              <w:rPr>
                <w:rFonts w:ascii="Arial" w:eastAsiaTheme="majorEastAsia" w:hAnsi="Arial" w:cs="Arial"/>
                <w:bCs/>
              </w:rPr>
              <w:t>caja negra</w:t>
            </w:r>
          </w:p>
        </w:tc>
      </w:tr>
      <w:tr w:rsidR="00C63262" w:rsidRPr="00182BCC" w14:paraId="5F7FE8D9" w14:textId="77777777" w:rsidTr="003357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48D836F2" w14:textId="77777777" w:rsidR="00C63262" w:rsidRPr="003D5FF2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29C0AB7F" w14:textId="77777777" w:rsidR="00C63262" w:rsidRPr="003D5FF2" w:rsidRDefault="00C63262" w:rsidP="003357D2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Se ha ingresado al sistema</w:t>
            </w:r>
            <w:r w:rsidRPr="003D5FF2">
              <w:rPr>
                <w:rFonts w:ascii="Arial" w:eastAsiaTheme="majorEastAsia" w:hAnsi="Arial" w:cs="Arial"/>
                <w:b w:val="0"/>
              </w:rPr>
              <w:t>.</w:t>
            </w:r>
          </w:p>
        </w:tc>
      </w:tr>
      <w:tr w:rsidR="00C63262" w:rsidRPr="00591718" w14:paraId="48211D53" w14:textId="77777777" w:rsidTr="00335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4914B223" w14:textId="77777777" w:rsidR="00C63262" w:rsidRPr="003D5FF2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3A02B25F" w14:textId="77777777" w:rsidR="003F6FCC" w:rsidRDefault="003F6FCC" w:rsidP="003357D2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Lenguaje de Programación</w:t>
            </w:r>
          </w:p>
          <w:p w14:paraId="1481AF32" w14:textId="77777777" w:rsidR="00C63262" w:rsidRPr="003D5FF2" w:rsidRDefault="00A57AD7" w:rsidP="003357D2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1</w:t>
            </w:r>
          </w:p>
          <w:p w14:paraId="4E2ACBFB" w14:textId="77777777" w:rsidR="00C63262" w:rsidRPr="00A57AD7" w:rsidRDefault="00A57AD7" w:rsidP="003357D2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  <w:b w:val="0"/>
              </w:rPr>
              <w:t>Rosa</w:t>
            </w:r>
          </w:p>
          <w:p w14:paraId="5AE04C93" w14:textId="77777777" w:rsidR="00A57AD7" w:rsidRPr="00A57AD7" w:rsidRDefault="00A57AD7" w:rsidP="003357D2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  <w:b w:val="0"/>
              </w:rPr>
              <w:t>Martínez</w:t>
            </w:r>
          </w:p>
          <w:p w14:paraId="69E68EEC" w14:textId="77777777" w:rsidR="00A57AD7" w:rsidRPr="003D5FF2" w:rsidRDefault="003F6FCC" w:rsidP="003357D2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</w:rPr>
            </w:pPr>
            <w:proofErr w:type="spellStart"/>
            <w:r>
              <w:rPr>
                <w:rFonts w:ascii="Arial" w:eastAsiaTheme="majorEastAsia" w:hAnsi="Arial" w:cs="Arial"/>
                <w:b w:val="0"/>
              </w:rPr>
              <w:t>rmartinez</w:t>
            </w:r>
            <w:proofErr w:type="spellEnd"/>
          </w:p>
          <w:p w14:paraId="4D05E6AD" w14:textId="77777777" w:rsidR="00C63262" w:rsidRPr="003F6FCC" w:rsidRDefault="00E92A75" w:rsidP="003357D2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</w:rPr>
            </w:pPr>
            <w:hyperlink r:id="rId11" w:history="1">
              <w:r w:rsidR="003F6FCC" w:rsidRPr="00A815C0">
                <w:rPr>
                  <w:rStyle w:val="Hipervnculo"/>
                  <w:rFonts w:ascii="Arial" w:eastAsiaTheme="majorEastAsia" w:hAnsi="Arial" w:cs="Arial"/>
                </w:rPr>
                <w:t>rmartinez@espol.edu.ec</w:t>
              </w:r>
            </w:hyperlink>
          </w:p>
          <w:p w14:paraId="766F46BF" w14:textId="77777777" w:rsidR="003F6FCC" w:rsidRDefault="003F6FCC" w:rsidP="003F6FCC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 w:rsidRPr="003F6FCC">
              <w:rPr>
                <w:rFonts w:ascii="Arial" w:eastAsiaTheme="majorEastAsia" w:hAnsi="Arial" w:cs="Arial"/>
                <w:b w:val="0"/>
              </w:rPr>
              <w:t>201202021</w:t>
            </w:r>
          </w:p>
          <w:p w14:paraId="25FA0DAA" w14:textId="77777777" w:rsidR="003F6FCC" w:rsidRPr="003F6FCC" w:rsidRDefault="003F6FCC" w:rsidP="003F6FCC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 w:rsidRPr="003F6FCC">
              <w:rPr>
                <w:rFonts w:ascii="Arial" w:eastAsiaTheme="majorEastAsia" w:hAnsi="Arial" w:cs="Arial"/>
                <w:b w:val="0"/>
              </w:rPr>
              <w:t>0905364708</w:t>
            </w:r>
          </w:p>
          <w:p w14:paraId="04EB0B67" w14:textId="77777777" w:rsidR="00C63262" w:rsidRPr="003D5FF2" w:rsidRDefault="00C63262" w:rsidP="003357D2">
            <w:pPr>
              <w:rPr>
                <w:rFonts w:ascii="Arial" w:eastAsiaTheme="majorEastAsia" w:hAnsi="Arial" w:cs="Arial"/>
              </w:rPr>
            </w:pPr>
          </w:p>
        </w:tc>
      </w:tr>
      <w:tr w:rsidR="00C63262" w:rsidRPr="005C0F79" w14:paraId="3AE44BC1" w14:textId="77777777" w:rsidTr="003357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396EC7C1" w14:textId="77777777" w:rsidR="00C63262" w:rsidRPr="003D5FF2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lastRenderedPageBreak/>
              <w:t>Descripción de pasos:</w:t>
            </w:r>
          </w:p>
          <w:p w14:paraId="69F1FF58" w14:textId="77777777" w:rsidR="00C63262" w:rsidRDefault="003F6FCC" w:rsidP="003357D2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S</w:t>
            </w:r>
            <w:r w:rsidR="00535325">
              <w:rPr>
                <w:rFonts w:ascii="Arial" w:hAnsi="Arial" w:cs="Arial"/>
                <w:b w:val="0"/>
              </w:rPr>
              <w:t>e elige la pestaña</w:t>
            </w:r>
            <w:r>
              <w:rPr>
                <w:rFonts w:ascii="Arial" w:hAnsi="Arial" w:cs="Arial"/>
                <w:b w:val="0"/>
              </w:rPr>
              <w:t xml:space="preserve"> de</w:t>
            </w:r>
            <w:r w:rsidR="00535325">
              <w:rPr>
                <w:rFonts w:ascii="Arial" w:hAnsi="Arial" w:cs="Arial"/>
                <w:b w:val="0"/>
              </w:rPr>
              <w:t xml:space="preserve"> Estudiante</w:t>
            </w:r>
            <w:r w:rsidR="003357D2">
              <w:rPr>
                <w:rFonts w:ascii="Arial" w:hAnsi="Arial" w:cs="Arial"/>
                <w:b w:val="0"/>
              </w:rPr>
              <w:t>.</w:t>
            </w:r>
          </w:p>
          <w:p w14:paraId="03DDB0B5" w14:textId="77777777" w:rsidR="00C63262" w:rsidRPr="003D5FF2" w:rsidRDefault="003357D2" w:rsidP="003357D2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Se presiona</w:t>
            </w:r>
            <w:r w:rsidR="00535325">
              <w:rPr>
                <w:rFonts w:ascii="Arial" w:hAnsi="Arial" w:cs="Arial"/>
                <w:b w:val="0"/>
              </w:rPr>
              <w:t xml:space="preserve"> en el botón de “Nuevo Estudiante”</w:t>
            </w:r>
            <w:r>
              <w:rPr>
                <w:rFonts w:ascii="Arial" w:hAnsi="Arial" w:cs="Arial"/>
                <w:b w:val="0"/>
              </w:rPr>
              <w:t>.</w:t>
            </w:r>
          </w:p>
          <w:p w14:paraId="6AD0CC25" w14:textId="77777777" w:rsidR="00C63262" w:rsidRDefault="003357D2" w:rsidP="003357D2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Se ingresan los siguientes datos: paralelo</w:t>
            </w:r>
            <w:r w:rsidR="002A6284">
              <w:rPr>
                <w:rFonts w:ascii="Arial" w:hAnsi="Arial" w:cs="Arial"/>
                <w:b w:val="0"/>
              </w:rPr>
              <w:t>, nombre, apellido, usuario de E</w:t>
            </w:r>
            <w:r>
              <w:rPr>
                <w:rFonts w:ascii="Arial" w:hAnsi="Arial" w:cs="Arial"/>
                <w:b w:val="0"/>
              </w:rPr>
              <w:t>spol, correo, matricula y cédula.</w:t>
            </w:r>
          </w:p>
          <w:p w14:paraId="673490B7" w14:textId="77777777" w:rsidR="00C63262" w:rsidRPr="00C45E8F" w:rsidRDefault="00C63262" w:rsidP="003357D2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 w:rsidRPr="00C45E8F">
              <w:rPr>
                <w:rFonts w:ascii="Arial" w:hAnsi="Arial" w:cs="Arial"/>
                <w:b w:val="0"/>
              </w:rPr>
              <w:t xml:space="preserve">Se presiona en el botón </w:t>
            </w:r>
            <w:r w:rsidR="003357D2">
              <w:rPr>
                <w:rFonts w:ascii="Arial" w:hAnsi="Arial" w:cs="Arial"/>
                <w:b w:val="0"/>
              </w:rPr>
              <w:t>“Grabar”.</w:t>
            </w:r>
          </w:p>
          <w:p w14:paraId="66A09E43" w14:textId="77777777" w:rsidR="00C63262" w:rsidRPr="003D5FF2" w:rsidRDefault="00C63262" w:rsidP="003357D2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 w:rsidRPr="003D5FF2">
              <w:rPr>
                <w:rFonts w:ascii="Arial" w:hAnsi="Arial" w:cs="Arial"/>
                <w:b w:val="0"/>
              </w:rPr>
              <w:t>Comprobar en la lista de estudiantes que esto sea correcto</w:t>
            </w:r>
            <w:r>
              <w:rPr>
                <w:rFonts w:ascii="Arial" w:hAnsi="Arial" w:cs="Arial"/>
                <w:b w:val="0"/>
              </w:rPr>
              <w:t>.</w:t>
            </w:r>
          </w:p>
        </w:tc>
      </w:tr>
      <w:tr w:rsidR="00C63262" w:rsidRPr="005C0F79" w14:paraId="12D5E6A1" w14:textId="77777777" w:rsidTr="00335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7" w:type="dxa"/>
            <w:gridSpan w:val="2"/>
            <w:tcBorders>
              <w:right w:val="none" w:sz="0" w:space="0" w:color="auto"/>
            </w:tcBorders>
          </w:tcPr>
          <w:p w14:paraId="633AF5AA" w14:textId="77777777" w:rsidR="00C63262" w:rsidRPr="003D5FF2" w:rsidRDefault="00C63262" w:rsidP="003357D2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 xml:space="preserve">Mensaje que indique que el </w:t>
            </w:r>
            <w:r w:rsidR="003357D2">
              <w:rPr>
                <w:rFonts w:ascii="Arial" w:eastAsiaTheme="majorEastAsia" w:hAnsi="Arial" w:cs="Arial"/>
                <w:b w:val="0"/>
                <w:bCs w:val="0"/>
              </w:rPr>
              <w:t>“</w:t>
            </w:r>
            <w:r w:rsidR="003357D2" w:rsidRPr="003357D2">
              <w:rPr>
                <w:rFonts w:ascii="Arial" w:eastAsiaTheme="majorEastAsia" w:hAnsi="Arial" w:cs="Arial"/>
                <w:b w:val="0"/>
                <w:bCs w:val="0"/>
              </w:rPr>
              <w:t>Usuario Creado Exitosamente</w:t>
            </w:r>
            <w:r w:rsidR="003357D2">
              <w:rPr>
                <w:rFonts w:ascii="Arial" w:eastAsiaTheme="majorEastAsia" w:hAnsi="Arial" w:cs="Arial"/>
                <w:b w:val="0"/>
                <w:bCs w:val="0"/>
              </w:rPr>
              <w:t>”</w:t>
            </w:r>
          </w:p>
        </w:tc>
        <w:tc>
          <w:tcPr>
            <w:tcW w:w="1756" w:type="dxa"/>
            <w:tcBorders>
              <w:left w:val="none" w:sz="0" w:space="0" w:color="auto"/>
              <w:right w:val="none" w:sz="0" w:space="0" w:color="auto"/>
            </w:tcBorders>
          </w:tcPr>
          <w:p w14:paraId="67EF70B1" w14:textId="77777777" w:rsidR="00C63262" w:rsidRPr="003D5FF2" w:rsidRDefault="00C63262" w:rsidP="00335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Cumplimiento: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</w:p>
        </w:tc>
        <w:tc>
          <w:tcPr>
            <w:tcW w:w="1461" w:type="dxa"/>
            <w:tcBorders>
              <w:left w:val="none" w:sz="0" w:space="0" w:color="auto"/>
            </w:tcBorders>
          </w:tcPr>
          <w:p w14:paraId="67C332C1" w14:textId="77777777" w:rsidR="00C63262" w:rsidRPr="003D5FF2" w:rsidRDefault="002A6284" w:rsidP="003357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39136" behindDoc="0" locked="0" layoutInCell="1" allowOverlap="1" wp14:anchorId="5B24E6B1" wp14:editId="31B2EED1">
                      <wp:simplePos x="0" y="0"/>
                      <wp:positionH relativeFrom="column">
                        <wp:posOffset>310267</wp:posOffset>
                      </wp:positionH>
                      <wp:positionV relativeFrom="paragraph">
                        <wp:posOffset>1739</wp:posOffset>
                      </wp:positionV>
                      <wp:extent cx="191770" cy="166370"/>
                      <wp:effectExtent l="0" t="0" r="17780" b="24130"/>
                      <wp:wrapNone/>
                      <wp:docPr id="20" name="20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18" name="18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" name="19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group id="20 Grupo" o:spid="_x0000_s1026" style="position:absolute;margin-left:24.45pt;margin-top:.15pt;width:15.1pt;height:13.1pt;z-index:251739136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">
                      <v:line id="18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8IesYAAADbAAAADwAAAGRycy9kb3ducmV2LnhtbESPQWvCQBCF7wX/wzIFL0U3Wqo1dRVR&#10;Cl6kNHqwtyE7TUKzsyG7mvjvnYPQ2wzvzXvfLNe9q9WV2lB5NjAZJ6CIc28rLgycjp+jd1AhIlus&#10;PZOBGwVYrwZPS0yt7/ibrlkslIRwSNFAGWOTah3ykhyGsW+IRfv1rcMoa1to22In4a7W0ySZaYcV&#10;S0OJDW1Lyv+yizOwO826bFG8zV8mr4d+wV/T88/BGTN87jcfoCL18d/8uN5bwRdY+UUG0K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OvCHrGAAAA2wAAAA8AAAAAAAAA&#10;AAAAAAAAoQIAAGRycy9kb3ducmV2LnhtbFBLBQYAAAAABAAEAPkAAACUAwAAAAA=&#10;" strokecolor="black [3213]" strokeweight="1pt"/>
                      <v:line id="19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sjGcMAAADbAAAADwAAAGRycy9kb3ducmV2LnhtbERPS2vCQBC+F/wPywi91Y2FthpdRQSh&#10;SBswycXbkJ08MDubZldN/n23UPA2H99z1tvBtOJGvWssK5jPIhDEhdUNVwry7PCyAOE8ssbWMikY&#10;ycF2M3laY6ztnU90S30lQgi7GBXU3nexlK6oyaCb2Y44cKXtDfoA+0rqHu8h3LTyNYrepcGGQ0ON&#10;He1rKi7p1Sg4Zsty/3X8Tkb3c06o/IhOb2mu1PN02K1AeBr8Q/zv/tRh/hL+fgkHy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iLIxnDAAAA2wAAAA8AAAAAAAAAAAAA&#10;AAAAoQIAAGRycy9kb3ducmV2LnhtbFBLBQYAAAAABAAEAPkAAACRAwAAAAA=&#10;" strokecolor="black [3213]" strokeweight="1pt"/>
                    </v:group>
                  </w:pict>
                </mc:Fallback>
              </mc:AlternateContent>
            </w:r>
            <w:r w:rsidR="00C63262" w:rsidRPr="003D5FF2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38808B96" wp14:editId="3677D428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199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568F7AF" w14:textId="77777777" w:rsidR="00E92A75" w:rsidRDefault="00E92A75" w:rsidP="00C63262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_x0000_s1051" style="position:absolute;margin-left:24.65pt;margin-top:.4pt;width:15.1pt;height:13.1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">
                      <v:textbox>
                        <w:txbxContent>
                          <w:p w:rsidR="005E6018" w:rsidRDefault="005E6018" w:rsidP="00C63262"/>
                        </w:txbxContent>
                      </v:textbox>
                    </v:rect>
                  </w:pict>
                </mc:Fallback>
              </mc:AlternateContent>
            </w:r>
            <w:r w:rsidR="00C63262" w:rsidRPr="003D5FF2">
              <w:rPr>
                <w:rFonts w:ascii="Arial" w:eastAsiaTheme="majorEastAsia" w:hAnsi="Arial" w:cs="Arial"/>
                <w:bCs/>
              </w:rPr>
              <w:t>SI</w:t>
            </w:r>
            <w:r w:rsidR="00C63262" w:rsidRPr="003D5FF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467F0B00" w14:textId="77777777" w:rsidR="00C63262" w:rsidRPr="003D5FF2" w:rsidRDefault="00C63262" w:rsidP="003357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2E12D421" wp14:editId="2360C869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200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5767449" w14:textId="77777777" w:rsidR="00E92A75" w:rsidRDefault="00E92A75" w:rsidP="00C63262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_x0000_s1052" style="position:absolute;margin-left:24.6pt;margin-top:2.9pt;width:15.1pt;height:13.1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">
                      <v:textbox>
                        <w:txbxContent>
                          <w:p w:rsidR="005E6018" w:rsidRDefault="005E6018" w:rsidP="00C63262"/>
                        </w:txbxContent>
                      </v:textbox>
                    </v:rect>
                  </w:pict>
                </mc:Fallback>
              </mc:AlternateContent>
            </w:r>
            <w:r w:rsidRPr="003D5FF2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C63262" w:rsidRPr="00182BCC" w14:paraId="71D1151B" w14:textId="77777777" w:rsidTr="003357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7" w:type="dxa"/>
            <w:gridSpan w:val="2"/>
            <w:tcBorders>
              <w:right w:val="none" w:sz="0" w:space="0" w:color="auto"/>
            </w:tcBorders>
          </w:tcPr>
          <w:p w14:paraId="32FD69FC" w14:textId="77777777" w:rsidR="00C63262" w:rsidRPr="003D5FF2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 w:rsidR="003357D2">
              <w:rPr>
                <w:rFonts w:ascii="Arial" w:eastAsiaTheme="majorEastAsia" w:hAnsi="Arial" w:cs="Arial"/>
                <w:b w:val="0"/>
                <w:bCs w:val="0"/>
              </w:rPr>
              <w:t>Se muestra el mensaje que el “Usuario se ha creado exitosamente”.</w:t>
            </w:r>
          </w:p>
        </w:tc>
        <w:tc>
          <w:tcPr>
            <w:tcW w:w="3217" w:type="dxa"/>
            <w:gridSpan w:val="2"/>
            <w:tcBorders>
              <w:left w:val="none" w:sz="0" w:space="0" w:color="auto"/>
            </w:tcBorders>
          </w:tcPr>
          <w:p w14:paraId="3ED7A491" w14:textId="77777777" w:rsidR="00C63262" w:rsidRPr="003D5FF2" w:rsidRDefault="00C63262" w:rsidP="003357D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Pr="0094768C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C63262" w:rsidRPr="005C0F79" w14:paraId="5B35AEE8" w14:textId="77777777" w:rsidTr="00335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7D23A31E" w14:textId="77777777" w:rsidR="00C63262" w:rsidRPr="003D5FF2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Recomendación u observación:</w:t>
            </w:r>
          </w:p>
        </w:tc>
      </w:tr>
    </w:tbl>
    <w:p w14:paraId="1F72E3A8" w14:textId="77777777" w:rsidR="00270AF5" w:rsidRDefault="00270AF5" w:rsidP="00C63262">
      <w:p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927"/>
        <w:gridCol w:w="2910"/>
        <w:gridCol w:w="1756"/>
        <w:gridCol w:w="1461"/>
      </w:tblGrid>
      <w:tr w:rsidR="00191D60" w:rsidRPr="005C0F79" w14:paraId="15C5CD65" w14:textId="77777777" w:rsidTr="005E60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92FFE09" w14:textId="77777777" w:rsidR="00191D60" w:rsidRPr="003D5FF2" w:rsidRDefault="00191D60" w:rsidP="00191D60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3D5FF2">
              <w:rPr>
                <w:rFonts w:ascii="Arial Black" w:eastAsiaTheme="majorEastAsia" w:hAnsi="Arial Black" w:cs="Tahoma"/>
                <w:bCs w:val="0"/>
                <w:sz w:val="24"/>
              </w:rPr>
              <w:t>Escenario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>: Consultar estudiante</w:t>
            </w:r>
          </w:p>
        </w:tc>
        <w:tc>
          <w:tcPr>
            <w:tcW w:w="321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1319248" w14:textId="4AB5CC53" w:rsidR="00191D60" w:rsidRPr="003D5FF2" w:rsidRDefault="00191D60" w:rsidP="005E60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3D5FF2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 w:rsidR="00DE2CED">
              <w:rPr>
                <w:rFonts w:ascii="Arial Black" w:hAnsi="Arial Black" w:cs="Tahoma"/>
                <w:sz w:val="24"/>
              </w:rPr>
              <w:t>USR-012</w:t>
            </w:r>
          </w:p>
        </w:tc>
      </w:tr>
      <w:tr w:rsidR="00191D60" w:rsidRPr="005C0F79" w14:paraId="29057D05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60654B45" w14:textId="77777777" w:rsidR="00191D60" w:rsidRPr="003D5FF2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>Estudiante</w:t>
            </w:r>
          </w:p>
        </w:tc>
      </w:tr>
      <w:tr w:rsidR="00191D60" w:rsidRPr="005C0F79" w14:paraId="40187E9E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7" w:type="dxa"/>
            <w:gridSpan w:val="2"/>
            <w:tcBorders>
              <w:right w:val="none" w:sz="0" w:space="0" w:color="auto"/>
            </w:tcBorders>
          </w:tcPr>
          <w:p w14:paraId="5299F252" w14:textId="77777777" w:rsidR="00191D60" w:rsidRPr="003D5FF2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Vanessa Robles</w:t>
            </w:r>
          </w:p>
        </w:tc>
        <w:tc>
          <w:tcPr>
            <w:tcW w:w="3217" w:type="dxa"/>
            <w:gridSpan w:val="2"/>
            <w:tcBorders>
              <w:left w:val="none" w:sz="0" w:space="0" w:color="auto"/>
            </w:tcBorders>
          </w:tcPr>
          <w:p w14:paraId="76F214E5" w14:textId="77777777" w:rsidR="00191D60" w:rsidRPr="003D5FF2" w:rsidRDefault="00191D60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Fecha:</w:t>
            </w:r>
            <w:r>
              <w:rPr>
                <w:rFonts w:ascii="Arial" w:eastAsiaTheme="majorEastAsia" w:hAnsi="Arial" w:cs="Arial"/>
                <w:bCs/>
              </w:rPr>
              <w:t>28</w:t>
            </w:r>
            <w:r w:rsidRPr="00C45E8F">
              <w:rPr>
                <w:rFonts w:ascii="Arial" w:eastAsiaTheme="majorEastAsia" w:hAnsi="Arial" w:cs="Arial"/>
                <w:bCs/>
              </w:rPr>
              <w:t>/0</w:t>
            </w:r>
            <w:r>
              <w:rPr>
                <w:rFonts w:ascii="Arial" w:eastAsiaTheme="majorEastAsia" w:hAnsi="Arial" w:cs="Arial"/>
                <w:bCs/>
              </w:rPr>
              <w:t>7</w:t>
            </w:r>
            <w:r w:rsidRPr="00C45E8F">
              <w:rPr>
                <w:rFonts w:ascii="Arial" w:eastAsiaTheme="majorEastAsia" w:hAnsi="Arial" w:cs="Arial"/>
                <w:bCs/>
              </w:rPr>
              <w:t>/2012</w:t>
            </w:r>
          </w:p>
        </w:tc>
      </w:tr>
      <w:tr w:rsidR="00191D60" w:rsidRPr="005C0F79" w14:paraId="53EE792F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7" w:type="dxa"/>
            <w:tcBorders>
              <w:right w:val="none" w:sz="0" w:space="0" w:color="auto"/>
            </w:tcBorders>
          </w:tcPr>
          <w:p w14:paraId="06BE3CC2" w14:textId="77777777" w:rsidR="00191D60" w:rsidRPr="003D5FF2" w:rsidRDefault="00191D60" w:rsidP="00191D60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Hora inicio: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  <w:r w:rsidRPr="00C45E8F">
              <w:rPr>
                <w:rFonts w:ascii="Arial" w:eastAsiaTheme="majorEastAsia" w:hAnsi="Arial" w:cs="Arial"/>
                <w:b w:val="0"/>
                <w:bCs w:val="0"/>
              </w:rPr>
              <w:t>20: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27</w:t>
            </w:r>
          </w:p>
        </w:tc>
        <w:tc>
          <w:tcPr>
            <w:tcW w:w="2910" w:type="dxa"/>
            <w:tcBorders>
              <w:left w:val="none" w:sz="0" w:space="0" w:color="auto"/>
              <w:right w:val="none" w:sz="0" w:space="0" w:color="auto"/>
            </w:tcBorders>
          </w:tcPr>
          <w:p w14:paraId="4B2D8B49" w14:textId="77777777" w:rsidR="00191D60" w:rsidRPr="003D5FF2" w:rsidRDefault="00191D60" w:rsidP="00191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Hora fin: </w:t>
            </w:r>
            <w:r w:rsidRPr="009E1CAD">
              <w:rPr>
                <w:rFonts w:ascii="Arial" w:eastAsiaTheme="majorEastAsia" w:hAnsi="Arial" w:cs="Arial"/>
                <w:bCs/>
              </w:rPr>
              <w:t>20:</w:t>
            </w:r>
            <w:r>
              <w:rPr>
                <w:rFonts w:ascii="Arial" w:eastAsiaTheme="majorEastAsia" w:hAnsi="Arial" w:cs="Arial"/>
                <w:bCs/>
              </w:rPr>
              <w:t>30</w:t>
            </w:r>
          </w:p>
        </w:tc>
        <w:tc>
          <w:tcPr>
            <w:tcW w:w="3217" w:type="dxa"/>
            <w:gridSpan w:val="2"/>
            <w:tcBorders>
              <w:left w:val="none" w:sz="0" w:space="0" w:color="auto"/>
            </w:tcBorders>
          </w:tcPr>
          <w:p w14:paraId="2D453AD3" w14:textId="77777777" w:rsidR="00191D60" w:rsidRPr="003D5FF2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Factor prueba: </w:t>
            </w:r>
            <w:r w:rsidRPr="00C45E8F">
              <w:rPr>
                <w:rFonts w:ascii="Arial" w:eastAsiaTheme="majorEastAsia" w:hAnsi="Arial" w:cs="Arial"/>
                <w:bCs/>
              </w:rPr>
              <w:t>caja negra</w:t>
            </w:r>
          </w:p>
        </w:tc>
      </w:tr>
      <w:tr w:rsidR="00191D60" w:rsidRPr="00182BCC" w14:paraId="6A06015F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7EABD351" w14:textId="77777777" w:rsidR="00191D60" w:rsidRPr="003D5FF2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20D6C310" w14:textId="77777777" w:rsidR="00191D60" w:rsidRPr="003D5FF2" w:rsidRDefault="00191D60" w:rsidP="005E6018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Se ha ingresado al sistema</w:t>
            </w:r>
            <w:r w:rsidRPr="003D5FF2">
              <w:rPr>
                <w:rFonts w:ascii="Arial" w:eastAsiaTheme="majorEastAsia" w:hAnsi="Arial" w:cs="Arial"/>
                <w:b w:val="0"/>
              </w:rPr>
              <w:t>.</w:t>
            </w:r>
          </w:p>
        </w:tc>
      </w:tr>
      <w:tr w:rsidR="00191D60" w:rsidRPr="00591718" w14:paraId="185B113F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036F7B13" w14:textId="77777777" w:rsidR="00191D60" w:rsidRPr="003D5FF2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66D1280B" w14:textId="77777777" w:rsidR="00191D60" w:rsidRPr="00191D60" w:rsidRDefault="00191D60" w:rsidP="00191D60">
            <w:pPr>
              <w:rPr>
                <w:rFonts w:ascii="Arial" w:eastAsiaTheme="majorEastAsia" w:hAnsi="Arial" w:cs="Arial"/>
              </w:rPr>
            </w:pPr>
          </w:p>
          <w:p w14:paraId="00FA2B48" w14:textId="77777777" w:rsidR="00191D60" w:rsidRPr="003D5FF2" w:rsidRDefault="00191D60" w:rsidP="005E6018">
            <w:pPr>
              <w:rPr>
                <w:rFonts w:ascii="Arial" w:eastAsiaTheme="majorEastAsia" w:hAnsi="Arial" w:cs="Arial"/>
              </w:rPr>
            </w:pPr>
          </w:p>
        </w:tc>
      </w:tr>
      <w:tr w:rsidR="00191D60" w:rsidRPr="005C0F79" w14:paraId="3637F81C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78B1582E" w14:textId="77777777" w:rsidR="00191D60" w:rsidRPr="003D5FF2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Descripción de pasos:</w:t>
            </w:r>
          </w:p>
          <w:p w14:paraId="4690CE31" w14:textId="77777777" w:rsidR="00191D60" w:rsidRDefault="00191D60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Se elige la pestaña de Estudiante.</w:t>
            </w:r>
          </w:p>
          <w:p w14:paraId="3C42F835" w14:textId="77777777" w:rsidR="00191D60" w:rsidRPr="00191D60" w:rsidRDefault="00191D60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Se elige la materia donde se desea consultar los estudiantes.</w:t>
            </w:r>
          </w:p>
          <w:p w14:paraId="7038CAE3" w14:textId="77777777" w:rsidR="00191D60" w:rsidRPr="00191D60" w:rsidRDefault="00191D60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Se elige el paralelo que se desea consultar.</w:t>
            </w:r>
          </w:p>
          <w:p w14:paraId="4DCC6B2A" w14:textId="77777777" w:rsidR="00191D60" w:rsidRPr="003D5FF2" w:rsidRDefault="00191D60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Se muestra la lista de todos los estudiantes registrados en dicha materia y paralelo.</w:t>
            </w:r>
          </w:p>
        </w:tc>
      </w:tr>
      <w:tr w:rsidR="00191D60" w:rsidRPr="005C0F79" w14:paraId="144E4B1F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7" w:type="dxa"/>
            <w:gridSpan w:val="2"/>
            <w:tcBorders>
              <w:right w:val="none" w:sz="0" w:space="0" w:color="auto"/>
            </w:tcBorders>
          </w:tcPr>
          <w:p w14:paraId="1C361973" w14:textId="77777777" w:rsidR="00191D60" w:rsidRPr="003D5FF2" w:rsidRDefault="00191D60" w:rsidP="00191D60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Se muestra la lista de todos los estudiantes registrados en la materia.</w:t>
            </w:r>
          </w:p>
        </w:tc>
        <w:tc>
          <w:tcPr>
            <w:tcW w:w="1756" w:type="dxa"/>
            <w:tcBorders>
              <w:left w:val="none" w:sz="0" w:space="0" w:color="auto"/>
              <w:right w:val="none" w:sz="0" w:space="0" w:color="auto"/>
            </w:tcBorders>
          </w:tcPr>
          <w:p w14:paraId="627B0AFF" w14:textId="77777777" w:rsidR="00191D60" w:rsidRPr="003D5FF2" w:rsidRDefault="00191D60" w:rsidP="005E60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Cumplimiento: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</w:p>
        </w:tc>
        <w:tc>
          <w:tcPr>
            <w:tcW w:w="1461" w:type="dxa"/>
            <w:tcBorders>
              <w:left w:val="none" w:sz="0" w:space="0" w:color="auto"/>
            </w:tcBorders>
          </w:tcPr>
          <w:p w14:paraId="2561B7A6" w14:textId="77777777" w:rsidR="00191D60" w:rsidRPr="003D5FF2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74976" behindDoc="0" locked="0" layoutInCell="1" allowOverlap="1" wp14:anchorId="77F3C668" wp14:editId="5E0F7AC4">
                      <wp:simplePos x="0" y="0"/>
                      <wp:positionH relativeFrom="column">
                        <wp:posOffset>310267</wp:posOffset>
                      </wp:positionH>
                      <wp:positionV relativeFrom="paragraph">
                        <wp:posOffset>1739</wp:posOffset>
                      </wp:positionV>
                      <wp:extent cx="191770" cy="166370"/>
                      <wp:effectExtent l="0" t="0" r="17780" b="24130"/>
                      <wp:wrapNone/>
                      <wp:docPr id="210" name="210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211" name="211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2" name="212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group id="210 Grupo" o:spid="_x0000_s1026" style="position:absolute;margin-left:24.45pt;margin-top:.15pt;width:15.1pt;height:13.1pt;z-index:251774976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">
                      <v:line id="211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EWi8YAAADcAAAADwAAAGRycy9kb3ducmV2LnhtbESPT2vCQBTE70K/w/IKXkQ3ifgvdZXS&#10;UuhFxOjB3h7Z1yQ0+zZkVxO/fVcQPA4z8xtmve1NLa7UusqygngSgSDOra64UHA6fo2XIJxH1lhb&#10;JgU3crDdvAzWmGrb8YGumS9EgLBLUUHpfZNK6fKSDLqJbYiD92tbgz7ItpC6xS7ATS2TKJpLgxWH&#10;hRIb+igp/8suRsHnad5lq2K2GMXTXb/ifXL+2Rmlhq/9+xsIT71/hh/tb60giWO4nwlHQG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4xFovGAAAA3AAAAA8AAAAAAAAA&#10;AAAAAAAAoQIAAGRycy9kb3ducmV2LnhtbFBLBQYAAAAABAAEAPkAAACUAwAAAAA=&#10;" strokecolor="black [3213]" strokeweight="1pt"/>
                      <v:line id="212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p8MMUAAADcAAAADwAAAGRycy9kb3ducmV2LnhtbESPS4vCQBCE78L+h6EXvOnEwPqIjrII&#10;C4uoYPTircl0HpjpyWZmNf57RxA8FlX1FbVYdaYWV2pdZVnBaBiBIM6srrhQcDr+DKYgnEfWWFsm&#10;BXdysFp+9BaYaHvjA11TX4gAYZeggtL7JpHSZSUZdEPbEAcvt61BH2RbSN3iLcBNLeMoGkuDFYeF&#10;Ehtal5Rd0n+jYHOc5evtZre/u7/znvJJdPhKT0r1P7vvOQhPnX+HX+1frSAexfA8E46AXD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xp8MMUAAADcAAAADwAAAAAAAAAA&#10;AAAAAAChAgAAZHJzL2Rvd25yZXYueG1sUEsFBgAAAAAEAAQA+QAAAJMDAAAAAA==&#10;" strokecolor="black [3213]" strokeweight="1pt"/>
                    </v:group>
                  </w:pict>
                </mc:Fallback>
              </mc:AlternateContent>
            </w:r>
            <w:r w:rsidRPr="003D5FF2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12E59C21" wp14:editId="0DA3592F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213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D368DAA" w14:textId="77777777" w:rsidR="00E92A75" w:rsidRDefault="00E92A75" w:rsidP="00191D6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_x0000_s1055" style="position:absolute;margin-left:24.65pt;margin-top:.4pt;width:15.1pt;height:13.1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">
                      <v:textbox>
                        <w:txbxContent>
                          <w:p w:rsidR="005E6018" w:rsidRDefault="005E6018" w:rsidP="00191D60"/>
                        </w:txbxContent>
                      </v:textbox>
                    </v:rect>
                  </w:pict>
                </mc:Fallback>
              </mc:AlternateContent>
            </w:r>
            <w:r w:rsidRPr="003D5FF2">
              <w:rPr>
                <w:rFonts w:ascii="Arial" w:eastAsiaTheme="majorEastAsia" w:hAnsi="Arial" w:cs="Arial"/>
                <w:bCs/>
              </w:rPr>
              <w:t>SI</w:t>
            </w:r>
            <w:r w:rsidRPr="003D5FF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30CF1B12" w14:textId="77777777" w:rsidR="00191D60" w:rsidRPr="003D5FF2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4EA12695" wp14:editId="1751F90C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214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3BD32E" w14:textId="77777777" w:rsidR="00E92A75" w:rsidRDefault="00E92A75" w:rsidP="00191D6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_x0000_s1056" style="position:absolute;margin-left:24.6pt;margin-top:2.9pt;width:15.1pt;height:13.1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">
                      <v:textbox>
                        <w:txbxContent>
                          <w:p w:rsidR="005E6018" w:rsidRDefault="005E6018" w:rsidP="00191D60"/>
                        </w:txbxContent>
                      </v:textbox>
                    </v:rect>
                  </w:pict>
                </mc:Fallback>
              </mc:AlternateContent>
            </w:r>
            <w:r w:rsidRPr="003D5FF2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191D60" w:rsidRPr="00182BCC" w14:paraId="045BD080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7" w:type="dxa"/>
            <w:gridSpan w:val="2"/>
            <w:tcBorders>
              <w:right w:val="none" w:sz="0" w:space="0" w:color="auto"/>
            </w:tcBorders>
          </w:tcPr>
          <w:p w14:paraId="1AA4A5FA" w14:textId="77777777" w:rsidR="00191D60" w:rsidRPr="003D5FF2" w:rsidRDefault="00191D60" w:rsidP="00191D60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Se muestro correctamente la lista de todos los estudiantes registrados en la materia.</w:t>
            </w:r>
          </w:p>
        </w:tc>
        <w:tc>
          <w:tcPr>
            <w:tcW w:w="3217" w:type="dxa"/>
            <w:gridSpan w:val="2"/>
            <w:tcBorders>
              <w:left w:val="none" w:sz="0" w:space="0" w:color="auto"/>
            </w:tcBorders>
          </w:tcPr>
          <w:p w14:paraId="398026C3" w14:textId="77777777" w:rsidR="00191D60" w:rsidRPr="003D5FF2" w:rsidRDefault="00191D60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Pr="0094768C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191D60" w:rsidRPr="005C0F79" w14:paraId="1341131C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515A60D1" w14:textId="77777777" w:rsidR="00191D60" w:rsidRPr="003D5FF2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Recomendación u observación:</w:t>
            </w:r>
          </w:p>
        </w:tc>
      </w:tr>
    </w:tbl>
    <w:p w14:paraId="4286E334" w14:textId="77777777" w:rsidR="00270AF5" w:rsidRDefault="00270AF5" w:rsidP="00C63262">
      <w:p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927"/>
        <w:gridCol w:w="2910"/>
        <w:gridCol w:w="1756"/>
        <w:gridCol w:w="1461"/>
      </w:tblGrid>
      <w:tr w:rsidR="00191D60" w:rsidRPr="005C0F79" w14:paraId="6F956649" w14:textId="77777777" w:rsidTr="005E60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D664A4D" w14:textId="77777777" w:rsidR="00191D60" w:rsidRPr="003D5FF2" w:rsidRDefault="00191D60" w:rsidP="00191D60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3D5FF2">
              <w:rPr>
                <w:rFonts w:ascii="Arial Black" w:eastAsiaTheme="majorEastAsia" w:hAnsi="Arial Black" w:cs="Tahoma"/>
                <w:bCs w:val="0"/>
                <w:sz w:val="24"/>
              </w:rPr>
              <w:t>Escenario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>: Eliminar Estudiante</w:t>
            </w:r>
          </w:p>
        </w:tc>
        <w:tc>
          <w:tcPr>
            <w:tcW w:w="321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83D37E0" w14:textId="0FB324F7" w:rsidR="00191D60" w:rsidRPr="003D5FF2" w:rsidRDefault="00191D60" w:rsidP="00191D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3D5FF2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 w:rsidR="00DE2CED">
              <w:rPr>
                <w:rFonts w:ascii="Arial Black" w:hAnsi="Arial Black" w:cs="Tahoma"/>
                <w:sz w:val="24"/>
              </w:rPr>
              <w:t>USR-013</w:t>
            </w:r>
          </w:p>
        </w:tc>
      </w:tr>
      <w:tr w:rsidR="00191D60" w:rsidRPr="005C0F79" w14:paraId="02E7D307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5181FD86" w14:textId="77777777" w:rsidR="00191D60" w:rsidRPr="003D5FF2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>Estudiante</w:t>
            </w:r>
          </w:p>
        </w:tc>
      </w:tr>
      <w:tr w:rsidR="00191D60" w:rsidRPr="005C0F79" w14:paraId="1DD0A40A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7" w:type="dxa"/>
            <w:gridSpan w:val="2"/>
            <w:tcBorders>
              <w:right w:val="none" w:sz="0" w:space="0" w:color="auto"/>
            </w:tcBorders>
          </w:tcPr>
          <w:p w14:paraId="129762C0" w14:textId="77777777" w:rsidR="00191D60" w:rsidRPr="003D5FF2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Vanessa Robles</w:t>
            </w:r>
          </w:p>
        </w:tc>
        <w:tc>
          <w:tcPr>
            <w:tcW w:w="3217" w:type="dxa"/>
            <w:gridSpan w:val="2"/>
            <w:tcBorders>
              <w:left w:val="none" w:sz="0" w:space="0" w:color="auto"/>
            </w:tcBorders>
          </w:tcPr>
          <w:p w14:paraId="54B423DC" w14:textId="77777777" w:rsidR="00191D60" w:rsidRPr="003D5FF2" w:rsidRDefault="00191D60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Fecha:</w:t>
            </w:r>
            <w:r>
              <w:rPr>
                <w:rFonts w:ascii="Arial" w:eastAsiaTheme="majorEastAsia" w:hAnsi="Arial" w:cs="Arial"/>
                <w:bCs/>
              </w:rPr>
              <w:t>28</w:t>
            </w:r>
            <w:r w:rsidRPr="00C45E8F">
              <w:rPr>
                <w:rFonts w:ascii="Arial" w:eastAsiaTheme="majorEastAsia" w:hAnsi="Arial" w:cs="Arial"/>
                <w:bCs/>
              </w:rPr>
              <w:t>/0</w:t>
            </w:r>
            <w:r>
              <w:rPr>
                <w:rFonts w:ascii="Arial" w:eastAsiaTheme="majorEastAsia" w:hAnsi="Arial" w:cs="Arial"/>
                <w:bCs/>
              </w:rPr>
              <w:t>7</w:t>
            </w:r>
            <w:r w:rsidRPr="00C45E8F">
              <w:rPr>
                <w:rFonts w:ascii="Arial" w:eastAsiaTheme="majorEastAsia" w:hAnsi="Arial" w:cs="Arial"/>
                <w:bCs/>
              </w:rPr>
              <w:t>/2012</w:t>
            </w:r>
          </w:p>
        </w:tc>
      </w:tr>
      <w:tr w:rsidR="00191D60" w:rsidRPr="005C0F79" w14:paraId="0D2CA537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7" w:type="dxa"/>
            <w:tcBorders>
              <w:right w:val="none" w:sz="0" w:space="0" w:color="auto"/>
            </w:tcBorders>
          </w:tcPr>
          <w:p w14:paraId="6831C36F" w14:textId="77777777" w:rsidR="00191D60" w:rsidRPr="003D5FF2" w:rsidRDefault="00191D60" w:rsidP="00191D60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Hora inicio: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  <w:r w:rsidRPr="00C45E8F">
              <w:rPr>
                <w:rFonts w:ascii="Arial" w:eastAsiaTheme="majorEastAsia" w:hAnsi="Arial" w:cs="Arial"/>
                <w:b w:val="0"/>
                <w:bCs w:val="0"/>
              </w:rPr>
              <w:t>20: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32</w:t>
            </w:r>
          </w:p>
        </w:tc>
        <w:tc>
          <w:tcPr>
            <w:tcW w:w="2910" w:type="dxa"/>
            <w:tcBorders>
              <w:left w:val="none" w:sz="0" w:space="0" w:color="auto"/>
              <w:right w:val="none" w:sz="0" w:space="0" w:color="auto"/>
            </w:tcBorders>
          </w:tcPr>
          <w:p w14:paraId="5823752E" w14:textId="77777777" w:rsidR="00191D60" w:rsidRPr="003D5FF2" w:rsidRDefault="00191D60" w:rsidP="00191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Hora fin: </w:t>
            </w:r>
            <w:r w:rsidRPr="009E1CAD">
              <w:rPr>
                <w:rFonts w:ascii="Arial" w:eastAsiaTheme="majorEastAsia" w:hAnsi="Arial" w:cs="Arial"/>
                <w:bCs/>
              </w:rPr>
              <w:t>20:</w:t>
            </w:r>
            <w:r>
              <w:rPr>
                <w:rFonts w:ascii="Arial" w:eastAsiaTheme="majorEastAsia" w:hAnsi="Arial" w:cs="Arial"/>
                <w:bCs/>
              </w:rPr>
              <w:t>34</w:t>
            </w:r>
          </w:p>
        </w:tc>
        <w:tc>
          <w:tcPr>
            <w:tcW w:w="3217" w:type="dxa"/>
            <w:gridSpan w:val="2"/>
            <w:tcBorders>
              <w:left w:val="none" w:sz="0" w:space="0" w:color="auto"/>
            </w:tcBorders>
          </w:tcPr>
          <w:p w14:paraId="63534937" w14:textId="77777777" w:rsidR="00191D60" w:rsidRPr="003D5FF2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Factor prueba: </w:t>
            </w:r>
            <w:r w:rsidRPr="00C45E8F">
              <w:rPr>
                <w:rFonts w:ascii="Arial" w:eastAsiaTheme="majorEastAsia" w:hAnsi="Arial" w:cs="Arial"/>
                <w:bCs/>
              </w:rPr>
              <w:t>caja negra</w:t>
            </w:r>
          </w:p>
        </w:tc>
      </w:tr>
      <w:tr w:rsidR="00191D60" w:rsidRPr="00182BCC" w14:paraId="7D097268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04CAE77B" w14:textId="77777777" w:rsidR="00191D60" w:rsidRPr="003D5FF2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771F0B82" w14:textId="77777777" w:rsidR="00191D60" w:rsidRPr="003D5FF2" w:rsidRDefault="00191D60" w:rsidP="005E6018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Se ha ingresado al sistema</w:t>
            </w:r>
            <w:r w:rsidRPr="003D5FF2">
              <w:rPr>
                <w:rFonts w:ascii="Arial" w:eastAsiaTheme="majorEastAsia" w:hAnsi="Arial" w:cs="Arial"/>
                <w:b w:val="0"/>
              </w:rPr>
              <w:t>.</w:t>
            </w:r>
          </w:p>
        </w:tc>
      </w:tr>
      <w:tr w:rsidR="00191D60" w:rsidRPr="00591718" w14:paraId="0322C9C9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6E770D78" w14:textId="77777777" w:rsidR="00191D60" w:rsidRPr="003D5FF2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684CA103" w14:textId="77777777" w:rsidR="00191D60" w:rsidRPr="00191D60" w:rsidRDefault="00191D60" w:rsidP="005E6018">
            <w:pPr>
              <w:rPr>
                <w:rFonts w:ascii="Arial" w:eastAsiaTheme="majorEastAsia" w:hAnsi="Arial" w:cs="Arial"/>
              </w:rPr>
            </w:pPr>
          </w:p>
          <w:p w14:paraId="5EC9E9FF" w14:textId="77777777" w:rsidR="00191D60" w:rsidRPr="003D5FF2" w:rsidRDefault="00191D60" w:rsidP="005E6018">
            <w:pPr>
              <w:rPr>
                <w:rFonts w:ascii="Arial" w:eastAsiaTheme="majorEastAsia" w:hAnsi="Arial" w:cs="Arial"/>
              </w:rPr>
            </w:pPr>
          </w:p>
        </w:tc>
      </w:tr>
      <w:tr w:rsidR="00191D60" w:rsidRPr="005C0F79" w14:paraId="37A5E440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68A3D7F1" w14:textId="77777777" w:rsidR="00191D60" w:rsidRPr="003D5FF2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Descripción de pasos:</w:t>
            </w:r>
          </w:p>
          <w:p w14:paraId="70A03408" w14:textId="77777777" w:rsidR="00191D60" w:rsidRDefault="00191D60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Se elige la pestaña de Estudiante.</w:t>
            </w:r>
          </w:p>
          <w:p w14:paraId="4CF914EF" w14:textId="77777777" w:rsidR="00191D60" w:rsidRPr="00191D60" w:rsidRDefault="00191D60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Se elige la materia donde se desea consultar los estudiantes.</w:t>
            </w:r>
          </w:p>
          <w:p w14:paraId="0AA502BF" w14:textId="77777777" w:rsidR="00191D60" w:rsidRPr="00191D60" w:rsidRDefault="00191D60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Se elige el paralelo que se desea consultar.</w:t>
            </w:r>
          </w:p>
          <w:p w14:paraId="77671EC4" w14:textId="77777777" w:rsidR="00191D60" w:rsidRPr="00191D60" w:rsidRDefault="00191D60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Se muestra la lista de todos los estudiantes registrados en dicha materia y paralelo.</w:t>
            </w:r>
          </w:p>
          <w:p w14:paraId="4A144D0C" w14:textId="77777777" w:rsidR="00191D60" w:rsidRPr="00191D60" w:rsidRDefault="00191D60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Se elige en la sección Acciones el icono de Eliminar estudiante.</w:t>
            </w:r>
          </w:p>
          <w:p w14:paraId="07DCAB57" w14:textId="77777777" w:rsidR="00191D60" w:rsidRPr="003D5FF2" w:rsidRDefault="00191D60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La información es eliminada de la base.</w:t>
            </w:r>
          </w:p>
        </w:tc>
      </w:tr>
      <w:tr w:rsidR="00191D60" w:rsidRPr="005C0F79" w14:paraId="4AE57107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7" w:type="dxa"/>
            <w:gridSpan w:val="2"/>
            <w:tcBorders>
              <w:right w:val="none" w:sz="0" w:space="0" w:color="auto"/>
            </w:tcBorders>
          </w:tcPr>
          <w:p w14:paraId="72323534" w14:textId="77777777" w:rsidR="00191D60" w:rsidRPr="003D5FF2" w:rsidRDefault="00191D60" w:rsidP="00191D60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El estudiante es eliminado con éxito.</w:t>
            </w:r>
          </w:p>
        </w:tc>
        <w:tc>
          <w:tcPr>
            <w:tcW w:w="1756" w:type="dxa"/>
            <w:tcBorders>
              <w:left w:val="none" w:sz="0" w:space="0" w:color="auto"/>
              <w:right w:val="none" w:sz="0" w:space="0" w:color="auto"/>
            </w:tcBorders>
          </w:tcPr>
          <w:p w14:paraId="0B2FF073" w14:textId="77777777" w:rsidR="00191D60" w:rsidRPr="003D5FF2" w:rsidRDefault="00191D60" w:rsidP="005E60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Cumplimiento: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</w:p>
        </w:tc>
        <w:tc>
          <w:tcPr>
            <w:tcW w:w="1461" w:type="dxa"/>
            <w:tcBorders>
              <w:left w:val="none" w:sz="0" w:space="0" w:color="auto"/>
            </w:tcBorders>
          </w:tcPr>
          <w:p w14:paraId="49281643" w14:textId="77777777" w:rsidR="00191D60" w:rsidRPr="003D5FF2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79072" behindDoc="0" locked="0" layoutInCell="1" allowOverlap="1" wp14:anchorId="3ECC0FCF" wp14:editId="358758DC">
                      <wp:simplePos x="0" y="0"/>
                      <wp:positionH relativeFrom="column">
                        <wp:posOffset>310267</wp:posOffset>
                      </wp:positionH>
                      <wp:positionV relativeFrom="paragraph">
                        <wp:posOffset>1739</wp:posOffset>
                      </wp:positionV>
                      <wp:extent cx="191770" cy="166370"/>
                      <wp:effectExtent l="0" t="0" r="17780" b="24130"/>
                      <wp:wrapNone/>
                      <wp:docPr id="215" name="215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216" name="216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7" name="217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group id="215 Grupo" o:spid="_x0000_s1026" style="position:absolute;margin-left:24.45pt;margin-top:.15pt;width:15.1pt;height:13.1pt;z-index:251779072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">
                      <v:line id="216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iO/8YAAADcAAAADwAAAGRycy9kb3ducmV2LnhtbESPQWvCQBSE7wX/w/KEXopuEmnU6Cql&#10;peBFpKkHvT2yzySYfRuyWxP/vVso9DjMzDfMejuYRtyoc7VlBfE0AkFcWF1zqeD4/TlZgHAeWWNj&#10;mRTcycF2M3paY6Ztz190y30pAoRdhgoq79tMSldUZNBNbUscvIvtDPogu1LqDvsAN41MoiiVBmsO&#10;CxW29F5Rcc1/jIKPY9rny/J1/hLP9sOSD8npvDdKPY+HtxUIT4P/D/+1d1pBEqfweyYcAbl5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HYjv/GAAAA3AAAAA8AAAAAAAAA&#10;AAAAAAAAoQIAAGRycy9kb3ducmV2LnhtbFBLBQYAAAAABAAEAPkAAACUAwAAAAA=&#10;" strokecolor="black [3213]" strokeweight="1pt"/>
                      <v:line id="217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23fqMUAAADcAAAADwAAAGRycy9kb3ducmV2LnhtbESPT4vCMBTE7wv7HcITvK2pgrpbjbII&#10;wiIq2Hrx9mhe/2DzUpus1m9vBMHjMDO/YebLztTiSq2rLCsYDiIQxJnVFRcKjun66xuE88gaa8uk&#10;4E4OlovPjznG2t74QNfEFyJA2MWooPS+iaV0WUkG3cA2xMHLbWvQB9kWUrd4C3BTy1EUTaTBisNC&#10;iQ2tSsrOyb9RsEl/8tV2s9vf3eW0p3waHcbJUal+r/udgfDU+Xf41f7TCkbDKTzPhCMgF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23fqMUAAADcAAAADwAAAAAAAAAA&#10;AAAAAAChAgAAZHJzL2Rvd25yZXYueG1sUEsFBgAAAAAEAAQA+QAAAJMDAAAAAA==&#10;" strokecolor="black [3213]" strokeweight="1pt"/>
                    </v:group>
                  </w:pict>
                </mc:Fallback>
              </mc:AlternateContent>
            </w:r>
            <w:r w:rsidRPr="003D5FF2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2468AF8A" wp14:editId="5F22FCC6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218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C758D13" w14:textId="77777777" w:rsidR="00E92A75" w:rsidRDefault="00E92A75" w:rsidP="00191D6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_x0000_s1057" style="position:absolute;margin-left:24.65pt;margin-top:.4pt;width:15.1pt;height:13.1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">
                      <v:textbox>
                        <w:txbxContent>
                          <w:p w:rsidR="005E6018" w:rsidRDefault="005E6018" w:rsidP="00191D60"/>
                        </w:txbxContent>
                      </v:textbox>
                    </v:rect>
                  </w:pict>
                </mc:Fallback>
              </mc:AlternateContent>
            </w:r>
            <w:r w:rsidRPr="003D5FF2">
              <w:rPr>
                <w:rFonts w:ascii="Arial" w:eastAsiaTheme="majorEastAsia" w:hAnsi="Arial" w:cs="Arial"/>
                <w:bCs/>
              </w:rPr>
              <w:t>SI</w:t>
            </w:r>
            <w:r w:rsidRPr="003D5FF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1EAE1CE" w14:textId="77777777" w:rsidR="00191D60" w:rsidRPr="003D5FF2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5C48283F" wp14:editId="573CDD70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219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C37211B" w14:textId="77777777" w:rsidR="00E92A75" w:rsidRDefault="00E92A75" w:rsidP="00191D6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_x0000_s1058" style="position:absolute;margin-left:24.6pt;margin-top:2.9pt;width:15.1pt;height:13.1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">
                      <v:textbox>
                        <w:txbxContent>
                          <w:p w:rsidR="005E6018" w:rsidRDefault="005E6018" w:rsidP="00191D60"/>
                        </w:txbxContent>
                      </v:textbox>
                    </v:rect>
                  </w:pict>
                </mc:Fallback>
              </mc:AlternateContent>
            </w:r>
            <w:r w:rsidRPr="003D5FF2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191D60" w:rsidRPr="00182BCC" w14:paraId="5DB34368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7" w:type="dxa"/>
            <w:gridSpan w:val="2"/>
            <w:tcBorders>
              <w:right w:val="none" w:sz="0" w:space="0" w:color="auto"/>
            </w:tcBorders>
          </w:tcPr>
          <w:p w14:paraId="5F2E0789" w14:textId="77777777" w:rsidR="00191D60" w:rsidRPr="003D5FF2" w:rsidRDefault="00191D60" w:rsidP="00191D60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 xml:space="preserve">El estudiante fue eliminado con éxito. Muestra mensaje “Usuario eliminado con </w:t>
            </w:r>
            <w:proofErr w:type="spellStart"/>
            <w:r>
              <w:rPr>
                <w:rFonts w:ascii="Arial" w:eastAsiaTheme="majorEastAsia" w:hAnsi="Arial" w:cs="Arial"/>
                <w:b w:val="0"/>
                <w:bCs w:val="0"/>
              </w:rPr>
              <w:t>exito</w:t>
            </w:r>
            <w:proofErr w:type="spellEnd"/>
            <w:r>
              <w:rPr>
                <w:rFonts w:ascii="Arial" w:eastAsiaTheme="majorEastAsia" w:hAnsi="Arial" w:cs="Arial"/>
                <w:b w:val="0"/>
                <w:bCs w:val="0"/>
              </w:rPr>
              <w:t>”.</w:t>
            </w:r>
          </w:p>
        </w:tc>
        <w:tc>
          <w:tcPr>
            <w:tcW w:w="3217" w:type="dxa"/>
            <w:gridSpan w:val="2"/>
            <w:tcBorders>
              <w:left w:val="none" w:sz="0" w:space="0" w:color="auto"/>
            </w:tcBorders>
          </w:tcPr>
          <w:p w14:paraId="03E4057D" w14:textId="77777777" w:rsidR="00191D60" w:rsidRPr="003D5FF2" w:rsidRDefault="00191D60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Pr="0094768C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191D60" w:rsidRPr="005C0F79" w14:paraId="1606BDF8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412DD30F" w14:textId="77777777" w:rsidR="00191D60" w:rsidRPr="003D5FF2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Recomendación u observación:</w:t>
            </w:r>
          </w:p>
        </w:tc>
      </w:tr>
    </w:tbl>
    <w:p w14:paraId="1BB28C91" w14:textId="77777777" w:rsidR="00191D60" w:rsidRPr="00C63262" w:rsidRDefault="00191D60" w:rsidP="00C63262">
      <w:p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2BC7565E" w14:textId="77777777" w:rsidR="00C63262" w:rsidRPr="00D97586" w:rsidRDefault="00C63262" w:rsidP="00C63262">
      <w:pPr>
        <w:pStyle w:val="Prrafodelista"/>
        <w:numPr>
          <w:ilvl w:val="1"/>
          <w:numId w:val="33"/>
        </w:num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  <w:bookmarkStart w:id="8" w:name="_Toc332668646"/>
      <w:r w:rsidRPr="0000149C"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 xml:space="preserve">Pruebas </w:t>
      </w:r>
      <w:r w:rsidR="0059524B"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>del módulo</w:t>
      </w:r>
      <w:r w:rsidRPr="0000149C"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 xml:space="preserve"> Autenticación</w:t>
      </w:r>
      <w:bookmarkEnd w:id="8"/>
    </w:p>
    <w:p w14:paraId="194916C3" w14:textId="77777777" w:rsidR="00C63262" w:rsidRDefault="00C63262" w:rsidP="00C63262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780"/>
        <w:gridCol w:w="2740"/>
        <w:gridCol w:w="1840"/>
        <w:gridCol w:w="1537"/>
      </w:tblGrid>
      <w:tr w:rsidR="00C63262" w:rsidRPr="005C0F79" w14:paraId="45A6AAAF" w14:textId="77777777" w:rsidTr="003357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3FAFCAD" w14:textId="77777777" w:rsidR="00C63262" w:rsidRPr="00AD4C14" w:rsidRDefault="00C63262" w:rsidP="003357D2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 w:rsidR="003357D2">
              <w:rPr>
                <w:rFonts w:ascii="Arial Black" w:hAnsi="Arial Black" w:cs="Tahoma"/>
                <w:sz w:val="24"/>
              </w:rPr>
              <w:t>Ingreso al sistema CALPESPOL</w:t>
            </w:r>
          </w:p>
        </w:tc>
        <w:tc>
          <w:tcPr>
            <w:tcW w:w="337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EBC3769" w14:textId="5BDB1AC8" w:rsidR="00C63262" w:rsidRPr="00AD4C14" w:rsidRDefault="00C63262" w:rsidP="003357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 w:rsidR="00DE2CED">
              <w:rPr>
                <w:rFonts w:ascii="Arial Black" w:hAnsi="Arial Black" w:cs="Tahoma"/>
                <w:sz w:val="24"/>
              </w:rPr>
              <w:t>USR-0018</w:t>
            </w:r>
          </w:p>
        </w:tc>
      </w:tr>
      <w:tr w:rsidR="00C63262" w:rsidRPr="005C0F79" w14:paraId="57080EF9" w14:textId="77777777" w:rsidTr="00335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25EED903" w14:textId="77777777" w:rsidR="00C63262" w:rsidRPr="00AD4C14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Autenticación.</w:t>
            </w:r>
          </w:p>
        </w:tc>
      </w:tr>
      <w:tr w:rsidR="00C63262" w:rsidRPr="005F3564" w14:paraId="409691F3" w14:textId="77777777" w:rsidTr="003357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6B3339DA" w14:textId="77777777" w:rsidR="00C63262" w:rsidRPr="00AD4C14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Vanessa Robles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273F4068" w14:textId="77777777" w:rsidR="00C63262" w:rsidRPr="00AD4C14" w:rsidRDefault="00C63262" w:rsidP="002A628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 xml:space="preserve">Fecha: </w:t>
            </w:r>
            <w:r w:rsidR="002A6284">
              <w:rPr>
                <w:rFonts w:ascii="Arial" w:eastAsiaTheme="majorEastAsia" w:hAnsi="Arial" w:cs="Arial"/>
                <w:b/>
                <w:bCs/>
              </w:rPr>
              <w:t>29</w:t>
            </w:r>
            <w:r>
              <w:rPr>
                <w:rFonts w:ascii="Arial" w:eastAsiaTheme="majorEastAsia" w:hAnsi="Arial" w:cs="Arial"/>
                <w:b/>
                <w:bCs/>
              </w:rPr>
              <w:t>/0</w:t>
            </w:r>
            <w:r w:rsidR="002A6284">
              <w:rPr>
                <w:rFonts w:ascii="Arial" w:eastAsiaTheme="majorEastAsia" w:hAnsi="Arial" w:cs="Arial"/>
                <w:b/>
                <w:bCs/>
              </w:rPr>
              <w:t>7</w:t>
            </w:r>
            <w:r>
              <w:rPr>
                <w:rFonts w:ascii="Arial" w:eastAsiaTheme="majorEastAsia" w:hAnsi="Arial" w:cs="Arial"/>
                <w:b/>
                <w:bCs/>
              </w:rPr>
              <w:t>/2012</w:t>
            </w:r>
          </w:p>
        </w:tc>
      </w:tr>
      <w:tr w:rsidR="00C63262" w:rsidRPr="005F3564" w14:paraId="66986241" w14:textId="77777777" w:rsidTr="00335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0" w:type="dxa"/>
            <w:tcBorders>
              <w:right w:val="none" w:sz="0" w:space="0" w:color="auto"/>
            </w:tcBorders>
          </w:tcPr>
          <w:p w14:paraId="6B69EBA5" w14:textId="77777777" w:rsidR="00C63262" w:rsidRPr="00AD4C14" w:rsidRDefault="00C63262" w:rsidP="002A6284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Hora inicio: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  <w:r w:rsidR="002A6284">
              <w:rPr>
                <w:rFonts w:ascii="Arial" w:eastAsiaTheme="majorEastAsia" w:hAnsi="Arial" w:cs="Arial"/>
                <w:b w:val="0"/>
                <w:bCs w:val="0"/>
              </w:rPr>
              <w:t>12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:</w:t>
            </w:r>
            <w:r w:rsidR="002A6284">
              <w:rPr>
                <w:rFonts w:ascii="Arial" w:eastAsiaTheme="majorEastAsia" w:hAnsi="Arial" w:cs="Arial"/>
                <w:b w:val="0"/>
                <w:bCs w:val="0"/>
              </w:rPr>
              <w:t>23</w:t>
            </w:r>
          </w:p>
        </w:tc>
        <w:tc>
          <w:tcPr>
            <w:tcW w:w="2740" w:type="dxa"/>
            <w:tcBorders>
              <w:left w:val="none" w:sz="0" w:space="0" w:color="auto"/>
              <w:right w:val="none" w:sz="0" w:space="0" w:color="auto"/>
            </w:tcBorders>
          </w:tcPr>
          <w:p w14:paraId="59820703" w14:textId="77777777" w:rsidR="00C63262" w:rsidRPr="00AD4C14" w:rsidRDefault="00C63262" w:rsidP="002A62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Hora fin:</w:t>
            </w:r>
            <w:r w:rsidRPr="00605C06">
              <w:rPr>
                <w:rFonts w:ascii="Arial" w:eastAsiaTheme="majorEastAsia" w:hAnsi="Arial" w:cs="Arial"/>
                <w:bCs/>
              </w:rPr>
              <w:t>1</w:t>
            </w:r>
            <w:r w:rsidR="002A6284">
              <w:rPr>
                <w:rFonts w:ascii="Arial" w:eastAsiaTheme="majorEastAsia" w:hAnsi="Arial" w:cs="Arial"/>
                <w:bCs/>
              </w:rPr>
              <w:t>2</w:t>
            </w:r>
            <w:r w:rsidRPr="00605C06">
              <w:rPr>
                <w:rFonts w:ascii="Arial" w:eastAsiaTheme="majorEastAsia" w:hAnsi="Arial" w:cs="Arial"/>
                <w:bCs/>
              </w:rPr>
              <w:t>:</w:t>
            </w:r>
            <w:r w:rsidR="002A6284">
              <w:rPr>
                <w:rFonts w:ascii="Arial" w:eastAsiaTheme="majorEastAsia" w:hAnsi="Arial" w:cs="Arial"/>
                <w:bCs/>
              </w:rPr>
              <w:t>27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6C53D17C" w14:textId="77777777" w:rsidR="00C63262" w:rsidRPr="00AD4C14" w:rsidRDefault="00C63262" w:rsidP="003357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caja negra</w:t>
            </w:r>
          </w:p>
        </w:tc>
      </w:tr>
      <w:tr w:rsidR="00C63262" w:rsidRPr="00182BCC" w14:paraId="18FCEA35" w14:textId="77777777" w:rsidTr="003357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7EFE3A24" w14:textId="77777777" w:rsidR="00C63262" w:rsidRPr="00AD4C14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lastRenderedPageBreak/>
              <w:t xml:space="preserve">Precondiciones: </w:t>
            </w:r>
          </w:p>
          <w:p w14:paraId="7A0971CF" w14:textId="77777777" w:rsidR="00C63262" w:rsidRPr="00605C06" w:rsidRDefault="00C63262" w:rsidP="003357D2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 w:rsidRPr="00605C06">
              <w:rPr>
                <w:rFonts w:ascii="Tahoma" w:eastAsiaTheme="majorEastAsia" w:hAnsi="Tahoma" w:cs="Tahoma"/>
                <w:b w:val="0"/>
              </w:rPr>
              <w:t>Se ha cargado correctamente la página web del sistema.</w:t>
            </w:r>
          </w:p>
          <w:p w14:paraId="5760006B" w14:textId="77777777" w:rsidR="00C63262" w:rsidRPr="00605C06" w:rsidRDefault="00C63262" w:rsidP="003357D2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Tahoma" w:eastAsiaTheme="majorEastAsia" w:hAnsi="Tahoma" w:cs="Tahoma"/>
                <w:b w:val="0"/>
              </w:rPr>
              <w:t>La persona que desea ingresar al sistema debe contar con usuario y contraseña.</w:t>
            </w:r>
          </w:p>
        </w:tc>
      </w:tr>
      <w:tr w:rsidR="00C63262" w:rsidRPr="00591718" w14:paraId="1E94C030" w14:textId="77777777" w:rsidTr="00335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39B1A4DB" w14:textId="77777777" w:rsidR="00C63262" w:rsidRPr="00AD4C14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6F0E48D6" w14:textId="77777777" w:rsidR="00C63262" w:rsidRPr="00121A49" w:rsidRDefault="002A6284" w:rsidP="003357D2">
            <w:pPr>
              <w:pStyle w:val="Prrafodelista"/>
              <w:numPr>
                <w:ilvl w:val="0"/>
                <w:numId w:val="34"/>
              </w:numPr>
              <w:rPr>
                <w:rFonts w:ascii="Tahoma" w:eastAsiaTheme="majorEastAsia" w:hAnsi="Tahoma" w:cs="Tahoma"/>
                <w:b w:val="0"/>
              </w:rPr>
            </w:pPr>
            <w:proofErr w:type="spellStart"/>
            <w:r>
              <w:rPr>
                <w:rFonts w:ascii="Tahoma" w:eastAsiaTheme="majorEastAsia" w:hAnsi="Tahoma" w:cs="Tahoma"/>
                <w:b w:val="0"/>
              </w:rPr>
              <w:t>vrobles</w:t>
            </w:r>
            <w:proofErr w:type="spellEnd"/>
          </w:p>
          <w:p w14:paraId="120D2D6F" w14:textId="77777777" w:rsidR="00C63262" w:rsidRPr="00AD4C14" w:rsidRDefault="002A6284" w:rsidP="003357D2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</w:rPr>
            </w:pPr>
            <w:proofErr w:type="spellStart"/>
            <w:r>
              <w:rPr>
                <w:rFonts w:ascii="Tahoma" w:eastAsiaTheme="majorEastAsia" w:hAnsi="Tahoma" w:cs="Tahoma"/>
                <w:b w:val="0"/>
              </w:rPr>
              <w:t>vroblesvrobles</w:t>
            </w:r>
            <w:proofErr w:type="spellEnd"/>
          </w:p>
        </w:tc>
      </w:tr>
      <w:tr w:rsidR="00C63262" w:rsidRPr="00943B0B" w14:paraId="2DADCE1A" w14:textId="77777777" w:rsidTr="003357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4B9DA224" w14:textId="77777777" w:rsidR="00C63262" w:rsidRPr="00AD4C14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Descripción de pasos:</w:t>
            </w:r>
          </w:p>
          <w:p w14:paraId="79621B76" w14:textId="77777777" w:rsidR="00C63262" w:rsidRDefault="002A6284" w:rsidP="003357D2">
            <w:pPr>
              <w:pStyle w:val="Prrafodelista"/>
              <w:numPr>
                <w:ilvl w:val="0"/>
                <w:numId w:val="36"/>
              </w:numPr>
              <w:rPr>
                <w:rFonts w:ascii="Tahoma" w:eastAsiaTheme="majorEastAsia" w:hAnsi="Tahoma" w:cs="Tahoma"/>
                <w:b w:val="0"/>
              </w:rPr>
            </w:pPr>
            <w:r>
              <w:rPr>
                <w:rFonts w:ascii="Tahoma" w:eastAsiaTheme="majorEastAsia" w:hAnsi="Tahoma" w:cs="Tahoma"/>
                <w:b w:val="0"/>
              </w:rPr>
              <w:t>Ingresar al sistema.</w:t>
            </w:r>
          </w:p>
          <w:p w14:paraId="43C47CA5" w14:textId="77777777" w:rsidR="002A6284" w:rsidRPr="00121A49" w:rsidRDefault="002A6284" w:rsidP="003357D2">
            <w:pPr>
              <w:pStyle w:val="Prrafodelista"/>
              <w:numPr>
                <w:ilvl w:val="0"/>
                <w:numId w:val="36"/>
              </w:numPr>
              <w:rPr>
                <w:rFonts w:ascii="Tahoma" w:eastAsiaTheme="majorEastAsia" w:hAnsi="Tahoma" w:cs="Tahoma"/>
                <w:b w:val="0"/>
              </w:rPr>
            </w:pPr>
            <w:r>
              <w:rPr>
                <w:rFonts w:ascii="Tahoma" w:eastAsiaTheme="majorEastAsia" w:hAnsi="Tahoma" w:cs="Tahoma"/>
                <w:b w:val="0"/>
              </w:rPr>
              <w:t>Ingresar usuario.</w:t>
            </w:r>
          </w:p>
          <w:p w14:paraId="63EEACAB" w14:textId="77777777" w:rsidR="00C63262" w:rsidRPr="00605C06" w:rsidRDefault="00C63262" w:rsidP="003357D2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</w:rPr>
            </w:pPr>
            <w:r>
              <w:rPr>
                <w:rFonts w:ascii="Tahoma" w:eastAsiaTheme="majorEastAsia" w:hAnsi="Tahoma" w:cs="Tahoma"/>
                <w:b w:val="0"/>
              </w:rPr>
              <w:t>Ingresar contraseña</w:t>
            </w:r>
            <w:r w:rsidR="002A6284">
              <w:rPr>
                <w:rFonts w:ascii="Tahoma" w:eastAsiaTheme="majorEastAsia" w:hAnsi="Tahoma" w:cs="Tahoma"/>
                <w:b w:val="0"/>
              </w:rPr>
              <w:t>.</w:t>
            </w:r>
          </w:p>
          <w:p w14:paraId="5662F715" w14:textId="77777777" w:rsidR="00C63262" w:rsidRPr="00605C06" w:rsidRDefault="00C63262" w:rsidP="002A6284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</w:rPr>
            </w:pPr>
            <w:r>
              <w:rPr>
                <w:rFonts w:ascii="Tahoma" w:eastAsiaTheme="majorEastAsia" w:hAnsi="Tahoma" w:cs="Tahoma"/>
                <w:b w:val="0"/>
              </w:rPr>
              <w:t xml:space="preserve">Se presiona el botón </w:t>
            </w:r>
            <w:r w:rsidR="002A6284">
              <w:rPr>
                <w:rFonts w:ascii="Tahoma" w:eastAsiaTheme="majorEastAsia" w:hAnsi="Tahoma" w:cs="Tahoma"/>
                <w:b w:val="0"/>
              </w:rPr>
              <w:t>“</w:t>
            </w:r>
            <w:proofErr w:type="spellStart"/>
            <w:r w:rsidR="002A6284">
              <w:rPr>
                <w:rFonts w:ascii="Tahoma" w:eastAsiaTheme="majorEastAsia" w:hAnsi="Tahoma" w:cs="Tahoma"/>
                <w:b w:val="0"/>
              </w:rPr>
              <w:t>Login</w:t>
            </w:r>
            <w:proofErr w:type="spellEnd"/>
            <w:r w:rsidR="002A6284">
              <w:rPr>
                <w:rFonts w:ascii="Tahoma" w:eastAsiaTheme="majorEastAsia" w:hAnsi="Tahoma" w:cs="Tahoma"/>
                <w:b w:val="0"/>
              </w:rPr>
              <w:t>”</w:t>
            </w:r>
          </w:p>
        </w:tc>
      </w:tr>
      <w:tr w:rsidR="00C63262" w:rsidRPr="005C0F79" w14:paraId="78A09979" w14:textId="77777777" w:rsidTr="00335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7FC87D61" w14:textId="77777777" w:rsidR="00C63262" w:rsidRPr="00AD4C14" w:rsidRDefault="00C63262" w:rsidP="003357D2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Ingreso éxito al sistema activándose los privilegios de dicho usuario.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497EEC72" w14:textId="77777777" w:rsidR="00C63262" w:rsidRPr="00AD4C14" w:rsidRDefault="00C63262" w:rsidP="003357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537" w:type="dxa"/>
            <w:tcBorders>
              <w:left w:val="none" w:sz="0" w:space="0" w:color="auto"/>
            </w:tcBorders>
          </w:tcPr>
          <w:p w14:paraId="2541B525" w14:textId="77777777" w:rsidR="00C63262" w:rsidRPr="00AD4C14" w:rsidRDefault="002A6284" w:rsidP="003357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41184" behindDoc="0" locked="0" layoutInCell="1" allowOverlap="1" wp14:anchorId="550808BF" wp14:editId="30447947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2540</wp:posOffset>
                      </wp:positionV>
                      <wp:extent cx="191770" cy="166370"/>
                      <wp:effectExtent l="0" t="0" r="17780" b="24130"/>
                      <wp:wrapNone/>
                      <wp:docPr id="21" name="21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22" name="22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" name="23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group id="21 Grupo" o:spid="_x0000_s1026" style="position:absolute;margin-left:24.55pt;margin-top:.2pt;width:15.1pt;height:13.1pt;z-index:251741184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">
                      <v:line id="22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v1LcUAAADbAAAADwAAAGRycy9kb3ducmV2LnhtbESPT2vCQBTE74V+h+UVvBTdGKl/UlcR&#10;RfAiYvSgt0f2mYRm34bsauK3dwuFHoeZ+Q0zX3amEg9qXGlZwXAQgSDOrC45V3A+bftTEM4ja6ws&#10;k4InOVgu3t/mmGjb8pEeqc9FgLBLUEHhfZ1I6bKCDLqBrYmDd7ONQR9kk0vdYBvgppJxFI2lwZLD&#10;QoE1rQvKftK7UbA5j9t0ln9NPoejfTfjQ3y57o1SvY9u9Q3CU+f/w3/tnVYQx/D7JfwAuX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Cv1LcUAAADbAAAADwAAAAAAAAAA&#10;AAAAAAChAgAAZHJzL2Rvd25yZXYueG1sUEsFBgAAAAAEAAQA+QAAAJMDAAAAAA==&#10;" strokecolor="black [3213]" strokeweight="1pt"/>
                      <v:line id="23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/eTsYAAADbAAAADwAAAGRycy9kb3ducmV2LnhtbESPW2vCQBSE3wv+h+UIvjWbWnoxuooI&#10;hRKqYMxL3w7ZkwvNno3Z1cR/3xUKfRxm5htmtRlNK67Uu8aygqcoBkFcWN1wpSA/fTy+g3AeWWNr&#10;mRTcyMFmPXlYYaLtwEe6Zr4SAcIuQQW1910ipStqMugi2xEHr7S9QR9kX0nd4xDgppXzOH6VBhsO&#10;CzV2tKup+MkuRkF6WpS7r3R/uLnz94HKt/j4kuVKzabjdgnC0+j/w3/tT61g/gz3L+EHyP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cP3k7GAAAA2wAAAA8AAAAAAAAA&#10;AAAAAAAAoQIAAGRycy9kb3ducmV2LnhtbFBLBQYAAAAABAAEAPkAAACUAwAAAAA=&#10;" strokecolor="black [3213]" strokeweight="1pt"/>
                    </v:group>
                  </w:pict>
                </mc:Fallback>
              </mc:AlternateContent>
            </w:r>
            <w:r w:rsidR="00C63262"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4DED763A" wp14:editId="29DD7C51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201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EE0CA1D" w14:textId="77777777" w:rsidR="00E92A75" w:rsidRDefault="00E92A75" w:rsidP="00C63262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_x0000_s1059" style="position:absolute;margin-left:24.65pt;margin-top:.4pt;width:15.1pt;height:13.1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">
                      <v:textbox>
                        <w:txbxContent>
                          <w:p w:rsidR="005E6018" w:rsidRDefault="005E6018" w:rsidP="00C63262"/>
                        </w:txbxContent>
                      </v:textbox>
                    </v:rect>
                  </w:pict>
                </mc:Fallback>
              </mc:AlternateContent>
            </w:r>
            <w:r w:rsidR="00C63262" w:rsidRPr="00AD4C14">
              <w:rPr>
                <w:rFonts w:ascii="Arial" w:eastAsiaTheme="majorEastAsia" w:hAnsi="Arial" w:cs="Arial"/>
                <w:bCs/>
              </w:rPr>
              <w:t>SI</w:t>
            </w:r>
            <w:r w:rsidR="00C63262" w:rsidRPr="00AD4C1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4CF1D36" w14:textId="77777777" w:rsidR="00C63262" w:rsidRPr="00AD4C14" w:rsidRDefault="00C63262" w:rsidP="003357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30F702D2" wp14:editId="0F341280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202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7F991F4" w14:textId="77777777" w:rsidR="00E92A75" w:rsidRDefault="00E92A75" w:rsidP="00C63262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_x0000_s1060" style="position:absolute;margin-left:24.6pt;margin-top:2.9pt;width:15.1pt;height:13.1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">
                      <v:textbox>
                        <w:txbxContent>
                          <w:p w:rsidR="005E6018" w:rsidRDefault="005E6018" w:rsidP="00C63262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C63262" w:rsidRPr="00182BCC" w14:paraId="50D3BBD4" w14:textId="77777777" w:rsidTr="003357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442CB6A3" w14:textId="77777777" w:rsidR="00C63262" w:rsidRPr="00AD4C14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AD4C14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Ingreso éxito al sistema activándose los privilegios de dicho usuario.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0267527A" w14:textId="77777777" w:rsidR="00C63262" w:rsidRPr="00AD4C14" w:rsidRDefault="00C63262" w:rsidP="003357D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Errores:</w:t>
            </w:r>
            <w:r w:rsidR="002A6284">
              <w:rPr>
                <w:rFonts w:ascii="Arial" w:eastAsiaTheme="majorEastAsia" w:hAnsi="Arial" w:cs="Arial"/>
                <w:b/>
                <w:bCs/>
              </w:rPr>
              <w:t xml:space="preserve"> NO</w:t>
            </w:r>
          </w:p>
        </w:tc>
      </w:tr>
      <w:tr w:rsidR="00C63262" w:rsidRPr="005C0F79" w14:paraId="69C18997" w14:textId="77777777" w:rsidTr="00335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65D9A5FB" w14:textId="77777777" w:rsidR="00C63262" w:rsidRPr="00AD4C14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Recomendación u observación:</w:t>
            </w:r>
          </w:p>
        </w:tc>
      </w:tr>
    </w:tbl>
    <w:p w14:paraId="40C845EA" w14:textId="77777777" w:rsidR="002A6284" w:rsidRPr="00191D60" w:rsidRDefault="002A6284" w:rsidP="00191D60">
      <w:p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67E1AB18" w14:textId="77777777" w:rsidR="00C63262" w:rsidRDefault="00C63262" w:rsidP="00C63262">
      <w:pPr>
        <w:pStyle w:val="Prrafodelista"/>
        <w:numPr>
          <w:ilvl w:val="1"/>
          <w:numId w:val="33"/>
        </w:num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  <w:bookmarkStart w:id="9" w:name="_Toc332668647"/>
      <w:r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 xml:space="preserve">Pruebas </w:t>
      </w:r>
      <w:r w:rsidR="0059524B"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>del módulo</w:t>
      </w:r>
      <w:r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 xml:space="preserve"> Grupo</w:t>
      </w:r>
      <w:bookmarkEnd w:id="9"/>
    </w:p>
    <w:p w14:paraId="576DAEEE" w14:textId="77777777" w:rsidR="00C63262" w:rsidRDefault="00C63262" w:rsidP="00C63262">
      <w:pPr>
        <w:pStyle w:val="Prrafodelista"/>
        <w:ind w:left="1429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780"/>
        <w:gridCol w:w="2740"/>
        <w:gridCol w:w="1840"/>
        <w:gridCol w:w="1537"/>
      </w:tblGrid>
      <w:tr w:rsidR="00361F4B" w:rsidRPr="005C0F79" w14:paraId="5EC09AE0" w14:textId="77777777" w:rsidTr="00163D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5DCB9ED" w14:textId="77777777" w:rsidR="00361F4B" w:rsidRPr="00AD4C14" w:rsidRDefault="00361F4B" w:rsidP="00361F4B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>
              <w:rPr>
                <w:rFonts w:ascii="Arial Black" w:hAnsi="Arial Black" w:cs="Tahoma"/>
                <w:sz w:val="24"/>
              </w:rPr>
              <w:t>Crear Grupo</w:t>
            </w:r>
          </w:p>
        </w:tc>
        <w:tc>
          <w:tcPr>
            <w:tcW w:w="337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FD58E4B" w14:textId="52C1D9BC" w:rsidR="00361F4B" w:rsidRPr="00AD4C14" w:rsidRDefault="00361F4B" w:rsidP="00361F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 w:rsidR="00DE2CED">
              <w:rPr>
                <w:rFonts w:ascii="Arial Black" w:hAnsi="Arial Black" w:cs="Tahoma"/>
                <w:sz w:val="24"/>
              </w:rPr>
              <w:t>USR-008</w:t>
            </w:r>
          </w:p>
        </w:tc>
      </w:tr>
      <w:tr w:rsidR="00361F4B" w:rsidRPr="005C0F79" w14:paraId="5F792DB7" w14:textId="77777777" w:rsidTr="00163D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1E027618" w14:textId="77777777" w:rsidR="00361F4B" w:rsidRPr="00AD4C14" w:rsidRDefault="00361F4B" w:rsidP="00191D60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="00191D60">
              <w:rPr>
                <w:rFonts w:ascii="Arial" w:eastAsiaTheme="majorEastAsia" w:hAnsi="Arial" w:cs="Arial"/>
                <w:b w:val="0"/>
                <w:bCs w:val="0"/>
              </w:rPr>
              <w:t>Grupo.</w:t>
            </w:r>
          </w:p>
        </w:tc>
      </w:tr>
      <w:tr w:rsidR="00361F4B" w:rsidRPr="005F3564" w14:paraId="16BAD81C" w14:textId="77777777" w:rsidTr="00163D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46DBABC2" w14:textId="77777777" w:rsidR="00361F4B" w:rsidRPr="00AD4C14" w:rsidRDefault="00361F4B" w:rsidP="00FD4D6C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 w:rsidR="0093602B" w:rsidRPr="00605C06">
              <w:rPr>
                <w:rFonts w:ascii="Arial" w:eastAsiaTheme="majorEastAsia" w:hAnsi="Arial" w:cs="Arial"/>
                <w:b w:val="0"/>
                <w:bCs w:val="0"/>
              </w:rPr>
              <w:t>Vanessa Robles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745908FD" w14:textId="77777777" w:rsidR="00361F4B" w:rsidRPr="00AD4C14" w:rsidRDefault="00361F4B" w:rsidP="00163DE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 xml:space="preserve">Fecha: </w:t>
            </w:r>
            <w:r>
              <w:rPr>
                <w:rFonts w:ascii="Arial" w:eastAsiaTheme="majorEastAsia" w:hAnsi="Arial" w:cs="Arial"/>
                <w:b/>
                <w:bCs/>
              </w:rPr>
              <w:t>29/07/2012</w:t>
            </w:r>
          </w:p>
        </w:tc>
      </w:tr>
      <w:tr w:rsidR="00361F4B" w:rsidRPr="005F3564" w14:paraId="79132118" w14:textId="77777777" w:rsidTr="00163D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0" w:type="dxa"/>
            <w:tcBorders>
              <w:right w:val="none" w:sz="0" w:space="0" w:color="auto"/>
            </w:tcBorders>
          </w:tcPr>
          <w:p w14:paraId="190169F0" w14:textId="77777777" w:rsidR="00361F4B" w:rsidRPr="00AD4C14" w:rsidRDefault="00361F4B" w:rsidP="00361F4B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Hora inicio: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  <w:r w:rsidR="00FD4D6C">
              <w:rPr>
                <w:rFonts w:ascii="Arial" w:eastAsiaTheme="majorEastAsia" w:hAnsi="Arial" w:cs="Arial"/>
                <w:b w:val="0"/>
                <w:bCs w:val="0"/>
              </w:rPr>
              <w:t>22:49</w:t>
            </w:r>
          </w:p>
        </w:tc>
        <w:tc>
          <w:tcPr>
            <w:tcW w:w="2740" w:type="dxa"/>
            <w:tcBorders>
              <w:left w:val="none" w:sz="0" w:space="0" w:color="auto"/>
              <w:right w:val="none" w:sz="0" w:space="0" w:color="auto"/>
            </w:tcBorders>
          </w:tcPr>
          <w:p w14:paraId="6649E5C4" w14:textId="77777777" w:rsidR="00361F4B" w:rsidRPr="00AD4C14" w:rsidRDefault="00361F4B" w:rsidP="00FD4D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Hora fin:</w:t>
            </w:r>
            <w:r w:rsidR="00FD4D6C"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="00FD4D6C">
              <w:rPr>
                <w:rFonts w:ascii="Arial" w:eastAsiaTheme="majorEastAsia" w:hAnsi="Arial" w:cs="Arial"/>
                <w:bCs/>
              </w:rPr>
              <w:t>22:56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3C007847" w14:textId="77777777" w:rsidR="00361F4B" w:rsidRPr="00AD4C14" w:rsidRDefault="00361F4B" w:rsidP="00163D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Pr="00FD4D6C">
              <w:rPr>
                <w:rFonts w:ascii="Arial" w:eastAsiaTheme="majorEastAsia" w:hAnsi="Arial" w:cs="Arial"/>
                <w:bCs/>
              </w:rPr>
              <w:t>caja negra</w:t>
            </w:r>
          </w:p>
        </w:tc>
      </w:tr>
      <w:tr w:rsidR="00361F4B" w:rsidRPr="00182BCC" w14:paraId="6EC1CFBB" w14:textId="77777777" w:rsidTr="00163D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6DE985BC" w14:textId="77777777" w:rsidR="00361F4B" w:rsidRPr="00AD4C14" w:rsidRDefault="00361F4B" w:rsidP="00163DEC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32BC6C6B" w14:textId="77777777" w:rsidR="00361F4B" w:rsidRPr="00605C06" w:rsidRDefault="00361F4B" w:rsidP="00163DEC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 w:rsidRPr="00605C06">
              <w:rPr>
                <w:rFonts w:ascii="Tahoma" w:eastAsiaTheme="majorEastAsia" w:hAnsi="Tahoma" w:cs="Tahoma"/>
                <w:b w:val="0"/>
              </w:rPr>
              <w:t>Se ha cargado correctamente la página web del sistema.</w:t>
            </w:r>
          </w:p>
          <w:p w14:paraId="019806BD" w14:textId="77777777" w:rsidR="00361F4B" w:rsidRDefault="00FD4D6C" w:rsidP="00361F4B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El usuario se encuentra autenticado en el sistema</w:t>
            </w:r>
            <w:r w:rsidR="0093602B">
              <w:rPr>
                <w:rFonts w:ascii="Arial" w:eastAsiaTheme="majorEastAsia" w:hAnsi="Arial" w:cs="Arial"/>
                <w:b w:val="0"/>
              </w:rPr>
              <w:t>.</w:t>
            </w:r>
          </w:p>
          <w:p w14:paraId="4047272C" w14:textId="77777777" w:rsidR="0093602B" w:rsidRDefault="0093602B" w:rsidP="00361F4B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Se debe haber seleccionado el Nombre de la materia y el paralelo al cual va a hacer referencia.</w:t>
            </w:r>
          </w:p>
          <w:p w14:paraId="04B6AAC4" w14:textId="77777777" w:rsidR="00FD4D6C" w:rsidRPr="00605C06" w:rsidRDefault="00FD4D6C" w:rsidP="00FD4D6C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El usuario debe pertenecer al grupo que se desee crear, o en su defecto poseer rol de ‘Ayudante’ o de ‘Profesor’.</w:t>
            </w:r>
          </w:p>
        </w:tc>
      </w:tr>
      <w:tr w:rsidR="00361F4B" w:rsidRPr="00591718" w14:paraId="5BEF1732" w14:textId="77777777" w:rsidTr="00163D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1C4B316C" w14:textId="77777777" w:rsidR="00361F4B" w:rsidRPr="00AD4C14" w:rsidRDefault="00361F4B" w:rsidP="00163DEC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0BB3B2B6" w14:textId="77777777" w:rsidR="00361F4B" w:rsidRPr="00FD4D6C" w:rsidRDefault="00FD4D6C" w:rsidP="00361F4B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  <w:b w:val="0"/>
              </w:rPr>
              <w:t>Se seleccionan los siguientes estudiantes:</w:t>
            </w:r>
          </w:p>
          <w:p w14:paraId="07DBA59F" w14:textId="77777777" w:rsidR="00FD4D6C" w:rsidRPr="00FD4D6C" w:rsidRDefault="00FD4D6C" w:rsidP="00FD4D6C">
            <w:pPr>
              <w:pStyle w:val="Prrafodelista"/>
              <w:numPr>
                <w:ilvl w:val="1"/>
                <w:numId w:val="34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  <w:b w:val="0"/>
              </w:rPr>
              <w:t>Astudillo Vargas Efraín José</w:t>
            </w:r>
          </w:p>
          <w:p w14:paraId="106D6C67" w14:textId="77777777" w:rsidR="00FD4D6C" w:rsidRPr="00FD4D6C" w:rsidRDefault="00FD4D6C" w:rsidP="00FD4D6C">
            <w:pPr>
              <w:pStyle w:val="Prrafodelista"/>
              <w:numPr>
                <w:ilvl w:val="1"/>
                <w:numId w:val="34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  <w:b w:val="0"/>
              </w:rPr>
              <w:t xml:space="preserve">Cáceres Molina Andrea </w:t>
            </w:r>
            <w:proofErr w:type="spellStart"/>
            <w:r>
              <w:rPr>
                <w:rFonts w:ascii="Arial" w:eastAsiaTheme="majorEastAsia" w:hAnsi="Arial" w:cs="Arial"/>
                <w:b w:val="0"/>
              </w:rPr>
              <w:t>Lisette</w:t>
            </w:r>
            <w:proofErr w:type="spellEnd"/>
          </w:p>
          <w:p w14:paraId="50E46244" w14:textId="77777777" w:rsidR="00FD4D6C" w:rsidRPr="00FD4D6C" w:rsidRDefault="00FD4D6C" w:rsidP="00FD4D6C">
            <w:pPr>
              <w:pStyle w:val="Prrafodelista"/>
              <w:numPr>
                <w:ilvl w:val="1"/>
                <w:numId w:val="34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  <w:b w:val="0"/>
              </w:rPr>
              <w:t>Reyes Zambrano Brick</w:t>
            </w:r>
          </w:p>
          <w:p w14:paraId="649AA30B" w14:textId="77777777" w:rsidR="00FD4D6C" w:rsidRPr="00FD4D6C" w:rsidRDefault="00FD4D6C" w:rsidP="00FD4D6C">
            <w:pPr>
              <w:pStyle w:val="Prrafodelista"/>
              <w:numPr>
                <w:ilvl w:val="1"/>
                <w:numId w:val="34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  <w:b w:val="0"/>
              </w:rPr>
              <w:t xml:space="preserve">Robles Solís Vanessa </w:t>
            </w:r>
            <w:proofErr w:type="spellStart"/>
            <w:r>
              <w:rPr>
                <w:rFonts w:ascii="Arial" w:eastAsiaTheme="majorEastAsia" w:hAnsi="Arial" w:cs="Arial"/>
                <w:b w:val="0"/>
              </w:rPr>
              <w:t>Yanina</w:t>
            </w:r>
            <w:proofErr w:type="spellEnd"/>
          </w:p>
          <w:p w14:paraId="1B6DBCC2" w14:textId="77777777" w:rsidR="00FD4D6C" w:rsidRPr="00AD4C14" w:rsidRDefault="00FD4D6C" w:rsidP="00FD4D6C">
            <w:pPr>
              <w:pStyle w:val="Prrafodelista"/>
              <w:numPr>
                <w:ilvl w:val="1"/>
                <w:numId w:val="34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  <w:b w:val="0"/>
              </w:rPr>
              <w:t>Rubio Angulo Jefferson Javier</w:t>
            </w:r>
          </w:p>
        </w:tc>
      </w:tr>
      <w:tr w:rsidR="00361F4B" w:rsidRPr="00943B0B" w14:paraId="322C07A2" w14:textId="77777777" w:rsidTr="00163D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7E59C642" w14:textId="77777777" w:rsidR="00361F4B" w:rsidRPr="00AD4C14" w:rsidRDefault="00361F4B" w:rsidP="00163DEC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lastRenderedPageBreak/>
              <w:t>Descripción de pasos:</w:t>
            </w:r>
          </w:p>
          <w:p w14:paraId="5517BDCC" w14:textId="77777777" w:rsidR="00361F4B" w:rsidRDefault="00361F4B" w:rsidP="00163DEC">
            <w:pPr>
              <w:pStyle w:val="Prrafodelista"/>
              <w:numPr>
                <w:ilvl w:val="0"/>
                <w:numId w:val="36"/>
              </w:numPr>
              <w:rPr>
                <w:rFonts w:ascii="Tahoma" w:eastAsiaTheme="majorEastAsia" w:hAnsi="Tahoma" w:cs="Tahoma"/>
                <w:b w:val="0"/>
              </w:rPr>
            </w:pPr>
            <w:r>
              <w:rPr>
                <w:rFonts w:ascii="Tahoma" w:eastAsiaTheme="majorEastAsia" w:hAnsi="Tahoma" w:cs="Tahoma"/>
                <w:b w:val="0"/>
              </w:rPr>
              <w:t>Ingresar al sistema.</w:t>
            </w:r>
          </w:p>
          <w:p w14:paraId="0AD923A3" w14:textId="77777777" w:rsidR="0093602B" w:rsidRDefault="0093602B" w:rsidP="00163DEC">
            <w:pPr>
              <w:pStyle w:val="Prrafodelista"/>
              <w:numPr>
                <w:ilvl w:val="0"/>
                <w:numId w:val="36"/>
              </w:numPr>
              <w:rPr>
                <w:rFonts w:ascii="Tahoma" w:eastAsiaTheme="majorEastAsia" w:hAnsi="Tahoma" w:cs="Tahoma"/>
                <w:b w:val="0"/>
              </w:rPr>
            </w:pPr>
            <w:r>
              <w:rPr>
                <w:rFonts w:ascii="Tahoma" w:eastAsiaTheme="majorEastAsia" w:hAnsi="Tahoma" w:cs="Tahoma"/>
                <w:b w:val="0"/>
              </w:rPr>
              <w:t>Seleccionar la materia y paralelo.</w:t>
            </w:r>
          </w:p>
          <w:p w14:paraId="4738E69A" w14:textId="77777777" w:rsidR="00361F4B" w:rsidRDefault="00FD4D6C" w:rsidP="00FD4D6C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Clic sobre la pestaña de grupo en el menú principal</w:t>
            </w:r>
            <w:r w:rsidR="0093602B">
              <w:rPr>
                <w:rFonts w:ascii="Arial" w:hAnsi="Arial" w:cs="Arial"/>
                <w:b w:val="0"/>
                <w:bCs w:val="0"/>
              </w:rPr>
              <w:t>.</w:t>
            </w:r>
          </w:p>
          <w:p w14:paraId="6CF3793C" w14:textId="77777777" w:rsidR="00FD4D6C" w:rsidRDefault="00FD4D6C" w:rsidP="00FD4D6C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Clic sobre el botón ‘Nuevo’</w:t>
            </w:r>
            <w:r w:rsidR="0093602B">
              <w:rPr>
                <w:rFonts w:ascii="Arial" w:hAnsi="Arial" w:cs="Arial"/>
                <w:b w:val="0"/>
                <w:bCs w:val="0"/>
              </w:rPr>
              <w:t>.</w:t>
            </w:r>
          </w:p>
          <w:p w14:paraId="537EE416" w14:textId="77777777" w:rsidR="00FD4D6C" w:rsidRDefault="00FD4D6C" w:rsidP="00FD4D6C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Se seleccionan los integrantes del grupo que se desea crear.</w:t>
            </w:r>
          </w:p>
          <w:p w14:paraId="46011268" w14:textId="77777777" w:rsidR="00FD4D6C" w:rsidRPr="00FD4D6C" w:rsidRDefault="00FD4D6C" w:rsidP="00FD4D6C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Clic sobre el botón ‘Crear’</w:t>
            </w:r>
            <w:r w:rsidR="0093602B">
              <w:rPr>
                <w:rFonts w:ascii="Arial" w:hAnsi="Arial" w:cs="Arial"/>
                <w:b w:val="0"/>
                <w:bCs w:val="0"/>
              </w:rPr>
              <w:t>.</w:t>
            </w:r>
          </w:p>
        </w:tc>
      </w:tr>
      <w:tr w:rsidR="00361F4B" w:rsidRPr="005C0F79" w14:paraId="0727B0B6" w14:textId="77777777" w:rsidTr="00163D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5E2DA240" w14:textId="77777777" w:rsidR="00361F4B" w:rsidRPr="00AD4C14" w:rsidRDefault="00361F4B" w:rsidP="0093602B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  <w:r w:rsidR="0093602B">
              <w:rPr>
                <w:rFonts w:ascii="Arial" w:eastAsiaTheme="majorEastAsia" w:hAnsi="Arial" w:cs="Arial"/>
                <w:b w:val="0"/>
                <w:bCs w:val="0"/>
              </w:rPr>
              <w:t>Se crea el grupo y se indica al usuario por un mensaje el número asignado al grupo.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17B64745" w14:textId="77777777" w:rsidR="00361F4B" w:rsidRPr="00AD4C14" w:rsidRDefault="00361F4B" w:rsidP="00163D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537" w:type="dxa"/>
            <w:tcBorders>
              <w:left w:val="none" w:sz="0" w:space="0" w:color="auto"/>
            </w:tcBorders>
          </w:tcPr>
          <w:p w14:paraId="46D8E99F" w14:textId="77777777" w:rsidR="00361F4B" w:rsidRPr="00AD4C14" w:rsidRDefault="00361F4B" w:rsidP="00163D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47328" behindDoc="0" locked="0" layoutInCell="1" allowOverlap="1" wp14:anchorId="450378BD" wp14:editId="313BC939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2540</wp:posOffset>
                      </wp:positionV>
                      <wp:extent cx="191770" cy="166370"/>
                      <wp:effectExtent l="0" t="0" r="17780" b="24130"/>
                      <wp:wrapNone/>
                      <wp:docPr id="27" name="27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28" name="28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" name="29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group id="27 Grupo" o:spid="_x0000_s1026" style="position:absolute;margin-left:24.55pt;margin-top:.2pt;width:15.1pt;height:13.1pt;z-index:251747328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">
                      <v:line id="28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PCx8MAAADbAAAADwAAAGRycy9kb3ducmV2LnhtbERPTWvCQBC9F/oflil4kbpJRK3RNRSL&#10;0EsQo4f2NmTHJDQ7G7LbJP333UOhx8f73meTacVAvWssK4gXEQji0uqGKwW36+n5BYTzyBpby6Tg&#10;hxxkh8eHPabajnyhofCVCCHsUlRQe9+lUrqyJoNuYTviwN1tb9AH2FdS9ziGcNPKJIrW0mDDoaHG&#10;jo41lV/Ft1HwdluPxbZabebxMp+2fE4+PnOj1Oxpet2B8DT5f/Gf+10rSMLY8CX8AHn4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3DwsfDAAAA2wAAAA8AAAAAAAAAAAAA&#10;AAAAoQIAAGRycy9kb3ducmV2LnhtbFBLBQYAAAAABAAEAPkAAACRAwAAAAA=&#10;" strokecolor="black [3213]" strokeweight="1pt"/>
                      <v:line id="29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fppMQAAADbAAAADwAAAGRycy9kb3ducmV2LnhtbESPS4vCQBCE78L+h6EXvJmJwvrIOsoi&#10;CIuoYPSytybTeWCmJ5sZNf57RxA8FlX1FTVfdqYWV2pdZVnBMIpBEGdWV1woOB3XgykI55E11pZJ&#10;wZ0cLBcfvTkm2t74QNfUFyJA2CWooPS+SaR0WUkGXWQb4uDltjXog2wLqVu8Bbip5SiOx9JgxWGh&#10;xIZWJWXn9GIUbI6zfLXd7PZ39/+3p3wSH77Sk1L9z+7nG4Snzr/Dr/avVjCawfNL+AFy8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5+mkxAAAANsAAAAPAAAAAAAAAAAA&#10;AAAAAKECAABkcnMvZG93bnJldi54bWxQSwUGAAAAAAQABAD5AAAAkgMAAAAA&#10;" strokecolor="black [3213]" strokeweight="1pt"/>
                    </v:group>
                  </w:pict>
                </mc:Fallback>
              </mc:AlternateContent>
            </w: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5DA34C06" wp14:editId="5CA8647C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30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D36C5B" w14:textId="77777777" w:rsidR="00E92A75" w:rsidRDefault="00E92A75" w:rsidP="00361F4B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_x0000_s1063" style="position:absolute;margin-left:24.65pt;margin-top:.4pt;width:15.1pt;height:13.1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">
                      <v:textbox>
                        <w:txbxContent>
                          <w:p w:rsidR="005E6018" w:rsidRDefault="005E6018" w:rsidP="00361F4B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SI</w:t>
            </w:r>
            <w:r w:rsidRPr="00AD4C1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0A876483" w14:textId="77777777" w:rsidR="00361F4B" w:rsidRPr="00AD4C14" w:rsidRDefault="00361F4B" w:rsidP="00163D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4323CEE0" wp14:editId="4FC43B72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31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C4783CC" w14:textId="77777777" w:rsidR="00E92A75" w:rsidRDefault="00E92A75" w:rsidP="00361F4B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_x0000_s1064" style="position:absolute;margin-left:24.6pt;margin-top:2.9pt;width:15.1pt;height:13.1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">
                      <v:textbox>
                        <w:txbxContent>
                          <w:p w:rsidR="005E6018" w:rsidRDefault="005E6018" w:rsidP="00361F4B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361F4B" w:rsidRPr="00182BCC" w14:paraId="6B73C59D" w14:textId="77777777" w:rsidTr="00163D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18B2F5A9" w14:textId="77777777" w:rsidR="00361F4B" w:rsidRPr="00AD4C14" w:rsidRDefault="00361F4B" w:rsidP="0093602B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AD4C14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 w:rsidR="0093602B">
              <w:rPr>
                <w:rFonts w:ascii="Arial" w:eastAsiaTheme="majorEastAsia" w:hAnsi="Arial" w:cs="Arial"/>
                <w:b w:val="0"/>
                <w:bCs w:val="0"/>
              </w:rPr>
              <w:t>Se muestra un mensaje indicando la creación del grupo con el número asignado.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24870912" w14:textId="77777777" w:rsidR="00361F4B" w:rsidRPr="00AD4C14" w:rsidRDefault="00361F4B" w:rsidP="00163DE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NO</w:t>
            </w:r>
          </w:p>
        </w:tc>
      </w:tr>
      <w:tr w:rsidR="00361F4B" w:rsidRPr="005C0F79" w14:paraId="042CCA89" w14:textId="77777777" w:rsidTr="00163D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5370FC37" w14:textId="77777777" w:rsidR="00361F4B" w:rsidRDefault="00361F4B" w:rsidP="00163DEC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Recomendación u observación:</w:t>
            </w:r>
          </w:p>
          <w:p w14:paraId="30889E47" w14:textId="77777777" w:rsidR="0093602B" w:rsidRPr="0093602B" w:rsidRDefault="0093602B" w:rsidP="00163DEC">
            <w:p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El mensaje se muestra por muy corto tiempo.</w:t>
            </w:r>
          </w:p>
        </w:tc>
      </w:tr>
    </w:tbl>
    <w:p w14:paraId="45629AD9" w14:textId="77777777" w:rsidR="00191D60" w:rsidRDefault="00191D60" w:rsidP="00361F4B">
      <w:p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780"/>
        <w:gridCol w:w="2740"/>
        <w:gridCol w:w="1840"/>
        <w:gridCol w:w="1537"/>
      </w:tblGrid>
      <w:tr w:rsidR="00191D60" w:rsidRPr="005C0F79" w14:paraId="61567F6A" w14:textId="77777777" w:rsidTr="005E60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2DB4FB2" w14:textId="77777777" w:rsidR="00191D60" w:rsidRPr="00AD4C14" w:rsidRDefault="00191D60" w:rsidP="00191D60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>
              <w:rPr>
                <w:rFonts w:ascii="Arial Black" w:hAnsi="Arial Black" w:cs="Tahoma"/>
                <w:sz w:val="24"/>
              </w:rPr>
              <w:t>Modificar Grupo</w:t>
            </w:r>
          </w:p>
        </w:tc>
        <w:tc>
          <w:tcPr>
            <w:tcW w:w="337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28D49D6" w14:textId="54344FF4" w:rsidR="00191D60" w:rsidRPr="00AD4C14" w:rsidRDefault="00191D60" w:rsidP="00191D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 w:rsidR="00DE2CED">
              <w:rPr>
                <w:rFonts w:ascii="Arial Black" w:hAnsi="Arial Black" w:cs="Tahoma"/>
                <w:sz w:val="24"/>
              </w:rPr>
              <w:t>USR-009</w:t>
            </w:r>
          </w:p>
        </w:tc>
      </w:tr>
      <w:tr w:rsidR="00191D60" w:rsidRPr="005C0F79" w14:paraId="4671D937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4E62FC32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Grupo.</w:t>
            </w:r>
          </w:p>
        </w:tc>
      </w:tr>
      <w:tr w:rsidR="00191D60" w:rsidRPr="005F3564" w14:paraId="4E6D5A6C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18A6DEA9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Vanessa Robles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54B8BE67" w14:textId="77777777" w:rsidR="00191D60" w:rsidRPr="00AD4C14" w:rsidRDefault="00191D60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 xml:space="preserve">Fecha: </w:t>
            </w:r>
            <w:r>
              <w:rPr>
                <w:rFonts w:ascii="Arial" w:eastAsiaTheme="majorEastAsia" w:hAnsi="Arial" w:cs="Arial"/>
                <w:b/>
                <w:bCs/>
              </w:rPr>
              <w:t>29/07/2012</w:t>
            </w:r>
          </w:p>
        </w:tc>
      </w:tr>
      <w:tr w:rsidR="00191D60" w:rsidRPr="005F3564" w14:paraId="3752EB90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0" w:type="dxa"/>
            <w:tcBorders>
              <w:right w:val="none" w:sz="0" w:space="0" w:color="auto"/>
            </w:tcBorders>
          </w:tcPr>
          <w:p w14:paraId="5432B561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Hora inicio: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  <w:r w:rsidR="0093602B">
              <w:rPr>
                <w:rFonts w:ascii="Arial" w:eastAsiaTheme="majorEastAsia" w:hAnsi="Arial" w:cs="Arial"/>
                <w:b w:val="0"/>
                <w:bCs w:val="0"/>
              </w:rPr>
              <w:t>23:01</w:t>
            </w:r>
          </w:p>
        </w:tc>
        <w:tc>
          <w:tcPr>
            <w:tcW w:w="2740" w:type="dxa"/>
            <w:tcBorders>
              <w:left w:val="none" w:sz="0" w:space="0" w:color="auto"/>
              <w:right w:val="none" w:sz="0" w:space="0" w:color="auto"/>
            </w:tcBorders>
          </w:tcPr>
          <w:p w14:paraId="38652367" w14:textId="5BDD54DA" w:rsidR="00191D60" w:rsidRPr="00AD4C14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Hora fin:</w:t>
            </w:r>
            <w:r w:rsidR="004148F2">
              <w:rPr>
                <w:rFonts w:ascii="Arial" w:eastAsiaTheme="majorEastAsia" w:hAnsi="Arial" w:cs="Arial"/>
                <w:bCs/>
              </w:rPr>
              <w:t>23:07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1B0C061B" w14:textId="77777777" w:rsidR="00191D60" w:rsidRPr="00AD4C14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caja negra</w:t>
            </w:r>
          </w:p>
        </w:tc>
      </w:tr>
      <w:tr w:rsidR="00191D60" w:rsidRPr="00182BCC" w14:paraId="086E5C12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0323BE2B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0D433CB5" w14:textId="77777777" w:rsidR="0093602B" w:rsidRPr="00605C06" w:rsidRDefault="0093602B" w:rsidP="0093602B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 w:rsidRPr="00605C06">
              <w:rPr>
                <w:rFonts w:ascii="Tahoma" w:eastAsiaTheme="majorEastAsia" w:hAnsi="Tahoma" w:cs="Tahoma"/>
                <w:b w:val="0"/>
              </w:rPr>
              <w:t>Se ha cargado correctamente la página web del sistema.</w:t>
            </w:r>
          </w:p>
          <w:p w14:paraId="677CB15D" w14:textId="77777777" w:rsidR="0093602B" w:rsidRDefault="0093602B" w:rsidP="0093602B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El usuario se encuentra autenticado en el sistema .</w:t>
            </w:r>
          </w:p>
          <w:p w14:paraId="35AD23CE" w14:textId="77777777" w:rsidR="0093602B" w:rsidRDefault="0093602B" w:rsidP="0093602B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 xml:space="preserve">Se debe haber seleccionado el Nombre de la materia y el paralelo al cual va a hacer referencia. </w:t>
            </w:r>
          </w:p>
          <w:p w14:paraId="4E435706" w14:textId="77777777" w:rsidR="00191D60" w:rsidRPr="00605C06" w:rsidRDefault="0093602B" w:rsidP="0093602B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El usuario debe poseer rol de ‘Ayudante’ o de ‘Profesor’.</w:t>
            </w:r>
          </w:p>
        </w:tc>
      </w:tr>
      <w:tr w:rsidR="00191D60" w:rsidRPr="00591718" w14:paraId="26BC4D8A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0CCEDEAE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673D9715" w14:textId="51CF9C61" w:rsidR="004148F2" w:rsidRPr="00FD4D6C" w:rsidRDefault="004148F2" w:rsidP="004148F2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  <w:b w:val="0"/>
              </w:rPr>
              <w:t>Se selecciona el siguiente estudiante:</w:t>
            </w:r>
          </w:p>
          <w:p w14:paraId="77417F44" w14:textId="77777777" w:rsidR="00191D60" w:rsidRPr="00AD4C14" w:rsidRDefault="0093602B" w:rsidP="004148F2">
            <w:pPr>
              <w:pStyle w:val="Prrafodelista"/>
              <w:numPr>
                <w:ilvl w:val="1"/>
                <w:numId w:val="34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  <w:b w:val="0"/>
              </w:rPr>
              <w:t xml:space="preserve">Pico Rosas </w:t>
            </w:r>
            <w:proofErr w:type="spellStart"/>
            <w:r>
              <w:rPr>
                <w:rFonts w:ascii="Arial" w:eastAsiaTheme="majorEastAsia" w:hAnsi="Arial" w:cs="Arial"/>
                <w:b w:val="0"/>
              </w:rPr>
              <w:t>Nabih</w:t>
            </w:r>
            <w:proofErr w:type="spellEnd"/>
          </w:p>
        </w:tc>
      </w:tr>
      <w:tr w:rsidR="00191D60" w:rsidRPr="00943B0B" w14:paraId="4028C7ED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20F76819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Descripción de pasos:</w:t>
            </w:r>
          </w:p>
          <w:p w14:paraId="4E614D11" w14:textId="77777777" w:rsidR="0093602B" w:rsidRDefault="00191D60" w:rsidP="0093602B">
            <w:pPr>
              <w:pStyle w:val="Prrafodelista"/>
              <w:numPr>
                <w:ilvl w:val="0"/>
                <w:numId w:val="36"/>
              </w:numPr>
              <w:rPr>
                <w:rFonts w:ascii="Tahoma" w:eastAsiaTheme="majorEastAsia" w:hAnsi="Tahoma" w:cs="Tahoma"/>
                <w:b w:val="0"/>
              </w:rPr>
            </w:pPr>
            <w:r>
              <w:rPr>
                <w:rFonts w:ascii="Tahoma" w:eastAsiaTheme="majorEastAsia" w:hAnsi="Tahoma" w:cs="Tahoma"/>
                <w:b w:val="0"/>
              </w:rPr>
              <w:t>Ingresar al sistema.</w:t>
            </w:r>
            <w:r w:rsidR="0093602B">
              <w:rPr>
                <w:rFonts w:ascii="Tahoma" w:eastAsiaTheme="majorEastAsia" w:hAnsi="Tahoma" w:cs="Tahoma"/>
                <w:b w:val="0"/>
              </w:rPr>
              <w:t xml:space="preserve"> </w:t>
            </w:r>
          </w:p>
          <w:p w14:paraId="05D651AE" w14:textId="77777777" w:rsidR="0093602B" w:rsidRDefault="0093602B" w:rsidP="0093602B">
            <w:pPr>
              <w:pStyle w:val="Prrafodelista"/>
              <w:numPr>
                <w:ilvl w:val="0"/>
                <w:numId w:val="36"/>
              </w:numPr>
              <w:rPr>
                <w:rFonts w:ascii="Tahoma" w:eastAsiaTheme="majorEastAsia" w:hAnsi="Tahoma" w:cs="Tahoma"/>
                <w:b w:val="0"/>
              </w:rPr>
            </w:pPr>
            <w:r>
              <w:rPr>
                <w:rFonts w:ascii="Tahoma" w:eastAsiaTheme="majorEastAsia" w:hAnsi="Tahoma" w:cs="Tahoma"/>
                <w:b w:val="0"/>
              </w:rPr>
              <w:t>Seleccionar la materia y paralelo.</w:t>
            </w:r>
          </w:p>
          <w:p w14:paraId="0A084526" w14:textId="77777777" w:rsidR="0093602B" w:rsidRDefault="0093602B" w:rsidP="0093602B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Clic sobre la pestaña de grupo en el menú principal.</w:t>
            </w:r>
          </w:p>
          <w:p w14:paraId="7A517A79" w14:textId="77777777" w:rsidR="0093602B" w:rsidRDefault="0093602B" w:rsidP="0093602B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Clic sobre el botón ‘Editar’.</w:t>
            </w:r>
          </w:p>
          <w:p w14:paraId="22D47297" w14:textId="77777777" w:rsidR="0093602B" w:rsidRDefault="0093602B" w:rsidP="0093602B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Clic sobre el botón del lápiz a la izquierda del grupo que desee modificar.</w:t>
            </w:r>
          </w:p>
          <w:p w14:paraId="4B3CBD6F" w14:textId="77777777" w:rsidR="0093602B" w:rsidRDefault="0093602B" w:rsidP="0093602B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Se seleccionan los integrantes que desee agregar al grupo.</w:t>
            </w:r>
          </w:p>
          <w:p w14:paraId="743C161A" w14:textId="77777777" w:rsidR="00191D60" w:rsidRPr="00605C06" w:rsidRDefault="0093602B" w:rsidP="0093602B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  <w:bCs w:val="0"/>
              </w:rPr>
              <w:t>Clic sobre el botón ‘Agregar’.</w:t>
            </w:r>
          </w:p>
        </w:tc>
      </w:tr>
      <w:tr w:rsidR="00191D60" w:rsidRPr="005C0F79" w14:paraId="0E0CC1AC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778A98E6" w14:textId="6CCAEDF3" w:rsidR="00191D60" w:rsidRPr="00AD4C14" w:rsidRDefault="00191D60" w:rsidP="004148F2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  <w:r w:rsidR="004148F2">
              <w:rPr>
                <w:rFonts w:ascii="Arial" w:eastAsiaTheme="majorEastAsia" w:hAnsi="Arial" w:cs="Arial"/>
                <w:b w:val="0"/>
                <w:bCs w:val="0"/>
              </w:rPr>
              <w:t>El estudiante es agregado al curso y se muestra un mensaje confirmando dicho evento.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1B18AC8A" w14:textId="77777777" w:rsidR="00191D60" w:rsidRPr="00AD4C14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537" w:type="dxa"/>
            <w:tcBorders>
              <w:left w:val="none" w:sz="0" w:space="0" w:color="auto"/>
            </w:tcBorders>
          </w:tcPr>
          <w:p w14:paraId="1C9FDCB6" w14:textId="77777777" w:rsidR="00191D60" w:rsidRPr="00AD4C14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83168" behindDoc="0" locked="0" layoutInCell="1" allowOverlap="1" wp14:anchorId="3629569C" wp14:editId="6AEC8279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2540</wp:posOffset>
                      </wp:positionV>
                      <wp:extent cx="191770" cy="166370"/>
                      <wp:effectExtent l="0" t="0" r="17780" b="24130"/>
                      <wp:wrapNone/>
                      <wp:docPr id="220" name="220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221" name="221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2" name="222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group id="220 Grupo" o:spid="_x0000_s1026" style="position:absolute;margin-left:24.55pt;margin-top:.2pt;width:15.1pt;height:13.1pt;z-index:251783168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">
                      <v:line id="221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3cNsYAAADcAAAADwAAAGRycy9kb3ducmV2LnhtbESPT2vCQBTE70K/w/IKXkQ3ifgvdZXS&#10;UuhFxOjB3h7Z1yQ0+zZkVxO/fVcQPA4z8xtmve1NLa7UusqygngSgSDOra64UHA6fo2XIJxH1lhb&#10;JgU3crDdvAzWmGrb8YGumS9EgLBLUUHpfZNK6fKSDLqJbYiD92tbgz7ItpC6xS7ATS2TKJpLgxWH&#10;hRIb+igp/8suRsHnad5lq2K2GMXTXb/ifXL+2Rmlhq/9+xsIT71/hh/tb60gSWK4nwlHQG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Bd3DbGAAAA3AAAAA8AAAAAAAAA&#10;AAAAAAAAoQIAAGRycy9kb3ducmV2LnhtbFBLBQYAAAAABAAEAPkAAACUAwAAAAA=&#10;" strokecolor="black [3213]" strokeweight="1pt"/>
                      <v:line id="222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a2jcQAAADcAAAADwAAAGRycy9kb3ducmV2LnhtbESPT4vCMBTE78J+h/AWvGlqYXW3GmUR&#10;hEVUsHrx9mhe/2Dz0m2i1m9vBMHjMDO/YWaLztTiSq2rLCsYDSMQxJnVFRcKjofV4BuE88gaa8uk&#10;4E4OFvOP3gwTbW+8p2vqCxEg7BJUUHrfJFK6rCSDbmgb4uDltjXog2wLqVu8BbipZRxFY2mw4rBQ&#10;YkPLkrJzejEK1oeffLlZb3d393/aUT6J9l/pUan+Z/c7BeGp8+/wq/2nFcRxDM8z4QjI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draNxAAAANwAAAAPAAAAAAAAAAAA&#10;AAAAAKECAABkcnMvZG93bnJldi54bWxQSwUGAAAAAAQABAD5AAAAkgMAAAAA&#10;" strokecolor="black [3213]" strokeweight="1pt"/>
                    </v:group>
                  </w:pict>
                </mc:Fallback>
              </mc:AlternateContent>
            </w: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0E565A11" wp14:editId="7C5F41A4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36830" b="36830"/>
                      <wp:wrapNone/>
                      <wp:docPr id="223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87F5868" w14:textId="6D663666" w:rsidR="00E92A75" w:rsidRDefault="00E92A75" w:rsidP="00191D60"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_x0000_s1065" style="position:absolute;margin-left:24.65pt;margin-top:.4pt;width:15.1pt;height:13.1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">
                      <v:textbox>
                        <w:txbxContent>
                          <w:p w14:paraId="487F5868" w14:textId="6D663666" w:rsidR="004148F2" w:rsidRDefault="004148F2" w:rsidP="00191D60"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SI</w:t>
            </w:r>
            <w:r w:rsidRPr="00AD4C1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3BE2FCE5" w14:textId="77777777" w:rsidR="00191D60" w:rsidRPr="00AD4C14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599378FF" wp14:editId="0995B49E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224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5122E7E" w14:textId="77777777" w:rsidR="00E92A75" w:rsidRDefault="00E92A75" w:rsidP="00191D6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_x0000_s1066" style="position:absolute;margin-left:24.6pt;margin-top:2.9pt;width:15.1pt;height:13.1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">
                      <v:textbox>
                        <w:txbxContent>
                          <w:p w:rsidR="005E6018" w:rsidRDefault="005E6018" w:rsidP="00191D60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191D60" w:rsidRPr="00182BCC" w14:paraId="1B578B8D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1A6EAD37" w14:textId="5F896989" w:rsidR="00191D60" w:rsidRPr="00AD4C14" w:rsidRDefault="00191D60" w:rsidP="004148F2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lastRenderedPageBreak/>
              <w:t>Resultado obtenido:</w:t>
            </w:r>
            <w:r w:rsidRPr="00AD4C14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 w:rsidR="004148F2">
              <w:rPr>
                <w:rFonts w:ascii="Arial" w:eastAsiaTheme="majorEastAsia" w:hAnsi="Arial" w:cs="Arial"/>
                <w:b w:val="0"/>
                <w:bCs w:val="0"/>
              </w:rPr>
              <w:t>Se muestra un mensaje indicando que el estudiante ha sido agregado al grupo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22F7E6A2" w14:textId="77777777" w:rsidR="00191D60" w:rsidRPr="00AD4C14" w:rsidRDefault="00191D60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NO</w:t>
            </w:r>
          </w:p>
        </w:tc>
      </w:tr>
      <w:tr w:rsidR="00191D60" w:rsidRPr="005C0F79" w14:paraId="4DB46420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38467282" w14:textId="77777777" w:rsidR="00191D60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Recomendación u observación:</w:t>
            </w:r>
          </w:p>
          <w:p w14:paraId="08916AA1" w14:textId="01A3ABAA" w:rsidR="004148F2" w:rsidRPr="00AD4C14" w:rsidRDefault="004148F2" w:rsidP="005E6018">
            <w:pPr>
              <w:rPr>
                <w:rFonts w:ascii="Arial" w:eastAsiaTheme="majorEastAsia" w:hAnsi="Arial" w:cs="Arial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El mensaje se muestra por muy corto tiempo.</w:t>
            </w:r>
          </w:p>
        </w:tc>
      </w:tr>
    </w:tbl>
    <w:p w14:paraId="1C71FDF6" w14:textId="77777777" w:rsidR="00191D60" w:rsidRDefault="00191D60" w:rsidP="00361F4B">
      <w:p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780"/>
        <w:gridCol w:w="2740"/>
        <w:gridCol w:w="1840"/>
        <w:gridCol w:w="1537"/>
      </w:tblGrid>
      <w:tr w:rsidR="00191D60" w:rsidRPr="005C0F79" w14:paraId="6643DF17" w14:textId="77777777" w:rsidTr="005E60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C289424" w14:textId="77777777" w:rsidR="00191D60" w:rsidRPr="00AD4C14" w:rsidRDefault="00191D60" w:rsidP="00191D60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>
              <w:rPr>
                <w:rFonts w:ascii="Arial Black" w:hAnsi="Arial Black" w:cs="Tahoma"/>
                <w:sz w:val="24"/>
              </w:rPr>
              <w:t>Eliminar Grupo</w:t>
            </w:r>
          </w:p>
        </w:tc>
        <w:tc>
          <w:tcPr>
            <w:tcW w:w="337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BC817C0" w14:textId="2F0ABCCD" w:rsidR="00191D60" w:rsidRPr="00AD4C14" w:rsidRDefault="00191D60" w:rsidP="00191D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 w:rsidR="00DE2CED">
              <w:rPr>
                <w:rFonts w:ascii="Arial Black" w:hAnsi="Arial Black" w:cs="Tahoma"/>
                <w:sz w:val="24"/>
              </w:rPr>
              <w:t>USR-010</w:t>
            </w:r>
          </w:p>
        </w:tc>
      </w:tr>
      <w:tr w:rsidR="00191D60" w:rsidRPr="005C0F79" w14:paraId="23ECFA90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54D253FD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Grupo.</w:t>
            </w:r>
          </w:p>
        </w:tc>
      </w:tr>
      <w:tr w:rsidR="00191D60" w:rsidRPr="005F3564" w14:paraId="5559EC22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55551E22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Vanessa Robles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3D71E48E" w14:textId="77777777" w:rsidR="00191D60" w:rsidRPr="00AD4C14" w:rsidRDefault="00191D60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 xml:space="preserve">Fecha: </w:t>
            </w:r>
            <w:r>
              <w:rPr>
                <w:rFonts w:ascii="Arial" w:eastAsiaTheme="majorEastAsia" w:hAnsi="Arial" w:cs="Arial"/>
                <w:b/>
                <w:bCs/>
              </w:rPr>
              <w:t>29/07/2012</w:t>
            </w:r>
          </w:p>
        </w:tc>
      </w:tr>
      <w:tr w:rsidR="00191D60" w:rsidRPr="005F3564" w14:paraId="66BF15CD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0" w:type="dxa"/>
            <w:tcBorders>
              <w:right w:val="none" w:sz="0" w:space="0" w:color="auto"/>
            </w:tcBorders>
          </w:tcPr>
          <w:p w14:paraId="75C4B84E" w14:textId="72EF0F9B" w:rsidR="00191D60" w:rsidRPr="00AD4C14" w:rsidRDefault="00191D60" w:rsidP="004148F2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Hora inicio: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  <w:r w:rsidR="004148F2">
              <w:rPr>
                <w:rFonts w:ascii="Arial" w:eastAsiaTheme="majorEastAsia" w:hAnsi="Arial" w:cs="Arial"/>
                <w:b w:val="0"/>
                <w:bCs w:val="0"/>
              </w:rPr>
              <w:t>23:10</w:t>
            </w:r>
          </w:p>
        </w:tc>
        <w:tc>
          <w:tcPr>
            <w:tcW w:w="2740" w:type="dxa"/>
            <w:tcBorders>
              <w:left w:val="none" w:sz="0" w:space="0" w:color="auto"/>
              <w:right w:val="none" w:sz="0" w:space="0" w:color="auto"/>
            </w:tcBorders>
          </w:tcPr>
          <w:p w14:paraId="16DF6E04" w14:textId="7E1C22FC" w:rsidR="00191D60" w:rsidRPr="00AD4C14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Hora fin:</w:t>
            </w:r>
            <w:r w:rsidR="004148F2">
              <w:rPr>
                <w:rFonts w:ascii="Arial" w:eastAsiaTheme="majorEastAsia" w:hAnsi="Arial" w:cs="Arial"/>
                <w:bCs/>
              </w:rPr>
              <w:t xml:space="preserve"> 23:</w:t>
            </w:r>
            <w:r w:rsidR="001C1DB6">
              <w:rPr>
                <w:rFonts w:ascii="Arial" w:eastAsiaTheme="majorEastAsia" w:hAnsi="Arial" w:cs="Arial"/>
                <w:bCs/>
              </w:rPr>
              <w:t>12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148C55AA" w14:textId="77777777" w:rsidR="00191D60" w:rsidRPr="00AD4C14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caja negra</w:t>
            </w:r>
          </w:p>
        </w:tc>
      </w:tr>
      <w:tr w:rsidR="00191D60" w:rsidRPr="00182BCC" w14:paraId="03FE09F4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4BB43868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25CD5821" w14:textId="77777777" w:rsidR="004148F2" w:rsidRPr="00605C06" w:rsidRDefault="004148F2" w:rsidP="004148F2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 w:rsidRPr="00605C06">
              <w:rPr>
                <w:rFonts w:ascii="Tahoma" w:eastAsiaTheme="majorEastAsia" w:hAnsi="Tahoma" w:cs="Tahoma"/>
                <w:b w:val="0"/>
              </w:rPr>
              <w:t>Se ha cargado correctamente la página web del sistema.</w:t>
            </w:r>
          </w:p>
          <w:p w14:paraId="51BAB48B" w14:textId="77777777" w:rsidR="004148F2" w:rsidRDefault="004148F2" w:rsidP="004148F2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El usuario se encuentra autenticado en el sistema .</w:t>
            </w:r>
          </w:p>
          <w:p w14:paraId="02AD0813" w14:textId="77777777" w:rsidR="004148F2" w:rsidRDefault="004148F2" w:rsidP="004148F2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 xml:space="preserve">Se debe haber seleccionado el Nombre de la materia y el paralelo al cual va a hacer referencia. </w:t>
            </w:r>
          </w:p>
          <w:p w14:paraId="73970740" w14:textId="431B70A2" w:rsidR="00191D60" w:rsidRPr="00605C06" w:rsidRDefault="004148F2" w:rsidP="004148F2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El usuario debe poseer rol de ‘Ayudante’ o de ‘Profesor’.</w:t>
            </w:r>
          </w:p>
        </w:tc>
      </w:tr>
      <w:tr w:rsidR="00191D60" w:rsidRPr="00591718" w14:paraId="14301590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43D0981A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3467FBB5" w14:textId="77777777" w:rsidR="00191D60" w:rsidRPr="00AD4C14" w:rsidRDefault="00191D60" w:rsidP="004148F2">
            <w:pPr>
              <w:pStyle w:val="Prrafodelista"/>
              <w:rPr>
                <w:rFonts w:ascii="Arial" w:eastAsiaTheme="majorEastAsia" w:hAnsi="Arial" w:cs="Arial"/>
              </w:rPr>
            </w:pPr>
          </w:p>
        </w:tc>
      </w:tr>
      <w:tr w:rsidR="00191D60" w:rsidRPr="00943B0B" w14:paraId="459AC77D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13B801BE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Descripción de pasos:</w:t>
            </w:r>
          </w:p>
          <w:p w14:paraId="28BFD895" w14:textId="77777777" w:rsidR="004148F2" w:rsidRDefault="004148F2" w:rsidP="004148F2">
            <w:pPr>
              <w:pStyle w:val="Prrafodelista"/>
              <w:numPr>
                <w:ilvl w:val="0"/>
                <w:numId w:val="36"/>
              </w:numPr>
              <w:rPr>
                <w:rFonts w:ascii="Tahoma" w:eastAsiaTheme="majorEastAsia" w:hAnsi="Tahoma" w:cs="Tahoma"/>
                <w:b w:val="0"/>
              </w:rPr>
            </w:pPr>
            <w:r>
              <w:rPr>
                <w:rFonts w:ascii="Tahoma" w:eastAsiaTheme="majorEastAsia" w:hAnsi="Tahoma" w:cs="Tahoma"/>
                <w:b w:val="0"/>
              </w:rPr>
              <w:t xml:space="preserve">Ingresar al sistema. </w:t>
            </w:r>
          </w:p>
          <w:p w14:paraId="62E48286" w14:textId="77777777" w:rsidR="004148F2" w:rsidRDefault="004148F2" w:rsidP="004148F2">
            <w:pPr>
              <w:pStyle w:val="Prrafodelista"/>
              <w:numPr>
                <w:ilvl w:val="0"/>
                <w:numId w:val="36"/>
              </w:numPr>
              <w:rPr>
                <w:rFonts w:ascii="Tahoma" w:eastAsiaTheme="majorEastAsia" w:hAnsi="Tahoma" w:cs="Tahoma"/>
                <w:b w:val="0"/>
              </w:rPr>
            </w:pPr>
            <w:r>
              <w:rPr>
                <w:rFonts w:ascii="Tahoma" w:eastAsiaTheme="majorEastAsia" w:hAnsi="Tahoma" w:cs="Tahoma"/>
                <w:b w:val="0"/>
              </w:rPr>
              <w:t>Seleccionar la materia y paralelo.</w:t>
            </w:r>
          </w:p>
          <w:p w14:paraId="737049EF" w14:textId="77777777" w:rsidR="004148F2" w:rsidRDefault="004148F2" w:rsidP="004148F2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Clic sobre la pestaña de grupo en el menú principal.</w:t>
            </w:r>
          </w:p>
          <w:p w14:paraId="35D14E4F" w14:textId="1F022297" w:rsidR="004148F2" w:rsidRDefault="004148F2" w:rsidP="004148F2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Clic sobre el botón ‘Eliminar.</w:t>
            </w:r>
          </w:p>
          <w:p w14:paraId="0764EB12" w14:textId="42188CEC" w:rsidR="00191D60" w:rsidRPr="004148F2" w:rsidRDefault="004148F2" w:rsidP="004148F2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Clic sobre el botón ‘Eliminar’ a la derecha del estudiante que se desea remover del grupo.</w:t>
            </w:r>
          </w:p>
        </w:tc>
      </w:tr>
      <w:tr w:rsidR="00191D60" w:rsidRPr="005C0F79" w14:paraId="3839E99F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5DE3D7DB" w14:textId="15DE50F6" w:rsidR="00191D60" w:rsidRPr="00AD4C14" w:rsidRDefault="00191D60" w:rsidP="004148F2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  <w:r w:rsidR="004148F2">
              <w:rPr>
                <w:rFonts w:ascii="Arial" w:eastAsiaTheme="majorEastAsia" w:hAnsi="Arial" w:cs="Arial"/>
                <w:b w:val="0"/>
                <w:bCs w:val="0"/>
              </w:rPr>
              <w:t>La relación entre el estudiante y el grupo es borrada, y se muestra un mensaje indicando que el estudiante ha sido eliminado del grupo.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08DCD769" w14:textId="77777777" w:rsidR="00191D60" w:rsidRPr="00AD4C14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537" w:type="dxa"/>
            <w:tcBorders>
              <w:left w:val="none" w:sz="0" w:space="0" w:color="auto"/>
            </w:tcBorders>
          </w:tcPr>
          <w:p w14:paraId="1B408B5F" w14:textId="77777777" w:rsidR="00191D60" w:rsidRPr="00AD4C14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87264" behindDoc="0" locked="0" layoutInCell="1" allowOverlap="1" wp14:anchorId="4F3ECD0A" wp14:editId="374CE8F4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2540</wp:posOffset>
                      </wp:positionV>
                      <wp:extent cx="191770" cy="166370"/>
                      <wp:effectExtent l="0" t="0" r="17780" b="24130"/>
                      <wp:wrapNone/>
                      <wp:docPr id="225" name="225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226" name="226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7" name="227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group id="225 Grupo" o:spid="_x0000_s1026" style="position:absolute;margin-left:24.55pt;margin-top:.2pt;width:15.1pt;height:13.1pt;z-index:251787264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">
                      <v:line id="226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7REQsYAAADcAAAADwAAAGRycy9kb3ducmV2LnhtbESPQWvCQBSE70L/w/IKXqRujJhq6iql&#10;pdCLiNGD3h7ZZxKafRuyq4n/visIHoeZ+YZZrntTiyu1rrKsYDKOQBDnVldcKDjsf97mIJxH1lhb&#10;JgU3crBevQyWmGrb8Y6umS9EgLBLUUHpfZNK6fKSDLqxbYiDd7atQR9kW0jdYhfgppZxFCXSYMVh&#10;ocSGvkrK/7KLUfB9SLpsUczeR5Pppl/wNj6eNkap4Wv/+QHCU++f4Uf7VyuI4wTuZ8IRkK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+0RELGAAAA3AAAAA8AAAAAAAAA&#10;AAAAAAAAoQIAAGRycy9kb3ducmV2LnhtbFBLBQYAAAAABAAEAPkAAACUAwAAAAA=&#10;" strokecolor="black [3213]" strokeweight="1pt"/>
                      <v:line id="227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EVFcUAAADcAAAADwAAAGRycy9kb3ducmV2LnhtbESPS4vCQBCE7wv7H4Ze8LZONuArOsoi&#10;CIuoYPTircl0HpjpiZlZjf/eEQSPRVV9Rc0WnanFlVpXWVbw049AEGdWV1woOB5W32MQziNrrC2T&#10;gjs5WMw/P2aYaHvjPV1TX4gAYZeggtL7JpHSZSUZdH3bEAcvt61BH2RbSN3iLcBNLeMoGkqDFYeF&#10;EhtalpSd03+jYH2Y5MvNeru7u8tpR/ko2g/So1K9r+53CsJT59/hV/tPK4jjETzPhCMg5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QEVFcUAAADcAAAADwAAAAAAAAAA&#10;AAAAAAChAgAAZHJzL2Rvd25yZXYueG1sUEsFBgAAAAAEAAQA+QAAAJMDAAAAAA==&#10;" strokecolor="black [3213]" strokeweight="1pt"/>
                    </v:group>
                  </w:pict>
                </mc:Fallback>
              </mc:AlternateContent>
            </w: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85216" behindDoc="0" locked="0" layoutInCell="1" allowOverlap="1" wp14:anchorId="1C9196D5" wp14:editId="18543A14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228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6D42CC0" w14:textId="77777777" w:rsidR="00E92A75" w:rsidRDefault="00E92A75" w:rsidP="00191D6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_x0000_s1067" style="position:absolute;margin-left:24.65pt;margin-top:.4pt;width:15.1pt;height:13.1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">
                      <v:textbox>
                        <w:txbxContent>
                          <w:p w:rsidR="005E6018" w:rsidRDefault="005E6018" w:rsidP="00191D60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SI</w:t>
            </w:r>
            <w:r w:rsidRPr="00AD4C1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62F8625" w14:textId="77777777" w:rsidR="00191D60" w:rsidRPr="00AD4C14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86240" behindDoc="0" locked="0" layoutInCell="1" allowOverlap="1" wp14:anchorId="7244DCCA" wp14:editId="56D7352E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229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7A792CE" w14:textId="77777777" w:rsidR="00E92A75" w:rsidRDefault="00E92A75" w:rsidP="00191D6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_x0000_s1068" style="position:absolute;margin-left:24.6pt;margin-top:2.9pt;width:15.1pt;height:13.1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">
                      <v:textbox>
                        <w:txbxContent>
                          <w:p w:rsidR="005E6018" w:rsidRDefault="005E6018" w:rsidP="00191D60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191D60" w:rsidRPr="00182BCC" w14:paraId="68F9AB44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20C44ABC" w14:textId="1A798058" w:rsidR="00191D60" w:rsidRPr="00AD4C14" w:rsidRDefault="00191D60" w:rsidP="004148F2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AD4C14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 w:rsidR="004148F2">
              <w:rPr>
                <w:rFonts w:ascii="Arial" w:eastAsiaTheme="majorEastAsia" w:hAnsi="Arial" w:cs="Arial"/>
                <w:b w:val="0"/>
                <w:bCs w:val="0"/>
              </w:rPr>
              <w:t>Se muestra un mensaje indicando ‘El estudiante ha sido eliminado del grupo.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2573DD33" w14:textId="77777777" w:rsidR="00191D60" w:rsidRPr="00AD4C14" w:rsidRDefault="00191D60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NO</w:t>
            </w:r>
          </w:p>
        </w:tc>
      </w:tr>
      <w:tr w:rsidR="00191D60" w:rsidRPr="005C0F79" w14:paraId="361F5EAE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1303074B" w14:textId="77777777" w:rsidR="00191D60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Recomendación u observación:</w:t>
            </w:r>
          </w:p>
          <w:p w14:paraId="4D2C4351" w14:textId="11156826" w:rsidR="004148F2" w:rsidRPr="00AD4C14" w:rsidRDefault="004148F2" w:rsidP="005E6018">
            <w:pPr>
              <w:rPr>
                <w:rFonts w:ascii="Arial" w:eastAsiaTheme="majorEastAsia" w:hAnsi="Arial" w:cs="Arial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El mensaje se muestra por muy corto tiempo.</w:t>
            </w:r>
          </w:p>
        </w:tc>
      </w:tr>
    </w:tbl>
    <w:p w14:paraId="6C801465" w14:textId="77777777" w:rsidR="00191D60" w:rsidRDefault="00191D60" w:rsidP="00361F4B">
      <w:p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780"/>
        <w:gridCol w:w="2740"/>
        <w:gridCol w:w="1840"/>
        <w:gridCol w:w="1537"/>
      </w:tblGrid>
      <w:tr w:rsidR="00191D60" w:rsidRPr="005C0F79" w14:paraId="0EA46682" w14:textId="77777777" w:rsidTr="005E60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89B6912" w14:textId="77777777" w:rsidR="00191D60" w:rsidRPr="00AD4C14" w:rsidRDefault="00191D60" w:rsidP="00191D60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>Escenario:</w:t>
            </w:r>
            <w:r>
              <w:rPr>
                <w:rFonts w:ascii="Arial Black" w:hAnsi="Arial Black" w:cs="Tahoma"/>
                <w:sz w:val="24"/>
              </w:rPr>
              <w:t xml:space="preserve"> Consultar Grupo</w:t>
            </w:r>
          </w:p>
        </w:tc>
        <w:tc>
          <w:tcPr>
            <w:tcW w:w="337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D1A8D1D" w14:textId="71E7EBDD" w:rsidR="00191D60" w:rsidRPr="00AD4C14" w:rsidRDefault="00191D60" w:rsidP="00191D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 w:rsidR="00DE2CED">
              <w:rPr>
                <w:rFonts w:ascii="Arial Black" w:hAnsi="Arial Black" w:cs="Tahoma"/>
                <w:sz w:val="24"/>
              </w:rPr>
              <w:t>USR-021</w:t>
            </w:r>
          </w:p>
        </w:tc>
      </w:tr>
      <w:tr w:rsidR="00191D60" w:rsidRPr="005C0F79" w14:paraId="34F1D85B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53FD3BF4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lastRenderedPageBreak/>
              <w:t xml:space="preserve">Lista de módulos: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Grupo.</w:t>
            </w:r>
          </w:p>
        </w:tc>
      </w:tr>
      <w:tr w:rsidR="00191D60" w:rsidRPr="005F3564" w14:paraId="23B6DFF7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3D05F74C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Vanessa Robles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28ECE917" w14:textId="77777777" w:rsidR="00191D60" w:rsidRPr="00AD4C14" w:rsidRDefault="00191D60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 xml:space="preserve">Fecha: </w:t>
            </w:r>
            <w:r>
              <w:rPr>
                <w:rFonts w:ascii="Arial" w:eastAsiaTheme="majorEastAsia" w:hAnsi="Arial" w:cs="Arial"/>
                <w:b/>
                <w:bCs/>
              </w:rPr>
              <w:t>29/07/2012</w:t>
            </w:r>
          </w:p>
        </w:tc>
      </w:tr>
      <w:tr w:rsidR="00191D60" w:rsidRPr="005F3564" w14:paraId="5E78D7A6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0" w:type="dxa"/>
            <w:tcBorders>
              <w:right w:val="none" w:sz="0" w:space="0" w:color="auto"/>
            </w:tcBorders>
          </w:tcPr>
          <w:p w14:paraId="39BABA95" w14:textId="2A0B3F89" w:rsidR="00191D60" w:rsidRPr="00AD4C14" w:rsidRDefault="00191D60" w:rsidP="001C1DB6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Hora inicio: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  <w:r w:rsidR="001C1DB6">
              <w:rPr>
                <w:rFonts w:ascii="Arial" w:eastAsiaTheme="majorEastAsia" w:hAnsi="Arial" w:cs="Arial"/>
                <w:b w:val="0"/>
                <w:bCs w:val="0"/>
              </w:rPr>
              <w:t>23:15</w:t>
            </w:r>
          </w:p>
        </w:tc>
        <w:tc>
          <w:tcPr>
            <w:tcW w:w="2740" w:type="dxa"/>
            <w:tcBorders>
              <w:left w:val="none" w:sz="0" w:space="0" w:color="auto"/>
              <w:right w:val="none" w:sz="0" w:space="0" w:color="auto"/>
            </w:tcBorders>
          </w:tcPr>
          <w:p w14:paraId="4B94B447" w14:textId="3BBA0994" w:rsidR="00191D60" w:rsidRPr="00AD4C14" w:rsidRDefault="00191D60" w:rsidP="001C1D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Hora fin:</w:t>
            </w:r>
            <w:r w:rsidR="001C1DB6">
              <w:rPr>
                <w:rFonts w:ascii="Arial" w:eastAsiaTheme="majorEastAsia" w:hAnsi="Arial" w:cs="Arial"/>
                <w:bCs/>
              </w:rPr>
              <w:t xml:space="preserve"> 23:18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22D4F2F1" w14:textId="77777777" w:rsidR="00191D60" w:rsidRPr="00AD4C14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caja negra</w:t>
            </w:r>
          </w:p>
        </w:tc>
      </w:tr>
      <w:tr w:rsidR="00191D60" w:rsidRPr="00182BCC" w14:paraId="44862F5E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5CF5DBD0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6FE54A9B" w14:textId="77777777" w:rsidR="004148F2" w:rsidRPr="00605C06" w:rsidRDefault="004148F2" w:rsidP="004148F2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 w:rsidRPr="00605C06">
              <w:rPr>
                <w:rFonts w:ascii="Tahoma" w:eastAsiaTheme="majorEastAsia" w:hAnsi="Tahoma" w:cs="Tahoma"/>
                <w:b w:val="0"/>
              </w:rPr>
              <w:t>Se ha cargado correctamente la página web del sistema.</w:t>
            </w:r>
          </w:p>
          <w:p w14:paraId="4A6C079B" w14:textId="77777777" w:rsidR="004148F2" w:rsidRDefault="004148F2" w:rsidP="004148F2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El usuario se encuentra autenticado en el sistema .</w:t>
            </w:r>
          </w:p>
          <w:p w14:paraId="2D6CA358" w14:textId="77777777" w:rsidR="004148F2" w:rsidRDefault="004148F2" w:rsidP="004148F2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 xml:space="preserve">Se debe haber seleccionado el Nombre de la materia y el paralelo al cual va a hacer referencia. </w:t>
            </w:r>
          </w:p>
          <w:p w14:paraId="674B0831" w14:textId="42A592B3" w:rsidR="00191D60" w:rsidRPr="00605C06" w:rsidRDefault="004148F2" w:rsidP="004148F2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El usuario debe pertenecer a dicho curso.</w:t>
            </w:r>
          </w:p>
        </w:tc>
      </w:tr>
      <w:tr w:rsidR="00191D60" w:rsidRPr="00591718" w14:paraId="7F72B6AD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652CB6EE" w14:textId="4E8D0336" w:rsidR="00191D60" w:rsidRPr="001C1DB6" w:rsidRDefault="00191D60" w:rsidP="001C1DB6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</w:tc>
      </w:tr>
      <w:tr w:rsidR="00191D60" w:rsidRPr="00943B0B" w14:paraId="4888E323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6ED71277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Descripción de pasos:</w:t>
            </w:r>
          </w:p>
          <w:p w14:paraId="4C0D2182" w14:textId="77777777" w:rsidR="001C1DB6" w:rsidRDefault="001C1DB6" w:rsidP="001C1DB6">
            <w:pPr>
              <w:pStyle w:val="Prrafodelista"/>
              <w:numPr>
                <w:ilvl w:val="0"/>
                <w:numId w:val="36"/>
              </w:numPr>
              <w:rPr>
                <w:rFonts w:ascii="Tahoma" w:eastAsiaTheme="majorEastAsia" w:hAnsi="Tahoma" w:cs="Tahoma"/>
                <w:b w:val="0"/>
              </w:rPr>
            </w:pPr>
            <w:r>
              <w:rPr>
                <w:rFonts w:ascii="Tahoma" w:eastAsiaTheme="majorEastAsia" w:hAnsi="Tahoma" w:cs="Tahoma"/>
                <w:b w:val="0"/>
              </w:rPr>
              <w:t xml:space="preserve">Ingresar al sistema. </w:t>
            </w:r>
          </w:p>
          <w:p w14:paraId="2ECB5F54" w14:textId="77777777" w:rsidR="001C1DB6" w:rsidRDefault="001C1DB6" w:rsidP="001C1DB6">
            <w:pPr>
              <w:pStyle w:val="Prrafodelista"/>
              <w:numPr>
                <w:ilvl w:val="0"/>
                <w:numId w:val="36"/>
              </w:numPr>
              <w:rPr>
                <w:rFonts w:ascii="Tahoma" w:eastAsiaTheme="majorEastAsia" w:hAnsi="Tahoma" w:cs="Tahoma"/>
                <w:b w:val="0"/>
              </w:rPr>
            </w:pPr>
            <w:r>
              <w:rPr>
                <w:rFonts w:ascii="Tahoma" w:eastAsiaTheme="majorEastAsia" w:hAnsi="Tahoma" w:cs="Tahoma"/>
                <w:b w:val="0"/>
              </w:rPr>
              <w:t>Seleccionar la materia y paralelo.</w:t>
            </w:r>
          </w:p>
          <w:p w14:paraId="5BCC5294" w14:textId="0C4CCC27" w:rsidR="00191D60" w:rsidRPr="001C1DB6" w:rsidRDefault="001C1DB6" w:rsidP="001C1DB6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Clic sobre la pestaña de grupo en el menú principal.</w:t>
            </w:r>
          </w:p>
        </w:tc>
      </w:tr>
      <w:tr w:rsidR="00191D60" w:rsidRPr="005C0F79" w14:paraId="7DC7149B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467E9AB8" w14:textId="402CF975" w:rsidR="00191D60" w:rsidRPr="00AD4C14" w:rsidRDefault="00191D60" w:rsidP="001C1DB6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  <w:r w:rsidR="001C1DB6">
              <w:rPr>
                <w:rFonts w:ascii="Arial" w:eastAsiaTheme="majorEastAsia" w:hAnsi="Arial" w:cs="Arial"/>
                <w:b w:val="0"/>
                <w:bCs w:val="0"/>
              </w:rPr>
              <w:t>Se muestra la lista de estudiantes y el grupo al que pertenecen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020258FE" w14:textId="77777777" w:rsidR="00191D60" w:rsidRPr="00AD4C14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537" w:type="dxa"/>
            <w:tcBorders>
              <w:left w:val="none" w:sz="0" w:space="0" w:color="auto"/>
            </w:tcBorders>
          </w:tcPr>
          <w:p w14:paraId="2F1CBB14" w14:textId="77777777" w:rsidR="00191D60" w:rsidRPr="00AD4C14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91360" behindDoc="0" locked="0" layoutInCell="1" allowOverlap="1" wp14:anchorId="19201309" wp14:editId="7E86F444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2540</wp:posOffset>
                      </wp:positionV>
                      <wp:extent cx="191770" cy="166370"/>
                      <wp:effectExtent l="0" t="0" r="17780" b="24130"/>
                      <wp:wrapNone/>
                      <wp:docPr id="230" name="230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231" name="231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2" name="232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group id="230 Grupo" o:spid="_x0000_s1026" style="position:absolute;margin-left:24.55pt;margin-top:.2pt;width:15.1pt;height:13.1pt;z-index:251791360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">
                      <v:line id="231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YRK68YAAADcAAAADwAAAGRycy9kb3ducmV2LnhtbESPQWvCQBSE7wX/w/IKXkrdJKLW6Cqi&#10;CF6kNHpob4/sMwnNvg3Z1cR/7wqFHoeZ+YZZrntTixu1rrKsIB5FIIhzqysuFJxP+/cPEM4ja6wt&#10;k4I7OVivBi9LTLXt+ItumS9EgLBLUUHpfZNK6fKSDLqRbYiDd7GtQR9kW0jdYhfgppZJFE2lwYrD&#10;QokNbUvKf7OrUbA7T7tsXkxmb/H42M/5M/n+ORqlhq/9ZgHCU+//w3/tg1aQjGN4nglHQK4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WESuvGAAAA3AAAAA8AAAAAAAAA&#10;AAAAAAAAoQIAAGRycy9kb3ducmV2LnhtbFBLBQYAAAAABAAEAPkAAACUAwAAAAA=&#10;" strokecolor="black [3213]" strokeweight="1pt"/>
                      <v:line id="232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8gUMYAAADcAAAADwAAAGRycy9kb3ducmV2LnhtbESPT2vCQBTE7wW/w/IEb3XTFFubZpUi&#10;FESskJiLt0f25Q/Nvk2zq8Zv7xYKPQ4z8xsmXY+mExcaXGtZwdM8AkFcWt1yraA4fj4uQTiPrLGz&#10;TApu5GC9mjykmGh75Ywuua9FgLBLUEHjfZ9I6cqGDLq57YmDV9nBoA9yqKUe8BrgppNxFL1Igy2H&#10;hQZ72jRUfudno2B3fKs2+93X4eZ+TgeqXqNskRdKzabjxzsIT6P/D/+1t1pB/BzD75lwBOTq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ivIFDGAAAA3AAAAA8AAAAAAAAA&#10;AAAAAAAAoQIAAGRycy9kb3ducmV2LnhtbFBLBQYAAAAABAAEAPkAAACUAwAAAAA=&#10;" strokecolor="black [3213]" strokeweight="1pt"/>
                    </v:group>
                  </w:pict>
                </mc:Fallback>
              </mc:AlternateContent>
            </w: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89312" behindDoc="0" locked="0" layoutInCell="1" allowOverlap="1" wp14:anchorId="1A55D728" wp14:editId="6A2BD625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233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878E04C" w14:textId="77777777" w:rsidR="00E92A75" w:rsidRDefault="00E92A75" w:rsidP="00191D6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_x0000_s1069" style="position:absolute;margin-left:24.65pt;margin-top:.4pt;width:15.1pt;height:13.1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">
                      <v:textbox>
                        <w:txbxContent>
                          <w:p w:rsidR="005E6018" w:rsidRDefault="005E6018" w:rsidP="00191D60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SI</w:t>
            </w:r>
            <w:r w:rsidRPr="00AD4C1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7C41A796" w14:textId="77777777" w:rsidR="00191D60" w:rsidRPr="00AD4C14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90336" behindDoc="0" locked="0" layoutInCell="1" allowOverlap="1" wp14:anchorId="2EC3479F" wp14:editId="149F741C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234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E005072" w14:textId="77777777" w:rsidR="00E92A75" w:rsidRDefault="00E92A75" w:rsidP="00191D6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_x0000_s1070" style="position:absolute;margin-left:24.6pt;margin-top:2.9pt;width:15.1pt;height:13.1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">
                      <v:textbox>
                        <w:txbxContent>
                          <w:p w:rsidR="005E6018" w:rsidRDefault="005E6018" w:rsidP="00191D60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191D60" w:rsidRPr="00182BCC" w14:paraId="488BE39B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596E8CE5" w14:textId="764E335E" w:rsidR="00191D60" w:rsidRPr="00AD4C14" w:rsidRDefault="00191D60" w:rsidP="001C1DB6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AD4C14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 w:rsidR="001C1DB6">
              <w:rPr>
                <w:rFonts w:ascii="Arial" w:eastAsiaTheme="majorEastAsia" w:hAnsi="Arial" w:cs="Arial"/>
                <w:b w:val="0"/>
                <w:bCs w:val="0"/>
              </w:rPr>
              <w:t>Se muestra una lista de los estudiantes indicando ‘No tiene grupo’ si es que no pertenecen a ningún grupo o en su defecto el número del grupo.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01202083" w14:textId="77777777" w:rsidR="00191D60" w:rsidRPr="00AD4C14" w:rsidRDefault="00191D60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NO</w:t>
            </w:r>
          </w:p>
        </w:tc>
      </w:tr>
      <w:tr w:rsidR="00191D60" w:rsidRPr="005C0F79" w14:paraId="6E3E2F29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39A79CFC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Recomendación u observación:</w:t>
            </w:r>
          </w:p>
        </w:tc>
      </w:tr>
    </w:tbl>
    <w:p w14:paraId="62A419E6" w14:textId="77777777" w:rsidR="00191D60" w:rsidRPr="00361F4B" w:rsidRDefault="00191D60" w:rsidP="00361F4B">
      <w:p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4C827CDF" w14:textId="77777777" w:rsidR="00C63262" w:rsidRPr="00D97586" w:rsidRDefault="00C63262" w:rsidP="00C63262">
      <w:pPr>
        <w:pStyle w:val="Prrafodelista"/>
        <w:numPr>
          <w:ilvl w:val="1"/>
          <w:numId w:val="33"/>
        </w:num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  <w:bookmarkStart w:id="10" w:name="_Toc332668648"/>
      <w:r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 xml:space="preserve">Pruebas </w:t>
      </w:r>
      <w:r w:rsidR="0059524B"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>del módulo</w:t>
      </w:r>
      <w:r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 xml:space="preserve"> Ayudante</w:t>
      </w:r>
      <w:bookmarkEnd w:id="10"/>
    </w:p>
    <w:p w14:paraId="44FD5B91" w14:textId="77777777" w:rsidR="00C63262" w:rsidRDefault="00C63262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780"/>
        <w:gridCol w:w="2740"/>
        <w:gridCol w:w="1840"/>
        <w:gridCol w:w="1537"/>
      </w:tblGrid>
      <w:tr w:rsidR="00361F4B" w:rsidRPr="005C0F79" w14:paraId="4998ECDA" w14:textId="77777777" w:rsidTr="00163D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6AE9A60" w14:textId="77777777" w:rsidR="00361F4B" w:rsidRPr="00AD4C14" w:rsidRDefault="00361F4B" w:rsidP="00361F4B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>
              <w:rPr>
                <w:rFonts w:ascii="Arial Black" w:hAnsi="Arial Black" w:cs="Tahoma"/>
                <w:sz w:val="24"/>
              </w:rPr>
              <w:t>Asignar Ayudante</w:t>
            </w:r>
          </w:p>
        </w:tc>
        <w:tc>
          <w:tcPr>
            <w:tcW w:w="337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3652067" w14:textId="595FF4D7" w:rsidR="00361F4B" w:rsidRPr="00AD4C14" w:rsidRDefault="00361F4B" w:rsidP="00361F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 w:rsidR="00DE2CED">
              <w:rPr>
                <w:rFonts w:ascii="Arial Black" w:hAnsi="Arial Black" w:cs="Tahoma"/>
                <w:sz w:val="24"/>
              </w:rPr>
              <w:t>USR-014</w:t>
            </w:r>
          </w:p>
        </w:tc>
      </w:tr>
      <w:tr w:rsidR="00361F4B" w:rsidRPr="005C0F79" w14:paraId="028B4673" w14:textId="77777777" w:rsidTr="00163D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0AC35472" w14:textId="77777777" w:rsidR="00361F4B" w:rsidRPr="00AD4C14" w:rsidRDefault="00361F4B" w:rsidP="00191D60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="00191D60">
              <w:rPr>
                <w:rFonts w:ascii="Arial" w:eastAsiaTheme="majorEastAsia" w:hAnsi="Arial" w:cs="Arial"/>
                <w:b w:val="0"/>
                <w:bCs w:val="0"/>
              </w:rPr>
              <w:t>Ayudante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.</w:t>
            </w:r>
          </w:p>
        </w:tc>
      </w:tr>
      <w:tr w:rsidR="00361F4B" w:rsidRPr="005F3564" w14:paraId="2B41019F" w14:textId="77777777" w:rsidTr="00163D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341A639F" w14:textId="77777777" w:rsidR="00361F4B" w:rsidRPr="00AD4C14" w:rsidRDefault="00361F4B" w:rsidP="00163DEC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Vanessa Robles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736CAD4B" w14:textId="77777777" w:rsidR="00361F4B" w:rsidRPr="00AD4C14" w:rsidRDefault="00361F4B" w:rsidP="00163DE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 xml:space="preserve">Fecha: </w:t>
            </w:r>
            <w:r>
              <w:rPr>
                <w:rFonts w:ascii="Arial" w:eastAsiaTheme="majorEastAsia" w:hAnsi="Arial" w:cs="Arial"/>
                <w:b/>
                <w:bCs/>
              </w:rPr>
              <w:t>29/07/2012</w:t>
            </w:r>
          </w:p>
        </w:tc>
      </w:tr>
      <w:tr w:rsidR="00361F4B" w:rsidRPr="005F3564" w14:paraId="41025735" w14:textId="77777777" w:rsidTr="00163D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0" w:type="dxa"/>
            <w:tcBorders>
              <w:right w:val="none" w:sz="0" w:space="0" w:color="auto"/>
            </w:tcBorders>
          </w:tcPr>
          <w:p w14:paraId="77E7EF79" w14:textId="77777777" w:rsidR="00361F4B" w:rsidRPr="00AD4C14" w:rsidRDefault="00361F4B" w:rsidP="00163DEC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Hora inicio: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12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: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40</w:t>
            </w:r>
          </w:p>
        </w:tc>
        <w:tc>
          <w:tcPr>
            <w:tcW w:w="2740" w:type="dxa"/>
            <w:tcBorders>
              <w:left w:val="none" w:sz="0" w:space="0" w:color="auto"/>
              <w:right w:val="none" w:sz="0" w:space="0" w:color="auto"/>
            </w:tcBorders>
          </w:tcPr>
          <w:p w14:paraId="17DAF670" w14:textId="77777777" w:rsidR="00361F4B" w:rsidRPr="00AD4C14" w:rsidRDefault="00361F4B" w:rsidP="00163D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Hora fin:</w:t>
            </w:r>
            <w:r w:rsidRPr="00605C06">
              <w:rPr>
                <w:rFonts w:ascii="Arial" w:eastAsiaTheme="majorEastAsia" w:hAnsi="Arial" w:cs="Arial"/>
                <w:bCs/>
              </w:rPr>
              <w:t>1</w:t>
            </w:r>
            <w:r>
              <w:rPr>
                <w:rFonts w:ascii="Arial" w:eastAsiaTheme="majorEastAsia" w:hAnsi="Arial" w:cs="Arial"/>
                <w:bCs/>
              </w:rPr>
              <w:t>2</w:t>
            </w:r>
            <w:r w:rsidRPr="00605C06">
              <w:rPr>
                <w:rFonts w:ascii="Arial" w:eastAsiaTheme="majorEastAsia" w:hAnsi="Arial" w:cs="Arial"/>
                <w:bCs/>
              </w:rPr>
              <w:t>:</w:t>
            </w:r>
            <w:r>
              <w:rPr>
                <w:rFonts w:ascii="Arial" w:eastAsiaTheme="majorEastAsia" w:hAnsi="Arial" w:cs="Arial"/>
                <w:bCs/>
              </w:rPr>
              <w:t>45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462CD55E" w14:textId="77777777" w:rsidR="00361F4B" w:rsidRPr="00AD4C14" w:rsidRDefault="00361F4B" w:rsidP="00163D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caja negra</w:t>
            </w:r>
          </w:p>
        </w:tc>
      </w:tr>
      <w:tr w:rsidR="00361F4B" w:rsidRPr="00182BCC" w14:paraId="18C37960" w14:textId="77777777" w:rsidTr="00163D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11D860DA" w14:textId="77777777" w:rsidR="00361F4B" w:rsidRPr="00AD4C14" w:rsidRDefault="00361F4B" w:rsidP="00163DEC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35084172" w14:textId="77777777" w:rsidR="00361F4B" w:rsidRPr="009D757F" w:rsidRDefault="00361F4B" w:rsidP="009D757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 w:rsidRPr="00605C06">
              <w:rPr>
                <w:rFonts w:ascii="Tahoma" w:eastAsiaTheme="majorEastAsia" w:hAnsi="Tahoma" w:cs="Tahoma"/>
                <w:b w:val="0"/>
              </w:rPr>
              <w:t>Se ha cargado correctamente la página web del sistema.</w:t>
            </w:r>
          </w:p>
        </w:tc>
      </w:tr>
      <w:tr w:rsidR="00361F4B" w:rsidRPr="00591718" w14:paraId="0AEE8D1F" w14:textId="77777777" w:rsidTr="00163D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1E140BE1" w14:textId="77777777" w:rsidR="00361F4B" w:rsidRPr="00AD4C14" w:rsidRDefault="00361F4B" w:rsidP="00163DEC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02186C77" w14:textId="77777777" w:rsidR="00361F4B" w:rsidRPr="009D757F" w:rsidRDefault="009D757F" w:rsidP="00163DEC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  <w:b w:val="0"/>
              </w:rPr>
              <w:t>1</w:t>
            </w:r>
          </w:p>
          <w:p w14:paraId="7E05CDC5" w14:textId="77777777" w:rsidR="009D757F" w:rsidRPr="009D757F" w:rsidRDefault="009D757F" w:rsidP="00163DEC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  <w:b w:val="0"/>
              </w:rPr>
              <w:t>José</w:t>
            </w:r>
          </w:p>
          <w:p w14:paraId="3FB3F5C8" w14:textId="77777777" w:rsidR="009D757F" w:rsidRDefault="009D757F" w:rsidP="00163DEC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 w:rsidRPr="009D757F">
              <w:rPr>
                <w:rFonts w:ascii="Arial" w:eastAsiaTheme="majorEastAsia" w:hAnsi="Arial" w:cs="Arial"/>
                <w:b w:val="0"/>
              </w:rPr>
              <w:lastRenderedPageBreak/>
              <w:t>Moreno</w:t>
            </w:r>
          </w:p>
          <w:p w14:paraId="75E8C3C2" w14:textId="77777777" w:rsidR="009D757F" w:rsidRDefault="009D757F" w:rsidP="00163DEC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proofErr w:type="spellStart"/>
            <w:r>
              <w:rPr>
                <w:rFonts w:ascii="Arial" w:eastAsiaTheme="majorEastAsia" w:hAnsi="Arial" w:cs="Arial"/>
                <w:b w:val="0"/>
              </w:rPr>
              <w:t>jmoreno</w:t>
            </w:r>
            <w:proofErr w:type="spellEnd"/>
          </w:p>
          <w:p w14:paraId="7DAADBF7" w14:textId="77777777" w:rsidR="009D757F" w:rsidRDefault="00E92A75" w:rsidP="00163DEC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hyperlink r:id="rId12" w:history="1">
              <w:r w:rsidR="009D757F" w:rsidRPr="0086487A">
                <w:rPr>
                  <w:rStyle w:val="Hipervnculo"/>
                  <w:rFonts w:ascii="Arial" w:eastAsiaTheme="majorEastAsia" w:hAnsi="Arial" w:cs="Arial"/>
                </w:rPr>
                <w:t>jmoreno@espol.edu.ec</w:t>
              </w:r>
            </w:hyperlink>
          </w:p>
          <w:p w14:paraId="1EC5818D" w14:textId="77777777" w:rsidR="009D757F" w:rsidRDefault="009D757F" w:rsidP="00163DEC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20122222</w:t>
            </w:r>
          </w:p>
          <w:p w14:paraId="1A07CA94" w14:textId="77777777" w:rsidR="009D757F" w:rsidRDefault="009D757F" w:rsidP="009D757F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 w:rsidRPr="009D757F">
              <w:rPr>
                <w:rFonts w:ascii="Arial" w:eastAsiaTheme="majorEastAsia" w:hAnsi="Arial" w:cs="Arial"/>
                <w:b w:val="0"/>
              </w:rPr>
              <w:t>0987777777</w:t>
            </w:r>
          </w:p>
          <w:p w14:paraId="37F346C4" w14:textId="77777777" w:rsidR="009D757F" w:rsidRPr="009D757F" w:rsidRDefault="009D757F" w:rsidP="009D757F">
            <w:pPr>
              <w:rPr>
                <w:rFonts w:ascii="Arial" w:eastAsiaTheme="majorEastAsia" w:hAnsi="Arial" w:cs="Arial"/>
              </w:rPr>
            </w:pPr>
          </w:p>
        </w:tc>
      </w:tr>
      <w:tr w:rsidR="00361F4B" w:rsidRPr="00943B0B" w14:paraId="248FD0B6" w14:textId="77777777" w:rsidTr="00163D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7CA88F69" w14:textId="77777777" w:rsidR="00361F4B" w:rsidRPr="00AD4C14" w:rsidRDefault="00361F4B" w:rsidP="00163DEC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lastRenderedPageBreak/>
              <w:t>Descripción de pasos:</w:t>
            </w:r>
          </w:p>
          <w:p w14:paraId="6992B557" w14:textId="77777777" w:rsidR="00361F4B" w:rsidRDefault="00361F4B" w:rsidP="00163DEC">
            <w:pPr>
              <w:pStyle w:val="Prrafodelista"/>
              <w:numPr>
                <w:ilvl w:val="0"/>
                <w:numId w:val="36"/>
              </w:numPr>
              <w:rPr>
                <w:rFonts w:ascii="Tahoma" w:eastAsiaTheme="majorEastAsia" w:hAnsi="Tahoma" w:cs="Tahoma"/>
                <w:b w:val="0"/>
              </w:rPr>
            </w:pPr>
            <w:r>
              <w:rPr>
                <w:rFonts w:ascii="Tahoma" w:eastAsiaTheme="majorEastAsia" w:hAnsi="Tahoma" w:cs="Tahoma"/>
                <w:b w:val="0"/>
              </w:rPr>
              <w:t>Ingresar al sistema.</w:t>
            </w:r>
          </w:p>
          <w:p w14:paraId="3C43B0BC" w14:textId="77777777" w:rsidR="00361F4B" w:rsidRDefault="009D757F" w:rsidP="00163DEC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Se selecciona la pestaña “Ayudante”.</w:t>
            </w:r>
          </w:p>
          <w:p w14:paraId="0BDFE5E1" w14:textId="77777777" w:rsidR="009D757F" w:rsidRDefault="009D757F" w:rsidP="00163DEC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 xml:space="preserve">Se hace </w:t>
            </w:r>
            <w:proofErr w:type="spellStart"/>
            <w:r>
              <w:rPr>
                <w:rFonts w:ascii="Arial" w:hAnsi="Arial" w:cs="Arial"/>
                <w:b w:val="0"/>
                <w:bCs w:val="0"/>
              </w:rPr>
              <w:t>click</w:t>
            </w:r>
            <w:proofErr w:type="spellEnd"/>
            <w:r>
              <w:rPr>
                <w:rFonts w:ascii="Arial" w:hAnsi="Arial" w:cs="Arial"/>
                <w:b w:val="0"/>
                <w:bCs w:val="0"/>
              </w:rPr>
              <w:t xml:space="preserve"> al botón “Nuevo Ayudante”.</w:t>
            </w:r>
          </w:p>
          <w:p w14:paraId="2782AA74" w14:textId="77777777" w:rsidR="009D757F" w:rsidRDefault="009D757F" w:rsidP="00163DEC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Se selecciona el paralelo al que se desea asignar el ayudante</w:t>
            </w:r>
          </w:p>
          <w:p w14:paraId="5AD1E314" w14:textId="77777777" w:rsidR="009D757F" w:rsidRPr="00605C06" w:rsidRDefault="009D757F" w:rsidP="00163DEC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Se ingresan los siguientes datos: nombres, apellidos, usuario de Espol, correo, matricula, cédula.</w:t>
            </w:r>
          </w:p>
          <w:p w14:paraId="41016649" w14:textId="77777777" w:rsidR="00361F4B" w:rsidRPr="009D757F" w:rsidRDefault="009D757F" w:rsidP="00163DEC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 xml:space="preserve">Se hace </w:t>
            </w:r>
            <w:proofErr w:type="spellStart"/>
            <w:r>
              <w:rPr>
                <w:rFonts w:ascii="Arial" w:hAnsi="Arial" w:cs="Arial"/>
                <w:b w:val="0"/>
              </w:rPr>
              <w:t>click</w:t>
            </w:r>
            <w:proofErr w:type="spellEnd"/>
            <w:r>
              <w:rPr>
                <w:rFonts w:ascii="Arial" w:hAnsi="Arial" w:cs="Arial"/>
                <w:b w:val="0"/>
              </w:rPr>
              <w:t xml:space="preserve"> en el botón “Grabar”</w:t>
            </w:r>
          </w:p>
          <w:p w14:paraId="6DBDC733" w14:textId="77777777" w:rsidR="009D757F" w:rsidRPr="00605C06" w:rsidRDefault="009D757F" w:rsidP="009D757F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Los datos serán guardados en la base.</w:t>
            </w:r>
          </w:p>
        </w:tc>
      </w:tr>
      <w:tr w:rsidR="00361F4B" w:rsidRPr="005C0F79" w14:paraId="4807BD2C" w14:textId="77777777" w:rsidTr="00163D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3C46A039" w14:textId="77777777" w:rsidR="00361F4B" w:rsidRPr="00AD4C14" w:rsidRDefault="00361F4B" w:rsidP="009D757F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  <w:r w:rsidR="009D757F">
              <w:rPr>
                <w:rFonts w:ascii="Arial" w:eastAsiaTheme="majorEastAsia" w:hAnsi="Arial" w:cs="Arial"/>
                <w:b w:val="0"/>
                <w:bCs w:val="0"/>
              </w:rPr>
              <w:t>Se crea y se asigna correctamente el ayudante al paralelo.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7C7D76D5" w14:textId="77777777" w:rsidR="00361F4B" w:rsidRPr="00AD4C14" w:rsidRDefault="00361F4B" w:rsidP="00163D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537" w:type="dxa"/>
            <w:tcBorders>
              <w:left w:val="none" w:sz="0" w:space="0" w:color="auto"/>
            </w:tcBorders>
          </w:tcPr>
          <w:p w14:paraId="7444B832" w14:textId="77777777" w:rsidR="00361F4B" w:rsidRPr="00AD4C14" w:rsidRDefault="00361F4B" w:rsidP="00163D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51424" behindDoc="0" locked="0" layoutInCell="1" allowOverlap="1" wp14:anchorId="44360560" wp14:editId="67791E59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2540</wp:posOffset>
                      </wp:positionV>
                      <wp:extent cx="191770" cy="166370"/>
                      <wp:effectExtent l="0" t="0" r="17780" b="24130"/>
                      <wp:wrapNone/>
                      <wp:docPr id="32" name="32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33" name="33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4" name="34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group id="32 Grupo" o:spid="_x0000_s1026" style="position:absolute;margin-left:24.55pt;margin-top:.2pt;width:15.1pt;height:13.1pt;z-index:251751424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">
                      <v:line id="33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r7Ga8YAAADbAAAADwAAAGRycy9kb3ducmV2LnhtbESPQWvCQBSE74X+h+UVeim60WDapK5S&#10;KoIXEdMc7O2RfU1Cs29DdjXx37tCocdhZr5hluvRtOJCvWssK5hNIxDEpdUNVwqKr+3kDYTzyBpb&#10;y6TgSg7Wq8eHJWbaDnykS+4rESDsMlRQe99lUrqyJoNuajvi4P3Y3qAPsq+k7nEIcNPKeRQl0mDD&#10;YaHGjj5rKn/zs1GwKZIhT6vF68ss3o8pH+an771R6vlp/HgH4Wn0/+G/9k4riGO4fwk/QK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a+xmvGAAAA2wAAAA8AAAAAAAAA&#10;AAAAAAAAoQIAAGRycy9kb3ducmV2LnhtbFBLBQYAAAAABAAEAPkAAACUAwAAAAA=&#10;" strokecolor="black [3213]" strokeweight="1pt"/>
                      <v:line id="34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T/Q58UAAADbAAAADwAAAGRycy9kb3ducmV2LnhtbESPW2vCQBSE3wv9D8sp+FY39qoxqxRB&#10;EKlCYl58O2RPLpg9m2ZXjf++Wyj4OMzMN0yyHEwrLtS7xrKCyTgCQVxY3XClID+sn6cgnEfW2Fom&#10;BTdysFw8PiQYa3vllC6Zr0SAsItRQe19F0vpipoMurHtiINX2t6gD7KvpO7xGuCmlS9R9CENNhwW&#10;auxoVVNxys5GwfYwK1ff293+5n6Oeyo/o/Q9y5UaPQ1fcxCeBn8P/7c3WsHrG/x9CT9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T/Q58UAAADbAAAADwAAAAAAAAAA&#10;AAAAAAChAgAAZHJzL2Rvd25yZXYueG1sUEsFBgAAAAAEAAQA+QAAAJMDAAAAAA==&#10;" strokecolor="black [3213]" strokeweight="1pt"/>
                    </v:group>
                  </w:pict>
                </mc:Fallback>
              </mc:AlternateContent>
            </w: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2C8E1A72" wp14:editId="62994048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35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552E16" w14:textId="77777777" w:rsidR="00E92A75" w:rsidRDefault="00E92A75" w:rsidP="00361F4B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_x0000_s1071" style="position:absolute;margin-left:24.65pt;margin-top:.4pt;width:15.1pt;height:13.1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">
                      <v:textbox>
                        <w:txbxContent>
                          <w:p w:rsidR="005E6018" w:rsidRDefault="005E6018" w:rsidP="00361F4B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SI</w:t>
            </w:r>
            <w:r w:rsidRPr="00AD4C1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0B5B48E2" w14:textId="77777777" w:rsidR="00361F4B" w:rsidRPr="00AD4C14" w:rsidRDefault="00361F4B" w:rsidP="00163D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2C440531" wp14:editId="4887E604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36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9AA46C" w14:textId="77777777" w:rsidR="00E92A75" w:rsidRDefault="00E92A75" w:rsidP="00361F4B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_x0000_s1072" style="position:absolute;margin-left:24.6pt;margin-top:2.9pt;width:15.1pt;height:13.1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">
                      <v:textbox>
                        <w:txbxContent>
                          <w:p w:rsidR="005E6018" w:rsidRDefault="005E6018" w:rsidP="00361F4B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361F4B" w:rsidRPr="00182BCC" w14:paraId="4A9A854C" w14:textId="77777777" w:rsidTr="00163D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6BF12E3A" w14:textId="77777777" w:rsidR="00361F4B" w:rsidRPr="00AD4C14" w:rsidRDefault="00361F4B" w:rsidP="00163DEC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AD4C14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 w:rsidR="009D757F">
              <w:rPr>
                <w:rFonts w:ascii="Arial" w:eastAsiaTheme="majorEastAsia" w:hAnsi="Arial" w:cs="Arial"/>
                <w:b w:val="0"/>
                <w:bCs w:val="0"/>
              </w:rPr>
              <w:t>Se crea y se asigna correctamente el ayudante al paralelo, mostrando un mensaje “Ayudante creado con éxito”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1E8760D5" w14:textId="77777777" w:rsidR="00361F4B" w:rsidRPr="00AD4C14" w:rsidRDefault="00361F4B" w:rsidP="00163DE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NO</w:t>
            </w:r>
          </w:p>
        </w:tc>
      </w:tr>
      <w:tr w:rsidR="00361F4B" w:rsidRPr="005C0F79" w14:paraId="70D6686B" w14:textId="77777777" w:rsidTr="00163D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24F89E1C" w14:textId="77777777" w:rsidR="00361F4B" w:rsidRPr="00AD4C14" w:rsidRDefault="00361F4B" w:rsidP="00163DEC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Recomendación u observación:</w:t>
            </w:r>
          </w:p>
        </w:tc>
      </w:tr>
    </w:tbl>
    <w:p w14:paraId="6C70BF50" w14:textId="77777777" w:rsidR="00C63262" w:rsidRPr="00711F6F" w:rsidRDefault="00C63262" w:rsidP="00711F6F">
      <w:p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780"/>
        <w:gridCol w:w="2740"/>
        <w:gridCol w:w="1840"/>
        <w:gridCol w:w="1537"/>
      </w:tblGrid>
      <w:tr w:rsidR="00191D60" w:rsidRPr="005C0F79" w14:paraId="1D4A9C92" w14:textId="77777777" w:rsidTr="005E60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C685660" w14:textId="77777777" w:rsidR="00191D60" w:rsidRPr="00AD4C14" w:rsidRDefault="00191D60" w:rsidP="00191D60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>
              <w:rPr>
                <w:rFonts w:ascii="Arial Black" w:hAnsi="Arial Black" w:cs="Tahoma"/>
                <w:sz w:val="24"/>
              </w:rPr>
              <w:t>Consultar Ayudante</w:t>
            </w:r>
          </w:p>
        </w:tc>
        <w:tc>
          <w:tcPr>
            <w:tcW w:w="337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9C67386" w14:textId="2A665E45" w:rsidR="00191D60" w:rsidRPr="00AD4C14" w:rsidRDefault="00191D60" w:rsidP="00F57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>
              <w:rPr>
                <w:rFonts w:ascii="Arial Black" w:hAnsi="Arial Black" w:cs="Tahoma"/>
                <w:sz w:val="24"/>
              </w:rPr>
              <w:t>USR-0</w:t>
            </w:r>
            <w:r w:rsidR="00DE2CED">
              <w:rPr>
                <w:rFonts w:ascii="Arial Black" w:hAnsi="Arial Black" w:cs="Tahoma"/>
                <w:sz w:val="24"/>
              </w:rPr>
              <w:t>15</w:t>
            </w:r>
          </w:p>
        </w:tc>
      </w:tr>
      <w:tr w:rsidR="00191D60" w:rsidRPr="005C0F79" w14:paraId="132385B6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52654C0E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Ayudante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.</w:t>
            </w:r>
          </w:p>
        </w:tc>
      </w:tr>
      <w:tr w:rsidR="00191D60" w:rsidRPr="005F3564" w14:paraId="5134A54A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54CD5BAD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Vanessa Robles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6542DD67" w14:textId="77777777" w:rsidR="00191D60" w:rsidRPr="00AD4C14" w:rsidRDefault="00191D60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 xml:space="preserve">Fecha: </w:t>
            </w:r>
            <w:r>
              <w:rPr>
                <w:rFonts w:ascii="Arial" w:eastAsiaTheme="majorEastAsia" w:hAnsi="Arial" w:cs="Arial"/>
                <w:b/>
                <w:bCs/>
              </w:rPr>
              <w:t>29/07/2012</w:t>
            </w:r>
          </w:p>
        </w:tc>
      </w:tr>
      <w:tr w:rsidR="00191D60" w:rsidRPr="005F3564" w14:paraId="3FF0D42D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0" w:type="dxa"/>
            <w:tcBorders>
              <w:right w:val="none" w:sz="0" w:space="0" w:color="auto"/>
            </w:tcBorders>
          </w:tcPr>
          <w:p w14:paraId="6BB5DECC" w14:textId="77777777" w:rsidR="00191D60" w:rsidRPr="00AD4C14" w:rsidRDefault="00191D60" w:rsidP="00191D60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Hora inicio: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12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: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46</w:t>
            </w:r>
          </w:p>
        </w:tc>
        <w:tc>
          <w:tcPr>
            <w:tcW w:w="2740" w:type="dxa"/>
            <w:tcBorders>
              <w:left w:val="none" w:sz="0" w:space="0" w:color="auto"/>
              <w:right w:val="none" w:sz="0" w:space="0" w:color="auto"/>
            </w:tcBorders>
          </w:tcPr>
          <w:p w14:paraId="3B312CEC" w14:textId="77777777" w:rsidR="00191D60" w:rsidRPr="00AD4C14" w:rsidRDefault="00191D60" w:rsidP="00191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Hora fin:</w:t>
            </w:r>
            <w:r w:rsidRPr="00605C06">
              <w:rPr>
                <w:rFonts w:ascii="Arial" w:eastAsiaTheme="majorEastAsia" w:hAnsi="Arial" w:cs="Arial"/>
                <w:bCs/>
              </w:rPr>
              <w:t>1</w:t>
            </w:r>
            <w:r>
              <w:rPr>
                <w:rFonts w:ascii="Arial" w:eastAsiaTheme="majorEastAsia" w:hAnsi="Arial" w:cs="Arial"/>
                <w:bCs/>
              </w:rPr>
              <w:t>2</w:t>
            </w:r>
            <w:r w:rsidRPr="00605C06">
              <w:rPr>
                <w:rFonts w:ascii="Arial" w:eastAsiaTheme="majorEastAsia" w:hAnsi="Arial" w:cs="Arial"/>
                <w:bCs/>
              </w:rPr>
              <w:t>:</w:t>
            </w:r>
            <w:r>
              <w:rPr>
                <w:rFonts w:ascii="Arial" w:eastAsiaTheme="majorEastAsia" w:hAnsi="Arial" w:cs="Arial"/>
                <w:bCs/>
              </w:rPr>
              <w:t>48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68953A77" w14:textId="77777777" w:rsidR="00191D60" w:rsidRPr="00AD4C14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caja negra</w:t>
            </w:r>
          </w:p>
        </w:tc>
      </w:tr>
      <w:tr w:rsidR="00191D60" w:rsidRPr="00182BCC" w14:paraId="6F90F4A8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1508A03C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06F7E821" w14:textId="77777777" w:rsidR="00191D60" w:rsidRPr="009D757F" w:rsidRDefault="00191D60" w:rsidP="005E6018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 w:rsidRPr="00605C06">
              <w:rPr>
                <w:rFonts w:ascii="Tahoma" w:eastAsiaTheme="majorEastAsia" w:hAnsi="Tahoma" w:cs="Tahoma"/>
                <w:b w:val="0"/>
              </w:rPr>
              <w:t>Se ha cargado correctamente la página web del sistema.</w:t>
            </w:r>
          </w:p>
        </w:tc>
      </w:tr>
      <w:tr w:rsidR="00191D60" w:rsidRPr="00591718" w14:paraId="473FAA22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2706B37D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47208FF6" w14:textId="77777777" w:rsidR="00191D60" w:rsidRPr="009D757F" w:rsidRDefault="00191D60" w:rsidP="00191D60">
            <w:pPr>
              <w:pStyle w:val="Prrafodelista"/>
              <w:rPr>
                <w:rFonts w:ascii="Arial" w:eastAsiaTheme="majorEastAsia" w:hAnsi="Arial" w:cs="Arial"/>
              </w:rPr>
            </w:pPr>
          </w:p>
        </w:tc>
      </w:tr>
      <w:tr w:rsidR="00191D60" w:rsidRPr="00943B0B" w14:paraId="241FD1D5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706EA50D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Descripción de pasos:</w:t>
            </w:r>
          </w:p>
          <w:p w14:paraId="5FBEE798" w14:textId="77777777" w:rsidR="00191D60" w:rsidRDefault="00191D60" w:rsidP="005E6018">
            <w:pPr>
              <w:pStyle w:val="Prrafodelista"/>
              <w:numPr>
                <w:ilvl w:val="0"/>
                <w:numId w:val="36"/>
              </w:numPr>
              <w:rPr>
                <w:rFonts w:ascii="Tahoma" w:eastAsiaTheme="majorEastAsia" w:hAnsi="Tahoma" w:cs="Tahoma"/>
                <w:b w:val="0"/>
              </w:rPr>
            </w:pPr>
            <w:r>
              <w:rPr>
                <w:rFonts w:ascii="Tahoma" w:eastAsiaTheme="majorEastAsia" w:hAnsi="Tahoma" w:cs="Tahoma"/>
                <w:b w:val="0"/>
              </w:rPr>
              <w:t>Ingresar al sistema.</w:t>
            </w:r>
          </w:p>
          <w:p w14:paraId="39C7A66F" w14:textId="77777777" w:rsidR="00191D60" w:rsidRDefault="00191D60" w:rsidP="005E6018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Se selecciona la pestaña “Ayudante”.</w:t>
            </w:r>
          </w:p>
          <w:p w14:paraId="3B48BF99" w14:textId="77777777" w:rsidR="00191D60" w:rsidRPr="00191D60" w:rsidRDefault="00191D60" w:rsidP="00191D60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  <w:bCs w:val="0"/>
              </w:rPr>
              <w:t>Se elige la materia a consultar</w:t>
            </w:r>
          </w:p>
          <w:p w14:paraId="70EB3129" w14:textId="77777777" w:rsidR="00191D60" w:rsidRPr="00191D60" w:rsidRDefault="00191D60" w:rsidP="00191D60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  <w:bCs w:val="0"/>
              </w:rPr>
              <w:t>Se elige el paralelo a consultar</w:t>
            </w:r>
          </w:p>
          <w:p w14:paraId="09C9F745" w14:textId="77777777" w:rsidR="00191D60" w:rsidRPr="00605C06" w:rsidRDefault="00191D60" w:rsidP="00191D60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  <w:bCs w:val="0"/>
              </w:rPr>
              <w:t>Se presenta la información del ayudante asignado a dicho curso.</w:t>
            </w:r>
          </w:p>
        </w:tc>
      </w:tr>
      <w:tr w:rsidR="00191D60" w:rsidRPr="005C0F79" w14:paraId="031B313D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73C1A1F5" w14:textId="77777777" w:rsidR="00191D60" w:rsidRPr="00AD4C14" w:rsidRDefault="00191D60" w:rsidP="00191D60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lastRenderedPageBreak/>
              <w:t xml:space="preserve">Resultado esperado: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Se presenta correctamente la información del ayudante asignado al curso.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666F1C14" w14:textId="77777777" w:rsidR="00191D60" w:rsidRPr="00AD4C14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537" w:type="dxa"/>
            <w:tcBorders>
              <w:left w:val="none" w:sz="0" w:space="0" w:color="auto"/>
            </w:tcBorders>
          </w:tcPr>
          <w:p w14:paraId="4F9510A5" w14:textId="77777777" w:rsidR="00191D60" w:rsidRPr="00AD4C14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95456" behindDoc="0" locked="0" layoutInCell="1" allowOverlap="1" wp14:anchorId="209010A8" wp14:editId="51DBB168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2540</wp:posOffset>
                      </wp:positionV>
                      <wp:extent cx="191770" cy="166370"/>
                      <wp:effectExtent l="0" t="0" r="17780" b="24130"/>
                      <wp:wrapNone/>
                      <wp:docPr id="235" name="235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236" name="236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7" name="237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group id="235 Grupo" o:spid="_x0000_s1026" style="position:absolute;margin-left:24.55pt;margin-top:.2pt;width:15.1pt;height:13.1pt;z-index:251795456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">
                      <v:line id="236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3Sn8YAAADcAAAADwAAAGRycy9kb3ducmV2LnhtbESPQWvCQBSE7wX/w/IKXkrdGDHW6Cqi&#10;CF6kNHpob4/sMwnNvg3Z1cR/7wqFHoeZ+YZZrntTixu1rrKsYDyKQBDnVldcKDif9u8fIJxH1lhb&#10;JgV3crBeDV6WmGrb8RfdMl+IAGGXooLS+yaV0uUlGXQj2xAH72Jbgz7ItpC6xS7ATS3jKEqkwYrD&#10;QokNbUvKf7OrUbA7J102L6azt/Hk2M/5M/7+ORqlhq/9ZgHCU+//w3/tg1YQTxJ4nglHQK4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pt0p/GAAAA3AAAAA8AAAAAAAAA&#10;AAAAAAAAoQIAAGRycy9kb3ducmV2LnhtbFBLBQYAAAAABAAEAPkAAACUAwAAAAA=&#10;" strokecolor="black [3213]" strokeweight="1pt"/>
                      <v:line id="237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NiDyMYAAADcAAAADwAAAGRycy9kb3ducmV2LnhtbESPT2sCMRTE74V+h/AKvdWklmpdjVIE&#10;oUgVdteLt8fm7R/cvKybVNdv3xSEHoeZ+Q2zWA22FRfqfeNYw+tIgSAunGm40nDINy8fIHxANtg6&#10;Jg038rBaPj4sMDHuyildslCJCGGfoIY6hC6R0hc1WfQj1xFHr3S9xRBlX0nT4zXCbSvHSk2kxYbj&#10;Qo0drWsqTtmP1bDNZ+X6e7vb3/z5uKdyqtL37KD189PwOQcRaAj/4Xv7y2gYv03h70w8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jYg8jGAAAA3AAAAA8AAAAAAAAA&#10;AAAAAAAAoQIAAGRycy9kb3ducmV2LnhtbFBLBQYAAAAABAAEAPkAAACUAwAAAAA=&#10;" strokecolor="black [3213]" strokeweight="1pt"/>
                    </v:group>
                  </w:pict>
                </mc:Fallback>
              </mc:AlternateContent>
            </w: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93408" behindDoc="0" locked="0" layoutInCell="1" allowOverlap="1" wp14:anchorId="7431BB58" wp14:editId="32ED13A2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238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A982F2" w14:textId="77777777" w:rsidR="00E92A75" w:rsidRDefault="00E92A75" w:rsidP="00191D6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_x0000_s1073" style="position:absolute;margin-left:24.65pt;margin-top:.4pt;width:15.1pt;height:13.1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">
                      <v:textbox>
                        <w:txbxContent>
                          <w:p w:rsidR="005E6018" w:rsidRDefault="005E6018" w:rsidP="00191D60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SI</w:t>
            </w:r>
            <w:r w:rsidRPr="00AD4C1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4AC5A91" w14:textId="77777777" w:rsidR="00191D60" w:rsidRPr="00AD4C14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94432" behindDoc="0" locked="0" layoutInCell="1" allowOverlap="1" wp14:anchorId="4C1700A6" wp14:editId="2980AF22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239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1CFF149" w14:textId="77777777" w:rsidR="00E92A75" w:rsidRDefault="00E92A75" w:rsidP="00191D6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_x0000_s1074" style="position:absolute;margin-left:24.6pt;margin-top:2.9pt;width:15.1pt;height:13.1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">
                      <v:textbox>
                        <w:txbxContent>
                          <w:p w:rsidR="005E6018" w:rsidRDefault="005E6018" w:rsidP="00191D60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191D60" w:rsidRPr="00182BCC" w14:paraId="5AEFD998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453CAC5B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AD4C14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Se presentó correctamente la información del ayudante asignado al curso.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43ACE592" w14:textId="77777777" w:rsidR="00191D60" w:rsidRPr="00AD4C14" w:rsidRDefault="00191D60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NO</w:t>
            </w:r>
          </w:p>
        </w:tc>
      </w:tr>
      <w:tr w:rsidR="00191D60" w:rsidRPr="005C0F79" w14:paraId="241BF037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3E7B87F7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Recomendación u observación:</w:t>
            </w:r>
          </w:p>
        </w:tc>
      </w:tr>
    </w:tbl>
    <w:p w14:paraId="5EDB2D85" w14:textId="77777777" w:rsidR="000B0206" w:rsidRDefault="000B0206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196E225B" w14:textId="77777777" w:rsidR="00FE2ECC" w:rsidRDefault="00FE2ECC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780"/>
        <w:gridCol w:w="2740"/>
        <w:gridCol w:w="1840"/>
        <w:gridCol w:w="1537"/>
      </w:tblGrid>
      <w:tr w:rsidR="00191D60" w:rsidRPr="005C0F79" w14:paraId="47F824A0" w14:textId="77777777" w:rsidTr="005E60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128CB23" w14:textId="77777777" w:rsidR="00191D60" w:rsidRPr="00AD4C14" w:rsidRDefault="00191D60" w:rsidP="00191D60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>
              <w:rPr>
                <w:rFonts w:ascii="Arial Black" w:hAnsi="Arial Black" w:cs="Tahoma"/>
                <w:sz w:val="24"/>
              </w:rPr>
              <w:t>Eliminar Ayudante</w:t>
            </w:r>
          </w:p>
        </w:tc>
        <w:tc>
          <w:tcPr>
            <w:tcW w:w="337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505BB89" w14:textId="6836721C" w:rsidR="00191D60" w:rsidRPr="00AD4C14" w:rsidRDefault="00191D60" w:rsidP="00F57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>
              <w:rPr>
                <w:rFonts w:ascii="Arial Black" w:hAnsi="Arial Black" w:cs="Tahoma"/>
                <w:sz w:val="24"/>
              </w:rPr>
              <w:t>USR-0</w:t>
            </w:r>
            <w:r w:rsidR="00DE2CED">
              <w:rPr>
                <w:rFonts w:ascii="Arial Black" w:hAnsi="Arial Black" w:cs="Tahoma"/>
                <w:sz w:val="24"/>
              </w:rPr>
              <w:t>16</w:t>
            </w:r>
          </w:p>
        </w:tc>
      </w:tr>
      <w:tr w:rsidR="00191D60" w:rsidRPr="005C0F79" w14:paraId="003E358B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15A1EE43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Ayudante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.</w:t>
            </w:r>
          </w:p>
        </w:tc>
      </w:tr>
      <w:tr w:rsidR="00191D60" w:rsidRPr="005F3564" w14:paraId="3CFDC9BC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6D98C79F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Vanessa Robles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192F0C76" w14:textId="77777777" w:rsidR="00191D60" w:rsidRPr="00AD4C14" w:rsidRDefault="00191D60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 xml:space="preserve">Fecha: </w:t>
            </w:r>
            <w:r>
              <w:rPr>
                <w:rFonts w:ascii="Arial" w:eastAsiaTheme="majorEastAsia" w:hAnsi="Arial" w:cs="Arial"/>
                <w:b/>
                <w:bCs/>
              </w:rPr>
              <w:t>29/07/2012</w:t>
            </w:r>
          </w:p>
        </w:tc>
      </w:tr>
      <w:tr w:rsidR="00191D60" w:rsidRPr="005F3564" w14:paraId="2994DC80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0" w:type="dxa"/>
            <w:tcBorders>
              <w:right w:val="none" w:sz="0" w:space="0" w:color="auto"/>
            </w:tcBorders>
          </w:tcPr>
          <w:p w14:paraId="6F30F3FB" w14:textId="77777777" w:rsidR="00191D60" w:rsidRPr="00AD4C14" w:rsidRDefault="00191D60" w:rsidP="00F57685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Hora inicio: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12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:</w:t>
            </w:r>
            <w:r w:rsidR="00F57685">
              <w:rPr>
                <w:rFonts w:ascii="Arial" w:eastAsiaTheme="majorEastAsia" w:hAnsi="Arial" w:cs="Arial"/>
                <w:b w:val="0"/>
                <w:bCs w:val="0"/>
              </w:rPr>
              <w:t>50</w:t>
            </w:r>
          </w:p>
        </w:tc>
        <w:tc>
          <w:tcPr>
            <w:tcW w:w="2740" w:type="dxa"/>
            <w:tcBorders>
              <w:left w:val="none" w:sz="0" w:space="0" w:color="auto"/>
              <w:right w:val="none" w:sz="0" w:space="0" w:color="auto"/>
            </w:tcBorders>
          </w:tcPr>
          <w:p w14:paraId="440CD759" w14:textId="77777777" w:rsidR="00191D60" w:rsidRPr="00AD4C14" w:rsidRDefault="00191D60" w:rsidP="00F57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Hora fin:</w:t>
            </w:r>
            <w:r w:rsidRPr="00605C06">
              <w:rPr>
                <w:rFonts w:ascii="Arial" w:eastAsiaTheme="majorEastAsia" w:hAnsi="Arial" w:cs="Arial"/>
                <w:bCs/>
              </w:rPr>
              <w:t>1</w:t>
            </w:r>
            <w:r>
              <w:rPr>
                <w:rFonts w:ascii="Arial" w:eastAsiaTheme="majorEastAsia" w:hAnsi="Arial" w:cs="Arial"/>
                <w:bCs/>
              </w:rPr>
              <w:t>2</w:t>
            </w:r>
            <w:r w:rsidRPr="00605C06">
              <w:rPr>
                <w:rFonts w:ascii="Arial" w:eastAsiaTheme="majorEastAsia" w:hAnsi="Arial" w:cs="Arial"/>
                <w:bCs/>
              </w:rPr>
              <w:t>:</w:t>
            </w:r>
            <w:r w:rsidR="00F57685">
              <w:rPr>
                <w:rFonts w:ascii="Arial" w:eastAsiaTheme="majorEastAsia" w:hAnsi="Arial" w:cs="Arial"/>
                <w:bCs/>
              </w:rPr>
              <w:t>52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3BAE5237" w14:textId="77777777" w:rsidR="00191D60" w:rsidRPr="00AD4C14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caja negra</w:t>
            </w:r>
          </w:p>
        </w:tc>
      </w:tr>
      <w:tr w:rsidR="00191D60" w:rsidRPr="00182BCC" w14:paraId="046D764F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4EDBF024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66988684" w14:textId="77777777" w:rsidR="00191D60" w:rsidRPr="009D757F" w:rsidRDefault="00191D60" w:rsidP="005E6018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 w:rsidRPr="00605C06">
              <w:rPr>
                <w:rFonts w:ascii="Tahoma" w:eastAsiaTheme="majorEastAsia" w:hAnsi="Tahoma" w:cs="Tahoma"/>
                <w:b w:val="0"/>
              </w:rPr>
              <w:t>Se ha cargado correctamente la página web del sistema.</w:t>
            </w:r>
          </w:p>
        </w:tc>
      </w:tr>
      <w:tr w:rsidR="00191D60" w:rsidRPr="00591718" w14:paraId="3A306ADD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76606DF1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6C66AE0F" w14:textId="77777777" w:rsidR="00191D60" w:rsidRPr="00F57685" w:rsidRDefault="00191D60" w:rsidP="00F57685">
            <w:pPr>
              <w:rPr>
                <w:rFonts w:ascii="Arial" w:eastAsiaTheme="majorEastAsia" w:hAnsi="Arial" w:cs="Arial"/>
              </w:rPr>
            </w:pPr>
          </w:p>
        </w:tc>
      </w:tr>
      <w:tr w:rsidR="00191D60" w:rsidRPr="00943B0B" w14:paraId="252CD2DB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6E806C09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Descripción de pasos:</w:t>
            </w:r>
          </w:p>
          <w:p w14:paraId="4FBD879C" w14:textId="77777777" w:rsidR="00191D60" w:rsidRDefault="00191D60" w:rsidP="005E6018">
            <w:pPr>
              <w:pStyle w:val="Prrafodelista"/>
              <w:numPr>
                <w:ilvl w:val="0"/>
                <w:numId w:val="36"/>
              </w:numPr>
              <w:rPr>
                <w:rFonts w:ascii="Tahoma" w:eastAsiaTheme="majorEastAsia" w:hAnsi="Tahoma" w:cs="Tahoma"/>
                <w:b w:val="0"/>
              </w:rPr>
            </w:pPr>
            <w:r>
              <w:rPr>
                <w:rFonts w:ascii="Tahoma" w:eastAsiaTheme="majorEastAsia" w:hAnsi="Tahoma" w:cs="Tahoma"/>
                <w:b w:val="0"/>
              </w:rPr>
              <w:t>Ingresar al sistema.</w:t>
            </w:r>
          </w:p>
          <w:p w14:paraId="35084CB4" w14:textId="77777777" w:rsidR="00191D60" w:rsidRDefault="00191D60" w:rsidP="005E6018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Se selecciona la pestaña “Ayudante”.</w:t>
            </w:r>
          </w:p>
          <w:p w14:paraId="1A7377D9" w14:textId="77777777" w:rsidR="00F57685" w:rsidRPr="00191D60" w:rsidRDefault="00F57685" w:rsidP="00F57685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  <w:bCs w:val="0"/>
              </w:rPr>
              <w:t>Se elige la materia a consultar.</w:t>
            </w:r>
          </w:p>
          <w:p w14:paraId="5AC98D3B" w14:textId="77777777" w:rsidR="00F57685" w:rsidRPr="00191D60" w:rsidRDefault="00F57685" w:rsidP="00F57685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  <w:bCs w:val="0"/>
              </w:rPr>
              <w:t>Se elige el paralelo a consultar.</w:t>
            </w:r>
          </w:p>
          <w:p w14:paraId="013C02A1" w14:textId="77777777" w:rsidR="00191D60" w:rsidRPr="00F57685" w:rsidRDefault="00F57685" w:rsidP="005E6018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Se elige en la sección Acciones la opción de eliminar Ayudante.</w:t>
            </w:r>
          </w:p>
          <w:p w14:paraId="763D8711" w14:textId="77777777" w:rsidR="00F57685" w:rsidRPr="00F57685" w:rsidRDefault="00F57685" w:rsidP="005E6018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Mensaje “Esta seguro que desea eliminar”.</w:t>
            </w:r>
          </w:p>
          <w:p w14:paraId="31739A4D" w14:textId="77777777" w:rsidR="00F57685" w:rsidRPr="00F57685" w:rsidRDefault="00F57685" w:rsidP="005E6018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Se elige aceptar.</w:t>
            </w:r>
          </w:p>
          <w:p w14:paraId="3AF35C68" w14:textId="77777777" w:rsidR="00F57685" w:rsidRPr="00605C06" w:rsidRDefault="00F57685" w:rsidP="005E6018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El ayudante fue eliminado del curso.</w:t>
            </w:r>
          </w:p>
        </w:tc>
      </w:tr>
      <w:tr w:rsidR="00191D60" w:rsidRPr="005C0F79" w14:paraId="47817726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43A1E391" w14:textId="77777777" w:rsidR="00191D60" w:rsidRPr="00AD4C14" w:rsidRDefault="00191D60" w:rsidP="00F57685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  <w:r w:rsidR="00F57685">
              <w:rPr>
                <w:rFonts w:ascii="Arial" w:eastAsiaTheme="majorEastAsia" w:hAnsi="Arial" w:cs="Arial"/>
                <w:b w:val="0"/>
                <w:bCs w:val="0"/>
              </w:rPr>
              <w:t>Se elimina correctamente el ayudante del curso.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34A3FA82" w14:textId="77777777" w:rsidR="00191D60" w:rsidRPr="00AD4C14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537" w:type="dxa"/>
            <w:tcBorders>
              <w:left w:val="none" w:sz="0" w:space="0" w:color="auto"/>
            </w:tcBorders>
          </w:tcPr>
          <w:p w14:paraId="11CE15FC" w14:textId="77777777" w:rsidR="00191D60" w:rsidRPr="00AD4C14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99552" behindDoc="0" locked="0" layoutInCell="1" allowOverlap="1" wp14:anchorId="48CB6220" wp14:editId="3D8036FF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2540</wp:posOffset>
                      </wp:positionV>
                      <wp:extent cx="191770" cy="166370"/>
                      <wp:effectExtent l="0" t="0" r="17780" b="24130"/>
                      <wp:wrapNone/>
                      <wp:docPr id="240" name="240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241" name="241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2" name="242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group id="240 Grupo" o:spid="_x0000_s1026" style="position:absolute;margin-left:24.55pt;margin-top:.2pt;width:15.1pt;height:13.1pt;z-index:251799552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">
                      <v:line id="241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I5lscAAADcAAAADwAAAGRycy9kb3ducmV2LnhtbESPQWvCQBSE70L/w/IKXqRuEm1aU1cp&#10;LYIXkaYe2tsj+5qEZt+G7Griv3cFweMwM98wy/VgGnGiztWWFcTTCARxYXXNpYLD9+bpFYTzyBob&#10;y6TgTA7Wq4fREjNte/6iU+5LESDsMlRQed9mUrqiIoNualvi4P3ZzqAPsiul7rAPcNPIJIpSabDm&#10;sFBhSx8VFf/50Sj4PKR9viifXybxbDcseJ/8/O6MUuPH4f0NhKfB38O39lYrSOYxXM+EI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gjmWxwAAANwAAAAPAAAAAAAA&#10;AAAAAAAAAKECAABkcnMvZG93bnJldi54bWxQSwUGAAAAAAQABAD5AAAAlQMAAAAA&#10;" strokecolor="black [3213]" strokeweight="1pt"/>
                      <v:line id="242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lTLcYAAADcAAAADwAAAGRycy9kb3ducmV2LnhtbESPT2vCQBTE7wW/w/IEb3XTUFubZpUi&#10;FESskJiLt0f25Q/Nvk2zq8Zv7xYKPQ4z8xsmXY+mExcaXGtZwdM8AkFcWt1yraA4fj4uQTiPrLGz&#10;TApu5GC9mjykmGh75Ywuua9FgLBLUEHjfZ9I6cqGDLq57YmDV9nBoA9yqKUe8BrgppNxFL1Igy2H&#10;hQZ72jRUfudno2B3fKs2+93X4eZ+TgeqXqNskRdKzabjxzsIT6P/D/+1t1pB/BzD75lwBOTq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CpUy3GAAAA3AAAAA8AAAAAAAAA&#10;AAAAAAAAoQIAAGRycy9kb3ducmV2LnhtbFBLBQYAAAAABAAEAPkAAACUAwAAAAA=&#10;" strokecolor="black [3213]" strokeweight="1pt"/>
                    </v:group>
                  </w:pict>
                </mc:Fallback>
              </mc:AlternateContent>
            </w: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7ACAB883" wp14:editId="4E157EA9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243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CA4024F" w14:textId="77777777" w:rsidR="00E92A75" w:rsidRDefault="00E92A75" w:rsidP="00191D6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_x0000_s1075" style="position:absolute;margin-left:24.65pt;margin-top:.4pt;width:15.1pt;height:13.1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">
                      <v:textbox>
                        <w:txbxContent>
                          <w:p w:rsidR="005E6018" w:rsidRDefault="005E6018" w:rsidP="00191D60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SI</w:t>
            </w:r>
            <w:r w:rsidRPr="00AD4C1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A2E2656" w14:textId="77777777" w:rsidR="00191D60" w:rsidRPr="00AD4C14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1" allowOverlap="1" wp14:anchorId="29A90A03" wp14:editId="54F1EF27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244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AE6CAEC" w14:textId="77777777" w:rsidR="00E92A75" w:rsidRDefault="00E92A75" w:rsidP="00191D6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_x0000_s1076" style="position:absolute;margin-left:24.6pt;margin-top:2.9pt;width:15.1pt;height:13.1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">
                      <v:textbox>
                        <w:txbxContent>
                          <w:p w:rsidR="005E6018" w:rsidRDefault="005E6018" w:rsidP="00191D60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191D60" w:rsidRPr="00182BCC" w14:paraId="21610514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4CC4D8B3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AD4C14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 w:rsidR="00F57685">
              <w:rPr>
                <w:rFonts w:ascii="Arial" w:eastAsiaTheme="majorEastAsia" w:hAnsi="Arial" w:cs="Arial"/>
                <w:b w:val="0"/>
                <w:bCs w:val="0"/>
              </w:rPr>
              <w:t>Se eliminó correctamente el ayudante del curso.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36BA3A72" w14:textId="77777777" w:rsidR="00191D60" w:rsidRPr="00AD4C14" w:rsidRDefault="00191D60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NO</w:t>
            </w:r>
          </w:p>
        </w:tc>
      </w:tr>
      <w:tr w:rsidR="00191D60" w:rsidRPr="005C0F79" w14:paraId="55719E55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220C85B1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Recomendación u observación:</w:t>
            </w:r>
          </w:p>
        </w:tc>
      </w:tr>
    </w:tbl>
    <w:p w14:paraId="02D40437" w14:textId="77777777" w:rsidR="00FE2ECC" w:rsidRDefault="00FE2ECC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0BC494E3" w14:textId="77777777" w:rsidR="00DE2CED" w:rsidRDefault="00DE2CED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0F906D7C" w14:textId="77777777" w:rsidR="00DE2CED" w:rsidRDefault="00DE2CED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1AB26396" w14:textId="77777777" w:rsidR="0059524B" w:rsidRPr="00D97586" w:rsidRDefault="0059524B" w:rsidP="0059524B">
      <w:pPr>
        <w:pStyle w:val="Prrafodelista"/>
        <w:numPr>
          <w:ilvl w:val="1"/>
          <w:numId w:val="33"/>
        </w:num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  <w:bookmarkStart w:id="11" w:name="_Toc332668649"/>
      <w:r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>Pruebas del módulo Inicio</w:t>
      </w:r>
      <w:bookmarkEnd w:id="11"/>
    </w:p>
    <w:p w14:paraId="48A32E69" w14:textId="77777777" w:rsidR="00FE2ECC" w:rsidRDefault="00FE2ECC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780"/>
        <w:gridCol w:w="2740"/>
        <w:gridCol w:w="1840"/>
        <w:gridCol w:w="1537"/>
      </w:tblGrid>
      <w:tr w:rsidR="005E6018" w:rsidRPr="005C0F79" w14:paraId="2CA72A6D" w14:textId="77777777" w:rsidTr="005E60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7385679" w14:textId="77777777" w:rsidR="005E6018" w:rsidRPr="00AD4C14" w:rsidRDefault="005E6018" w:rsidP="005E6018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>
              <w:rPr>
                <w:rFonts w:ascii="Arial Black" w:hAnsi="Arial Black" w:cs="Tahoma"/>
                <w:sz w:val="24"/>
              </w:rPr>
              <w:t xml:space="preserve">Sincronización de datos con </w:t>
            </w:r>
            <w:r w:rsidR="0088379A">
              <w:rPr>
                <w:rFonts w:ascii="Arial Black" w:hAnsi="Arial Black" w:cs="Tahoma"/>
                <w:sz w:val="24"/>
              </w:rPr>
              <w:t xml:space="preserve">el </w:t>
            </w:r>
            <w:r w:rsidR="0088379A" w:rsidRPr="0088379A">
              <w:rPr>
                <w:rFonts w:ascii="Arial Black" w:hAnsi="Arial Black" w:cs="Tahoma"/>
                <w:sz w:val="24"/>
              </w:rPr>
              <w:t>servicio web de la ESPOL</w:t>
            </w:r>
          </w:p>
        </w:tc>
        <w:tc>
          <w:tcPr>
            <w:tcW w:w="337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75A421E" w14:textId="0685173D" w:rsidR="005E6018" w:rsidRPr="00AD4C14" w:rsidRDefault="005E6018" w:rsidP="005E60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>
              <w:rPr>
                <w:rFonts w:ascii="Arial Black" w:hAnsi="Arial Black" w:cs="Tahoma"/>
                <w:sz w:val="24"/>
              </w:rPr>
              <w:t>USR-0</w:t>
            </w:r>
            <w:r w:rsidR="00DE2CED">
              <w:rPr>
                <w:rFonts w:ascii="Arial Black" w:hAnsi="Arial Black" w:cs="Tahoma"/>
                <w:sz w:val="24"/>
              </w:rPr>
              <w:t>17</w:t>
            </w:r>
          </w:p>
        </w:tc>
      </w:tr>
      <w:tr w:rsidR="005E6018" w:rsidRPr="005C0F79" w14:paraId="19528318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241373E9" w14:textId="77777777" w:rsidR="005E6018" w:rsidRPr="00AD4C14" w:rsidRDefault="005E6018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Ayudante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.</w:t>
            </w:r>
          </w:p>
        </w:tc>
      </w:tr>
      <w:tr w:rsidR="005E6018" w:rsidRPr="005F3564" w14:paraId="2793BE50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0D7BF435" w14:textId="77777777" w:rsidR="005E6018" w:rsidRPr="00AD4C14" w:rsidRDefault="005E6018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Vanessa Robles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6754497A" w14:textId="77777777" w:rsidR="005E6018" w:rsidRPr="00AD4C14" w:rsidRDefault="005E6018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 xml:space="preserve">Fecha: </w:t>
            </w:r>
            <w:r>
              <w:rPr>
                <w:rFonts w:ascii="Arial" w:eastAsiaTheme="majorEastAsia" w:hAnsi="Arial" w:cs="Arial"/>
                <w:b/>
                <w:bCs/>
              </w:rPr>
              <w:t>29/07/2012</w:t>
            </w:r>
          </w:p>
        </w:tc>
      </w:tr>
      <w:tr w:rsidR="005E6018" w:rsidRPr="005F3564" w14:paraId="29E53B31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0" w:type="dxa"/>
            <w:tcBorders>
              <w:right w:val="none" w:sz="0" w:space="0" w:color="auto"/>
            </w:tcBorders>
          </w:tcPr>
          <w:p w14:paraId="69F8D99A" w14:textId="77777777" w:rsidR="005E6018" w:rsidRPr="00AD4C14" w:rsidRDefault="005E6018" w:rsidP="00EA597C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Hora inicio: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  <w:r w:rsidR="00EA597C">
              <w:rPr>
                <w:rFonts w:ascii="Arial" w:eastAsiaTheme="majorEastAsia" w:hAnsi="Arial" w:cs="Arial"/>
                <w:b w:val="0"/>
                <w:bCs w:val="0"/>
              </w:rPr>
              <w:t>21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:</w:t>
            </w:r>
            <w:r w:rsidR="00EA597C">
              <w:rPr>
                <w:rFonts w:ascii="Arial" w:eastAsiaTheme="majorEastAsia" w:hAnsi="Arial" w:cs="Arial"/>
                <w:b w:val="0"/>
                <w:bCs w:val="0"/>
              </w:rPr>
              <w:t>00</w:t>
            </w:r>
          </w:p>
        </w:tc>
        <w:tc>
          <w:tcPr>
            <w:tcW w:w="2740" w:type="dxa"/>
            <w:tcBorders>
              <w:left w:val="none" w:sz="0" w:space="0" w:color="auto"/>
              <w:right w:val="none" w:sz="0" w:space="0" w:color="auto"/>
            </w:tcBorders>
          </w:tcPr>
          <w:p w14:paraId="0AC0E149" w14:textId="77777777" w:rsidR="005E6018" w:rsidRPr="00AD4C14" w:rsidRDefault="005E6018" w:rsidP="00EA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Hora fin:</w:t>
            </w:r>
            <w:r w:rsidR="00EA597C">
              <w:rPr>
                <w:rFonts w:ascii="Arial" w:eastAsiaTheme="majorEastAsia" w:hAnsi="Arial" w:cs="Arial"/>
                <w:bCs/>
              </w:rPr>
              <w:t>21</w:t>
            </w:r>
            <w:r w:rsidRPr="00605C06">
              <w:rPr>
                <w:rFonts w:ascii="Arial" w:eastAsiaTheme="majorEastAsia" w:hAnsi="Arial" w:cs="Arial"/>
                <w:bCs/>
              </w:rPr>
              <w:t>:</w:t>
            </w:r>
            <w:r w:rsidR="00EA597C">
              <w:rPr>
                <w:rFonts w:ascii="Arial" w:eastAsiaTheme="majorEastAsia" w:hAnsi="Arial" w:cs="Arial"/>
                <w:bCs/>
              </w:rPr>
              <w:t>30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248F560F" w14:textId="77777777" w:rsidR="005E6018" w:rsidRPr="00AD4C14" w:rsidRDefault="005E6018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caja negra</w:t>
            </w:r>
          </w:p>
        </w:tc>
      </w:tr>
      <w:tr w:rsidR="005E6018" w:rsidRPr="00182BCC" w14:paraId="690E4402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5A1C940D" w14:textId="77777777" w:rsidR="005E6018" w:rsidRPr="00AD4C14" w:rsidRDefault="005E6018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15689AFB" w14:textId="77777777" w:rsidR="005E6018" w:rsidRPr="009D757F" w:rsidRDefault="006D06D6" w:rsidP="005E6018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 w:rsidRPr="00605C06">
              <w:rPr>
                <w:rFonts w:ascii="Tahoma" w:eastAsiaTheme="majorEastAsia" w:hAnsi="Tahoma" w:cs="Tahoma"/>
                <w:b w:val="0"/>
              </w:rPr>
              <w:t>Se ha cargado correctamente la página web del sistema.</w:t>
            </w:r>
          </w:p>
        </w:tc>
      </w:tr>
      <w:tr w:rsidR="005E6018" w:rsidRPr="00591718" w14:paraId="23481A99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6353DCBD" w14:textId="77777777" w:rsidR="00EA597C" w:rsidRPr="00EA597C" w:rsidRDefault="005E6018" w:rsidP="00EA597C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</w:tc>
      </w:tr>
      <w:tr w:rsidR="005E6018" w:rsidRPr="00943B0B" w14:paraId="628A7138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2031348E" w14:textId="77777777" w:rsidR="005E6018" w:rsidRDefault="005E6018" w:rsidP="006D06D6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Descripción de</w:t>
            </w:r>
            <w:r w:rsidR="006D06D6">
              <w:rPr>
                <w:rFonts w:ascii="Arial" w:eastAsiaTheme="majorEastAsia" w:hAnsi="Arial" w:cs="Arial"/>
                <w:bCs w:val="0"/>
              </w:rPr>
              <w:t xml:space="preserve"> pasos:</w:t>
            </w:r>
          </w:p>
          <w:p w14:paraId="1AB9DE51" w14:textId="77777777" w:rsidR="006D06D6" w:rsidRPr="006D06D6" w:rsidRDefault="006D06D6" w:rsidP="006D06D6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Tahoma" w:eastAsiaTheme="majorEastAsia" w:hAnsi="Tahoma" w:cs="Tahoma"/>
                <w:b w:val="0"/>
              </w:rPr>
              <w:t>La sincronización la realizara el Administrador al inicio del semestre y por una sola vez.</w:t>
            </w:r>
          </w:p>
          <w:p w14:paraId="67927BC7" w14:textId="77777777" w:rsidR="006D06D6" w:rsidRPr="006D06D6" w:rsidRDefault="006D06D6" w:rsidP="006D06D6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Tahoma" w:eastAsiaTheme="majorEastAsia" w:hAnsi="Tahoma" w:cs="Tahoma"/>
                <w:b w:val="0"/>
              </w:rPr>
              <w:t>La sincronización se conectara con los servicio web de la ESPOL</w:t>
            </w:r>
          </w:p>
          <w:p w14:paraId="79A35D87" w14:textId="77777777" w:rsidR="006D06D6" w:rsidRPr="006D06D6" w:rsidRDefault="006D06D6" w:rsidP="006D06D6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 w:rsidRPr="006D06D6">
              <w:rPr>
                <w:rFonts w:ascii="Tahoma" w:eastAsiaTheme="majorEastAsia" w:hAnsi="Tahoma" w:cs="Tahoma"/>
                <w:b w:val="0"/>
              </w:rPr>
              <w:t>obtendrá los datos de los estudiantes que estén registrados en las materias previamente agregadas al Sistema y los almacenara en la base y a los cursos que ellos pertenecen</w:t>
            </w:r>
          </w:p>
          <w:p w14:paraId="0B47F4E3" w14:textId="77777777" w:rsidR="006D06D6" w:rsidRPr="006D06D6" w:rsidRDefault="006D06D6" w:rsidP="006D06D6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</w:p>
        </w:tc>
      </w:tr>
      <w:tr w:rsidR="005E6018" w:rsidRPr="005C0F79" w14:paraId="21819250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7426597E" w14:textId="77777777" w:rsidR="005E6018" w:rsidRPr="00AD4C14" w:rsidRDefault="005E6018" w:rsidP="006D06D6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  <w:r w:rsidR="006D06D6">
              <w:rPr>
                <w:rFonts w:ascii="Arial" w:eastAsiaTheme="majorEastAsia" w:hAnsi="Arial" w:cs="Arial"/>
                <w:b w:val="0"/>
                <w:bCs w:val="0"/>
              </w:rPr>
              <w:t>La sincronización se realizo con éxito, se cargaron todos los datos requeridos a la base.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7E44230B" w14:textId="77777777" w:rsidR="005E6018" w:rsidRPr="00AD4C14" w:rsidRDefault="005E6018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537" w:type="dxa"/>
            <w:tcBorders>
              <w:left w:val="none" w:sz="0" w:space="0" w:color="auto"/>
            </w:tcBorders>
          </w:tcPr>
          <w:p w14:paraId="170148F8" w14:textId="77777777" w:rsidR="005E6018" w:rsidRPr="00AD4C14" w:rsidRDefault="005E6018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803648" behindDoc="0" locked="0" layoutInCell="1" allowOverlap="1" wp14:anchorId="607091BE" wp14:editId="59941969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2540</wp:posOffset>
                      </wp:positionV>
                      <wp:extent cx="191770" cy="166370"/>
                      <wp:effectExtent l="0" t="0" r="17780" b="24130"/>
                      <wp:wrapNone/>
                      <wp:docPr id="245" name="245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246" name="246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7" name="247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group id="245 Grupo" o:spid="_x0000_s1026" style="position:absolute;margin-left:24.55pt;margin-top:.2pt;width:15.1pt;height:13.1pt;z-index:251803648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">
                      <v:line id="246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uh4scAAADcAAAADwAAAGRycy9kb3ducmV2LnhtbESPQWvCQBSE74L/YXlCL6IbUxtr6ipF&#10;KfQi0piDvT2yr0lo9m3Ibk3677sFweMwM98wm91gGnGlztWWFSzmEQjiwuqaSwX5+W32DMJ5ZI2N&#10;ZVLwSw522/Fog6m2PX/QNfOlCBB2KSqovG9TKV1RkUE3ty1x8L5sZ9AH2ZVSd9gHuGlkHEWJNFhz&#10;WKiwpX1FxXf2YxQc8qTP1uXTarp4PA5rPsWXz6NR6mEyvL6A8DT4e/jWftcK4mUC/2fCEZDb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a6HixwAAANwAAAAPAAAAAAAA&#10;AAAAAAAAAKECAABkcnMvZG93bnJldi54bWxQSwUGAAAAAAQABAD5AAAAlQMAAAAA&#10;" strokecolor="black [3213]" strokeweight="1pt"/>
                      <v:line id="247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7wtcYAAADcAAAADwAAAGRycy9kb3ducmV2LnhtbESPT2sCMRTE74V+h/AKvdWk0mpdjVIE&#10;oUgVdteLt8fm7R/cvKybVNdv3xSEHoeZ+Q2zWA22FRfqfeNYw+tIgSAunGm40nDINy8fIHxANtg6&#10;Jg038rBaPj4sMDHuyildslCJCGGfoIY6hC6R0hc1WfQj1xFHr3S9xRBlX0nT4zXCbSvHSk2kxYbj&#10;Qo0drWsqTtmP1bDNZ+X6e7vb3/z5uKdyqtL37KD189PwOQcRaAj/4Xv7y2gYv03h70w8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De8LXGAAAA3AAAAA8AAAAAAAAA&#10;AAAAAAAAoQIAAGRycy9kb3ducmV2LnhtbFBLBQYAAAAABAAEAPkAAACUAwAAAAA=&#10;" strokecolor="black [3213]" strokeweight="1pt"/>
                    </v:group>
                  </w:pict>
                </mc:Fallback>
              </mc:AlternateContent>
            </w: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219FC6DC" wp14:editId="099CA71D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248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BFC5003" w14:textId="77777777" w:rsidR="00E92A75" w:rsidRDefault="00E92A75" w:rsidP="005E6018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_x0000_s1077" style="position:absolute;margin-left:24.65pt;margin-top:.4pt;width:15.1pt;height:13.1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">
                      <v:textbox>
                        <w:txbxContent>
                          <w:p w:rsidR="005E6018" w:rsidRDefault="005E6018" w:rsidP="005E6018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SI</w:t>
            </w:r>
            <w:r w:rsidRPr="00AD4C1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7592232" w14:textId="77777777" w:rsidR="005E6018" w:rsidRPr="00AD4C14" w:rsidRDefault="005E6018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59C3B80F" wp14:editId="4478FDF4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249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BED4060" w14:textId="77777777" w:rsidR="00E92A75" w:rsidRDefault="00E92A75" w:rsidP="005E6018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_x0000_s1078" style="position:absolute;margin-left:24.6pt;margin-top:2.9pt;width:15.1pt;height:13.1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">
                      <v:textbox>
                        <w:txbxContent>
                          <w:p w:rsidR="005E6018" w:rsidRDefault="005E6018" w:rsidP="005E6018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5E6018" w:rsidRPr="00182BCC" w14:paraId="2080F7DB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02D6B8BE" w14:textId="77777777" w:rsidR="005E6018" w:rsidRPr="00AD4C14" w:rsidRDefault="005E6018" w:rsidP="0088379A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AD4C14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 w:rsidR="0088379A">
              <w:rPr>
                <w:rFonts w:ascii="Arial" w:eastAsiaTheme="majorEastAsia" w:hAnsi="Arial" w:cs="Arial"/>
                <w:b w:val="0"/>
                <w:bCs w:val="0"/>
              </w:rPr>
              <w:t>la sincronización demora mucho tiempo no se logra sincronizar toda la información.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027A14EA" w14:textId="77777777" w:rsidR="005E6018" w:rsidRPr="00AD4C14" w:rsidRDefault="005E6018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NO</w:t>
            </w:r>
          </w:p>
        </w:tc>
      </w:tr>
      <w:tr w:rsidR="005E6018" w:rsidRPr="005C0F79" w14:paraId="70E5C4D8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0EB1426E" w14:textId="77777777" w:rsidR="0088379A" w:rsidRPr="0088379A" w:rsidRDefault="005E6018" w:rsidP="0088379A">
            <w:pPr>
              <w:shd w:val="clear" w:color="auto" w:fill="FFFFFF"/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Recomendación u observación:</w:t>
            </w:r>
            <w:r w:rsidR="0088379A">
              <w:rPr>
                <w:rFonts w:ascii="Arial" w:eastAsiaTheme="majorEastAsia" w:hAnsi="Arial" w:cs="Arial"/>
                <w:bCs w:val="0"/>
              </w:rPr>
              <w:t xml:space="preserve"> </w:t>
            </w:r>
            <w:r w:rsidR="0088379A" w:rsidRPr="0088379A">
              <w:rPr>
                <w:rFonts w:ascii="Arial" w:eastAsiaTheme="majorEastAsia" w:hAnsi="Arial" w:cs="Arial"/>
                <w:b w:val="0"/>
                <w:bCs w:val="0"/>
              </w:rPr>
              <w:t xml:space="preserve">Se sugiere </w:t>
            </w:r>
            <w:r w:rsidR="0088379A" w:rsidRPr="0088379A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lang w:val="es-EC" w:eastAsia="es-EC"/>
              </w:rPr>
              <w:t> </w:t>
            </w:r>
            <w:r w:rsidR="0088379A" w:rsidRPr="0088379A">
              <w:rPr>
                <w:rFonts w:ascii="Arial" w:eastAsiaTheme="majorEastAsia" w:hAnsi="Arial" w:cs="Arial"/>
                <w:b w:val="0"/>
                <w:bCs w:val="0"/>
              </w:rPr>
              <w:t>para mayor eficiencia e</w:t>
            </w:r>
            <w:r w:rsidR="0088379A">
              <w:rPr>
                <w:rFonts w:ascii="Arial" w:eastAsiaTheme="majorEastAsia" w:hAnsi="Arial" w:cs="Arial"/>
                <w:b w:val="0"/>
                <w:bCs w:val="0"/>
              </w:rPr>
              <w:t>s necesario</w:t>
            </w:r>
            <w:r w:rsidR="0088379A" w:rsidRPr="0088379A">
              <w:rPr>
                <w:rFonts w:ascii="Arial" w:eastAsiaTheme="majorEastAsia" w:hAnsi="Arial" w:cs="Arial"/>
                <w:b w:val="0"/>
                <w:bCs w:val="0"/>
              </w:rPr>
              <w:t xml:space="preserve"> usar un proceso independiente para ejecutar esta petición de sincronización</w:t>
            </w:r>
            <w:r w:rsidR="0088379A">
              <w:rPr>
                <w:rFonts w:ascii="Arial" w:eastAsiaTheme="majorEastAsia" w:hAnsi="Arial" w:cs="Arial"/>
                <w:b w:val="0"/>
                <w:bCs w:val="0"/>
              </w:rPr>
              <w:t>.</w:t>
            </w:r>
          </w:p>
          <w:p w14:paraId="414E38CC" w14:textId="77777777" w:rsidR="005E6018" w:rsidRPr="0088379A" w:rsidRDefault="005E6018" w:rsidP="005E6018">
            <w:pPr>
              <w:rPr>
                <w:rFonts w:ascii="Arial" w:eastAsiaTheme="majorEastAsia" w:hAnsi="Arial" w:cs="Arial"/>
                <w:bCs w:val="0"/>
                <w:lang w:val="es-EC"/>
              </w:rPr>
            </w:pPr>
          </w:p>
        </w:tc>
      </w:tr>
    </w:tbl>
    <w:p w14:paraId="39BD9166" w14:textId="77777777" w:rsidR="005E6018" w:rsidRDefault="005E6018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3AD93E2D" w14:textId="77777777" w:rsidR="00DE2CED" w:rsidRDefault="00DE2CED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3B3314F9" w14:textId="77777777" w:rsidR="00DE2CED" w:rsidRDefault="00DE2CED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31B85905" w14:textId="77777777" w:rsidR="00DE2CED" w:rsidRDefault="00DE2CED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083BD003" w14:textId="77777777" w:rsidR="00DE2CED" w:rsidRDefault="00DE2CED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79A7C998" w14:textId="77777777" w:rsidR="00DE2CED" w:rsidRDefault="00DE2CED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34EDC980" w14:textId="77777777" w:rsidR="00DE2CED" w:rsidRDefault="00DE2CED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215801F4" w14:textId="77777777" w:rsidR="00DE2CED" w:rsidRDefault="00DE2CED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484FA7EF" w14:textId="77777777" w:rsidR="00DE2CED" w:rsidRDefault="00DE2CED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387FC481" w14:textId="77777777" w:rsidR="00FE2ECC" w:rsidRDefault="00FE2ECC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21DE0622" w14:textId="37701D06" w:rsidR="00E66FEA" w:rsidRPr="00E66FEA" w:rsidRDefault="00E66FEA" w:rsidP="00E66FEA">
      <w:pPr>
        <w:pStyle w:val="Prrafodelista"/>
        <w:numPr>
          <w:ilvl w:val="0"/>
          <w:numId w:val="33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12" w:name="_Toc332668650"/>
      <w:r w:rsidRPr="00E66FEA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 xml:space="preserve">Reporte de pruebas de integración </w:t>
      </w:r>
      <w: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>tercer</w:t>
      </w:r>
      <w:r w:rsidRPr="00E66FEA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 xml:space="preserve"> incremento</w:t>
      </w:r>
      <w:bookmarkEnd w:id="12"/>
    </w:p>
    <w:p w14:paraId="367D0B81" w14:textId="77777777" w:rsidR="00653A95" w:rsidRDefault="00653A95" w:rsidP="00653A95">
      <w:pPr>
        <w:pStyle w:val="Prrafodelista"/>
        <w:ind w:left="1429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49FAAB32" w14:textId="2C298D8E" w:rsidR="00E66FEA" w:rsidRDefault="00E66FEA" w:rsidP="00E66FEA">
      <w:pPr>
        <w:pStyle w:val="Prrafodelista"/>
        <w:numPr>
          <w:ilvl w:val="1"/>
          <w:numId w:val="33"/>
        </w:num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  <w:bookmarkStart w:id="13" w:name="_Toc332668653"/>
      <w:r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>Pruebas del módulo Actividad</w:t>
      </w:r>
      <w:bookmarkEnd w:id="13"/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780"/>
        <w:gridCol w:w="2740"/>
        <w:gridCol w:w="1840"/>
        <w:gridCol w:w="1537"/>
      </w:tblGrid>
      <w:tr w:rsidR="00653A95" w:rsidRPr="005C0F79" w14:paraId="28AB3398" w14:textId="77777777" w:rsidTr="00BD06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50EC92D" w14:textId="4E9ECB1B" w:rsidR="00653A95" w:rsidRPr="00AD4C14" w:rsidRDefault="00653A95" w:rsidP="00BD069F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>Ingresar actividad</w:t>
            </w:r>
          </w:p>
        </w:tc>
        <w:tc>
          <w:tcPr>
            <w:tcW w:w="337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348BDEE" w14:textId="534BAE9C" w:rsidR="00653A95" w:rsidRPr="00AD4C14" w:rsidRDefault="00653A95" w:rsidP="00BD06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>
              <w:rPr>
                <w:rFonts w:ascii="Arial Black" w:hAnsi="Arial Black" w:cs="Tahoma"/>
                <w:sz w:val="24"/>
              </w:rPr>
              <w:t>USR-</w:t>
            </w:r>
            <w:r w:rsidR="00162F46">
              <w:rPr>
                <w:rFonts w:ascii="Arial Black" w:hAnsi="Arial Black" w:cs="Tahoma"/>
                <w:sz w:val="24"/>
              </w:rPr>
              <w:t>001</w:t>
            </w:r>
          </w:p>
        </w:tc>
      </w:tr>
      <w:tr w:rsidR="00653A95" w:rsidRPr="005C0F79" w14:paraId="213AB626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4AE729C8" w14:textId="2C22CED7" w:rsidR="00653A95" w:rsidRPr="00AD4C14" w:rsidRDefault="00653A95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="00A66842">
              <w:rPr>
                <w:rFonts w:ascii="Arial" w:eastAsiaTheme="majorEastAsia" w:hAnsi="Arial" w:cs="Arial"/>
                <w:bCs w:val="0"/>
              </w:rPr>
              <w:t>Actividad</w:t>
            </w:r>
          </w:p>
        </w:tc>
      </w:tr>
      <w:tr w:rsidR="00653A95" w:rsidRPr="005F3564" w14:paraId="51FD656E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646A9722" w14:textId="77777777" w:rsidR="00653A95" w:rsidRPr="00AD4C14" w:rsidRDefault="00653A95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6834F08E" w14:textId="4E65E2A0" w:rsidR="00653A95" w:rsidRPr="00AD4C14" w:rsidRDefault="00653A95" w:rsidP="00BD06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Fecha:</w:t>
            </w:r>
            <w:r w:rsidR="00A66842">
              <w:rPr>
                <w:rFonts w:ascii="Arial" w:eastAsiaTheme="majorEastAsia" w:hAnsi="Arial" w:cs="Arial"/>
                <w:b/>
                <w:bCs/>
              </w:rPr>
              <w:t xml:space="preserve"> 15/08/2012</w:t>
            </w:r>
          </w:p>
        </w:tc>
      </w:tr>
      <w:tr w:rsidR="00653A95" w:rsidRPr="005F3564" w14:paraId="01C74EB7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0" w:type="dxa"/>
            <w:tcBorders>
              <w:right w:val="none" w:sz="0" w:space="0" w:color="auto"/>
            </w:tcBorders>
          </w:tcPr>
          <w:p w14:paraId="012911BE" w14:textId="35B3E9C5" w:rsidR="00653A95" w:rsidRPr="00AD4C14" w:rsidRDefault="00653A95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Hora inicio:</w:t>
            </w:r>
            <w:r w:rsidR="00A66842">
              <w:rPr>
                <w:rFonts w:ascii="Arial" w:eastAsiaTheme="majorEastAsia" w:hAnsi="Arial" w:cs="Arial"/>
                <w:bCs w:val="0"/>
              </w:rPr>
              <w:t xml:space="preserve"> 12h32am</w:t>
            </w:r>
          </w:p>
        </w:tc>
        <w:tc>
          <w:tcPr>
            <w:tcW w:w="2740" w:type="dxa"/>
            <w:tcBorders>
              <w:left w:val="none" w:sz="0" w:space="0" w:color="auto"/>
              <w:right w:val="none" w:sz="0" w:space="0" w:color="auto"/>
            </w:tcBorders>
          </w:tcPr>
          <w:p w14:paraId="1F9A6544" w14:textId="0D6D93CB" w:rsidR="00653A95" w:rsidRPr="00AD4C14" w:rsidRDefault="00653A95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Hora fin:</w:t>
            </w:r>
            <w:r w:rsidR="00A66842">
              <w:rPr>
                <w:rFonts w:ascii="Arial" w:eastAsiaTheme="majorEastAsia" w:hAnsi="Arial" w:cs="Arial"/>
                <w:b/>
                <w:bCs/>
              </w:rPr>
              <w:t xml:space="preserve"> 12h36am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012BA0DF" w14:textId="77777777" w:rsidR="00653A95" w:rsidRPr="00AD4C14" w:rsidRDefault="00653A95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caja negra</w:t>
            </w:r>
          </w:p>
        </w:tc>
      </w:tr>
      <w:tr w:rsidR="00653A95" w:rsidRPr="00182BCC" w14:paraId="70AD1515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56236715" w14:textId="727D4E11" w:rsidR="00653A95" w:rsidRPr="00AD4C14" w:rsidRDefault="00653A95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15AB94EF" w14:textId="77777777" w:rsidR="00653A95" w:rsidRDefault="00A66842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Autentificación correctamente.</w:t>
            </w:r>
          </w:p>
          <w:p w14:paraId="27367ED9" w14:textId="563403FC" w:rsidR="00A66842" w:rsidRPr="009D757F" w:rsidRDefault="00A66842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El profesor o ayudante podrá crear las actividades.</w:t>
            </w:r>
          </w:p>
        </w:tc>
      </w:tr>
      <w:tr w:rsidR="00653A95" w:rsidRPr="00591718" w14:paraId="40F74AD0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2489CC97" w14:textId="715A44B7" w:rsidR="00653A95" w:rsidRDefault="00653A95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6EE36822" w14:textId="77777777" w:rsidR="00A66842" w:rsidRPr="00A66842" w:rsidRDefault="00A66842" w:rsidP="00A66842">
            <w:pPr>
              <w:pStyle w:val="Prrafodelista"/>
              <w:numPr>
                <w:ilvl w:val="0"/>
                <w:numId w:val="45"/>
              </w:numPr>
              <w:rPr>
                <w:rFonts w:ascii="Arial" w:eastAsiaTheme="majorEastAsia" w:hAnsi="Arial" w:cs="Arial"/>
                <w:b w:val="0"/>
              </w:rPr>
            </w:pPr>
            <w:r w:rsidRPr="00A66842">
              <w:rPr>
                <w:rFonts w:ascii="Arial" w:eastAsiaTheme="majorEastAsia" w:hAnsi="Arial" w:cs="Arial"/>
                <w:b w:val="0"/>
              </w:rPr>
              <w:t>Examen</w:t>
            </w:r>
          </w:p>
          <w:p w14:paraId="2CF29566" w14:textId="77777777" w:rsidR="00A66842" w:rsidRPr="00A66842" w:rsidRDefault="00A66842" w:rsidP="00A66842">
            <w:pPr>
              <w:pStyle w:val="Prrafodelista"/>
              <w:numPr>
                <w:ilvl w:val="0"/>
                <w:numId w:val="45"/>
              </w:numPr>
              <w:rPr>
                <w:rFonts w:ascii="Arial" w:eastAsiaTheme="majorEastAsia" w:hAnsi="Arial" w:cs="Arial"/>
                <w:b w:val="0"/>
              </w:rPr>
            </w:pPr>
            <w:r w:rsidRPr="00A66842">
              <w:rPr>
                <w:rFonts w:ascii="Arial" w:eastAsiaTheme="majorEastAsia" w:hAnsi="Arial" w:cs="Arial"/>
                <w:b w:val="0"/>
              </w:rPr>
              <w:t>Examen primer parcial</w:t>
            </w:r>
          </w:p>
          <w:p w14:paraId="57B5798C" w14:textId="77777777" w:rsidR="00A66842" w:rsidRPr="00A66842" w:rsidRDefault="00A66842" w:rsidP="00A66842">
            <w:pPr>
              <w:pStyle w:val="Prrafodelista"/>
              <w:numPr>
                <w:ilvl w:val="0"/>
                <w:numId w:val="45"/>
              </w:numPr>
              <w:rPr>
                <w:rFonts w:ascii="Arial" w:eastAsiaTheme="majorEastAsia" w:hAnsi="Arial" w:cs="Arial"/>
                <w:b w:val="0"/>
              </w:rPr>
            </w:pPr>
            <w:r w:rsidRPr="00A66842">
              <w:rPr>
                <w:rFonts w:ascii="Arial" w:eastAsiaTheme="majorEastAsia" w:hAnsi="Arial" w:cs="Arial"/>
                <w:b w:val="0"/>
              </w:rPr>
              <w:t>31/09/2012</w:t>
            </w:r>
          </w:p>
          <w:p w14:paraId="3B0EC70E" w14:textId="6804C92C" w:rsidR="00A66842" w:rsidRPr="00A66842" w:rsidRDefault="00A66842" w:rsidP="00A66842">
            <w:pPr>
              <w:pStyle w:val="Prrafodelista"/>
              <w:numPr>
                <w:ilvl w:val="0"/>
                <w:numId w:val="45"/>
              </w:numPr>
              <w:rPr>
                <w:rFonts w:ascii="Arial" w:eastAsiaTheme="majorEastAsia" w:hAnsi="Arial" w:cs="Arial"/>
              </w:rPr>
            </w:pPr>
            <w:r w:rsidRPr="00A66842">
              <w:rPr>
                <w:rFonts w:ascii="Arial" w:eastAsiaTheme="majorEastAsia" w:hAnsi="Arial" w:cs="Arial"/>
                <w:b w:val="0"/>
              </w:rPr>
              <w:t>60</w:t>
            </w:r>
          </w:p>
        </w:tc>
      </w:tr>
      <w:tr w:rsidR="00653A95" w:rsidRPr="00943B0B" w14:paraId="20FF7C1B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69FDE886" w14:textId="192DB4B1" w:rsidR="00653A95" w:rsidRDefault="00653A95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Descripción de</w:t>
            </w:r>
            <w:r>
              <w:rPr>
                <w:rFonts w:ascii="Arial" w:eastAsiaTheme="majorEastAsia" w:hAnsi="Arial" w:cs="Arial"/>
                <w:bCs w:val="0"/>
              </w:rPr>
              <w:t xml:space="preserve"> pasos:</w:t>
            </w:r>
          </w:p>
          <w:p w14:paraId="557A81DD" w14:textId="77777777" w:rsidR="00653A95" w:rsidRDefault="00A66842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ingresa en la pestaña Actividad.</w:t>
            </w:r>
          </w:p>
          <w:p w14:paraId="3F2424B5" w14:textId="77777777" w:rsidR="00A66842" w:rsidRDefault="00A66842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da clic en la opción Nueva actividad</w:t>
            </w:r>
          </w:p>
          <w:p w14:paraId="067387CF" w14:textId="77777777" w:rsidR="00A66842" w:rsidRDefault="00A66842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llena el formulario.</w:t>
            </w:r>
          </w:p>
          <w:p w14:paraId="4CCE4A26" w14:textId="64E98D6D" w:rsidR="00A66842" w:rsidRPr="006D06D6" w:rsidRDefault="00A66842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da clic en la opción Grabar Actividad.</w:t>
            </w:r>
          </w:p>
        </w:tc>
      </w:tr>
      <w:tr w:rsidR="00653A95" w:rsidRPr="005C0F79" w14:paraId="7E9AF392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0448EBA8" w14:textId="0CF0446D" w:rsidR="00653A95" w:rsidRPr="00A66842" w:rsidRDefault="00653A95" w:rsidP="00BD069F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esperado:</w:t>
            </w:r>
            <w:r w:rsidR="00A66842">
              <w:rPr>
                <w:rFonts w:ascii="Arial" w:eastAsiaTheme="majorEastAsia" w:hAnsi="Arial" w:cs="Arial"/>
                <w:bCs w:val="0"/>
              </w:rPr>
              <w:t xml:space="preserve"> </w:t>
            </w:r>
            <w:r w:rsidR="00A66842" w:rsidRPr="00A66842">
              <w:rPr>
                <w:rFonts w:ascii="Arial" w:eastAsiaTheme="majorEastAsia" w:hAnsi="Arial" w:cs="Arial"/>
                <w:b w:val="0"/>
                <w:bCs w:val="0"/>
              </w:rPr>
              <w:t>M</w:t>
            </w:r>
            <w:r w:rsidR="00A66842">
              <w:rPr>
                <w:rFonts w:ascii="Arial" w:eastAsiaTheme="majorEastAsia" w:hAnsi="Arial" w:cs="Arial"/>
                <w:b w:val="0"/>
                <w:bCs w:val="0"/>
              </w:rPr>
              <w:t>ensaje “Actividad creada exitosamente”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7C854952" w14:textId="77777777" w:rsidR="00653A95" w:rsidRPr="00AD4C14" w:rsidRDefault="00653A95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537" w:type="dxa"/>
            <w:tcBorders>
              <w:left w:val="none" w:sz="0" w:space="0" w:color="auto"/>
            </w:tcBorders>
          </w:tcPr>
          <w:p w14:paraId="205ABEF5" w14:textId="77777777" w:rsidR="00653A95" w:rsidRPr="00AD4C14" w:rsidRDefault="00653A95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832320" behindDoc="0" locked="0" layoutInCell="1" allowOverlap="1" wp14:anchorId="7DCC71BD" wp14:editId="27345034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2540</wp:posOffset>
                      </wp:positionV>
                      <wp:extent cx="191770" cy="166370"/>
                      <wp:effectExtent l="0" t="0" r="17780" b="24130"/>
                      <wp:wrapNone/>
                      <wp:docPr id="270" name="270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271" name="271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2" name="272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270 Grupo" o:spid="_x0000_s1026" style="position:absolute;margin-left:24.55pt;margin-top:.2pt;width:15.1pt;height:13.1pt;z-index:251832320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">
                      <v:line id="271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7zK8cAAADcAAAADwAAAGRycy9kb3ducmV2LnhtbESPQWvCQBSE74L/YXlCL8VskqLWmFXE&#10;UuhFSqOH9vbIvibB7NuQ3Zr033eFgsdhZr5h8t1oWnGl3jWWFSRRDIK4tLrhSsH59Dp/BuE8ssbW&#10;Min4JQe77XSSY6btwB90LXwlAoRdhgpq77tMSlfWZNBFtiMO3rftDfog+0rqHocAN61M43gpDTYc&#10;Fmrs6FBTeSl+jIKX83Io1tVi9Zg8Hcc1v6efX0ej1MNs3G9AeBr9PfzfftMK0lUCtzPhCMjt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j7vMrxwAAANwAAAAPAAAAAAAA&#10;AAAAAAAAAKECAABkcnMvZG93bnJldi54bWxQSwUGAAAAAAQABAD5AAAAlQMAAAAA&#10;" strokecolor="black [3213]" strokeweight="1pt"/>
                      <v:line id="272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WZkMUAAADcAAAADwAAAGRycy9kb3ducmV2LnhtbESPS4vCQBCE7wv7H4Ze8LZONuArOsoi&#10;CIuoYPTircl0HpjpiZlZjf/eEQSPRVV9Rc0WnanFlVpXWVbw049AEGdWV1woOB5W32MQziNrrC2T&#10;gjs5WMw/P2aYaHvjPV1TX4gAYZeggtL7JpHSZSUZdH3bEAcvt61BH2RbSN3iLcBNLeMoGkqDFYeF&#10;EhtalpSd03+jYH2Y5MvNeru7u8tpR/ko2g/So1K9r+53CsJT59/hV/tPK4hHMTzPhCMg5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sWZkMUAAADcAAAADwAAAAAAAAAA&#10;AAAAAAChAgAAZHJzL2Rvd25yZXYueG1sUEsFBgAAAAAEAAQA+QAAAJMDAAAAAA==&#10;" strokecolor="black [3213]" strokeweight="1pt"/>
                    </v:group>
                  </w:pict>
                </mc:Fallback>
              </mc:AlternateContent>
            </w: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1CF5AE23" wp14:editId="182646FD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273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BC7311E" w14:textId="77777777" w:rsidR="00E92A75" w:rsidRDefault="00E92A75" w:rsidP="00653A95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91" style="position:absolute;margin-left:24.65pt;margin-top:.4pt;width:15.1pt;height:13.1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">
                      <v:textbox>
                        <w:txbxContent>
                          <w:p w14:paraId="7BC7311E" w14:textId="77777777" w:rsidR="00653A95" w:rsidRDefault="00653A95" w:rsidP="00653A95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SI</w:t>
            </w:r>
            <w:r w:rsidRPr="00AD4C1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545C93B2" w14:textId="77777777" w:rsidR="00653A95" w:rsidRPr="00AD4C14" w:rsidRDefault="00653A95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31296" behindDoc="0" locked="0" layoutInCell="1" allowOverlap="1" wp14:anchorId="0F7E1C53" wp14:editId="74114968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274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3269DD0" w14:textId="77777777" w:rsidR="00E92A75" w:rsidRDefault="00E92A75" w:rsidP="00653A95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92" style="position:absolute;margin-left:24.6pt;margin-top:2.9pt;width:15.1pt;height:13.1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">
                      <v:textbox>
                        <w:txbxContent>
                          <w:p w14:paraId="53269DD0" w14:textId="77777777" w:rsidR="00653A95" w:rsidRDefault="00653A95" w:rsidP="00653A95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653A95" w:rsidRPr="00182BCC" w14:paraId="313BE76A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197F1510" w14:textId="7E7C9BAF" w:rsidR="00653A95" w:rsidRPr="00AD4C14" w:rsidRDefault="00653A95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AD4C14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 w:rsidR="00A66842" w:rsidRPr="00A66842">
              <w:rPr>
                <w:rFonts w:ascii="Arial" w:eastAsiaTheme="majorEastAsia" w:hAnsi="Arial" w:cs="Arial"/>
                <w:b w:val="0"/>
                <w:bCs w:val="0"/>
              </w:rPr>
              <w:t>M</w:t>
            </w:r>
            <w:r w:rsidR="00A66842">
              <w:rPr>
                <w:rFonts w:ascii="Arial" w:eastAsiaTheme="majorEastAsia" w:hAnsi="Arial" w:cs="Arial"/>
                <w:b w:val="0"/>
                <w:bCs w:val="0"/>
              </w:rPr>
              <w:t>ensaje “Actividad creada exitosamente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3B57C561" w14:textId="77777777" w:rsidR="00653A95" w:rsidRPr="00AD4C14" w:rsidRDefault="00653A95" w:rsidP="00BD06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NO</w:t>
            </w:r>
          </w:p>
        </w:tc>
      </w:tr>
      <w:tr w:rsidR="00653A95" w:rsidRPr="005C0F79" w14:paraId="1223ADBA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6229AACB" w14:textId="77777777" w:rsidR="00653A95" w:rsidRPr="0088379A" w:rsidRDefault="00653A95" w:rsidP="00BD069F">
            <w:pPr>
              <w:shd w:val="clear" w:color="auto" w:fill="FFFFFF"/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Recomendación u observación: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</w:p>
          <w:p w14:paraId="738A0D0D" w14:textId="77777777" w:rsidR="00653A95" w:rsidRPr="0088379A" w:rsidRDefault="00653A95" w:rsidP="00BD069F">
            <w:pPr>
              <w:rPr>
                <w:rFonts w:ascii="Arial" w:eastAsiaTheme="majorEastAsia" w:hAnsi="Arial" w:cs="Arial"/>
                <w:bCs w:val="0"/>
                <w:lang w:val="es-EC"/>
              </w:rPr>
            </w:pPr>
          </w:p>
        </w:tc>
      </w:tr>
    </w:tbl>
    <w:p w14:paraId="45EBA289" w14:textId="77777777" w:rsidR="00653A95" w:rsidRDefault="00653A95" w:rsidP="00653A95">
      <w:pPr>
        <w:pStyle w:val="Prrafodelista"/>
        <w:ind w:left="1429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780"/>
        <w:gridCol w:w="2740"/>
        <w:gridCol w:w="1840"/>
        <w:gridCol w:w="1537"/>
      </w:tblGrid>
      <w:tr w:rsidR="00653A95" w:rsidRPr="005C0F79" w14:paraId="3498FABF" w14:textId="77777777" w:rsidTr="00BD06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6635E64" w14:textId="695612FF" w:rsidR="00653A95" w:rsidRPr="00AD4C14" w:rsidRDefault="00653A95" w:rsidP="00653A95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>Eliminar actividad</w:t>
            </w:r>
          </w:p>
        </w:tc>
        <w:tc>
          <w:tcPr>
            <w:tcW w:w="337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D28E2FE" w14:textId="51291038" w:rsidR="00653A95" w:rsidRPr="00AD4C14" w:rsidRDefault="00653A95" w:rsidP="00BD06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>
              <w:rPr>
                <w:rFonts w:ascii="Arial Black" w:hAnsi="Arial Black" w:cs="Tahoma"/>
                <w:sz w:val="24"/>
              </w:rPr>
              <w:t>USR-</w:t>
            </w:r>
            <w:r w:rsidR="00162F46">
              <w:rPr>
                <w:rFonts w:ascii="Arial Black" w:hAnsi="Arial Black" w:cs="Tahoma"/>
                <w:sz w:val="24"/>
              </w:rPr>
              <w:t>004</w:t>
            </w:r>
          </w:p>
        </w:tc>
      </w:tr>
      <w:tr w:rsidR="00653A95" w:rsidRPr="005C0F79" w14:paraId="64437C4F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6BD84E5F" w14:textId="3FCB991B" w:rsidR="00653A95" w:rsidRPr="00AD4C14" w:rsidRDefault="00653A95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="00A66842">
              <w:rPr>
                <w:rFonts w:ascii="Arial" w:eastAsiaTheme="majorEastAsia" w:hAnsi="Arial" w:cs="Arial"/>
                <w:bCs w:val="0"/>
              </w:rPr>
              <w:t>Actividad</w:t>
            </w:r>
          </w:p>
        </w:tc>
      </w:tr>
      <w:tr w:rsidR="00653A95" w:rsidRPr="005F3564" w14:paraId="3CD1648C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0C04CED3" w14:textId="77777777" w:rsidR="00653A95" w:rsidRPr="00AD4C14" w:rsidRDefault="00653A95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2F7F2C40" w14:textId="00BD69CB" w:rsidR="00653A95" w:rsidRPr="00AD4C14" w:rsidRDefault="00653A95" w:rsidP="00BD06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Fecha:</w:t>
            </w:r>
            <w:r w:rsidR="00A66842">
              <w:rPr>
                <w:rFonts w:ascii="Arial" w:eastAsiaTheme="majorEastAsia" w:hAnsi="Arial" w:cs="Arial"/>
                <w:b/>
                <w:bCs/>
              </w:rPr>
              <w:t xml:space="preserve"> 15/08/2012</w:t>
            </w:r>
          </w:p>
        </w:tc>
      </w:tr>
      <w:tr w:rsidR="00653A95" w:rsidRPr="005F3564" w14:paraId="6CF2B78F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0" w:type="dxa"/>
            <w:tcBorders>
              <w:right w:val="none" w:sz="0" w:space="0" w:color="auto"/>
            </w:tcBorders>
          </w:tcPr>
          <w:p w14:paraId="480B2BC5" w14:textId="7D904112" w:rsidR="00653A95" w:rsidRPr="00AD4C14" w:rsidRDefault="00653A95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lastRenderedPageBreak/>
              <w:t>Hora inicio:</w:t>
            </w:r>
            <w:r w:rsidR="00A66842">
              <w:rPr>
                <w:rFonts w:ascii="Arial" w:eastAsiaTheme="majorEastAsia" w:hAnsi="Arial" w:cs="Arial"/>
                <w:bCs w:val="0"/>
              </w:rPr>
              <w:t xml:space="preserve"> 12h37am</w:t>
            </w:r>
          </w:p>
        </w:tc>
        <w:tc>
          <w:tcPr>
            <w:tcW w:w="2740" w:type="dxa"/>
            <w:tcBorders>
              <w:left w:val="none" w:sz="0" w:space="0" w:color="auto"/>
              <w:right w:val="none" w:sz="0" w:space="0" w:color="auto"/>
            </w:tcBorders>
          </w:tcPr>
          <w:p w14:paraId="6F9B0765" w14:textId="6835C86D" w:rsidR="00653A95" w:rsidRPr="00AD4C14" w:rsidRDefault="00653A95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Hora fin:</w:t>
            </w:r>
            <w:r w:rsidR="00C41B13">
              <w:rPr>
                <w:rFonts w:ascii="Arial" w:eastAsiaTheme="majorEastAsia" w:hAnsi="Arial" w:cs="Arial"/>
                <w:b/>
                <w:bCs/>
              </w:rPr>
              <w:t xml:space="preserve"> 12h40am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29779DF0" w14:textId="77777777" w:rsidR="00653A95" w:rsidRPr="00AD4C14" w:rsidRDefault="00653A95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caja negra</w:t>
            </w:r>
          </w:p>
        </w:tc>
      </w:tr>
      <w:tr w:rsidR="00653A95" w:rsidRPr="00182BCC" w14:paraId="4BEB9835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3678CBB5" w14:textId="77777777" w:rsidR="00653A95" w:rsidRPr="00AD4C14" w:rsidRDefault="00653A95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5D7B9C48" w14:textId="77777777" w:rsidR="00653A95" w:rsidRDefault="00A66842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Autentificación correctamente.</w:t>
            </w:r>
          </w:p>
          <w:p w14:paraId="532BA1D0" w14:textId="6A274DE5" w:rsidR="00A66842" w:rsidRPr="009D757F" w:rsidRDefault="00A66842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El profesor o ayudante puede eliminar la actividad.</w:t>
            </w:r>
          </w:p>
        </w:tc>
      </w:tr>
      <w:tr w:rsidR="00653A95" w:rsidRPr="00591718" w14:paraId="78E758ED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283AF575" w14:textId="77777777" w:rsidR="00653A95" w:rsidRPr="00EA597C" w:rsidRDefault="00653A95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</w:tc>
      </w:tr>
      <w:tr w:rsidR="00653A95" w:rsidRPr="00943B0B" w14:paraId="2F6A4002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5E4B6A9E" w14:textId="163B3815" w:rsidR="00653A95" w:rsidRDefault="00653A95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Descripción de</w:t>
            </w:r>
            <w:r>
              <w:rPr>
                <w:rFonts w:ascii="Arial" w:eastAsiaTheme="majorEastAsia" w:hAnsi="Arial" w:cs="Arial"/>
                <w:bCs w:val="0"/>
              </w:rPr>
              <w:t xml:space="preserve"> pasos:</w:t>
            </w:r>
          </w:p>
          <w:p w14:paraId="00E43EEF" w14:textId="77777777" w:rsidR="00653A95" w:rsidRDefault="00A66842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ingresa a la pestaña Actividad.</w:t>
            </w:r>
          </w:p>
          <w:p w14:paraId="773DBAFB" w14:textId="77777777" w:rsidR="00A66842" w:rsidRDefault="00A66842" w:rsidP="00A66842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da clic en la figura de eliminar.</w:t>
            </w:r>
          </w:p>
          <w:p w14:paraId="0E46063E" w14:textId="00CA7A46" w:rsidR="00A66842" w:rsidRPr="006D06D6" w:rsidRDefault="00A66842" w:rsidP="00A66842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da clic en la opción aceptar,</w:t>
            </w:r>
          </w:p>
        </w:tc>
      </w:tr>
      <w:tr w:rsidR="00653A95" w:rsidRPr="005C0F79" w14:paraId="259E7907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1A264B25" w14:textId="6D00EBE4" w:rsidR="00653A95" w:rsidRPr="00C41B13" w:rsidRDefault="00653A95" w:rsidP="00BD069F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esperado:</w:t>
            </w:r>
            <w:r w:rsidR="00C41B13">
              <w:rPr>
                <w:rFonts w:ascii="Arial" w:eastAsiaTheme="majorEastAsia" w:hAnsi="Arial" w:cs="Arial"/>
                <w:bCs w:val="0"/>
              </w:rPr>
              <w:t xml:space="preserve"> </w:t>
            </w:r>
            <w:r w:rsidR="00C41B13">
              <w:rPr>
                <w:rFonts w:ascii="Arial" w:eastAsiaTheme="majorEastAsia" w:hAnsi="Arial" w:cs="Arial"/>
                <w:b w:val="0"/>
                <w:bCs w:val="0"/>
              </w:rPr>
              <w:t>Mensaje de eliminada la actividad exitosamente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4A1D89AE" w14:textId="77777777" w:rsidR="00653A95" w:rsidRPr="00AD4C14" w:rsidRDefault="00653A95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537" w:type="dxa"/>
            <w:tcBorders>
              <w:left w:val="none" w:sz="0" w:space="0" w:color="auto"/>
            </w:tcBorders>
          </w:tcPr>
          <w:p w14:paraId="6A37BDBD" w14:textId="77777777" w:rsidR="00653A95" w:rsidRPr="00AD4C14" w:rsidRDefault="00653A95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836416" behindDoc="0" locked="0" layoutInCell="1" allowOverlap="1" wp14:anchorId="63E92B1F" wp14:editId="03283376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2540</wp:posOffset>
                      </wp:positionV>
                      <wp:extent cx="191770" cy="166370"/>
                      <wp:effectExtent l="0" t="0" r="17780" b="24130"/>
                      <wp:wrapNone/>
                      <wp:docPr id="275" name="275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276" name="276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7" name="277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275 Grupo" o:spid="_x0000_s1026" style="position:absolute;margin-left:24.55pt;margin-top:.2pt;width:15.1pt;height:13.1pt;z-index:251836416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">
                      <v:line id="276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drX8cAAADcAAAADwAAAGRycy9kb3ducmV2LnhtbESPQWvCQBSE74L/YXlCL8VsTDE20VXE&#10;UuhFSqOH9vbIvibB7NuQ3Zr033eFgsdhZr5hNrvRtOJKvWssK1hEMQji0uqGKwXn0+v8GYTzyBpb&#10;y6TglxzsttPJBnNtB/6ga+ErESDsclRQe9/lUrqyJoMush1x8L5tb9AH2VdS9zgEuGllEsepNNhw&#10;WKixo0NN5aX4MQpezulQZNVy9bh4Oo4ZvyefX0ej1MNs3K9BeBr9PfzfftMKklUKtzPhCMjt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sB2tfxwAAANwAAAAPAAAAAAAA&#10;AAAAAAAAAKECAABkcnMvZG93bnJldi54bWxQSwUGAAAAAAQABAD5AAAAlQMAAAAA&#10;" strokecolor="black [3213]" strokeweight="1pt"/>
                      <v:line id="277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I6CMUAAADcAAAADwAAAGRycy9kb3ducmV2LnhtbESPT4vCMBTE7wv7HcJb8LamK2i1GmUR&#10;hEVUsHrx9mhe/2DzUpus1m9vBMHjMDO/YWaLztTiSq2rLCv46UcgiDOrKy4UHA+r7zEI55E11pZJ&#10;wZ0cLOafHzNMtL3xnq6pL0SAsEtQQel9k0jpspIMur5tiIOX29agD7ItpG7xFuCmloMoGkmDFYeF&#10;EhtalpSd03+jYH2Y5MvNeru7u8tpR3kc7YfpUaneV/c7BeGp8+/wq/2nFQziGJ5nwhGQ8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rI6CMUAAADcAAAADwAAAAAAAAAA&#10;AAAAAAChAgAAZHJzL2Rvd25yZXYueG1sUEsFBgAAAAAEAAQA+QAAAJMDAAAAAA==&#10;" strokecolor="black [3213]" strokeweight="1pt"/>
                    </v:group>
                  </w:pict>
                </mc:Fallback>
              </mc:AlternateContent>
            </w: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34368" behindDoc="0" locked="0" layoutInCell="1" allowOverlap="1" wp14:anchorId="384AD843" wp14:editId="2A574422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278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9F05C6" w14:textId="77777777" w:rsidR="00E92A75" w:rsidRDefault="00E92A75" w:rsidP="00653A95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93" style="position:absolute;margin-left:24.65pt;margin-top:.4pt;width:15.1pt;height:13.1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">
                      <v:textbox>
                        <w:txbxContent>
                          <w:p w14:paraId="609F05C6" w14:textId="77777777" w:rsidR="00653A95" w:rsidRDefault="00653A95" w:rsidP="00653A95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SI</w:t>
            </w:r>
            <w:r w:rsidRPr="00AD4C1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7776DA37" w14:textId="77777777" w:rsidR="00653A95" w:rsidRPr="00AD4C14" w:rsidRDefault="00653A95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1" allowOverlap="1" wp14:anchorId="70DD82E6" wp14:editId="7CF39462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279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9482555" w14:textId="77777777" w:rsidR="00E92A75" w:rsidRDefault="00E92A75" w:rsidP="00653A95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94" style="position:absolute;margin-left:24.6pt;margin-top:2.9pt;width:15.1pt;height:13.1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">
                      <v:textbox>
                        <w:txbxContent>
                          <w:p w14:paraId="49482555" w14:textId="77777777" w:rsidR="00653A95" w:rsidRDefault="00653A95" w:rsidP="00653A95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653A95" w:rsidRPr="00182BCC" w14:paraId="781A8655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4B95BD8F" w14:textId="02E00BEA" w:rsidR="00653A95" w:rsidRPr="00AD4C14" w:rsidRDefault="00653A95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AD4C14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 w:rsidR="00C41B13">
              <w:rPr>
                <w:rFonts w:ascii="Arial" w:eastAsiaTheme="majorEastAsia" w:hAnsi="Arial" w:cs="Arial"/>
                <w:b w:val="0"/>
                <w:bCs w:val="0"/>
              </w:rPr>
              <w:t>Mensaje de eliminada la actividad exitosamente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4A9603BF" w14:textId="77777777" w:rsidR="00653A95" w:rsidRPr="00AD4C14" w:rsidRDefault="00653A95" w:rsidP="00BD06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NO</w:t>
            </w:r>
          </w:p>
        </w:tc>
      </w:tr>
      <w:tr w:rsidR="00653A95" w:rsidRPr="005C0F79" w14:paraId="53D9C1B5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2CA063D1" w14:textId="77777777" w:rsidR="00653A95" w:rsidRPr="0088379A" w:rsidRDefault="00653A95" w:rsidP="00BD069F">
            <w:pPr>
              <w:shd w:val="clear" w:color="auto" w:fill="FFFFFF"/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Recomendación u observación: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</w:p>
          <w:p w14:paraId="202202FF" w14:textId="77777777" w:rsidR="00653A95" w:rsidRPr="0088379A" w:rsidRDefault="00653A95" w:rsidP="00BD069F">
            <w:pPr>
              <w:rPr>
                <w:rFonts w:ascii="Arial" w:eastAsiaTheme="majorEastAsia" w:hAnsi="Arial" w:cs="Arial"/>
                <w:bCs w:val="0"/>
                <w:lang w:val="es-EC"/>
              </w:rPr>
            </w:pPr>
          </w:p>
        </w:tc>
      </w:tr>
    </w:tbl>
    <w:p w14:paraId="3CE2B74E" w14:textId="77777777" w:rsidR="00653A95" w:rsidRDefault="00653A95" w:rsidP="00653A95">
      <w:pPr>
        <w:pStyle w:val="Prrafodelista"/>
        <w:ind w:left="1429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7256F52F" w14:textId="77777777" w:rsidR="00C41B13" w:rsidRDefault="00C41B13" w:rsidP="00653A95">
      <w:pPr>
        <w:pStyle w:val="Prrafodelista"/>
        <w:ind w:left="1429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780"/>
        <w:gridCol w:w="2740"/>
        <w:gridCol w:w="1840"/>
        <w:gridCol w:w="1537"/>
      </w:tblGrid>
      <w:tr w:rsidR="00653A95" w:rsidRPr="005C0F79" w14:paraId="5D1AC145" w14:textId="77777777" w:rsidTr="00BD06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39FCBC2" w14:textId="15C6EBB0" w:rsidR="00653A95" w:rsidRPr="00AD4C14" w:rsidRDefault="00653A95" w:rsidP="00BD069F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>Modificar actividad</w:t>
            </w:r>
          </w:p>
        </w:tc>
        <w:tc>
          <w:tcPr>
            <w:tcW w:w="337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458C8C4" w14:textId="001ED48B" w:rsidR="00653A95" w:rsidRPr="00AD4C14" w:rsidRDefault="00653A95" w:rsidP="00BD06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>
              <w:rPr>
                <w:rFonts w:ascii="Arial Black" w:hAnsi="Arial Black" w:cs="Tahoma"/>
                <w:sz w:val="24"/>
              </w:rPr>
              <w:t>USR-</w:t>
            </w:r>
            <w:r w:rsidR="00162F46">
              <w:rPr>
                <w:rFonts w:ascii="Arial Black" w:hAnsi="Arial Black" w:cs="Tahoma"/>
                <w:sz w:val="24"/>
              </w:rPr>
              <w:t>006</w:t>
            </w:r>
          </w:p>
        </w:tc>
      </w:tr>
      <w:tr w:rsidR="00653A95" w:rsidRPr="005C0F79" w14:paraId="41A9FBDF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66756B80" w14:textId="0D08F906" w:rsidR="00653A95" w:rsidRPr="00AD4C14" w:rsidRDefault="00653A95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="00C41B13">
              <w:rPr>
                <w:rFonts w:ascii="Arial" w:eastAsiaTheme="majorEastAsia" w:hAnsi="Arial" w:cs="Arial"/>
                <w:bCs w:val="0"/>
              </w:rPr>
              <w:t>Actividad</w:t>
            </w:r>
          </w:p>
        </w:tc>
      </w:tr>
      <w:tr w:rsidR="00653A95" w:rsidRPr="005F3564" w14:paraId="239D8FDC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313062D8" w14:textId="77777777" w:rsidR="00653A95" w:rsidRPr="00AD4C14" w:rsidRDefault="00653A95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284CC13A" w14:textId="2C4612DA" w:rsidR="00653A95" w:rsidRPr="00AD4C14" w:rsidRDefault="00653A95" w:rsidP="00BD06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Fecha:</w:t>
            </w:r>
            <w:r w:rsidR="00C41B13">
              <w:rPr>
                <w:rFonts w:ascii="Arial" w:eastAsiaTheme="majorEastAsia" w:hAnsi="Arial" w:cs="Arial"/>
                <w:b/>
                <w:bCs/>
              </w:rPr>
              <w:t xml:space="preserve"> 15/08/2012</w:t>
            </w:r>
          </w:p>
        </w:tc>
      </w:tr>
      <w:tr w:rsidR="00653A95" w:rsidRPr="005F3564" w14:paraId="1C8B157A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0" w:type="dxa"/>
            <w:tcBorders>
              <w:right w:val="none" w:sz="0" w:space="0" w:color="auto"/>
            </w:tcBorders>
          </w:tcPr>
          <w:p w14:paraId="6EA4B0D4" w14:textId="174E0D77" w:rsidR="00653A95" w:rsidRPr="00AD4C14" w:rsidRDefault="00653A95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Hora inicio:</w:t>
            </w:r>
            <w:r w:rsidR="00C41B13">
              <w:rPr>
                <w:rFonts w:ascii="Arial" w:eastAsiaTheme="majorEastAsia" w:hAnsi="Arial" w:cs="Arial"/>
                <w:bCs w:val="0"/>
              </w:rPr>
              <w:t xml:space="preserve"> 12h41am</w:t>
            </w:r>
          </w:p>
        </w:tc>
        <w:tc>
          <w:tcPr>
            <w:tcW w:w="2740" w:type="dxa"/>
            <w:tcBorders>
              <w:left w:val="none" w:sz="0" w:space="0" w:color="auto"/>
              <w:right w:val="none" w:sz="0" w:space="0" w:color="auto"/>
            </w:tcBorders>
          </w:tcPr>
          <w:p w14:paraId="3F20A0EA" w14:textId="2808FDAB" w:rsidR="00653A95" w:rsidRPr="00AD4C14" w:rsidRDefault="00653A95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Hora fin:</w:t>
            </w:r>
            <w:r w:rsidR="00C41B13">
              <w:rPr>
                <w:rFonts w:ascii="Arial" w:eastAsiaTheme="majorEastAsia" w:hAnsi="Arial" w:cs="Arial"/>
                <w:b/>
                <w:bCs/>
              </w:rPr>
              <w:t xml:space="preserve"> 12h49am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61C9FA10" w14:textId="77777777" w:rsidR="00653A95" w:rsidRPr="00AD4C14" w:rsidRDefault="00653A95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caja negra</w:t>
            </w:r>
          </w:p>
        </w:tc>
      </w:tr>
      <w:tr w:rsidR="00653A95" w:rsidRPr="00182BCC" w14:paraId="13880635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1EC39EBF" w14:textId="519AFA84" w:rsidR="00653A95" w:rsidRPr="00AD4C14" w:rsidRDefault="00653A95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1C28503D" w14:textId="77777777" w:rsidR="00653A95" w:rsidRDefault="00C41B13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Autentificación correctamente.</w:t>
            </w:r>
          </w:p>
          <w:p w14:paraId="51ADCC6B" w14:textId="4189894C" w:rsidR="00C41B13" w:rsidRPr="009D757F" w:rsidRDefault="00C41B13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El profesor o ayudante pueden modificar la actividad.</w:t>
            </w:r>
          </w:p>
        </w:tc>
      </w:tr>
      <w:tr w:rsidR="00653A95" w:rsidRPr="00591718" w14:paraId="3DF344D7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273200C3" w14:textId="035FA33E" w:rsidR="00653A95" w:rsidRDefault="00C41B13" w:rsidP="00BD069F">
            <w:pPr>
              <w:rPr>
                <w:rFonts w:ascii="Arial" w:eastAsiaTheme="majorEastAsia" w:hAnsi="Arial" w:cs="Arial"/>
                <w:bCs w:val="0"/>
              </w:rPr>
            </w:pPr>
            <w:r>
              <w:rPr>
                <w:rFonts w:ascii="Arial" w:eastAsiaTheme="majorEastAsia" w:hAnsi="Arial" w:cs="Arial"/>
                <w:bCs w:val="0"/>
              </w:rPr>
              <w:t>Datos de entrada:</w:t>
            </w:r>
          </w:p>
          <w:p w14:paraId="4453F755" w14:textId="77777777" w:rsidR="00C41B13" w:rsidRDefault="00C41B13" w:rsidP="00BD069F">
            <w:p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Proyecto</w:t>
            </w:r>
          </w:p>
          <w:p w14:paraId="290EB367" w14:textId="77777777" w:rsidR="00C41B13" w:rsidRDefault="00C41B13" w:rsidP="00BD069F">
            <w:p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Parcial</w:t>
            </w:r>
          </w:p>
          <w:p w14:paraId="45E87F12" w14:textId="77777777" w:rsidR="00C41B13" w:rsidRDefault="00C41B13" w:rsidP="00BD069F">
            <w:p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23/08/2012</w:t>
            </w:r>
          </w:p>
          <w:p w14:paraId="6462D0DB" w14:textId="070642DD" w:rsidR="00C41B13" w:rsidRPr="00C41B13" w:rsidRDefault="00C41B13" w:rsidP="00BD069F">
            <w:p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40</w:t>
            </w:r>
          </w:p>
        </w:tc>
      </w:tr>
      <w:tr w:rsidR="00653A95" w:rsidRPr="00943B0B" w14:paraId="6EF68E23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38A4B96F" w14:textId="1DCC2A06" w:rsidR="00653A95" w:rsidRDefault="00653A95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Descripción de</w:t>
            </w:r>
            <w:r>
              <w:rPr>
                <w:rFonts w:ascii="Arial" w:eastAsiaTheme="majorEastAsia" w:hAnsi="Arial" w:cs="Arial"/>
                <w:bCs w:val="0"/>
              </w:rPr>
              <w:t xml:space="preserve"> pasos:</w:t>
            </w:r>
          </w:p>
          <w:p w14:paraId="163FDAC0" w14:textId="77777777" w:rsidR="00653A95" w:rsidRDefault="00C41B13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ingresa a la pestaña Actividad</w:t>
            </w:r>
          </w:p>
          <w:p w14:paraId="63DA3A1C" w14:textId="77777777" w:rsidR="00C41B13" w:rsidRDefault="00C41B13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da clic en la figura editar</w:t>
            </w:r>
          </w:p>
          <w:p w14:paraId="44ED5FB2" w14:textId="77777777" w:rsidR="00C41B13" w:rsidRDefault="00C41B13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 xml:space="preserve">Se da clic en aceptar </w:t>
            </w:r>
          </w:p>
          <w:p w14:paraId="16217D2F" w14:textId="3C74F9A1" w:rsidR="00C41B13" w:rsidRDefault="00C41B13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llena el formulario</w:t>
            </w:r>
          </w:p>
          <w:p w14:paraId="226A9C2F" w14:textId="62C61710" w:rsidR="00C41B13" w:rsidRPr="006D06D6" w:rsidRDefault="00C41B13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da clic en la opción Grabar actividad</w:t>
            </w:r>
          </w:p>
        </w:tc>
      </w:tr>
      <w:tr w:rsidR="00653A95" w:rsidRPr="005C0F79" w14:paraId="1F9C9A4E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03B7D778" w14:textId="6B94D121" w:rsidR="00653A95" w:rsidRPr="00C41B13" w:rsidRDefault="00653A95" w:rsidP="00BD069F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lastRenderedPageBreak/>
              <w:t>Resultado esperado:</w:t>
            </w:r>
            <w:r w:rsidR="00C41B13">
              <w:rPr>
                <w:rFonts w:ascii="Arial" w:eastAsiaTheme="majorEastAsia" w:hAnsi="Arial" w:cs="Arial"/>
                <w:bCs w:val="0"/>
              </w:rPr>
              <w:t xml:space="preserve"> </w:t>
            </w:r>
            <w:r w:rsidR="00C41B13">
              <w:rPr>
                <w:rFonts w:ascii="Arial" w:eastAsiaTheme="majorEastAsia" w:hAnsi="Arial" w:cs="Arial"/>
                <w:b w:val="0"/>
                <w:bCs w:val="0"/>
              </w:rPr>
              <w:t>Mensaje “</w:t>
            </w:r>
            <w:r w:rsidR="00C41B13" w:rsidRPr="00C41B13">
              <w:rPr>
                <w:rFonts w:ascii="Arial" w:eastAsiaTheme="majorEastAsia" w:hAnsi="Arial" w:cs="Arial"/>
                <w:b w:val="0"/>
                <w:bCs w:val="0"/>
              </w:rPr>
              <w:t>Actividad Actualizado Exitosamente</w:t>
            </w:r>
            <w:r w:rsidR="00C41B13">
              <w:rPr>
                <w:rFonts w:ascii="Arial" w:eastAsiaTheme="majorEastAsia" w:hAnsi="Arial" w:cs="Arial"/>
                <w:b w:val="0"/>
                <w:bCs w:val="0"/>
              </w:rPr>
              <w:t>”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3ED1C8B9" w14:textId="77777777" w:rsidR="00653A95" w:rsidRPr="00AD4C14" w:rsidRDefault="00653A95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537" w:type="dxa"/>
            <w:tcBorders>
              <w:left w:val="none" w:sz="0" w:space="0" w:color="auto"/>
            </w:tcBorders>
          </w:tcPr>
          <w:p w14:paraId="110E288B" w14:textId="77777777" w:rsidR="00653A95" w:rsidRPr="00AD4C14" w:rsidRDefault="00653A95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840512" behindDoc="0" locked="0" layoutInCell="1" allowOverlap="1" wp14:anchorId="371ED3E4" wp14:editId="34B3A6A6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2540</wp:posOffset>
                      </wp:positionV>
                      <wp:extent cx="191770" cy="166370"/>
                      <wp:effectExtent l="0" t="0" r="17780" b="24130"/>
                      <wp:wrapNone/>
                      <wp:docPr id="280" name="280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281" name="281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2" name="282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280 Grupo" o:spid="_x0000_s1026" style="position:absolute;margin-left:24.55pt;margin-top:.2pt;width:15.1pt;height:13.1pt;z-index:251840512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">
                      <v:line id="281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uDDMcAAADcAAAADwAAAGRycy9kb3ducmV2LnhtbESPzWrDMBCE74G8g9hAL6WR7ZI/J7IJ&#10;KYVeQqmTQ3tbrK1tYq2Mpcbu21eBQo7DzHzD7PLRtOJKvWssK4jnEQji0uqGKwXn0+vTGoTzyBpb&#10;y6Tglxzk2XSyw1TbgT/oWvhKBAi7FBXU3neplK6syaCb2444eN+2N+iD7CupexwC3LQyiaKlNNhw&#10;WKixo0NN5aX4MQpezsuh2FSL1WP8fBw3/J58fh2NUg+zcb8F4Wn09/B/+00rSNYx3M6EIyCz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O4MMxwAAANwAAAAPAAAAAAAA&#10;AAAAAAAAAKECAABkcnMvZG93bnJldi54bWxQSwUGAAAAAAQABAD5AAAAlQMAAAAA&#10;" strokecolor="black [3213]" strokeweight="1pt"/>
                      <v:line id="282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Dpt8UAAADcAAAADwAAAGRycy9kb3ducmV2LnhtbESPS4vCQBCE78L+h6EXvOnEwPqIjrII&#10;C4uoYPTircl0HpjpyWZmNf57RxA8FlX1FbVYdaYWV2pdZVnBaBiBIM6srrhQcDr+DKYgnEfWWFsm&#10;BXdysFp+9BaYaHvjA11TX4gAYZeggtL7JpHSZSUZdEPbEAcvt61BH2RbSN3iLcBNLeMoGkuDFYeF&#10;Ehtal5Rd0n+jYHOc5evtZre/u7/znvJJdPhKT0r1P7vvOQhPnX+HX+1frSCexvA8E46AXD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xDpt8UAAADcAAAADwAAAAAAAAAA&#10;AAAAAAChAgAAZHJzL2Rvd25yZXYueG1sUEsFBgAAAAAEAAQA+QAAAJMDAAAAAA==&#10;" strokecolor="black [3213]" strokeweight="1pt"/>
                    </v:group>
                  </w:pict>
                </mc:Fallback>
              </mc:AlternateContent>
            </w: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38464" behindDoc="0" locked="0" layoutInCell="1" allowOverlap="1" wp14:anchorId="6B0CF975" wp14:editId="6BCADE75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283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566D87" w14:textId="77777777" w:rsidR="00E92A75" w:rsidRDefault="00E92A75" w:rsidP="00653A95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95" style="position:absolute;margin-left:24.65pt;margin-top:.4pt;width:15.1pt;height:13.1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">
                      <v:textbox>
                        <w:txbxContent>
                          <w:p w14:paraId="44566D87" w14:textId="77777777" w:rsidR="00653A95" w:rsidRDefault="00653A95" w:rsidP="00653A95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SI</w:t>
            </w:r>
            <w:r w:rsidRPr="00AD4C1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7360CF9" w14:textId="77777777" w:rsidR="00653A95" w:rsidRPr="00AD4C14" w:rsidRDefault="00653A95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39488" behindDoc="0" locked="0" layoutInCell="1" allowOverlap="1" wp14:anchorId="60C53081" wp14:editId="07E2A467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284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917E1EC" w14:textId="77777777" w:rsidR="00E92A75" w:rsidRDefault="00E92A75" w:rsidP="00653A95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96" style="position:absolute;margin-left:24.6pt;margin-top:2.9pt;width:15.1pt;height:13.1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">
                      <v:textbox>
                        <w:txbxContent>
                          <w:p w14:paraId="2917E1EC" w14:textId="77777777" w:rsidR="00653A95" w:rsidRDefault="00653A95" w:rsidP="00653A95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653A95" w:rsidRPr="00182BCC" w14:paraId="6E62E138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55D860C0" w14:textId="4AB1F4CB" w:rsidR="00653A95" w:rsidRPr="00AD4C14" w:rsidRDefault="00653A95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AD4C14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 w:rsidR="00C41B13">
              <w:rPr>
                <w:rFonts w:ascii="Arial" w:eastAsiaTheme="majorEastAsia" w:hAnsi="Arial" w:cs="Arial"/>
                <w:b w:val="0"/>
                <w:bCs w:val="0"/>
              </w:rPr>
              <w:t>Mensaje “</w:t>
            </w:r>
            <w:r w:rsidR="00C41B13" w:rsidRPr="00C41B13">
              <w:rPr>
                <w:rFonts w:ascii="Arial" w:eastAsiaTheme="majorEastAsia" w:hAnsi="Arial" w:cs="Arial"/>
                <w:b w:val="0"/>
                <w:bCs w:val="0"/>
              </w:rPr>
              <w:t>Actividad Actualizado Exitosamente</w:t>
            </w:r>
            <w:r w:rsidR="00C41B13">
              <w:rPr>
                <w:rFonts w:ascii="Arial" w:eastAsiaTheme="majorEastAsia" w:hAnsi="Arial" w:cs="Arial"/>
                <w:b w:val="0"/>
                <w:bCs w:val="0"/>
              </w:rPr>
              <w:t>”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69048B5A" w14:textId="77777777" w:rsidR="00653A95" w:rsidRPr="00AD4C14" w:rsidRDefault="00653A95" w:rsidP="00BD06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NO</w:t>
            </w:r>
          </w:p>
        </w:tc>
      </w:tr>
      <w:tr w:rsidR="00653A95" w:rsidRPr="005C0F79" w14:paraId="23600EA7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62672644" w14:textId="77777777" w:rsidR="00653A95" w:rsidRPr="0088379A" w:rsidRDefault="00653A95" w:rsidP="00BD069F">
            <w:pPr>
              <w:shd w:val="clear" w:color="auto" w:fill="FFFFFF"/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Recomendación u observación: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</w:p>
          <w:p w14:paraId="2A33E189" w14:textId="77777777" w:rsidR="00653A95" w:rsidRPr="0088379A" w:rsidRDefault="00653A95" w:rsidP="00BD069F">
            <w:pPr>
              <w:rPr>
                <w:rFonts w:ascii="Arial" w:eastAsiaTheme="majorEastAsia" w:hAnsi="Arial" w:cs="Arial"/>
                <w:bCs w:val="0"/>
                <w:lang w:val="es-EC"/>
              </w:rPr>
            </w:pPr>
          </w:p>
        </w:tc>
      </w:tr>
    </w:tbl>
    <w:p w14:paraId="2623BEAB" w14:textId="77777777" w:rsidR="00653A95" w:rsidRDefault="00653A95" w:rsidP="00653A95">
      <w:pPr>
        <w:pStyle w:val="Prrafodelista"/>
        <w:ind w:left="216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780"/>
        <w:gridCol w:w="2740"/>
        <w:gridCol w:w="1840"/>
        <w:gridCol w:w="1537"/>
      </w:tblGrid>
      <w:tr w:rsidR="00EA0CFD" w:rsidRPr="005C0F79" w14:paraId="06661F1D" w14:textId="77777777" w:rsidTr="00BD06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B343A6A" w14:textId="3BA00946" w:rsidR="00EA0CFD" w:rsidRPr="00AD4C14" w:rsidRDefault="00EA0CFD" w:rsidP="00BD069F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>Consulta actividad</w:t>
            </w:r>
          </w:p>
        </w:tc>
        <w:tc>
          <w:tcPr>
            <w:tcW w:w="337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DB1BB2A" w14:textId="4D1557E1" w:rsidR="00EA0CFD" w:rsidRPr="00AD4C14" w:rsidRDefault="00EA0CFD" w:rsidP="004B30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>
              <w:rPr>
                <w:rFonts w:ascii="Arial Black" w:hAnsi="Arial Black" w:cs="Tahoma"/>
                <w:sz w:val="24"/>
              </w:rPr>
              <w:t>USR-</w:t>
            </w:r>
            <w:r w:rsidR="00162F46">
              <w:rPr>
                <w:rFonts w:ascii="Arial Black" w:hAnsi="Arial Black" w:cs="Tahoma"/>
                <w:sz w:val="24"/>
              </w:rPr>
              <w:t>003</w:t>
            </w:r>
          </w:p>
        </w:tc>
      </w:tr>
      <w:tr w:rsidR="00EA0CFD" w:rsidRPr="005C0F79" w14:paraId="06E6976F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16C461BF" w14:textId="51F979C1" w:rsidR="00EA0CFD" w:rsidRPr="00AD4C14" w:rsidRDefault="00EA0CFD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="004F3F25">
              <w:rPr>
                <w:rFonts w:ascii="Arial" w:eastAsiaTheme="majorEastAsia" w:hAnsi="Arial" w:cs="Arial"/>
                <w:bCs w:val="0"/>
              </w:rPr>
              <w:t>Actividad</w:t>
            </w:r>
          </w:p>
        </w:tc>
      </w:tr>
      <w:tr w:rsidR="00EA0CFD" w:rsidRPr="005F3564" w14:paraId="55555765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574C35E5" w14:textId="77777777" w:rsidR="00EA0CFD" w:rsidRPr="00AD4C14" w:rsidRDefault="00EA0CFD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21BC715A" w14:textId="6AC0CDFB" w:rsidR="00EA0CFD" w:rsidRPr="00AD4C14" w:rsidRDefault="00EA0CFD" w:rsidP="00BD06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Fecha:</w:t>
            </w:r>
            <w:r w:rsidR="004F3F25">
              <w:rPr>
                <w:rFonts w:ascii="Arial" w:eastAsiaTheme="majorEastAsia" w:hAnsi="Arial" w:cs="Arial"/>
                <w:b/>
                <w:bCs/>
              </w:rPr>
              <w:t xml:space="preserve"> 15/08/2012</w:t>
            </w:r>
          </w:p>
        </w:tc>
      </w:tr>
      <w:tr w:rsidR="00EA0CFD" w:rsidRPr="005F3564" w14:paraId="01EE66C6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0" w:type="dxa"/>
            <w:tcBorders>
              <w:right w:val="none" w:sz="0" w:space="0" w:color="auto"/>
            </w:tcBorders>
          </w:tcPr>
          <w:p w14:paraId="4606A564" w14:textId="01AB1378" w:rsidR="00EA0CFD" w:rsidRPr="00AD4C14" w:rsidRDefault="00EA0CFD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Hora inicio:</w:t>
            </w:r>
            <w:r w:rsidR="004F3F25">
              <w:rPr>
                <w:rFonts w:ascii="Arial" w:eastAsiaTheme="majorEastAsia" w:hAnsi="Arial" w:cs="Arial"/>
                <w:bCs w:val="0"/>
              </w:rPr>
              <w:t xml:space="preserve"> 12h51am</w:t>
            </w:r>
          </w:p>
        </w:tc>
        <w:tc>
          <w:tcPr>
            <w:tcW w:w="2740" w:type="dxa"/>
            <w:tcBorders>
              <w:left w:val="none" w:sz="0" w:space="0" w:color="auto"/>
              <w:right w:val="none" w:sz="0" w:space="0" w:color="auto"/>
            </w:tcBorders>
          </w:tcPr>
          <w:p w14:paraId="0803D628" w14:textId="7BB53812" w:rsidR="00EA0CFD" w:rsidRPr="00AD4C14" w:rsidRDefault="00EA0CFD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Hora fin:</w:t>
            </w:r>
            <w:r w:rsidR="004F3F25">
              <w:rPr>
                <w:rFonts w:ascii="Arial" w:eastAsiaTheme="majorEastAsia" w:hAnsi="Arial" w:cs="Arial"/>
                <w:b/>
                <w:bCs/>
              </w:rPr>
              <w:t xml:space="preserve"> 12h54am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163B746E" w14:textId="77777777" w:rsidR="00EA0CFD" w:rsidRPr="00AD4C14" w:rsidRDefault="00EA0CFD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caja negra</w:t>
            </w:r>
          </w:p>
        </w:tc>
      </w:tr>
      <w:tr w:rsidR="00EA0CFD" w:rsidRPr="00182BCC" w14:paraId="693D481A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31E95FFF" w14:textId="1E572DBE" w:rsidR="00EA0CFD" w:rsidRPr="00AD4C14" w:rsidRDefault="00EA0CFD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4AD315DF" w14:textId="77777777" w:rsidR="00EA0CFD" w:rsidRDefault="004F3F25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Autentificación correctamente</w:t>
            </w:r>
          </w:p>
          <w:p w14:paraId="19D5136E" w14:textId="77777777" w:rsidR="004F3F25" w:rsidRDefault="004F3F25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En caso de ser estudiante, el usuario debe pertenecer al curso para ver las actividades respectivas.</w:t>
            </w:r>
          </w:p>
          <w:p w14:paraId="6114779A" w14:textId="59BD3FE3" w:rsidR="004F3F25" w:rsidRPr="004F3F25" w:rsidRDefault="004F3F25" w:rsidP="004F3F25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En caso de ser ayudante o profesor, el usuario debe pertenecer al curso para ver las actividades respectivas.</w:t>
            </w:r>
          </w:p>
        </w:tc>
      </w:tr>
      <w:tr w:rsidR="00EA0CFD" w:rsidRPr="00591718" w14:paraId="07E5DDFE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6F0402A1" w14:textId="77777777" w:rsidR="00EA0CFD" w:rsidRPr="00EA597C" w:rsidRDefault="00EA0CFD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</w:tc>
      </w:tr>
      <w:tr w:rsidR="00EA0CFD" w:rsidRPr="00943B0B" w14:paraId="1BCBFBDF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1882045C" w14:textId="6FFAAB9E" w:rsidR="00EA0CFD" w:rsidRDefault="00EA0CFD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Descripción de</w:t>
            </w:r>
            <w:r>
              <w:rPr>
                <w:rFonts w:ascii="Arial" w:eastAsiaTheme="majorEastAsia" w:hAnsi="Arial" w:cs="Arial"/>
                <w:bCs w:val="0"/>
              </w:rPr>
              <w:t xml:space="preserve"> pasos:</w:t>
            </w:r>
          </w:p>
          <w:p w14:paraId="26FA6B7F" w14:textId="77777777" w:rsidR="00EA0CFD" w:rsidRDefault="004F3F25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ingresa a la pestaña Actividad</w:t>
            </w:r>
          </w:p>
          <w:p w14:paraId="4EEE01E8" w14:textId="615483C5" w:rsidR="004F3F25" w:rsidRPr="006D06D6" w:rsidRDefault="004F3F25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escoge el paralelo y materia</w:t>
            </w:r>
          </w:p>
        </w:tc>
      </w:tr>
      <w:tr w:rsidR="00EA0CFD" w:rsidRPr="005C0F79" w14:paraId="35F53BA9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7B8A64A3" w14:textId="51FD1652" w:rsidR="00EA0CFD" w:rsidRPr="004F3F25" w:rsidRDefault="00EA0CFD" w:rsidP="00BD069F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esperado:</w:t>
            </w:r>
            <w:r w:rsidR="004F3F25">
              <w:rPr>
                <w:rFonts w:ascii="Arial" w:eastAsiaTheme="majorEastAsia" w:hAnsi="Arial" w:cs="Arial"/>
                <w:bCs w:val="0"/>
              </w:rPr>
              <w:t xml:space="preserve"> </w:t>
            </w:r>
            <w:r w:rsidR="004F3F25">
              <w:rPr>
                <w:rFonts w:ascii="Arial" w:eastAsiaTheme="majorEastAsia" w:hAnsi="Arial" w:cs="Arial"/>
                <w:b w:val="0"/>
                <w:bCs w:val="0"/>
              </w:rPr>
              <w:t>Lista las actividades correspondientes al paralelo y materia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0743BE20" w14:textId="77777777" w:rsidR="00EA0CFD" w:rsidRPr="00AD4C14" w:rsidRDefault="00EA0CFD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537" w:type="dxa"/>
            <w:tcBorders>
              <w:left w:val="none" w:sz="0" w:space="0" w:color="auto"/>
            </w:tcBorders>
          </w:tcPr>
          <w:p w14:paraId="4CE17D4F" w14:textId="77777777" w:rsidR="00EA0CFD" w:rsidRPr="00AD4C14" w:rsidRDefault="00EA0CFD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844608" behindDoc="0" locked="0" layoutInCell="1" allowOverlap="1" wp14:anchorId="28B4AD9E" wp14:editId="36753F7F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2540</wp:posOffset>
                      </wp:positionV>
                      <wp:extent cx="191770" cy="166370"/>
                      <wp:effectExtent l="0" t="0" r="17780" b="24130"/>
                      <wp:wrapNone/>
                      <wp:docPr id="285" name="285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286" name="286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7" name="287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285 Grupo" o:spid="_x0000_s1026" style="position:absolute;margin-left:24.55pt;margin-top:.2pt;width:15.1pt;height:13.1pt;z-index:251844608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">
                      <v:line id="286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IbeMcAAADcAAAADwAAAGRycy9kb3ducmV2LnhtbESPQWvCQBSE74L/YXlCL6VuTDFqzEbE&#10;UuhFSqOH9vbIvibB7NuQ3Zr033eFgsdhZr5hst1oWnGl3jWWFSzmEQji0uqGKwXn0+vTGoTzyBpb&#10;y6Tglxzs8ukkw1TbgT/oWvhKBAi7FBXU3neplK6syaCb2444eN+2N+iD7CupexwC3LQyjqJEGmw4&#10;LNTY0aGm8lL8GAUv52QoNtVy9bh4Po4bfo8/v45GqYfZuN+C8DT6e/i//aYVxOsEbmfCEZD5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0ht4xwAAANwAAAAPAAAAAAAA&#10;AAAAAAAAAKECAABkcnMvZG93bnJldi54bWxQSwUGAAAAAAQABAD5AAAAlQMAAAAA&#10;" strokecolor="black [3213]" strokeweight="1pt"/>
                      <v:line id="287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2dKL8UAAADcAAAADwAAAGRycy9kb3ducmV2LnhtbESPT4vCMBTE7wv7HcITvK2pgtqtRlkE&#10;YREVrF729mhe/2DzUpus1m9vBMHjMDO/YebLztTiSq2rLCsYDiIQxJnVFRcKTsf1VwzCeWSNtWVS&#10;cCcHy8XnxxwTbW98oGvqCxEg7BJUUHrfJFK6rCSDbmAb4uDltjXog2wLqVu8Bbip5SiKJtJgxWGh&#10;xIZWJWXn9N8o2By/89V2s9vf3eVvT/k0OozTk1L9XvczA+Gp8+/wq/2rFYziKTzPhCMgF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2dKL8UAAADcAAAADwAAAAAAAAAA&#10;AAAAAAChAgAAZHJzL2Rvd25yZXYueG1sUEsFBgAAAAAEAAQA+QAAAJMDAAAAAA==&#10;" strokecolor="black [3213]" strokeweight="1pt"/>
                    </v:group>
                  </w:pict>
                </mc:Fallback>
              </mc:AlternateContent>
            </w: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42560" behindDoc="0" locked="0" layoutInCell="1" allowOverlap="1" wp14:anchorId="4B11AE59" wp14:editId="005A638E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288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C609FC3" w14:textId="77777777" w:rsidR="00E92A75" w:rsidRDefault="00E92A75" w:rsidP="00EA0CFD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97" style="position:absolute;margin-left:24.65pt;margin-top:.4pt;width:15.1pt;height:13.1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">
                      <v:textbox>
                        <w:txbxContent>
                          <w:p w14:paraId="5C609FC3" w14:textId="77777777" w:rsidR="00EA0CFD" w:rsidRDefault="00EA0CFD" w:rsidP="00EA0CFD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SI</w:t>
            </w:r>
            <w:r w:rsidRPr="00AD4C1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01911592" w14:textId="77777777" w:rsidR="00EA0CFD" w:rsidRPr="00AD4C14" w:rsidRDefault="00EA0CFD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43584" behindDoc="0" locked="0" layoutInCell="1" allowOverlap="1" wp14:anchorId="26A9DC2F" wp14:editId="5D70C73F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289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9A57FFE" w14:textId="77777777" w:rsidR="00E92A75" w:rsidRDefault="00E92A75" w:rsidP="00EA0CFD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98" style="position:absolute;margin-left:24.6pt;margin-top:2.9pt;width:15.1pt;height:13.1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">
                      <v:textbox>
                        <w:txbxContent>
                          <w:p w14:paraId="39A57FFE" w14:textId="77777777" w:rsidR="00EA0CFD" w:rsidRDefault="00EA0CFD" w:rsidP="00EA0CFD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EA0CFD" w:rsidRPr="00182BCC" w14:paraId="51BBE404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1BFE9006" w14:textId="53D70A5B" w:rsidR="00EA0CFD" w:rsidRPr="00AD4C14" w:rsidRDefault="00EA0CFD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AD4C14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 w:rsidR="004F3F25">
              <w:rPr>
                <w:rFonts w:ascii="Arial" w:eastAsiaTheme="majorEastAsia" w:hAnsi="Arial" w:cs="Arial"/>
                <w:b w:val="0"/>
                <w:bCs w:val="0"/>
              </w:rPr>
              <w:t>Lista las actividades correspondientes al paralelo y materia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0FE7FC04" w14:textId="77777777" w:rsidR="00EA0CFD" w:rsidRPr="00AD4C14" w:rsidRDefault="00EA0CFD" w:rsidP="00BD06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NO</w:t>
            </w:r>
          </w:p>
        </w:tc>
      </w:tr>
      <w:tr w:rsidR="00EA0CFD" w:rsidRPr="005C0F79" w14:paraId="0C9AC643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302760FE" w14:textId="77777777" w:rsidR="00EA0CFD" w:rsidRPr="0088379A" w:rsidRDefault="00EA0CFD" w:rsidP="00BD069F">
            <w:pPr>
              <w:shd w:val="clear" w:color="auto" w:fill="FFFFFF"/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Recomendación u observación: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</w:p>
          <w:p w14:paraId="71C0CD8E" w14:textId="77777777" w:rsidR="00EA0CFD" w:rsidRPr="0088379A" w:rsidRDefault="00EA0CFD" w:rsidP="00BD069F">
            <w:pPr>
              <w:rPr>
                <w:rFonts w:ascii="Arial" w:eastAsiaTheme="majorEastAsia" w:hAnsi="Arial" w:cs="Arial"/>
                <w:bCs w:val="0"/>
                <w:lang w:val="es-EC"/>
              </w:rPr>
            </w:pPr>
          </w:p>
        </w:tc>
      </w:tr>
    </w:tbl>
    <w:p w14:paraId="07517E22" w14:textId="77777777" w:rsidR="00EA0CFD" w:rsidRDefault="00EA0CFD" w:rsidP="00EA0CFD">
      <w:pPr>
        <w:pStyle w:val="Prrafodelista"/>
        <w:ind w:left="216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780"/>
        <w:gridCol w:w="2740"/>
        <w:gridCol w:w="1840"/>
        <w:gridCol w:w="1537"/>
      </w:tblGrid>
      <w:tr w:rsidR="00EA0CFD" w:rsidRPr="005C0F79" w14:paraId="5D17F836" w14:textId="77777777" w:rsidTr="00BD06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2A8A20B" w14:textId="61AE3B9A" w:rsidR="00EA0CFD" w:rsidRPr="00AD4C14" w:rsidRDefault="00EA0CFD" w:rsidP="00BD069F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>Generar reporte de actividad</w:t>
            </w:r>
          </w:p>
        </w:tc>
        <w:tc>
          <w:tcPr>
            <w:tcW w:w="337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A5D6C7E" w14:textId="704A7895" w:rsidR="00EA0CFD" w:rsidRPr="00AD4C14" w:rsidRDefault="00EA0CFD" w:rsidP="00BD06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>
              <w:rPr>
                <w:rFonts w:ascii="Arial Black" w:hAnsi="Arial Black" w:cs="Tahoma"/>
                <w:sz w:val="24"/>
              </w:rPr>
              <w:t>USR-</w:t>
            </w:r>
            <w:r w:rsidR="00162F46">
              <w:rPr>
                <w:rFonts w:ascii="Arial Black" w:hAnsi="Arial Black" w:cs="Tahoma"/>
                <w:sz w:val="24"/>
              </w:rPr>
              <w:t>020</w:t>
            </w:r>
          </w:p>
        </w:tc>
      </w:tr>
      <w:tr w:rsidR="00EA0CFD" w:rsidRPr="005C0F79" w14:paraId="60CB2F44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7B9A12AB" w14:textId="4517FF29" w:rsidR="00EA0CFD" w:rsidRPr="00AD4C14" w:rsidRDefault="00EA0CFD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="007B272E">
              <w:rPr>
                <w:rFonts w:ascii="Arial" w:eastAsiaTheme="majorEastAsia" w:hAnsi="Arial" w:cs="Arial"/>
                <w:bCs w:val="0"/>
              </w:rPr>
              <w:t>Actividad</w:t>
            </w:r>
          </w:p>
        </w:tc>
      </w:tr>
      <w:tr w:rsidR="00EA0CFD" w:rsidRPr="005F3564" w14:paraId="0191FE80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6DE13B5C" w14:textId="77777777" w:rsidR="00EA0CFD" w:rsidRPr="00AD4C14" w:rsidRDefault="00EA0CFD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lastRenderedPageBreak/>
              <w:t xml:space="preserve">Responsable prueba: 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74AF3BB1" w14:textId="44A48F27" w:rsidR="00EA0CFD" w:rsidRPr="00AD4C14" w:rsidRDefault="00EA0CFD" w:rsidP="00BD06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Fecha:</w:t>
            </w:r>
            <w:r w:rsidR="007B272E">
              <w:rPr>
                <w:rFonts w:ascii="Arial" w:eastAsiaTheme="majorEastAsia" w:hAnsi="Arial" w:cs="Arial"/>
                <w:b/>
                <w:bCs/>
              </w:rPr>
              <w:t xml:space="preserve"> 15/08/2012</w:t>
            </w:r>
          </w:p>
        </w:tc>
      </w:tr>
      <w:tr w:rsidR="00EA0CFD" w:rsidRPr="005F3564" w14:paraId="4B4DB4B6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0" w:type="dxa"/>
            <w:tcBorders>
              <w:right w:val="none" w:sz="0" w:space="0" w:color="auto"/>
            </w:tcBorders>
          </w:tcPr>
          <w:p w14:paraId="58DD1817" w14:textId="78149B0A" w:rsidR="00EA0CFD" w:rsidRPr="00AD4C14" w:rsidRDefault="00EA0CFD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Hora inicio:</w:t>
            </w:r>
            <w:r w:rsidR="007B272E">
              <w:rPr>
                <w:rFonts w:ascii="Arial" w:eastAsiaTheme="majorEastAsia" w:hAnsi="Arial" w:cs="Arial"/>
                <w:bCs w:val="0"/>
              </w:rPr>
              <w:t xml:space="preserve"> 12h55am</w:t>
            </w:r>
          </w:p>
        </w:tc>
        <w:tc>
          <w:tcPr>
            <w:tcW w:w="2740" w:type="dxa"/>
            <w:tcBorders>
              <w:left w:val="none" w:sz="0" w:space="0" w:color="auto"/>
              <w:right w:val="none" w:sz="0" w:space="0" w:color="auto"/>
            </w:tcBorders>
          </w:tcPr>
          <w:p w14:paraId="34F20EE9" w14:textId="76171D71" w:rsidR="00EA0CFD" w:rsidRPr="00AD4C14" w:rsidRDefault="00EA0CFD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Hora fin:</w:t>
            </w:r>
            <w:r w:rsidR="007B272E">
              <w:rPr>
                <w:rFonts w:ascii="Arial" w:eastAsiaTheme="majorEastAsia" w:hAnsi="Arial" w:cs="Arial"/>
                <w:b/>
                <w:bCs/>
              </w:rPr>
              <w:t xml:space="preserve"> 12h58am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4532DCCE" w14:textId="77777777" w:rsidR="00EA0CFD" w:rsidRPr="00AD4C14" w:rsidRDefault="00EA0CFD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caja negra</w:t>
            </w:r>
          </w:p>
        </w:tc>
      </w:tr>
      <w:tr w:rsidR="00EA0CFD" w:rsidRPr="00182BCC" w14:paraId="0FBAA673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7F1A76D7" w14:textId="3181398B" w:rsidR="00EA0CFD" w:rsidRPr="00AD4C14" w:rsidRDefault="00EA0CFD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37C59210" w14:textId="77777777" w:rsidR="00EA0CFD" w:rsidRDefault="007B272E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Autentificación correctamente</w:t>
            </w:r>
          </w:p>
          <w:p w14:paraId="354E164F" w14:textId="412DBD81" w:rsidR="007B272E" w:rsidRPr="009D757F" w:rsidRDefault="007B272E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Profesor, ayudante o estudiante podrán observar el reporte de las actividades del curso siempre que pertenezcan a un curso.</w:t>
            </w:r>
          </w:p>
        </w:tc>
      </w:tr>
      <w:tr w:rsidR="00EA0CFD" w:rsidRPr="00591718" w14:paraId="6784CD08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069043C7" w14:textId="77777777" w:rsidR="00EA0CFD" w:rsidRPr="00EA597C" w:rsidRDefault="00EA0CFD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</w:tc>
      </w:tr>
      <w:tr w:rsidR="00EA0CFD" w:rsidRPr="00943B0B" w14:paraId="2604A8F2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6CBA9E65" w14:textId="06A0885A" w:rsidR="00EA0CFD" w:rsidRDefault="00EA0CFD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Descripción de</w:t>
            </w:r>
            <w:r>
              <w:rPr>
                <w:rFonts w:ascii="Arial" w:eastAsiaTheme="majorEastAsia" w:hAnsi="Arial" w:cs="Arial"/>
                <w:bCs w:val="0"/>
              </w:rPr>
              <w:t xml:space="preserve"> pasos:</w:t>
            </w:r>
          </w:p>
          <w:p w14:paraId="12CBC845" w14:textId="77777777" w:rsidR="00EA0CFD" w:rsidRDefault="007B272E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ingresa a la pestaña Actividad</w:t>
            </w:r>
          </w:p>
          <w:p w14:paraId="4ABCF110" w14:textId="4D78C0BD" w:rsidR="00FE4CE3" w:rsidRDefault="00FE4CE3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En la parte superior se escoge el paralelo y materia.</w:t>
            </w:r>
          </w:p>
          <w:p w14:paraId="4CC397BA" w14:textId="77777777" w:rsidR="007B272E" w:rsidRDefault="007B272E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es escoge el paralelo y materia</w:t>
            </w:r>
          </w:p>
          <w:p w14:paraId="4E5B7783" w14:textId="0488FFEC" w:rsidR="007B272E" w:rsidRPr="006D06D6" w:rsidRDefault="007B272E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da clic en la opción Guardar en PDF</w:t>
            </w:r>
          </w:p>
        </w:tc>
      </w:tr>
      <w:tr w:rsidR="00EA0CFD" w:rsidRPr="005C0F79" w14:paraId="0A8E95C2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1BD202EA" w14:textId="438D0066" w:rsidR="00EA0CFD" w:rsidRPr="007B272E" w:rsidRDefault="00EA0CFD" w:rsidP="00BD069F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esperado:</w:t>
            </w:r>
            <w:r w:rsidR="007B272E">
              <w:rPr>
                <w:rFonts w:ascii="Arial" w:eastAsiaTheme="majorEastAsia" w:hAnsi="Arial" w:cs="Arial"/>
                <w:bCs w:val="0"/>
              </w:rPr>
              <w:t xml:space="preserve"> </w:t>
            </w:r>
            <w:r w:rsidR="007B272E">
              <w:rPr>
                <w:rFonts w:ascii="Arial" w:eastAsiaTheme="majorEastAsia" w:hAnsi="Arial" w:cs="Arial"/>
                <w:b w:val="0"/>
                <w:bCs w:val="0"/>
              </w:rPr>
              <w:t>Se descarga el reporte de la actividad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62C68AEB" w14:textId="77777777" w:rsidR="00EA0CFD" w:rsidRPr="00AD4C14" w:rsidRDefault="00EA0CFD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537" w:type="dxa"/>
            <w:tcBorders>
              <w:left w:val="none" w:sz="0" w:space="0" w:color="auto"/>
            </w:tcBorders>
          </w:tcPr>
          <w:p w14:paraId="75CC573F" w14:textId="77777777" w:rsidR="00EA0CFD" w:rsidRPr="00AD4C14" w:rsidRDefault="00EA0CFD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848704" behindDoc="0" locked="0" layoutInCell="1" allowOverlap="1" wp14:anchorId="2C5EC489" wp14:editId="4AA6783D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2540</wp:posOffset>
                      </wp:positionV>
                      <wp:extent cx="191770" cy="166370"/>
                      <wp:effectExtent l="0" t="0" r="17780" b="24130"/>
                      <wp:wrapNone/>
                      <wp:docPr id="290" name="290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291" name="291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292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290 Grupo" o:spid="_x0000_s1026" style="position:absolute;margin-left:24.55pt;margin-top:.2pt;width:15.1pt;height:13.1pt;z-index:251848704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">
                      <v:line id="291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+IV0cYAAADcAAAADwAAAGRycy9kb3ducmV2LnhtbESPQWvCQBSE74X+h+UVeim6SaRqUlcR&#10;S8GLiNGD3h7ZZxKafRuyWxP/vVso9DjMzDfMYjWYRtyoc7VlBfE4AkFcWF1zqeB0/BrNQTiPrLGx&#10;TAru5GC1fH5aYKZtzwe65b4UAcIuQwWV920mpSsqMujGtiUO3tV2Bn2QXSl1h32Am0YmUTSVBmsO&#10;CxW2tKmo+M5/jILP07TP0/J99hZPdkPK++R82RmlXl+G9QcIT4P/D/+1t1pBksbweyYcAb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PiFdHGAAAA3AAAAA8AAAAAAAAA&#10;AAAAAAAAoQIAAGRycy9kb3ducmV2LnhtbFBLBQYAAAAABAAEAPkAAACUAwAAAAA=&#10;" strokecolor="black [3213]" strokeweight="1pt"/>
                      <v:line id="292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/asUAAADcAAAADwAAAGRycy9kb3ducmV2LnhtbESPS4vCQBCE78L+h6EXvOnEwPqIjrII&#10;C4uoYPTircl0HpjpyWZmNf57RxA8FlX1FbVYdaYWV2pdZVnBaBiBIM6srrhQcDr+DKYgnEfWWFsm&#10;BXdysFp+9BaYaHvjA11TX4gAYZeggtL7JpHSZSUZdEPbEAcvt61BH2RbSN3iLcBNLeMoGkuDFYeF&#10;Ehtal5Rd0n+jYHOc5evtZre/u7/znvJJdPhKT0r1P7vvOQhPnX+HX+1frSCexfA8E46AXD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sl/asUAAADcAAAADwAAAAAAAAAA&#10;AAAAAAChAgAAZHJzL2Rvd25yZXYueG1sUEsFBgAAAAAEAAQA+QAAAJMDAAAAAA==&#10;" strokecolor="black [3213]" strokeweight="1pt"/>
                    </v:group>
                  </w:pict>
                </mc:Fallback>
              </mc:AlternateContent>
            </w: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46656" behindDoc="0" locked="0" layoutInCell="1" allowOverlap="1" wp14:anchorId="6F5F8609" wp14:editId="3EA60B38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293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669BAB" w14:textId="77777777" w:rsidR="00E92A75" w:rsidRDefault="00E92A75" w:rsidP="00EA0CFD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99" style="position:absolute;margin-left:24.65pt;margin-top:.4pt;width:15.1pt;height:13.1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">
                      <v:textbox>
                        <w:txbxContent>
                          <w:p w14:paraId="14669BAB" w14:textId="77777777" w:rsidR="00EA0CFD" w:rsidRDefault="00EA0CFD" w:rsidP="00EA0CFD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SI</w:t>
            </w:r>
            <w:r w:rsidRPr="00AD4C1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3B3C1215" w14:textId="77777777" w:rsidR="00EA0CFD" w:rsidRPr="00AD4C14" w:rsidRDefault="00EA0CFD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 wp14:anchorId="0309383E" wp14:editId="13BF4E49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294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3AE3EB" w14:textId="77777777" w:rsidR="00E92A75" w:rsidRDefault="00E92A75" w:rsidP="00EA0CFD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00" style="position:absolute;margin-left:24.6pt;margin-top:2.9pt;width:15.1pt;height:13.1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">
                      <v:textbox>
                        <w:txbxContent>
                          <w:p w14:paraId="143AE3EB" w14:textId="77777777" w:rsidR="00EA0CFD" w:rsidRDefault="00EA0CFD" w:rsidP="00EA0CFD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EA0CFD" w:rsidRPr="00182BCC" w14:paraId="71270C32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1B13FD0F" w14:textId="076CDAEB" w:rsidR="00EA0CFD" w:rsidRPr="00AD4C14" w:rsidRDefault="00EA0CFD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AD4C14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 w:rsidR="007B272E">
              <w:rPr>
                <w:rFonts w:ascii="Arial" w:eastAsiaTheme="majorEastAsia" w:hAnsi="Arial" w:cs="Arial"/>
                <w:b w:val="0"/>
                <w:bCs w:val="0"/>
              </w:rPr>
              <w:t>Se descarga el reporte de la actividad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68DFEA29" w14:textId="77777777" w:rsidR="00EA0CFD" w:rsidRPr="00AD4C14" w:rsidRDefault="00EA0CFD" w:rsidP="00BD06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NO</w:t>
            </w:r>
          </w:p>
        </w:tc>
      </w:tr>
      <w:tr w:rsidR="00EA0CFD" w:rsidRPr="005C0F79" w14:paraId="6815EE2B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020BCA30" w14:textId="77777777" w:rsidR="00EA0CFD" w:rsidRPr="0088379A" w:rsidRDefault="00EA0CFD" w:rsidP="00BD069F">
            <w:pPr>
              <w:shd w:val="clear" w:color="auto" w:fill="FFFFFF"/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Recomendación u observación: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</w:p>
          <w:p w14:paraId="195835D5" w14:textId="77777777" w:rsidR="00EA0CFD" w:rsidRPr="0088379A" w:rsidRDefault="00EA0CFD" w:rsidP="00BD069F">
            <w:pPr>
              <w:rPr>
                <w:rFonts w:ascii="Arial" w:eastAsiaTheme="majorEastAsia" w:hAnsi="Arial" w:cs="Arial"/>
                <w:bCs w:val="0"/>
                <w:lang w:val="es-EC"/>
              </w:rPr>
            </w:pPr>
          </w:p>
        </w:tc>
      </w:tr>
    </w:tbl>
    <w:p w14:paraId="47E3C035" w14:textId="77777777" w:rsidR="00EA0CFD" w:rsidRDefault="00EA0CFD" w:rsidP="00EA0CFD">
      <w:pPr>
        <w:pStyle w:val="Prrafodelista"/>
        <w:ind w:left="216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780"/>
        <w:gridCol w:w="2740"/>
        <w:gridCol w:w="1840"/>
        <w:gridCol w:w="1537"/>
      </w:tblGrid>
      <w:tr w:rsidR="00EA0CFD" w:rsidRPr="005C0F79" w14:paraId="1D006C6F" w14:textId="77777777" w:rsidTr="00BD06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B3E3BF5" w14:textId="539C05D3" w:rsidR="00EA0CFD" w:rsidRPr="00AD4C14" w:rsidRDefault="00EA0CFD" w:rsidP="00BD069F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>Asignar literal a una actividad</w:t>
            </w:r>
          </w:p>
        </w:tc>
        <w:tc>
          <w:tcPr>
            <w:tcW w:w="337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D8EDEA6" w14:textId="2B397524" w:rsidR="00EA0CFD" w:rsidRPr="00AD4C14" w:rsidRDefault="00EA0CFD" w:rsidP="00BD06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>
              <w:rPr>
                <w:rFonts w:ascii="Arial Black" w:hAnsi="Arial Black" w:cs="Tahoma"/>
                <w:sz w:val="24"/>
              </w:rPr>
              <w:t>USR-</w:t>
            </w:r>
            <w:r w:rsidR="00162F46">
              <w:rPr>
                <w:rFonts w:ascii="Arial Black" w:hAnsi="Arial Black" w:cs="Tahoma"/>
                <w:sz w:val="24"/>
              </w:rPr>
              <w:t>002</w:t>
            </w:r>
          </w:p>
        </w:tc>
      </w:tr>
      <w:tr w:rsidR="00EA0CFD" w:rsidRPr="005C0F79" w14:paraId="7BD510DC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344CA7FB" w14:textId="77777777" w:rsidR="00EA0CFD" w:rsidRPr="00AD4C14" w:rsidRDefault="00EA0CFD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</w:p>
        </w:tc>
      </w:tr>
      <w:tr w:rsidR="00EA0CFD" w:rsidRPr="005F3564" w14:paraId="239CB728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37F4CF78" w14:textId="65A4AEB9" w:rsidR="00EA0CFD" w:rsidRPr="00AD4C14" w:rsidRDefault="00EA0CFD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 w:rsidR="00610DF3">
              <w:rPr>
                <w:rFonts w:ascii="Arial" w:eastAsiaTheme="majorEastAsia" w:hAnsi="Arial" w:cs="Arial"/>
                <w:bCs w:val="0"/>
              </w:rPr>
              <w:t>Actividad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45C7F8B3" w14:textId="70ED961C" w:rsidR="00EA0CFD" w:rsidRPr="00AD4C14" w:rsidRDefault="00EA0CFD" w:rsidP="00BD06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Fecha:</w:t>
            </w:r>
            <w:r w:rsidR="00610DF3">
              <w:rPr>
                <w:rFonts w:ascii="Arial" w:eastAsiaTheme="majorEastAsia" w:hAnsi="Arial" w:cs="Arial"/>
                <w:b/>
                <w:bCs/>
              </w:rPr>
              <w:t xml:space="preserve"> 15/08/2012</w:t>
            </w:r>
          </w:p>
        </w:tc>
      </w:tr>
      <w:tr w:rsidR="00EA0CFD" w:rsidRPr="005F3564" w14:paraId="644C657D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0" w:type="dxa"/>
            <w:tcBorders>
              <w:right w:val="none" w:sz="0" w:space="0" w:color="auto"/>
            </w:tcBorders>
          </w:tcPr>
          <w:p w14:paraId="4E2B41FD" w14:textId="79CFE777" w:rsidR="00EA0CFD" w:rsidRPr="00AD4C14" w:rsidRDefault="00EA0CFD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Hora inicio:</w:t>
            </w:r>
            <w:r w:rsidR="00610DF3">
              <w:rPr>
                <w:rFonts w:ascii="Arial" w:eastAsiaTheme="majorEastAsia" w:hAnsi="Arial" w:cs="Arial"/>
                <w:bCs w:val="0"/>
              </w:rPr>
              <w:t xml:space="preserve"> 1h02am</w:t>
            </w:r>
          </w:p>
        </w:tc>
        <w:tc>
          <w:tcPr>
            <w:tcW w:w="2740" w:type="dxa"/>
            <w:tcBorders>
              <w:left w:val="none" w:sz="0" w:space="0" w:color="auto"/>
              <w:right w:val="none" w:sz="0" w:space="0" w:color="auto"/>
            </w:tcBorders>
          </w:tcPr>
          <w:p w14:paraId="6C8F532F" w14:textId="73C1AA8A" w:rsidR="00EA0CFD" w:rsidRPr="00AD4C14" w:rsidRDefault="00EA0CFD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Hora fin:</w:t>
            </w:r>
            <w:r w:rsidR="00610DF3">
              <w:rPr>
                <w:rFonts w:ascii="Arial" w:eastAsiaTheme="majorEastAsia" w:hAnsi="Arial" w:cs="Arial"/>
                <w:b/>
                <w:bCs/>
              </w:rPr>
              <w:t xml:space="preserve"> 1h05am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51772ED4" w14:textId="77777777" w:rsidR="00EA0CFD" w:rsidRPr="00AD4C14" w:rsidRDefault="00EA0CFD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caja negra</w:t>
            </w:r>
          </w:p>
        </w:tc>
      </w:tr>
      <w:tr w:rsidR="00EA0CFD" w:rsidRPr="00182BCC" w14:paraId="7EA488E3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61DE4A85" w14:textId="0C38BB29" w:rsidR="00EA0CFD" w:rsidRPr="00AD4C14" w:rsidRDefault="00EA0CFD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010732E9" w14:textId="77777777" w:rsidR="00EA0CFD" w:rsidRDefault="00610DF3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Autenticación correctamente</w:t>
            </w:r>
          </w:p>
          <w:p w14:paraId="27DDAF8D" w14:textId="131C8C53" w:rsidR="00610DF3" w:rsidRPr="009D757F" w:rsidRDefault="00610DF3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Profesor y ayudante deben pertenecer a un curso en particular.</w:t>
            </w:r>
          </w:p>
        </w:tc>
      </w:tr>
      <w:tr w:rsidR="00EA0CFD" w:rsidRPr="00591718" w14:paraId="56DF5D0E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494012F6" w14:textId="19E3D714" w:rsidR="00EA0CFD" w:rsidRDefault="00EA0CFD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3A2433CB" w14:textId="77777777" w:rsidR="00610DF3" w:rsidRDefault="00610DF3" w:rsidP="00BD069F">
            <w:p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Literal 1</w:t>
            </w:r>
          </w:p>
          <w:p w14:paraId="09247669" w14:textId="54BED60F" w:rsidR="00610DF3" w:rsidRPr="00610DF3" w:rsidRDefault="00610DF3" w:rsidP="00BD069F">
            <w:p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20</w:t>
            </w:r>
          </w:p>
        </w:tc>
      </w:tr>
      <w:tr w:rsidR="00EA0CFD" w:rsidRPr="00943B0B" w14:paraId="12A3817B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5201C3CB" w14:textId="185E94E5" w:rsidR="00EA0CFD" w:rsidRDefault="00EA0CFD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Descripción de</w:t>
            </w:r>
            <w:r>
              <w:rPr>
                <w:rFonts w:ascii="Arial" w:eastAsiaTheme="majorEastAsia" w:hAnsi="Arial" w:cs="Arial"/>
                <w:bCs w:val="0"/>
              </w:rPr>
              <w:t xml:space="preserve"> pasos:</w:t>
            </w:r>
          </w:p>
          <w:p w14:paraId="3826D557" w14:textId="77777777" w:rsidR="00EA0CFD" w:rsidRDefault="00610DF3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ingresa a la pestaña Actividad</w:t>
            </w:r>
          </w:p>
          <w:p w14:paraId="77CF4C56" w14:textId="77777777" w:rsidR="00610DF3" w:rsidRDefault="00610DF3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da clic en la figura “+”.</w:t>
            </w:r>
          </w:p>
          <w:p w14:paraId="66B066A4" w14:textId="5A7B15B6" w:rsidR="00610DF3" w:rsidRDefault="00610DF3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llena el formulario</w:t>
            </w:r>
          </w:p>
          <w:p w14:paraId="28C11731" w14:textId="2EC68A6A" w:rsidR="00610DF3" w:rsidRPr="006D06D6" w:rsidRDefault="00610DF3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da clic en la opción Guardar</w:t>
            </w:r>
          </w:p>
        </w:tc>
      </w:tr>
      <w:tr w:rsidR="00EA0CFD" w:rsidRPr="005C0F79" w14:paraId="5200A7C6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25AAF485" w14:textId="7C4DCCF7" w:rsidR="00EA0CFD" w:rsidRPr="00610DF3" w:rsidRDefault="00EA0CFD" w:rsidP="00BD069F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lastRenderedPageBreak/>
              <w:t>Resultado esperado:</w:t>
            </w:r>
            <w:r w:rsidR="00610DF3">
              <w:rPr>
                <w:rFonts w:ascii="Arial" w:eastAsiaTheme="majorEastAsia" w:hAnsi="Arial" w:cs="Arial"/>
                <w:bCs w:val="0"/>
              </w:rPr>
              <w:t xml:space="preserve"> </w:t>
            </w:r>
            <w:r w:rsidR="00610DF3">
              <w:rPr>
                <w:rFonts w:ascii="Arial" w:eastAsiaTheme="majorEastAsia" w:hAnsi="Arial" w:cs="Arial"/>
                <w:b w:val="0"/>
                <w:bCs w:val="0"/>
              </w:rPr>
              <w:t>Se almacena el literal de dicha actividad.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2A736BEF" w14:textId="77777777" w:rsidR="00EA0CFD" w:rsidRPr="00AD4C14" w:rsidRDefault="00EA0CFD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537" w:type="dxa"/>
            <w:tcBorders>
              <w:left w:val="none" w:sz="0" w:space="0" w:color="auto"/>
            </w:tcBorders>
          </w:tcPr>
          <w:p w14:paraId="29006C98" w14:textId="77777777" w:rsidR="00EA0CFD" w:rsidRPr="00AD4C14" w:rsidRDefault="00EA0CFD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852800" behindDoc="0" locked="0" layoutInCell="1" allowOverlap="1" wp14:anchorId="366B6B98" wp14:editId="520B7C16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2540</wp:posOffset>
                      </wp:positionV>
                      <wp:extent cx="191770" cy="166370"/>
                      <wp:effectExtent l="0" t="0" r="17780" b="24130"/>
                      <wp:wrapNone/>
                      <wp:docPr id="300" name="300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301" name="301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2" name="302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300 Grupo" o:spid="_x0000_s1026" style="position:absolute;margin-left:24.55pt;margin-top:.2pt;width:15.1pt;height:13.1pt;z-index:251852800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">
                      <v:line id="301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mPy8YAAADcAAAADwAAAGRycy9kb3ducmV2LnhtbESPT2vCQBTE7wW/w/KEXkQ3Ueqf6CpS&#10;KXiR0uhBb4/sMwlm34bsatJv7xaEHoeZ+Q2z2nSmEg9qXGlZQTyKQBBnVpecKzgdv4ZzEM4ja6ws&#10;k4JfcrBZ995WmGjb8g89Up+LAGGXoILC+zqR0mUFGXQjWxMH72obgz7IJpe6wTbATSXHUTSVBksO&#10;CwXW9FlQdkvvRsHuNG3TRf4xG8STQ7fg7/H5cjBKvfe77RKEp87/h1/tvVYwiWL4OxOOgFw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0Jj8vGAAAA3AAAAA8AAAAAAAAA&#10;AAAAAAAAoQIAAGRycy9kb3ducmV2LnhtbFBLBQYAAAAABAAEAPkAAACUAwAAAAA=&#10;" strokecolor="black [3213]" strokeweight="1pt"/>
                      <v:line id="302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LlcMUAAADcAAAADwAAAGRycy9kb3ducmV2LnhtbESPT2sCMRTE7wW/Q3iCt5poaaurUUQo&#10;FKmCqxdvj83bP7h5WTdR12/fCIUeh5n5DTNfdrYWN2p95VjDaKhAEGfOVFxoOB6+XicgfEA2WDsm&#10;DQ/ysFz0XuaYGHfnPd3SUIgIYZ+ghjKEJpHSZyVZ9EPXEEcvd63FEGVbSNPiPcJtLcdKfUiLFceF&#10;Ehtal5Sd06vVsDlM8/XPZrt7+MtpR/mn2r+nR60H/W41AxGoC//hv/a30fCmxvA8E4+AX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CLlcMUAAADcAAAADwAAAAAAAAAA&#10;AAAAAAChAgAAZHJzL2Rvd25yZXYueG1sUEsFBgAAAAAEAAQA+QAAAJMDAAAAAA==&#10;" strokecolor="black [3213]" strokeweight="1pt"/>
                    </v:group>
                  </w:pict>
                </mc:Fallback>
              </mc:AlternateContent>
            </w: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50752" behindDoc="0" locked="0" layoutInCell="1" allowOverlap="1" wp14:anchorId="1DA437FA" wp14:editId="40043F72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303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77DF7E8" w14:textId="77777777" w:rsidR="00E92A75" w:rsidRDefault="00E92A75" w:rsidP="00EA0CFD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01" style="position:absolute;margin-left:24.65pt;margin-top:.4pt;width:15.1pt;height:13.1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">
                      <v:textbox>
                        <w:txbxContent>
                          <w:p w14:paraId="577DF7E8" w14:textId="77777777" w:rsidR="00EA0CFD" w:rsidRDefault="00EA0CFD" w:rsidP="00EA0CFD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SI</w:t>
            </w:r>
            <w:r w:rsidRPr="00AD4C1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052C29C" w14:textId="77777777" w:rsidR="00EA0CFD" w:rsidRPr="00AD4C14" w:rsidRDefault="00EA0CFD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51776" behindDoc="0" locked="0" layoutInCell="1" allowOverlap="1" wp14:anchorId="7E02D925" wp14:editId="4E514D63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304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69C74EC" w14:textId="77777777" w:rsidR="00E92A75" w:rsidRDefault="00E92A75" w:rsidP="00EA0CFD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02" style="position:absolute;margin-left:24.6pt;margin-top:2.9pt;width:15.1pt;height:13.1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">
                      <v:textbox>
                        <w:txbxContent>
                          <w:p w14:paraId="169C74EC" w14:textId="77777777" w:rsidR="00EA0CFD" w:rsidRDefault="00EA0CFD" w:rsidP="00EA0CFD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EA0CFD" w:rsidRPr="00182BCC" w14:paraId="3882D7C4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7E312D3E" w14:textId="7E613F2D" w:rsidR="00EA0CFD" w:rsidRPr="00AD4C14" w:rsidRDefault="00EA0CFD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AD4C14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 w:rsidR="00610DF3">
              <w:rPr>
                <w:rFonts w:ascii="Arial" w:eastAsiaTheme="majorEastAsia" w:hAnsi="Arial" w:cs="Arial"/>
                <w:b w:val="0"/>
                <w:bCs w:val="0"/>
              </w:rPr>
              <w:t>Se almacena el literal de dicha actividad.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3FA1AD51" w14:textId="77777777" w:rsidR="00EA0CFD" w:rsidRPr="00AD4C14" w:rsidRDefault="00EA0CFD" w:rsidP="00BD06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NO</w:t>
            </w:r>
          </w:p>
        </w:tc>
      </w:tr>
      <w:tr w:rsidR="00EA0CFD" w:rsidRPr="005C0F79" w14:paraId="3422CEFC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0E9C3DCB" w14:textId="77777777" w:rsidR="00EA0CFD" w:rsidRPr="0088379A" w:rsidRDefault="00EA0CFD" w:rsidP="00BD069F">
            <w:pPr>
              <w:shd w:val="clear" w:color="auto" w:fill="FFFFFF"/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Recomendación u observación: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</w:p>
          <w:p w14:paraId="1AFB4215" w14:textId="77777777" w:rsidR="00EA0CFD" w:rsidRPr="0088379A" w:rsidRDefault="00EA0CFD" w:rsidP="00BD069F">
            <w:pPr>
              <w:rPr>
                <w:rFonts w:ascii="Arial" w:eastAsiaTheme="majorEastAsia" w:hAnsi="Arial" w:cs="Arial"/>
                <w:bCs w:val="0"/>
                <w:lang w:val="es-EC"/>
              </w:rPr>
            </w:pPr>
          </w:p>
        </w:tc>
      </w:tr>
    </w:tbl>
    <w:p w14:paraId="059085B8" w14:textId="77777777" w:rsidR="00EA0CFD" w:rsidRDefault="00EA0CFD" w:rsidP="00EA0CFD">
      <w:pPr>
        <w:pStyle w:val="Prrafodelista"/>
        <w:ind w:left="216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780"/>
        <w:gridCol w:w="2740"/>
        <w:gridCol w:w="1840"/>
        <w:gridCol w:w="1537"/>
      </w:tblGrid>
      <w:tr w:rsidR="00EA0CFD" w:rsidRPr="005C0F79" w14:paraId="019C0F96" w14:textId="77777777" w:rsidTr="00BD06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8AD13D8" w14:textId="4802BE7B" w:rsidR="00EA0CFD" w:rsidRPr="00AD4C14" w:rsidRDefault="00EA0CFD" w:rsidP="00BD069F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>Eliminar literal de una actividad</w:t>
            </w:r>
          </w:p>
        </w:tc>
        <w:tc>
          <w:tcPr>
            <w:tcW w:w="337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2DF0A54" w14:textId="7A46106A" w:rsidR="00EA0CFD" w:rsidRPr="00AD4C14" w:rsidRDefault="00EA0CFD" w:rsidP="00BD06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>
              <w:rPr>
                <w:rFonts w:ascii="Arial Black" w:hAnsi="Arial Black" w:cs="Tahoma"/>
                <w:sz w:val="24"/>
              </w:rPr>
              <w:t>USR-</w:t>
            </w:r>
            <w:r w:rsidR="00162F46">
              <w:rPr>
                <w:rFonts w:ascii="Arial Black" w:hAnsi="Arial Black" w:cs="Tahoma"/>
                <w:sz w:val="24"/>
              </w:rPr>
              <w:t>005</w:t>
            </w:r>
          </w:p>
        </w:tc>
      </w:tr>
      <w:tr w:rsidR="00EA0CFD" w:rsidRPr="005C0F79" w14:paraId="5BA3D75E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5B0EA384" w14:textId="6492CC54" w:rsidR="00EA0CFD" w:rsidRPr="00AD4C14" w:rsidRDefault="00EA0CFD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="00694918">
              <w:rPr>
                <w:rFonts w:ascii="Arial" w:eastAsiaTheme="majorEastAsia" w:hAnsi="Arial" w:cs="Arial"/>
                <w:bCs w:val="0"/>
              </w:rPr>
              <w:t>Actividad</w:t>
            </w:r>
          </w:p>
        </w:tc>
      </w:tr>
      <w:tr w:rsidR="00EA0CFD" w:rsidRPr="005F3564" w14:paraId="7E7B64FB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378A2357" w14:textId="77777777" w:rsidR="00EA0CFD" w:rsidRPr="00AD4C14" w:rsidRDefault="00EA0CFD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497A938D" w14:textId="6EB5A65A" w:rsidR="00EA0CFD" w:rsidRPr="00AD4C14" w:rsidRDefault="00EA0CFD" w:rsidP="00BD06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Fecha:</w:t>
            </w:r>
            <w:r w:rsidR="00694918">
              <w:rPr>
                <w:rFonts w:ascii="Arial" w:eastAsiaTheme="majorEastAsia" w:hAnsi="Arial" w:cs="Arial"/>
                <w:b/>
                <w:bCs/>
              </w:rPr>
              <w:t xml:space="preserve"> 15/08/2012</w:t>
            </w:r>
          </w:p>
        </w:tc>
      </w:tr>
      <w:tr w:rsidR="00EA0CFD" w:rsidRPr="005F3564" w14:paraId="424B070B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0" w:type="dxa"/>
            <w:tcBorders>
              <w:right w:val="none" w:sz="0" w:space="0" w:color="auto"/>
            </w:tcBorders>
          </w:tcPr>
          <w:p w14:paraId="5EDDEC70" w14:textId="43557775" w:rsidR="00EA0CFD" w:rsidRPr="00AD4C14" w:rsidRDefault="00EA0CFD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Hora inicio:</w:t>
            </w:r>
            <w:r w:rsidR="00694918">
              <w:rPr>
                <w:rFonts w:ascii="Arial" w:eastAsiaTheme="majorEastAsia" w:hAnsi="Arial" w:cs="Arial"/>
                <w:bCs w:val="0"/>
              </w:rPr>
              <w:t xml:space="preserve"> 1h10am</w:t>
            </w:r>
          </w:p>
        </w:tc>
        <w:tc>
          <w:tcPr>
            <w:tcW w:w="2740" w:type="dxa"/>
            <w:tcBorders>
              <w:left w:val="none" w:sz="0" w:space="0" w:color="auto"/>
              <w:right w:val="none" w:sz="0" w:space="0" w:color="auto"/>
            </w:tcBorders>
          </w:tcPr>
          <w:p w14:paraId="02C47D40" w14:textId="212A774C" w:rsidR="00EA0CFD" w:rsidRPr="00AD4C14" w:rsidRDefault="00EA0CFD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Hora fin:</w:t>
            </w:r>
            <w:r w:rsidR="00431463">
              <w:rPr>
                <w:rFonts w:ascii="Arial" w:eastAsiaTheme="majorEastAsia" w:hAnsi="Arial" w:cs="Arial"/>
                <w:b/>
                <w:bCs/>
              </w:rPr>
              <w:t xml:space="preserve"> 1h22am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4705BDB1" w14:textId="77777777" w:rsidR="00EA0CFD" w:rsidRPr="00AD4C14" w:rsidRDefault="00EA0CFD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caja negra</w:t>
            </w:r>
          </w:p>
        </w:tc>
      </w:tr>
      <w:tr w:rsidR="00EA0CFD" w:rsidRPr="00182BCC" w14:paraId="5B8CC00F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535A1660" w14:textId="5544B9FD" w:rsidR="00EA0CFD" w:rsidRPr="00AD4C14" w:rsidRDefault="00EA0CFD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392ED8EC" w14:textId="77777777" w:rsidR="00EA0CFD" w:rsidRDefault="00694918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Autentificación correctamente.</w:t>
            </w:r>
          </w:p>
          <w:p w14:paraId="4219317F" w14:textId="3FC5AB25" w:rsidR="00694918" w:rsidRPr="009D757F" w:rsidRDefault="00694918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Profesor y ayudante solo pueden elim</w:t>
            </w:r>
            <w:r w:rsidR="00561576">
              <w:rPr>
                <w:rFonts w:ascii="Arial" w:eastAsiaTheme="majorEastAsia" w:hAnsi="Arial" w:cs="Arial"/>
                <w:b w:val="0"/>
              </w:rPr>
              <w:t>inar los literales de una actividad.</w:t>
            </w:r>
          </w:p>
        </w:tc>
      </w:tr>
      <w:tr w:rsidR="00EA0CFD" w:rsidRPr="00591718" w14:paraId="39B4D03C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3C83E537" w14:textId="77777777" w:rsidR="00EA0CFD" w:rsidRDefault="00561576" w:rsidP="00BD069F">
            <w:pPr>
              <w:rPr>
                <w:rFonts w:ascii="Arial" w:eastAsiaTheme="majorEastAsia" w:hAnsi="Arial" w:cs="Arial"/>
                <w:bCs w:val="0"/>
              </w:rPr>
            </w:pPr>
            <w:r>
              <w:rPr>
                <w:rFonts w:ascii="Arial" w:eastAsiaTheme="majorEastAsia" w:hAnsi="Arial" w:cs="Arial"/>
                <w:bCs w:val="0"/>
              </w:rPr>
              <w:t>Datos de entrada:</w:t>
            </w:r>
          </w:p>
          <w:p w14:paraId="41B0E102" w14:textId="41001DCC" w:rsidR="00561576" w:rsidRPr="00EA597C" w:rsidRDefault="00561576" w:rsidP="00BD069F">
            <w:pPr>
              <w:rPr>
                <w:rFonts w:ascii="Arial" w:eastAsiaTheme="majorEastAsia" w:hAnsi="Arial" w:cs="Arial"/>
                <w:bCs w:val="0"/>
              </w:rPr>
            </w:pPr>
          </w:p>
        </w:tc>
      </w:tr>
      <w:tr w:rsidR="00EA0CFD" w:rsidRPr="00943B0B" w14:paraId="5219211E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68A564B6" w14:textId="30748849" w:rsidR="00EA0CFD" w:rsidRDefault="00EA0CFD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Descripción de</w:t>
            </w:r>
            <w:r>
              <w:rPr>
                <w:rFonts w:ascii="Arial" w:eastAsiaTheme="majorEastAsia" w:hAnsi="Arial" w:cs="Arial"/>
                <w:bCs w:val="0"/>
              </w:rPr>
              <w:t xml:space="preserve"> pasos:</w:t>
            </w:r>
          </w:p>
          <w:p w14:paraId="60A056B9" w14:textId="77777777" w:rsidR="00EA0CFD" w:rsidRDefault="00431463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ingresa en la pestaña Actividad.</w:t>
            </w:r>
          </w:p>
          <w:p w14:paraId="68DF69EC" w14:textId="77777777" w:rsidR="00431463" w:rsidRDefault="00431463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da clic en la flecha verde.</w:t>
            </w:r>
          </w:p>
          <w:p w14:paraId="544D3198" w14:textId="77777777" w:rsidR="00431463" w:rsidRDefault="00431463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Aparecerá la lista de literales correspondientes a esa actividad.</w:t>
            </w:r>
          </w:p>
          <w:p w14:paraId="48F0B097" w14:textId="77777777" w:rsidR="00431463" w:rsidRDefault="00431463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da clic en la figura de bote de basura.</w:t>
            </w:r>
          </w:p>
          <w:p w14:paraId="2C158EEF" w14:textId="048DB3BB" w:rsidR="00431463" w:rsidRPr="006D06D6" w:rsidRDefault="00431463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da Aceptar en el mensaje de confirmación.</w:t>
            </w:r>
          </w:p>
        </w:tc>
      </w:tr>
      <w:tr w:rsidR="00EA0CFD" w:rsidRPr="005C0F79" w14:paraId="7799A2C6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291861E1" w14:textId="4B34CB59" w:rsidR="00EA0CFD" w:rsidRPr="00AD4C14" w:rsidRDefault="00EA0CFD" w:rsidP="00BD069F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esperado:</w:t>
            </w:r>
            <w:r w:rsidR="00431463">
              <w:rPr>
                <w:rFonts w:ascii="Arial" w:eastAsiaTheme="majorEastAsia" w:hAnsi="Arial" w:cs="Arial"/>
                <w:bCs w:val="0"/>
              </w:rPr>
              <w:t xml:space="preserve"> </w:t>
            </w:r>
            <w:r w:rsidR="00431463" w:rsidRPr="00431463">
              <w:rPr>
                <w:rFonts w:ascii="Arial" w:eastAsiaTheme="majorEastAsia" w:hAnsi="Arial" w:cs="Arial"/>
                <w:b w:val="0"/>
                <w:bCs w:val="0"/>
              </w:rPr>
              <w:t>Se elimina el literal de una actividad correspondiente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276FB062" w14:textId="77777777" w:rsidR="00EA0CFD" w:rsidRPr="00AD4C14" w:rsidRDefault="00EA0CFD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537" w:type="dxa"/>
            <w:tcBorders>
              <w:left w:val="none" w:sz="0" w:space="0" w:color="auto"/>
            </w:tcBorders>
          </w:tcPr>
          <w:p w14:paraId="02CE698F" w14:textId="77777777" w:rsidR="00EA0CFD" w:rsidRPr="00AD4C14" w:rsidRDefault="00EA0CFD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856896" behindDoc="0" locked="0" layoutInCell="1" allowOverlap="1" wp14:anchorId="095A12FA" wp14:editId="5F96B57E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2540</wp:posOffset>
                      </wp:positionV>
                      <wp:extent cx="191770" cy="166370"/>
                      <wp:effectExtent l="0" t="0" r="17780" b="24130"/>
                      <wp:wrapNone/>
                      <wp:docPr id="305" name="305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306" name="306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7" name="307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305 Grupo" o:spid="_x0000_s1026" style="position:absolute;margin-left:24.55pt;margin-top:.2pt;width:15.1pt;height:13.1pt;z-index:251856896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">
                      <v:line id="306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AXv8YAAADcAAAADwAAAGRycy9kb3ducmV2LnhtbESPQWvCQBSE74X+h+UJXopuVJpqdJVi&#10;EbyImOagt0f2mQSzb0N2a+K/dwuFHoeZ+YZZbXpTizu1rrKsYDKOQBDnVldcKMi+d6M5COeRNdaW&#10;ScGDHGzWry8rTLTt+ET31BciQNglqKD0vkmkdHlJBt3YNsTBu9rWoA+yLaRusQtwU8tpFMXSYMVh&#10;ocSGtiXlt/THKPjK4i5dFO8fb5PZoV/wcXq+HIxSw0H/uQThqff/4b/2XiuYRTH8nglHQK6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LgF7/GAAAA3AAAAA8AAAAAAAAA&#10;AAAAAAAAoQIAAGRycy9kb3ducmV2LnhtbFBLBQYAAAAABAAEAPkAAACUAwAAAAA=&#10;" strokecolor="black [3213]" strokeweight="1pt"/>
                      <v:line id="307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VG6MUAAADcAAAADwAAAGRycy9kb3ducmV2LnhtbESPT2sCMRTE7wW/Q3hCbzWppVpXo4gg&#10;iFTB1Utvj83bP3Tzsm6irt++KQgeh5n5DTNbdLYWV2p95VjD+0CBIM6cqbjQcDqu375A+IBssHZM&#10;Gu7kYTHvvcwwMe7GB7qmoRARwj5BDWUITSKlz0qy6AeuIY5e7lqLIcq2kKbFW4TbWg6VGkmLFceF&#10;EhtalZT9pherYXuc5Kvv7W5/9+efPeVjdfhMT1q/9rvlFESgLjzDj/bGaPhQY/g/E4+An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FVG6MUAAADcAAAADwAAAAAAAAAA&#10;AAAAAAChAgAAZHJzL2Rvd25yZXYueG1sUEsFBgAAAAAEAAQA+QAAAJMDAAAAAA==&#10;" strokecolor="black [3213]" strokeweight="1pt"/>
                    </v:group>
                  </w:pict>
                </mc:Fallback>
              </mc:AlternateContent>
            </w: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54848" behindDoc="0" locked="0" layoutInCell="1" allowOverlap="1" wp14:anchorId="33BD9737" wp14:editId="0B5ED6CD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308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3EB8CCA" w14:textId="77777777" w:rsidR="00E92A75" w:rsidRDefault="00E92A75" w:rsidP="00EA0CFD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03" style="position:absolute;margin-left:24.65pt;margin-top:.4pt;width:15.1pt;height:13.1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">
                      <v:textbox>
                        <w:txbxContent>
                          <w:p w14:paraId="03EB8CCA" w14:textId="77777777" w:rsidR="00EA0CFD" w:rsidRDefault="00EA0CFD" w:rsidP="00EA0CFD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SI</w:t>
            </w:r>
            <w:r w:rsidRPr="00AD4C1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43B45124" w14:textId="77777777" w:rsidR="00EA0CFD" w:rsidRPr="00AD4C14" w:rsidRDefault="00EA0CFD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55872" behindDoc="0" locked="0" layoutInCell="1" allowOverlap="1" wp14:anchorId="50632454" wp14:editId="06758AA7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309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958587C" w14:textId="77777777" w:rsidR="00E92A75" w:rsidRDefault="00E92A75" w:rsidP="00EA0CFD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04" style="position:absolute;margin-left:24.6pt;margin-top:2.9pt;width:15.1pt;height:13.1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">
                      <v:textbox>
                        <w:txbxContent>
                          <w:p w14:paraId="4958587C" w14:textId="77777777" w:rsidR="00EA0CFD" w:rsidRDefault="00EA0CFD" w:rsidP="00EA0CFD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EA0CFD" w:rsidRPr="00182BCC" w14:paraId="1D43D2C2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5C068ED3" w14:textId="53CC885A" w:rsidR="00EA0CFD" w:rsidRPr="00AD4C14" w:rsidRDefault="00EA0CFD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AD4C14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 w:rsidR="00431463" w:rsidRPr="00431463">
              <w:rPr>
                <w:rFonts w:ascii="Arial" w:eastAsiaTheme="majorEastAsia" w:hAnsi="Arial" w:cs="Arial"/>
                <w:b w:val="0"/>
                <w:bCs w:val="0"/>
              </w:rPr>
              <w:t>Se elimina el literal de una actividad correspondiente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02A2091A" w14:textId="77777777" w:rsidR="00EA0CFD" w:rsidRPr="00AD4C14" w:rsidRDefault="00EA0CFD" w:rsidP="00BD06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NO</w:t>
            </w:r>
          </w:p>
        </w:tc>
      </w:tr>
      <w:tr w:rsidR="00EA0CFD" w:rsidRPr="005C0F79" w14:paraId="7F6CBB4A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4DF92BAD" w14:textId="77777777" w:rsidR="00EA0CFD" w:rsidRPr="0088379A" w:rsidRDefault="00EA0CFD" w:rsidP="00BD069F">
            <w:pPr>
              <w:shd w:val="clear" w:color="auto" w:fill="FFFFFF"/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Recomendación u observación: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</w:p>
          <w:p w14:paraId="6B0D7C76" w14:textId="77777777" w:rsidR="00EA0CFD" w:rsidRPr="0088379A" w:rsidRDefault="00EA0CFD" w:rsidP="00BD069F">
            <w:pPr>
              <w:rPr>
                <w:rFonts w:ascii="Arial" w:eastAsiaTheme="majorEastAsia" w:hAnsi="Arial" w:cs="Arial"/>
                <w:bCs w:val="0"/>
                <w:lang w:val="es-EC"/>
              </w:rPr>
            </w:pPr>
          </w:p>
        </w:tc>
      </w:tr>
    </w:tbl>
    <w:p w14:paraId="01656912" w14:textId="77777777" w:rsidR="00EA0CFD" w:rsidRDefault="00EA0CFD" w:rsidP="00EA0CFD">
      <w:pPr>
        <w:pStyle w:val="Prrafodelista"/>
        <w:ind w:left="216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752F5A8D" w14:textId="77777777" w:rsidR="00431463" w:rsidRDefault="00431463" w:rsidP="00EA0CFD">
      <w:pPr>
        <w:pStyle w:val="Prrafodelista"/>
        <w:ind w:left="216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34B1B90D" w14:textId="77777777" w:rsidR="00431463" w:rsidRDefault="00431463" w:rsidP="00EA0CFD">
      <w:pPr>
        <w:pStyle w:val="Prrafodelista"/>
        <w:ind w:left="216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2114FBDF" w14:textId="77777777" w:rsidR="00431463" w:rsidRDefault="00431463" w:rsidP="00EA0CFD">
      <w:pPr>
        <w:pStyle w:val="Prrafodelista"/>
        <w:ind w:left="216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3D0F4CD0" w14:textId="77777777" w:rsidR="00431463" w:rsidRDefault="00431463" w:rsidP="00EA0CFD">
      <w:pPr>
        <w:pStyle w:val="Prrafodelista"/>
        <w:ind w:left="216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0F02A740" w14:textId="77777777" w:rsidR="00431463" w:rsidRDefault="00431463" w:rsidP="00EA0CFD">
      <w:pPr>
        <w:pStyle w:val="Prrafodelista"/>
        <w:ind w:left="216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780"/>
        <w:gridCol w:w="2740"/>
        <w:gridCol w:w="1840"/>
        <w:gridCol w:w="1537"/>
      </w:tblGrid>
      <w:tr w:rsidR="00EA0CFD" w:rsidRPr="005C0F79" w14:paraId="1A8D34B3" w14:textId="77777777" w:rsidTr="00BD06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8DEB29D" w14:textId="4F4F0D25" w:rsidR="00EA0CFD" w:rsidRPr="00AD4C14" w:rsidRDefault="00EA0CFD" w:rsidP="00BD069F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>Consulta literal de una actividad</w:t>
            </w:r>
          </w:p>
        </w:tc>
        <w:tc>
          <w:tcPr>
            <w:tcW w:w="337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27701CF" w14:textId="67EB053A" w:rsidR="00EA0CFD" w:rsidRPr="00AD4C14" w:rsidRDefault="00EA0CFD" w:rsidP="00BD06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>
              <w:rPr>
                <w:rFonts w:ascii="Arial Black" w:hAnsi="Arial Black" w:cs="Tahoma"/>
                <w:sz w:val="24"/>
              </w:rPr>
              <w:t>USR-</w:t>
            </w:r>
            <w:r w:rsidR="00162F46">
              <w:rPr>
                <w:rFonts w:ascii="Arial Black" w:hAnsi="Arial Black" w:cs="Tahoma"/>
                <w:sz w:val="24"/>
              </w:rPr>
              <w:t>022</w:t>
            </w:r>
          </w:p>
        </w:tc>
      </w:tr>
      <w:tr w:rsidR="00EA0CFD" w:rsidRPr="005C0F79" w14:paraId="3A8D8971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362B69FB" w14:textId="4FAADF3B" w:rsidR="00EA0CFD" w:rsidRPr="00AD4C14" w:rsidRDefault="00EA0CFD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="00431463">
              <w:rPr>
                <w:rFonts w:ascii="Arial" w:eastAsiaTheme="majorEastAsia" w:hAnsi="Arial" w:cs="Arial"/>
                <w:bCs w:val="0"/>
              </w:rPr>
              <w:t>Actividad</w:t>
            </w:r>
          </w:p>
        </w:tc>
      </w:tr>
      <w:tr w:rsidR="00EA0CFD" w:rsidRPr="005F3564" w14:paraId="4BDA456E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62DE83EC" w14:textId="77777777" w:rsidR="00EA0CFD" w:rsidRPr="00AD4C14" w:rsidRDefault="00EA0CFD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0D77E6B4" w14:textId="041653C6" w:rsidR="00EA0CFD" w:rsidRPr="00AD4C14" w:rsidRDefault="00EA0CFD" w:rsidP="00BD06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Fecha:</w:t>
            </w:r>
            <w:r w:rsidR="00431463"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="00431463" w:rsidRPr="00AD4C14">
              <w:rPr>
                <w:rFonts w:ascii="Arial" w:eastAsiaTheme="majorEastAsia" w:hAnsi="Arial" w:cs="Arial"/>
                <w:b/>
                <w:bCs/>
              </w:rPr>
              <w:t>Fecha:</w:t>
            </w:r>
            <w:r w:rsidR="00431463">
              <w:rPr>
                <w:rFonts w:ascii="Arial" w:eastAsiaTheme="majorEastAsia" w:hAnsi="Arial" w:cs="Arial"/>
                <w:b/>
                <w:bCs/>
              </w:rPr>
              <w:t xml:space="preserve"> 15/08/2012</w:t>
            </w:r>
          </w:p>
        </w:tc>
      </w:tr>
      <w:tr w:rsidR="00EA0CFD" w:rsidRPr="005F3564" w14:paraId="1C844EF9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0" w:type="dxa"/>
            <w:tcBorders>
              <w:right w:val="none" w:sz="0" w:space="0" w:color="auto"/>
            </w:tcBorders>
          </w:tcPr>
          <w:p w14:paraId="0FA67617" w14:textId="679880B5" w:rsidR="00EA0CFD" w:rsidRPr="00AD4C14" w:rsidRDefault="00EA0CFD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Hora inicio:</w:t>
            </w:r>
            <w:r w:rsidR="00431463">
              <w:rPr>
                <w:rFonts w:ascii="Arial" w:eastAsiaTheme="majorEastAsia" w:hAnsi="Arial" w:cs="Arial"/>
                <w:bCs w:val="0"/>
              </w:rPr>
              <w:t xml:space="preserve"> 9h13pm</w:t>
            </w:r>
          </w:p>
        </w:tc>
        <w:tc>
          <w:tcPr>
            <w:tcW w:w="2740" w:type="dxa"/>
            <w:tcBorders>
              <w:left w:val="none" w:sz="0" w:space="0" w:color="auto"/>
              <w:right w:val="none" w:sz="0" w:space="0" w:color="auto"/>
            </w:tcBorders>
          </w:tcPr>
          <w:p w14:paraId="000CFDC4" w14:textId="06D2EEA0" w:rsidR="00EA0CFD" w:rsidRPr="00AD4C14" w:rsidRDefault="00EA0CFD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Hora fin:</w:t>
            </w:r>
            <w:r w:rsidR="00485020">
              <w:rPr>
                <w:rFonts w:ascii="Arial" w:eastAsiaTheme="majorEastAsia" w:hAnsi="Arial" w:cs="Arial"/>
                <w:b/>
                <w:bCs/>
              </w:rPr>
              <w:t xml:space="preserve"> 9h16pm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0D6FFE88" w14:textId="77777777" w:rsidR="00EA0CFD" w:rsidRPr="00AD4C14" w:rsidRDefault="00EA0CFD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caja negra</w:t>
            </w:r>
          </w:p>
        </w:tc>
      </w:tr>
      <w:tr w:rsidR="00EA0CFD" w:rsidRPr="00182BCC" w14:paraId="4143EC61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1AD663FF" w14:textId="32394C39" w:rsidR="00EA0CFD" w:rsidRPr="00AD4C14" w:rsidRDefault="00EA0CFD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5A816CD7" w14:textId="77777777" w:rsidR="00EA0CFD" w:rsidRDefault="00431463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Autenticación correctamente.</w:t>
            </w:r>
          </w:p>
          <w:p w14:paraId="2DC6DE1E" w14:textId="608E9F48" w:rsidR="00431463" w:rsidRPr="009D757F" w:rsidRDefault="00431463" w:rsidP="00431463">
            <w:pPr>
              <w:pStyle w:val="Prrafodelista"/>
              <w:rPr>
                <w:rFonts w:ascii="Arial" w:eastAsiaTheme="majorEastAsia" w:hAnsi="Arial" w:cs="Arial"/>
                <w:b w:val="0"/>
              </w:rPr>
            </w:pPr>
          </w:p>
        </w:tc>
      </w:tr>
      <w:tr w:rsidR="00EA0CFD" w:rsidRPr="00591718" w14:paraId="7DE8C10D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65D02A04" w14:textId="77777777" w:rsidR="00EA0CFD" w:rsidRPr="00EA597C" w:rsidRDefault="00EA0CFD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</w:tc>
      </w:tr>
      <w:tr w:rsidR="00EA0CFD" w:rsidRPr="00943B0B" w14:paraId="0FFC6DC6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65431B9D" w14:textId="77777777" w:rsidR="00EA0CFD" w:rsidRDefault="00EA0CFD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Descripción de</w:t>
            </w:r>
            <w:r>
              <w:rPr>
                <w:rFonts w:ascii="Arial" w:eastAsiaTheme="majorEastAsia" w:hAnsi="Arial" w:cs="Arial"/>
                <w:bCs w:val="0"/>
              </w:rPr>
              <w:t xml:space="preserve"> pasos:</w:t>
            </w:r>
          </w:p>
          <w:p w14:paraId="5CF2D332" w14:textId="77777777" w:rsidR="00431463" w:rsidRDefault="00431463" w:rsidP="00431463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ingresa en la pestaña Actividad.</w:t>
            </w:r>
          </w:p>
          <w:p w14:paraId="765B73E7" w14:textId="2D7A5FE0" w:rsidR="00FE4CE3" w:rsidRDefault="00FE4CE3" w:rsidP="00431463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escoge en la parte superior el paralelo y materia.</w:t>
            </w:r>
          </w:p>
          <w:p w14:paraId="6A9D0166" w14:textId="77777777" w:rsidR="00431463" w:rsidRDefault="00431463" w:rsidP="00431463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da clic en la flecha verde.</w:t>
            </w:r>
          </w:p>
          <w:p w14:paraId="5A8734AB" w14:textId="244B96E6" w:rsidR="00EA0CFD" w:rsidRPr="006D06D6" w:rsidRDefault="00431463" w:rsidP="00431463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Aparecerá la lista de literales correspondientes a esa actividad</w:t>
            </w:r>
          </w:p>
        </w:tc>
      </w:tr>
      <w:tr w:rsidR="00EA0CFD" w:rsidRPr="005C0F79" w14:paraId="7E7CCA80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620BFCC0" w14:textId="21D4D154" w:rsidR="00EA0CFD" w:rsidRPr="00431463" w:rsidRDefault="00EA0CFD" w:rsidP="00BD069F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esperado:</w:t>
            </w:r>
            <w:r w:rsidR="00431463">
              <w:rPr>
                <w:rFonts w:ascii="Arial" w:eastAsiaTheme="majorEastAsia" w:hAnsi="Arial" w:cs="Arial"/>
                <w:bCs w:val="0"/>
              </w:rPr>
              <w:t xml:space="preserve"> </w:t>
            </w:r>
            <w:r w:rsidR="00431463">
              <w:rPr>
                <w:rFonts w:ascii="Arial" w:eastAsiaTheme="majorEastAsia" w:hAnsi="Arial" w:cs="Arial"/>
                <w:b w:val="0"/>
                <w:bCs w:val="0"/>
              </w:rPr>
              <w:t>Se muestra la lista de literales a una actividad seleccionada.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00EC37F5" w14:textId="77777777" w:rsidR="00EA0CFD" w:rsidRPr="00AD4C14" w:rsidRDefault="00EA0CFD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537" w:type="dxa"/>
            <w:tcBorders>
              <w:left w:val="none" w:sz="0" w:space="0" w:color="auto"/>
            </w:tcBorders>
          </w:tcPr>
          <w:p w14:paraId="012B5C31" w14:textId="77777777" w:rsidR="00EA0CFD" w:rsidRPr="00AD4C14" w:rsidRDefault="00EA0CFD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860992" behindDoc="0" locked="0" layoutInCell="1" allowOverlap="1" wp14:anchorId="2F96420C" wp14:editId="32708FB7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2540</wp:posOffset>
                      </wp:positionV>
                      <wp:extent cx="191770" cy="166370"/>
                      <wp:effectExtent l="0" t="0" r="17780" b="24130"/>
                      <wp:wrapNone/>
                      <wp:docPr id="310" name="310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311" name="311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2" name="312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310 Grupo" o:spid="_x0000_s1026" style="position:absolute;margin-left:24.55pt;margin-top:.2pt;width:15.1pt;height:13.1pt;z-index:251860992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">
                      <v:line id="311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AZFsYAAADcAAAADwAAAGRycy9kb3ducmV2LnhtbESPQWvCQBSE74L/YXmFXsRsoqg1zSpS&#10;KfQipdGDvT2yr0lo9m3Irib9911B8DjMzDdMth1MI67UudqygiSKQRAXVtdcKjgd36cvIJxH1thY&#10;JgV/5GC7GY8yTLXt+YuuuS9FgLBLUUHlfZtK6YqKDLrItsTB+7GdQR9kV0rdYR/gppGzOF5KgzWH&#10;hQpbequo+M0vRsH+tOzzdblYTZL5YVjz5+z8fTBKPT8Nu1cQngb/CN/bH1rBPEngdiYcAbn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jQGRbGAAAA3AAAAA8AAAAAAAAA&#10;AAAAAAAAoQIAAGRycy9kb3ducmV2LnhtbFBLBQYAAAAABAAEAPkAAACUAwAAAAA=&#10;" strokecolor="black [3213]" strokeweight="1pt"/>
                      <v:line id="312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tzrcYAAADcAAAADwAAAGRycy9kb3ducmV2LnhtbESPT2vCQBTE7wW/w/IEb3UTi9WmrqEI&#10;BZFWMHrp7ZF9+UOzb9PsmsRv3y0UPA4z8xtmk46mET11rrasIJ5HIIhzq2suFVzO749rEM4ja2ws&#10;k4IbOUi3k4cNJtoOfKI+86UIEHYJKqi8bxMpXV6RQTe3LXHwCtsZ9EF2pdQdDgFuGrmIomdpsOaw&#10;UGFLu4ry7+xqFBzOL8Xu4/B5vLmfryMVq+i0zC5Kzabj2ysIT6O/h//be63gKV7A35lwBOT2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X7c63GAAAA3AAAAA8AAAAAAAAA&#10;AAAAAAAAoQIAAGRycy9kb3ducmV2LnhtbFBLBQYAAAAABAAEAPkAAACUAwAAAAA=&#10;" strokecolor="black [3213]" strokeweight="1pt"/>
                    </v:group>
                  </w:pict>
                </mc:Fallback>
              </mc:AlternateContent>
            </w: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58944" behindDoc="0" locked="0" layoutInCell="1" allowOverlap="1" wp14:anchorId="234632A7" wp14:editId="5711FBF8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313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ECEA300" w14:textId="77777777" w:rsidR="00E92A75" w:rsidRDefault="00E92A75" w:rsidP="00EA0CFD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05" style="position:absolute;margin-left:24.65pt;margin-top:.4pt;width:15.1pt;height:13.1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">
                      <v:textbox>
                        <w:txbxContent>
                          <w:p w14:paraId="6ECEA300" w14:textId="77777777" w:rsidR="00EA0CFD" w:rsidRDefault="00EA0CFD" w:rsidP="00EA0CFD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SI</w:t>
            </w:r>
            <w:r w:rsidRPr="00AD4C1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777C8164" w14:textId="77777777" w:rsidR="00EA0CFD" w:rsidRPr="00AD4C14" w:rsidRDefault="00EA0CFD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59968" behindDoc="0" locked="0" layoutInCell="1" allowOverlap="1" wp14:anchorId="67FC47FC" wp14:editId="54628828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314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00DC0A" w14:textId="77777777" w:rsidR="00E92A75" w:rsidRDefault="00E92A75" w:rsidP="00EA0CFD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06" style="position:absolute;margin-left:24.6pt;margin-top:2.9pt;width:15.1pt;height:13.1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">
                      <v:textbox>
                        <w:txbxContent>
                          <w:p w14:paraId="0800DC0A" w14:textId="77777777" w:rsidR="00EA0CFD" w:rsidRDefault="00EA0CFD" w:rsidP="00EA0CFD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EA0CFD" w:rsidRPr="00182BCC" w14:paraId="271802FC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14719B0C" w14:textId="55690176" w:rsidR="00EA0CFD" w:rsidRPr="00AD4C14" w:rsidRDefault="00EA0CFD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AD4C14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 w:rsidR="00431463">
              <w:rPr>
                <w:rFonts w:ascii="Arial" w:eastAsiaTheme="majorEastAsia" w:hAnsi="Arial" w:cs="Arial"/>
                <w:b w:val="0"/>
                <w:bCs w:val="0"/>
              </w:rPr>
              <w:t>Se muestra la lista de literales a una actividad seleccionada.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6555C94A" w14:textId="77777777" w:rsidR="00EA0CFD" w:rsidRPr="00AD4C14" w:rsidRDefault="00EA0CFD" w:rsidP="00BD06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NO</w:t>
            </w:r>
          </w:p>
        </w:tc>
      </w:tr>
      <w:tr w:rsidR="00EA0CFD" w:rsidRPr="005C0F79" w14:paraId="4CDC041A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5F3754FD" w14:textId="77777777" w:rsidR="00EA0CFD" w:rsidRPr="0088379A" w:rsidRDefault="00EA0CFD" w:rsidP="00BD069F">
            <w:pPr>
              <w:shd w:val="clear" w:color="auto" w:fill="FFFFFF"/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Recomendación u observación: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</w:p>
          <w:p w14:paraId="68C446C6" w14:textId="77777777" w:rsidR="00EA0CFD" w:rsidRPr="0088379A" w:rsidRDefault="00EA0CFD" w:rsidP="00BD069F">
            <w:pPr>
              <w:rPr>
                <w:rFonts w:ascii="Arial" w:eastAsiaTheme="majorEastAsia" w:hAnsi="Arial" w:cs="Arial"/>
                <w:bCs w:val="0"/>
                <w:lang w:val="es-EC"/>
              </w:rPr>
            </w:pPr>
          </w:p>
        </w:tc>
      </w:tr>
    </w:tbl>
    <w:p w14:paraId="2A7C76F0" w14:textId="77777777" w:rsidR="00EA0CFD" w:rsidRDefault="00EA0CFD" w:rsidP="00EA0CFD">
      <w:pPr>
        <w:pStyle w:val="Prrafodelista"/>
        <w:ind w:left="216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780"/>
        <w:gridCol w:w="2740"/>
        <w:gridCol w:w="1840"/>
        <w:gridCol w:w="1537"/>
      </w:tblGrid>
      <w:tr w:rsidR="00EA0CFD" w:rsidRPr="005C0F79" w14:paraId="6D53CBC7" w14:textId="77777777" w:rsidTr="00BD06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6077140" w14:textId="58330B43" w:rsidR="00EA0CFD" w:rsidRPr="00AD4C14" w:rsidRDefault="00EA0CFD" w:rsidP="00BD069F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>Ingresar tipo de actividad</w:t>
            </w:r>
          </w:p>
        </w:tc>
        <w:tc>
          <w:tcPr>
            <w:tcW w:w="337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6906A89" w14:textId="0A3A7DB0" w:rsidR="00EA0CFD" w:rsidRPr="00AD4C14" w:rsidRDefault="00EA0CFD" w:rsidP="00BD06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>
              <w:rPr>
                <w:rFonts w:ascii="Arial Black" w:hAnsi="Arial Black" w:cs="Tahoma"/>
                <w:sz w:val="24"/>
              </w:rPr>
              <w:t>USR-</w:t>
            </w:r>
            <w:r w:rsidR="00162F46">
              <w:rPr>
                <w:rFonts w:ascii="Arial Black" w:hAnsi="Arial Black" w:cs="Tahoma"/>
                <w:sz w:val="24"/>
              </w:rPr>
              <w:t>007</w:t>
            </w:r>
          </w:p>
        </w:tc>
      </w:tr>
      <w:tr w:rsidR="00EA0CFD" w:rsidRPr="005C0F79" w14:paraId="7DA8E520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42BD9278" w14:textId="1A0D2F0E" w:rsidR="00EA0CFD" w:rsidRPr="00AD4C14" w:rsidRDefault="00EA0CFD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="00485020">
              <w:rPr>
                <w:rFonts w:ascii="Arial" w:eastAsiaTheme="majorEastAsia" w:hAnsi="Arial" w:cs="Arial"/>
                <w:bCs w:val="0"/>
              </w:rPr>
              <w:t>Actividad</w:t>
            </w:r>
          </w:p>
        </w:tc>
      </w:tr>
      <w:tr w:rsidR="00EA0CFD" w:rsidRPr="005F3564" w14:paraId="1032DFEC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536AED2B" w14:textId="77777777" w:rsidR="00EA0CFD" w:rsidRPr="00AD4C14" w:rsidRDefault="00EA0CFD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48195DDE" w14:textId="78B8DC6D" w:rsidR="00EA0CFD" w:rsidRPr="00AD4C14" w:rsidRDefault="00EA0CFD" w:rsidP="00BD06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Fecha:</w:t>
            </w:r>
            <w:r w:rsidR="00485020"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="00485020">
              <w:rPr>
                <w:rFonts w:ascii="Arial" w:eastAsiaTheme="majorEastAsia" w:hAnsi="Arial" w:cs="Arial"/>
                <w:b/>
                <w:bCs/>
              </w:rPr>
              <w:t>15/08/2012</w:t>
            </w:r>
          </w:p>
        </w:tc>
      </w:tr>
      <w:tr w:rsidR="00EA0CFD" w:rsidRPr="005F3564" w14:paraId="1DB19E7C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0" w:type="dxa"/>
            <w:tcBorders>
              <w:right w:val="none" w:sz="0" w:space="0" w:color="auto"/>
            </w:tcBorders>
          </w:tcPr>
          <w:p w14:paraId="0AC52526" w14:textId="66ED3582" w:rsidR="00EA0CFD" w:rsidRPr="00AD4C14" w:rsidRDefault="00EA0CFD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Hora inicio:</w:t>
            </w:r>
            <w:r w:rsidR="00485020">
              <w:rPr>
                <w:rFonts w:ascii="Arial" w:eastAsiaTheme="majorEastAsia" w:hAnsi="Arial" w:cs="Arial"/>
                <w:bCs w:val="0"/>
              </w:rPr>
              <w:t xml:space="preserve"> 9h20pm</w:t>
            </w:r>
          </w:p>
        </w:tc>
        <w:tc>
          <w:tcPr>
            <w:tcW w:w="2740" w:type="dxa"/>
            <w:tcBorders>
              <w:left w:val="none" w:sz="0" w:space="0" w:color="auto"/>
              <w:right w:val="none" w:sz="0" w:space="0" w:color="auto"/>
            </w:tcBorders>
          </w:tcPr>
          <w:p w14:paraId="482ED010" w14:textId="2B6D1044" w:rsidR="00EA0CFD" w:rsidRPr="00AD4C14" w:rsidRDefault="00EA0CFD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Hora fin:</w:t>
            </w:r>
            <w:r w:rsidR="00485020">
              <w:rPr>
                <w:rFonts w:ascii="Arial" w:eastAsiaTheme="majorEastAsia" w:hAnsi="Arial" w:cs="Arial"/>
                <w:b/>
                <w:bCs/>
              </w:rPr>
              <w:t xml:space="preserve"> 9h26pm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46F0C490" w14:textId="77777777" w:rsidR="00EA0CFD" w:rsidRPr="00AD4C14" w:rsidRDefault="00EA0CFD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caja negra</w:t>
            </w:r>
          </w:p>
        </w:tc>
      </w:tr>
      <w:tr w:rsidR="00EA0CFD" w:rsidRPr="00182BCC" w14:paraId="09DD846E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4219AA2D" w14:textId="77777777" w:rsidR="00EA0CFD" w:rsidRPr="00AD4C14" w:rsidRDefault="00EA0CFD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6DA263DA" w14:textId="438B99A2" w:rsidR="00EA0CFD" w:rsidRPr="009D757F" w:rsidRDefault="00485020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Autenticación correctamente.</w:t>
            </w:r>
          </w:p>
        </w:tc>
      </w:tr>
      <w:tr w:rsidR="00EA0CFD" w:rsidRPr="00591718" w14:paraId="0FD5C892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4EC86680" w14:textId="5228004E" w:rsidR="00EA0CFD" w:rsidRDefault="00485020" w:rsidP="00BD069F">
            <w:pPr>
              <w:rPr>
                <w:rFonts w:ascii="Arial" w:eastAsiaTheme="majorEastAsia" w:hAnsi="Arial" w:cs="Arial"/>
                <w:bCs w:val="0"/>
              </w:rPr>
            </w:pPr>
            <w:r>
              <w:rPr>
                <w:rFonts w:ascii="Arial" w:eastAsiaTheme="majorEastAsia" w:hAnsi="Arial" w:cs="Arial"/>
                <w:bCs w:val="0"/>
              </w:rPr>
              <w:t>Datos de entrada:</w:t>
            </w:r>
          </w:p>
          <w:p w14:paraId="233ECEFD" w14:textId="77777777" w:rsidR="00485020" w:rsidRDefault="00485020" w:rsidP="00BD069F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485020">
              <w:rPr>
                <w:rFonts w:ascii="Arial" w:eastAsiaTheme="majorEastAsia" w:hAnsi="Arial" w:cs="Arial"/>
                <w:b w:val="0"/>
                <w:bCs w:val="0"/>
              </w:rPr>
              <w:t>Examen</w:t>
            </w:r>
          </w:p>
          <w:p w14:paraId="3B979481" w14:textId="77777777" w:rsidR="00485020" w:rsidRDefault="00485020" w:rsidP="00BD069F">
            <w:p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Individual</w:t>
            </w:r>
          </w:p>
          <w:p w14:paraId="5B5E1047" w14:textId="77777777" w:rsidR="00485020" w:rsidRDefault="00485020" w:rsidP="00BD069F">
            <w:p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Ordinaria</w:t>
            </w:r>
          </w:p>
          <w:p w14:paraId="0DFA309F" w14:textId="77777777" w:rsidR="00485020" w:rsidRDefault="00485020" w:rsidP="00BD069F">
            <w:p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1</w:t>
            </w:r>
          </w:p>
          <w:p w14:paraId="122E2889" w14:textId="63A0812F" w:rsidR="00485020" w:rsidRPr="00485020" w:rsidRDefault="00485020" w:rsidP="00BD069F">
            <w:p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lastRenderedPageBreak/>
              <w:t>70</w:t>
            </w:r>
          </w:p>
        </w:tc>
      </w:tr>
      <w:tr w:rsidR="00EA0CFD" w:rsidRPr="00943B0B" w14:paraId="70FA8239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177C3061" w14:textId="02001DE0" w:rsidR="00EA0CFD" w:rsidRDefault="00EA0CFD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lastRenderedPageBreak/>
              <w:t>Descripción de</w:t>
            </w:r>
            <w:r>
              <w:rPr>
                <w:rFonts w:ascii="Arial" w:eastAsiaTheme="majorEastAsia" w:hAnsi="Arial" w:cs="Arial"/>
                <w:bCs w:val="0"/>
              </w:rPr>
              <w:t xml:space="preserve"> pasos:</w:t>
            </w:r>
          </w:p>
          <w:p w14:paraId="1F88C18A" w14:textId="77777777" w:rsidR="00EA0CFD" w:rsidRDefault="00485020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escoge la pestaña Actividad-</w:t>
            </w:r>
          </w:p>
          <w:p w14:paraId="68E7A187" w14:textId="77777777" w:rsidR="00485020" w:rsidRDefault="00485020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escoge el botón “Nueva Actividad”.</w:t>
            </w:r>
          </w:p>
          <w:p w14:paraId="35FD3488" w14:textId="77777777" w:rsidR="00485020" w:rsidRDefault="00485020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da clic en signo ‘+’</w:t>
            </w:r>
          </w:p>
          <w:p w14:paraId="4DD51129" w14:textId="77777777" w:rsidR="00485020" w:rsidRDefault="00485020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llena el formulario correctamente.</w:t>
            </w:r>
          </w:p>
          <w:p w14:paraId="1258BA94" w14:textId="24A229B7" w:rsidR="00485020" w:rsidRPr="006D06D6" w:rsidRDefault="00485020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da clic en la opción Guardar</w:t>
            </w:r>
          </w:p>
        </w:tc>
      </w:tr>
      <w:tr w:rsidR="00EA0CFD" w:rsidRPr="005C0F79" w14:paraId="0A7B131A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5562C954" w14:textId="20742D5C" w:rsidR="00EA0CFD" w:rsidRPr="00485020" w:rsidRDefault="00485020" w:rsidP="00485020">
            <w:pPr>
              <w:tabs>
                <w:tab w:val="left" w:pos="3466"/>
              </w:tabs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Se almacena la actividad en la base de datos.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49D288D6" w14:textId="77777777" w:rsidR="00EA0CFD" w:rsidRPr="00AD4C14" w:rsidRDefault="00EA0CFD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537" w:type="dxa"/>
            <w:tcBorders>
              <w:left w:val="none" w:sz="0" w:space="0" w:color="auto"/>
            </w:tcBorders>
          </w:tcPr>
          <w:p w14:paraId="2CD8541B" w14:textId="77777777" w:rsidR="00EA0CFD" w:rsidRPr="00AD4C14" w:rsidRDefault="00EA0CFD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865088" behindDoc="0" locked="0" layoutInCell="1" allowOverlap="1" wp14:anchorId="47CF8DA6" wp14:editId="0079E8A8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2540</wp:posOffset>
                      </wp:positionV>
                      <wp:extent cx="191770" cy="166370"/>
                      <wp:effectExtent l="0" t="0" r="17780" b="24130"/>
                      <wp:wrapNone/>
                      <wp:docPr id="315" name="315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316" name="316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7" name="317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315 Grupo" o:spid="_x0000_s1026" style="position:absolute;margin-left:24.55pt;margin-top:.2pt;width:15.1pt;height:13.1pt;z-index:251865088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">
                      <v:line id="316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mBYsYAAADcAAAADwAAAGRycy9kb3ducmV2LnhtbESPQWvCQBSE74L/YXlCL1I3URprdBVp&#10;KXgRMXpob4/sMwlm34bs1qT/3i0IHoeZ+YZZbXpTixu1rrKsIJ5EIIhzqysuFJxPX6/vIJxH1lhb&#10;JgV/5GCzHg5WmGrb8ZFumS9EgLBLUUHpfZNK6fKSDLqJbYiDd7GtQR9kW0jdYhfgppbTKEqkwYrD&#10;QokNfZSUX7Nfo+DznHTZonibj+PZvl/wYfr9szdKvYz67RKEp94/w4/2TiuYxQn8nwlHQK7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c5gWLGAAAA3AAAAA8AAAAAAAAA&#10;AAAAAAAAoQIAAGRycy9kb3ducmV2LnhtbFBLBQYAAAAABAAEAPkAAACUAwAAAAA=&#10;" strokecolor="black [3213]" strokeweight="1pt"/>
                      <v:line id="317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YzQNcYAAADcAAAADwAAAGRycy9kb3ducmV2LnhtbESPT2vCQBTE74V+h+UVequbtFRrdA1F&#10;KEiogtGLt0f25Q9m36bZ1cRv3y0IPQ4z8xtmmY6mFVfqXWNZQTyJQBAXVjdcKTgevl4+QDiPrLG1&#10;TApu5CBdPT4sMdF24D1dc1+JAGGXoILa+y6R0hU1GXQT2xEHr7S9QR9kX0nd4xDgppWvUTSVBhsO&#10;CzV2tK6pOOcXoyA7zMv1d7bd3dzPaUflLNq/50elnp/GzwUIT6P/D9/bG63gLZ7B35lw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WM0DXGAAAA3AAAAA8AAAAAAAAA&#10;AAAAAAAAoQIAAGRycy9kb3ducmV2LnhtbFBLBQYAAAAABAAEAPkAAACUAwAAAAA=&#10;" strokecolor="black [3213]" strokeweight="1pt"/>
                    </v:group>
                  </w:pict>
                </mc:Fallback>
              </mc:AlternateContent>
            </w: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63040" behindDoc="0" locked="0" layoutInCell="1" allowOverlap="1" wp14:anchorId="5FDF3638" wp14:editId="112FDD3C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318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3B8BBF1" w14:textId="77777777" w:rsidR="00E92A75" w:rsidRDefault="00E92A75" w:rsidP="00EA0CFD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07" style="position:absolute;margin-left:24.65pt;margin-top:.4pt;width:15.1pt;height:13.1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">
                      <v:textbox>
                        <w:txbxContent>
                          <w:p w14:paraId="03B8BBF1" w14:textId="77777777" w:rsidR="00EA0CFD" w:rsidRDefault="00EA0CFD" w:rsidP="00EA0CFD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SI</w:t>
            </w:r>
            <w:r w:rsidRPr="00AD4C1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021F6BE6" w14:textId="77777777" w:rsidR="00EA0CFD" w:rsidRPr="00AD4C14" w:rsidRDefault="00EA0CFD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64064" behindDoc="0" locked="0" layoutInCell="1" allowOverlap="1" wp14:anchorId="74471266" wp14:editId="6599B775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319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B1DDE6C" w14:textId="77777777" w:rsidR="00E92A75" w:rsidRDefault="00E92A75" w:rsidP="00EA0CFD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08" style="position:absolute;margin-left:24.6pt;margin-top:2.9pt;width:15.1pt;height:13.1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">
                      <v:textbox>
                        <w:txbxContent>
                          <w:p w14:paraId="0B1DDE6C" w14:textId="77777777" w:rsidR="00EA0CFD" w:rsidRDefault="00EA0CFD" w:rsidP="00EA0CFD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EA0CFD" w:rsidRPr="00182BCC" w14:paraId="6186B29D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2E9876EF" w14:textId="08687C16" w:rsidR="00EA0CFD" w:rsidRPr="00AD4C14" w:rsidRDefault="00EA0CFD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AD4C14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 w:rsidR="00485020">
              <w:rPr>
                <w:rFonts w:ascii="Arial" w:eastAsiaTheme="majorEastAsia" w:hAnsi="Arial" w:cs="Arial"/>
                <w:b w:val="0"/>
                <w:bCs w:val="0"/>
              </w:rPr>
              <w:t>Se almacena la actividad en la base de datos.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2A1778EC" w14:textId="77777777" w:rsidR="00EA0CFD" w:rsidRPr="00AD4C14" w:rsidRDefault="00EA0CFD" w:rsidP="00BD06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NO</w:t>
            </w:r>
          </w:p>
        </w:tc>
      </w:tr>
      <w:tr w:rsidR="00EA0CFD" w:rsidRPr="005C0F79" w14:paraId="4F6A9B2B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077F0E10" w14:textId="77777777" w:rsidR="00EA0CFD" w:rsidRPr="0088379A" w:rsidRDefault="00EA0CFD" w:rsidP="00BD069F">
            <w:pPr>
              <w:shd w:val="clear" w:color="auto" w:fill="FFFFFF"/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Recomendación u observación: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</w:p>
          <w:p w14:paraId="304B2F84" w14:textId="77777777" w:rsidR="00EA0CFD" w:rsidRPr="0088379A" w:rsidRDefault="00EA0CFD" w:rsidP="00BD069F">
            <w:pPr>
              <w:rPr>
                <w:rFonts w:ascii="Arial" w:eastAsiaTheme="majorEastAsia" w:hAnsi="Arial" w:cs="Arial"/>
                <w:bCs w:val="0"/>
                <w:lang w:val="es-EC"/>
              </w:rPr>
            </w:pPr>
          </w:p>
        </w:tc>
      </w:tr>
    </w:tbl>
    <w:p w14:paraId="7C7C4BB7" w14:textId="77777777" w:rsidR="00EA0CFD" w:rsidRDefault="00EA0CFD" w:rsidP="00EA0CFD">
      <w:pPr>
        <w:pStyle w:val="Prrafodelista"/>
        <w:ind w:left="216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55B21702" w14:textId="128476AE" w:rsidR="00E66FEA" w:rsidRDefault="00E66FEA" w:rsidP="00E66FEA">
      <w:pPr>
        <w:pStyle w:val="Prrafodelista"/>
        <w:numPr>
          <w:ilvl w:val="1"/>
          <w:numId w:val="33"/>
        </w:num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  <w:bookmarkStart w:id="14" w:name="_Toc332668654"/>
      <w:r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>Pruebas del módulo Grupos</w:t>
      </w:r>
      <w:bookmarkEnd w:id="14"/>
    </w:p>
    <w:p w14:paraId="447DBFE8" w14:textId="77777777" w:rsidR="00B61117" w:rsidRDefault="00B61117" w:rsidP="00B61117">
      <w:pPr>
        <w:pStyle w:val="Prrafodelista"/>
        <w:ind w:left="1429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780"/>
        <w:gridCol w:w="2740"/>
        <w:gridCol w:w="1840"/>
        <w:gridCol w:w="1537"/>
      </w:tblGrid>
      <w:tr w:rsidR="00B61117" w:rsidRPr="005C0F79" w14:paraId="6689367F" w14:textId="77777777" w:rsidTr="00BD06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3765F74" w14:textId="6B30A184" w:rsidR="00B61117" w:rsidRPr="00AD4C14" w:rsidRDefault="00B61117" w:rsidP="00BD069F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>Crear grupos</w:t>
            </w:r>
          </w:p>
        </w:tc>
        <w:tc>
          <w:tcPr>
            <w:tcW w:w="337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F388668" w14:textId="0D660E29" w:rsidR="00B61117" w:rsidRPr="00AD4C14" w:rsidRDefault="00B61117" w:rsidP="00BD06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>
              <w:rPr>
                <w:rFonts w:ascii="Arial Black" w:hAnsi="Arial Black" w:cs="Tahoma"/>
                <w:sz w:val="24"/>
              </w:rPr>
              <w:t>USR-</w:t>
            </w:r>
            <w:r w:rsidR="00162F46">
              <w:rPr>
                <w:rFonts w:ascii="Arial Black" w:hAnsi="Arial Black" w:cs="Tahoma"/>
                <w:sz w:val="24"/>
              </w:rPr>
              <w:t>008</w:t>
            </w:r>
          </w:p>
        </w:tc>
      </w:tr>
      <w:tr w:rsidR="00B61117" w:rsidRPr="005C0F79" w14:paraId="4A506549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38FC8393" w14:textId="1215C3FE" w:rsidR="00B61117" w:rsidRPr="00AD4C14" w:rsidRDefault="00B61117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="00485020">
              <w:rPr>
                <w:rFonts w:ascii="Arial" w:eastAsiaTheme="majorEastAsia" w:hAnsi="Arial" w:cs="Arial"/>
                <w:bCs w:val="0"/>
              </w:rPr>
              <w:t>Grupo</w:t>
            </w:r>
          </w:p>
        </w:tc>
      </w:tr>
      <w:tr w:rsidR="00B61117" w:rsidRPr="005F3564" w14:paraId="685EC182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094A74EB" w14:textId="77777777" w:rsidR="00B61117" w:rsidRPr="00AD4C14" w:rsidRDefault="00B61117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08741538" w14:textId="77777777" w:rsidR="00B61117" w:rsidRPr="00AD4C14" w:rsidRDefault="00B61117" w:rsidP="00BD06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Fecha:</w:t>
            </w:r>
          </w:p>
        </w:tc>
      </w:tr>
      <w:tr w:rsidR="00B61117" w:rsidRPr="005F3564" w14:paraId="262746F3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0" w:type="dxa"/>
            <w:tcBorders>
              <w:right w:val="none" w:sz="0" w:space="0" w:color="auto"/>
            </w:tcBorders>
          </w:tcPr>
          <w:p w14:paraId="163292F6" w14:textId="77777777" w:rsidR="00B61117" w:rsidRPr="00AD4C14" w:rsidRDefault="00B61117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Hora inicio:</w:t>
            </w:r>
          </w:p>
        </w:tc>
        <w:tc>
          <w:tcPr>
            <w:tcW w:w="2740" w:type="dxa"/>
            <w:tcBorders>
              <w:left w:val="none" w:sz="0" w:space="0" w:color="auto"/>
              <w:right w:val="none" w:sz="0" w:space="0" w:color="auto"/>
            </w:tcBorders>
          </w:tcPr>
          <w:p w14:paraId="2D3CAF13" w14:textId="77777777" w:rsidR="00B61117" w:rsidRPr="00AD4C14" w:rsidRDefault="00B61117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Hora fin: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0C153F3A" w14:textId="77777777" w:rsidR="00B61117" w:rsidRPr="00AD4C14" w:rsidRDefault="00B61117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caja negra</w:t>
            </w:r>
          </w:p>
        </w:tc>
      </w:tr>
      <w:tr w:rsidR="00B61117" w:rsidRPr="00182BCC" w14:paraId="32D87FB7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4BD99891" w14:textId="6384819B" w:rsidR="00B61117" w:rsidRPr="00AD4C14" w:rsidRDefault="00B61117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0D121EED" w14:textId="77777777" w:rsidR="00B61117" w:rsidRDefault="00BD069F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Autentificación correctamente.</w:t>
            </w:r>
          </w:p>
          <w:p w14:paraId="2D8F0A22" w14:textId="77777777" w:rsidR="00BD069F" w:rsidRDefault="00BD069F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Tener materias asignadas en el sistema.</w:t>
            </w:r>
          </w:p>
          <w:p w14:paraId="75BEC6AB" w14:textId="0BAD7F77" w:rsidR="00BD069F" w:rsidRPr="009D757F" w:rsidRDefault="00BD069F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En caso de ser estudiante, el usuario debe pertenecer al grupo que desea crear; en caso de ser ayudante o profesor podrá crear libremente los grupos.</w:t>
            </w:r>
          </w:p>
        </w:tc>
      </w:tr>
      <w:tr w:rsidR="00B61117" w:rsidRPr="00591718" w14:paraId="7239EA5C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36A8510B" w14:textId="77777777" w:rsidR="00B61117" w:rsidRPr="00EA597C" w:rsidRDefault="00B61117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</w:tc>
      </w:tr>
      <w:tr w:rsidR="00B61117" w:rsidRPr="00943B0B" w14:paraId="21E494F6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32E0C3AF" w14:textId="445B7A91" w:rsidR="00B61117" w:rsidRDefault="00B61117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Descripción de</w:t>
            </w:r>
            <w:r>
              <w:rPr>
                <w:rFonts w:ascii="Arial" w:eastAsiaTheme="majorEastAsia" w:hAnsi="Arial" w:cs="Arial"/>
                <w:bCs w:val="0"/>
              </w:rPr>
              <w:t xml:space="preserve"> pasos:</w:t>
            </w:r>
          </w:p>
          <w:p w14:paraId="66BD0DB1" w14:textId="77777777" w:rsidR="00B61117" w:rsidRDefault="006D37D1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ingresa a la pestaña Grupos</w:t>
            </w:r>
          </w:p>
          <w:p w14:paraId="719F2E61" w14:textId="77777777" w:rsidR="006D37D1" w:rsidRDefault="006D37D1" w:rsidP="006D37D1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hace clic sobre el botón nuevo.</w:t>
            </w:r>
          </w:p>
          <w:p w14:paraId="4C03AEF3" w14:textId="77777777" w:rsidR="006D37D1" w:rsidRDefault="006D37D1" w:rsidP="006D37D1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seleccionan los estudiantes del grupo.</w:t>
            </w:r>
          </w:p>
          <w:p w14:paraId="73BFD894" w14:textId="3A3B902D" w:rsidR="006D37D1" w:rsidRPr="006D06D6" w:rsidRDefault="006D37D1" w:rsidP="006D37D1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da clic en crear.</w:t>
            </w:r>
          </w:p>
        </w:tc>
      </w:tr>
      <w:tr w:rsidR="00B61117" w:rsidRPr="005C0F79" w14:paraId="3BCE67D6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59336A1F" w14:textId="2F3012A9" w:rsidR="006D37D1" w:rsidRPr="006D37D1" w:rsidRDefault="00B61117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esperado:</w:t>
            </w:r>
            <w:r w:rsidR="006D37D1">
              <w:rPr>
                <w:rFonts w:ascii="Arial" w:eastAsiaTheme="majorEastAsia" w:hAnsi="Arial" w:cs="Arial"/>
                <w:bCs w:val="0"/>
              </w:rPr>
              <w:t xml:space="preserve"> </w:t>
            </w:r>
            <w:r w:rsidR="006D37D1" w:rsidRPr="006D37D1">
              <w:rPr>
                <w:rFonts w:ascii="Arial" w:eastAsiaTheme="majorEastAsia" w:hAnsi="Arial" w:cs="Arial"/>
                <w:b w:val="0"/>
                <w:bCs w:val="0"/>
              </w:rPr>
              <w:t>Mensaje  “Grupo # creado”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247B0F6A" w14:textId="77777777" w:rsidR="00B61117" w:rsidRPr="00AD4C14" w:rsidRDefault="00B61117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537" w:type="dxa"/>
            <w:tcBorders>
              <w:left w:val="none" w:sz="0" w:space="0" w:color="auto"/>
            </w:tcBorders>
          </w:tcPr>
          <w:p w14:paraId="200B1B6B" w14:textId="77777777" w:rsidR="00B61117" w:rsidRPr="00AD4C14" w:rsidRDefault="00B61117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873280" behindDoc="0" locked="0" layoutInCell="1" allowOverlap="1" wp14:anchorId="1882AC0C" wp14:editId="680EF8B0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2540</wp:posOffset>
                      </wp:positionV>
                      <wp:extent cx="191770" cy="166370"/>
                      <wp:effectExtent l="0" t="0" r="17780" b="24130"/>
                      <wp:wrapNone/>
                      <wp:docPr id="325" name="325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326" name="326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27" name="327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325 Grupo" o:spid="_x0000_s1026" style="position:absolute;margin-left:24.55pt;margin-top:.2pt;width:15.1pt;height:13.1pt;z-index:251873280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">
                      <v:line id="326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VL38YAAADcAAAADwAAAGRycy9kb3ducmV2LnhtbESPQWvCQBSE7wX/w/IKXkrdGDHW6Cqi&#10;CF6kNHpob4/sMwnNvg3Z1cR/7wqFHoeZ+YZZrntTixu1rrKsYDyKQBDnVldcKDif9u8fIJxH1lhb&#10;JgV3crBeDV6WmGrb8RfdMl+IAGGXooLS+yaV0uUlGXQj2xAH72Jbgz7ItpC6xS7ATS3jKEqkwYrD&#10;QokNbUvKf7OrUbA7J102L6azt/Hk2M/5M/7+ORqlhq/9ZgHCU+//w3/tg1YwiRN4nglHQK4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lVS9/GAAAA3AAAAA8AAAAAAAAA&#10;AAAAAAAAoQIAAGRycy9kb3ducmV2LnhtbFBLBQYAAAAABAAEAPkAAACUAwAAAAA=&#10;" strokecolor="black [3213]" strokeweight="1pt"/>
                      <v:line id="327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+AaiMYAAADcAAAADwAAAGRycy9kb3ducmV2LnhtbESPT2sCMRTE74V+h/AKvdWklmpdjVIE&#10;oUgVdteLt8fm7R/cvKybVNdv3xSEHoeZ+Q2zWA22FRfqfeNYw+tIgSAunGm40nDINy8fIHxANtg6&#10;Jg038rBaPj4sMDHuyildslCJCGGfoIY6hC6R0hc1WfQj1xFHr3S9xRBlX0nT4zXCbSvHSk2kxYbj&#10;Qo0drWsqTtmP1bDNZ+X6e7vb3/z5uKdyqtL37KD189PwOQcRaAj/4Xv7y2h4G0/h70w8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vgGojGAAAA3AAAAA8AAAAAAAAA&#10;AAAAAAAAoQIAAGRycy9kb3ducmV2LnhtbFBLBQYAAAAABAAEAPkAAACUAwAAAAA=&#10;" strokecolor="black [3213]" strokeweight="1pt"/>
                    </v:group>
                  </w:pict>
                </mc:Fallback>
              </mc:AlternateContent>
            </w: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71232" behindDoc="0" locked="0" layoutInCell="1" allowOverlap="1" wp14:anchorId="216757D9" wp14:editId="14A1E67E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328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B5BEAC1" w14:textId="77777777" w:rsidR="00E92A75" w:rsidRDefault="00E92A75" w:rsidP="00B61117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11" style="position:absolute;margin-left:24.65pt;margin-top:.4pt;width:15.1pt;height:13.1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">
                      <v:textbox>
                        <w:txbxContent>
                          <w:p w14:paraId="2B5BEAC1" w14:textId="77777777" w:rsidR="00B61117" w:rsidRDefault="00B61117" w:rsidP="00B61117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SI</w:t>
            </w:r>
            <w:r w:rsidRPr="00AD4C1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5279D67" w14:textId="77777777" w:rsidR="00B61117" w:rsidRPr="00AD4C14" w:rsidRDefault="00B61117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72256" behindDoc="0" locked="0" layoutInCell="1" allowOverlap="1" wp14:anchorId="22142E44" wp14:editId="7B3FACE8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329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DCB79B" w14:textId="77777777" w:rsidR="00E92A75" w:rsidRDefault="00E92A75" w:rsidP="00B61117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12" style="position:absolute;margin-left:24.6pt;margin-top:2.9pt;width:15.1pt;height:13.1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">
                      <v:textbox>
                        <w:txbxContent>
                          <w:p w14:paraId="25DCB79B" w14:textId="77777777" w:rsidR="00B61117" w:rsidRDefault="00B61117" w:rsidP="00B61117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B61117" w:rsidRPr="00182BCC" w14:paraId="4BB8A15C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78725A66" w14:textId="18E9DEA5" w:rsidR="00B61117" w:rsidRPr="00AD4C14" w:rsidRDefault="00B61117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lastRenderedPageBreak/>
              <w:t>Resultado obtenido:</w:t>
            </w:r>
            <w:r w:rsidRPr="00AD4C14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 w:rsidR="006D37D1" w:rsidRPr="006D37D1">
              <w:rPr>
                <w:rFonts w:ascii="Arial" w:eastAsiaTheme="majorEastAsia" w:hAnsi="Arial" w:cs="Arial"/>
                <w:b w:val="0"/>
                <w:bCs w:val="0"/>
              </w:rPr>
              <w:t>Mensaje  “Grupo # creado”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5602FD34" w14:textId="77777777" w:rsidR="00B61117" w:rsidRPr="00AD4C14" w:rsidRDefault="00B61117" w:rsidP="00BD06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NO</w:t>
            </w:r>
          </w:p>
        </w:tc>
      </w:tr>
      <w:tr w:rsidR="00B61117" w:rsidRPr="005C0F79" w14:paraId="74BD2D60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05132EBA" w14:textId="77777777" w:rsidR="00B61117" w:rsidRPr="0088379A" w:rsidRDefault="00B61117" w:rsidP="00BD069F">
            <w:pPr>
              <w:shd w:val="clear" w:color="auto" w:fill="FFFFFF"/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Recomendación u observación: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</w:p>
          <w:p w14:paraId="4BF4430D" w14:textId="77777777" w:rsidR="00B61117" w:rsidRPr="0088379A" w:rsidRDefault="00B61117" w:rsidP="00BD069F">
            <w:pPr>
              <w:rPr>
                <w:rFonts w:ascii="Arial" w:eastAsiaTheme="majorEastAsia" w:hAnsi="Arial" w:cs="Arial"/>
                <w:bCs w:val="0"/>
                <w:lang w:val="es-EC"/>
              </w:rPr>
            </w:pPr>
          </w:p>
        </w:tc>
      </w:tr>
    </w:tbl>
    <w:p w14:paraId="27380671" w14:textId="77777777" w:rsidR="00B61117" w:rsidRDefault="00B61117" w:rsidP="00B61117">
      <w:pPr>
        <w:pStyle w:val="Prrafodelista"/>
        <w:ind w:left="1429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780"/>
        <w:gridCol w:w="2740"/>
        <w:gridCol w:w="1840"/>
        <w:gridCol w:w="1537"/>
      </w:tblGrid>
      <w:tr w:rsidR="00B61117" w:rsidRPr="005C0F79" w14:paraId="6D726C8C" w14:textId="77777777" w:rsidTr="00BD06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4E3E97E" w14:textId="24EEC30B" w:rsidR="00B61117" w:rsidRPr="00AD4C14" w:rsidRDefault="00B61117" w:rsidP="00BD069F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>Modificar grupos</w:t>
            </w:r>
          </w:p>
        </w:tc>
        <w:tc>
          <w:tcPr>
            <w:tcW w:w="337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68167A8" w14:textId="6C99EDEA" w:rsidR="00B61117" w:rsidRPr="00AD4C14" w:rsidRDefault="00B61117" w:rsidP="00BD06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>
              <w:rPr>
                <w:rFonts w:ascii="Arial Black" w:hAnsi="Arial Black" w:cs="Tahoma"/>
                <w:sz w:val="24"/>
              </w:rPr>
              <w:t>USR-</w:t>
            </w:r>
            <w:r w:rsidR="00162F46">
              <w:rPr>
                <w:rFonts w:ascii="Arial Black" w:hAnsi="Arial Black" w:cs="Tahoma"/>
                <w:sz w:val="24"/>
              </w:rPr>
              <w:t>009</w:t>
            </w:r>
          </w:p>
        </w:tc>
      </w:tr>
      <w:tr w:rsidR="00B61117" w:rsidRPr="005C0F79" w14:paraId="7D9B39CC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59BB32DD" w14:textId="5F0F300A" w:rsidR="00B61117" w:rsidRPr="00AD4C14" w:rsidRDefault="00B61117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="006D37D1">
              <w:rPr>
                <w:rFonts w:ascii="Arial" w:eastAsiaTheme="majorEastAsia" w:hAnsi="Arial" w:cs="Arial"/>
                <w:bCs w:val="0"/>
              </w:rPr>
              <w:t xml:space="preserve"> Grupos</w:t>
            </w:r>
          </w:p>
        </w:tc>
      </w:tr>
      <w:tr w:rsidR="00B61117" w:rsidRPr="005F3564" w14:paraId="2F76A60B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47054E6E" w14:textId="04492F9E" w:rsidR="00B61117" w:rsidRPr="00AD4C14" w:rsidRDefault="00B61117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 w:rsidR="00C3004A">
              <w:rPr>
                <w:rFonts w:ascii="Arial" w:eastAsiaTheme="majorEastAsia" w:hAnsi="Arial" w:cs="Arial"/>
                <w:bCs w:val="0"/>
              </w:rPr>
              <w:t>Jennifer Bermeo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319EAD99" w14:textId="06B46B7C" w:rsidR="00B61117" w:rsidRPr="00AD4C14" w:rsidRDefault="00B61117" w:rsidP="00BD06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Fecha:</w:t>
            </w:r>
            <w:r w:rsidR="00C3004A">
              <w:rPr>
                <w:rFonts w:ascii="Arial" w:eastAsiaTheme="majorEastAsia" w:hAnsi="Arial" w:cs="Arial"/>
                <w:b/>
                <w:bCs/>
              </w:rPr>
              <w:t xml:space="preserve"> 14/08/2012</w:t>
            </w:r>
          </w:p>
        </w:tc>
      </w:tr>
      <w:tr w:rsidR="00B61117" w:rsidRPr="005F3564" w14:paraId="6F57D38B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0" w:type="dxa"/>
            <w:tcBorders>
              <w:right w:val="none" w:sz="0" w:space="0" w:color="auto"/>
            </w:tcBorders>
          </w:tcPr>
          <w:p w14:paraId="75CCB734" w14:textId="528C3888" w:rsidR="00B61117" w:rsidRPr="00AD4C14" w:rsidRDefault="00B61117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Hora inicio:</w:t>
            </w:r>
            <w:r w:rsidR="00C3004A">
              <w:rPr>
                <w:rFonts w:ascii="Arial" w:eastAsiaTheme="majorEastAsia" w:hAnsi="Arial" w:cs="Arial"/>
                <w:bCs w:val="0"/>
              </w:rPr>
              <w:t xml:space="preserve"> 22:35</w:t>
            </w:r>
          </w:p>
        </w:tc>
        <w:tc>
          <w:tcPr>
            <w:tcW w:w="2740" w:type="dxa"/>
            <w:tcBorders>
              <w:left w:val="none" w:sz="0" w:space="0" w:color="auto"/>
              <w:right w:val="none" w:sz="0" w:space="0" w:color="auto"/>
            </w:tcBorders>
          </w:tcPr>
          <w:p w14:paraId="499D4378" w14:textId="686193FE" w:rsidR="00B61117" w:rsidRPr="00AD4C14" w:rsidRDefault="00B61117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Hora fin:</w:t>
            </w:r>
            <w:r w:rsidR="00C3004A">
              <w:rPr>
                <w:rFonts w:ascii="Arial" w:eastAsiaTheme="majorEastAsia" w:hAnsi="Arial" w:cs="Arial"/>
                <w:b/>
                <w:bCs/>
              </w:rPr>
              <w:t xml:space="preserve"> 22:45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31323CEB" w14:textId="77777777" w:rsidR="00B61117" w:rsidRPr="00AD4C14" w:rsidRDefault="00B61117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caja negra</w:t>
            </w:r>
          </w:p>
        </w:tc>
      </w:tr>
      <w:tr w:rsidR="00B61117" w:rsidRPr="00182BCC" w14:paraId="59C7335E" w14:textId="77777777" w:rsidTr="006D37D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175B62FA" w14:textId="77777777" w:rsidR="00B61117" w:rsidRPr="00AD4C14" w:rsidRDefault="00B61117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56E55953" w14:textId="77777777" w:rsidR="006D37D1" w:rsidRDefault="006D37D1" w:rsidP="006D37D1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Autentificación correctamente.</w:t>
            </w:r>
          </w:p>
          <w:p w14:paraId="37A098B3" w14:textId="77777777" w:rsidR="006D37D1" w:rsidRDefault="006D37D1" w:rsidP="006D37D1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Tener materias asignadas en el sistema.</w:t>
            </w:r>
          </w:p>
          <w:p w14:paraId="27F0BE74" w14:textId="65820280" w:rsidR="00B61117" w:rsidRPr="009D757F" w:rsidRDefault="006D37D1" w:rsidP="006D37D1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Debe tener asignado el roll de es</w:t>
            </w:r>
            <w:r w:rsidR="00181D37">
              <w:rPr>
                <w:rFonts w:ascii="Arial" w:eastAsiaTheme="majorEastAsia" w:hAnsi="Arial" w:cs="Arial"/>
                <w:b w:val="0"/>
              </w:rPr>
              <w:t>tudiante o profesor</w:t>
            </w:r>
            <w:r>
              <w:rPr>
                <w:rFonts w:ascii="Arial" w:eastAsiaTheme="majorEastAsia" w:hAnsi="Arial" w:cs="Arial"/>
                <w:b w:val="0"/>
              </w:rPr>
              <w:t>.</w:t>
            </w:r>
          </w:p>
        </w:tc>
      </w:tr>
      <w:tr w:rsidR="00B61117" w:rsidRPr="00591718" w14:paraId="10A00146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4A0A8513" w14:textId="77777777" w:rsidR="00B61117" w:rsidRPr="00EA597C" w:rsidRDefault="00B61117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</w:tc>
      </w:tr>
      <w:tr w:rsidR="00B61117" w:rsidRPr="00943B0B" w14:paraId="3CFD679F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655D85F6" w14:textId="0BA92A19" w:rsidR="00B61117" w:rsidRDefault="00B61117" w:rsidP="00BD069F">
            <w:pPr>
              <w:rPr>
                <w:rFonts w:ascii="Arial" w:eastAsiaTheme="majorEastAsia" w:hAnsi="Arial" w:cs="Arial"/>
                <w:bCs w:val="0"/>
              </w:rPr>
            </w:pPr>
            <w:r>
              <w:rPr>
                <w:rFonts w:ascii="Arial" w:eastAsiaTheme="majorEastAsia" w:hAnsi="Arial" w:cs="Arial"/>
                <w:bCs w:val="0"/>
              </w:rPr>
              <w:t>Descri</w:t>
            </w:r>
            <w:r w:rsidRPr="00AD4C14">
              <w:rPr>
                <w:rFonts w:ascii="Arial" w:eastAsiaTheme="majorEastAsia" w:hAnsi="Arial" w:cs="Arial"/>
                <w:bCs w:val="0"/>
              </w:rPr>
              <w:t>pción de</w:t>
            </w:r>
            <w:r>
              <w:rPr>
                <w:rFonts w:ascii="Arial" w:eastAsiaTheme="majorEastAsia" w:hAnsi="Arial" w:cs="Arial"/>
                <w:bCs w:val="0"/>
              </w:rPr>
              <w:t xml:space="preserve"> pasos:</w:t>
            </w:r>
          </w:p>
          <w:p w14:paraId="1FEC2D6C" w14:textId="77777777" w:rsidR="00B61117" w:rsidRPr="00181D37" w:rsidRDefault="00181D37" w:rsidP="00181D37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</w:rPr>
              <w:t>Se ingresa a la pestaña Grupos</w:t>
            </w:r>
          </w:p>
          <w:p w14:paraId="1EF0819D" w14:textId="77777777" w:rsidR="00181D37" w:rsidRPr="00181D37" w:rsidRDefault="00181D37" w:rsidP="00181D37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</w:rPr>
              <w:t>Se da clic en editar</w:t>
            </w:r>
          </w:p>
          <w:p w14:paraId="4FE91CA9" w14:textId="44496EC4" w:rsidR="00181D37" w:rsidRPr="006D06D6" w:rsidRDefault="00181D37" w:rsidP="00181D37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</w:rPr>
              <w:t>Se selecciona el estudiante a agregar</w:t>
            </w:r>
          </w:p>
        </w:tc>
      </w:tr>
      <w:tr w:rsidR="00B61117" w:rsidRPr="005C0F79" w14:paraId="10E9CF97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607D0BA3" w14:textId="45C0E4D6" w:rsidR="00B61117" w:rsidRPr="00AD4C14" w:rsidRDefault="00B61117" w:rsidP="00BD069F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esperado:</w:t>
            </w:r>
            <w:r w:rsidR="00181D37">
              <w:rPr>
                <w:rFonts w:ascii="Arial" w:eastAsiaTheme="majorEastAsia" w:hAnsi="Arial" w:cs="Arial"/>
                <w:bCs w:val="0"/>
              </w:rPr>
              <w:t xml:space="preserve"> </w:t>
            </w:r>
            <w:r w:rsidR="00181D37" w:rsidRPr="00181D37">
              <w:rPr>
                <w:rFonts w:ascii="Arial" w:eastAsiaTheme="majorEastAsia" w:hAnsi="Arial" w:cs="Arial"/>
                <w:b w:val="0"/>
              </w:rPr>
              <w:t>Mensaje “El estudiante a sido añadido al grupo.”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383453FE" w14:textId="77777777" w:rsidR="00B61117" w:rsidRPr="00AD4C14" w:rsidRDefault="00B61117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537" w:type="dxa"/>
            <w:tcBorders>
              <w:left w:val="none" w:sz="0" w:space="0" w:color="auto"/>
            </w:tcBorders>
          </w:tcPr>
          <w:p w14:paraId="4A8700B4" w14:textId="77777777" w:rsidR="00B61117" w:rsidRPr="00AD4C14" w:rsidRDefault="00B61117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877376" behindDoc="0" locked="0" layoutInCell="1" allowOverlap="1" wp14:anchorId="1E31FBB9" wp14:editId="7E92B262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2540</wp:posOffset>
                      </wp:positionV>
                      <wp:extent cx="191770" cy="166370"/>
                      <wp:effectExtent l="0" t="0" r="17780" b="24130"/>
                      <wp:wrapNone/>
                      <wp:docPr id="330" name="330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331" name="331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32" name="332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330 Grupo" o:spid="_x0000_s1026" style="position:absolute;margin-left:24.55pt;margin-top:.2pt;width:15.1pt;height:13.1pt;z-index:251877376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">
                      <v:line id="331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VFdsYAAADcAAAADwAAAGRycy9kb3ducmV2LnhtbESPT2vCQBTE7wW/w/KEXopuYqh/oqtI&#10;i9CLiNGD3h7ZZxLMvg3ZrYnfvlso9DjMzG+Y1aY3tXhQ6yrLCuJxBII4t7riQsH5tBvNQTiPrLG2&#10;TAqe5GCzHrysMNW24yM9Ml+IAGGXooLS+yaV0uUlGXRj2xAH72Zbgz7ItpC6xS7ATS0nUTSVBisO&#10;CyU29FFSfs++jYLP87TLFsX77C1O9v2CD5PLdW+Ueh322yUIT73/D/+1v7SCJInh90w4AnL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NlRXbGAAAA3AAAAA8AAAAAAAAA&#10;AAAAAAAAoQIAAGRycy9kb3ducmV2LnhtbFBLBQYAAAAABAAEAPkAAACUAwAAAAA=&#10;" strokecolor="black [3213]" strokeweight="1pt"/>
                      <v:line id="332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4vzcQAAADcAAAADwAAAGRycy9kb3ducmV2LnhtbESPS4sCMRCE74L/IbTgTTMq+3A0igjC&#10;Iq7g6MVbM+l54KQzTqKO/94sLHgsquorar5sTSXu1LjSsoLRMAJBnFpdcq7gdNwMvkE4j6yxskwK&#10;nuRgueh25hhr++AD3ROfiwBhF6OCwvs6ltKlBRl0Q1sTBy+zjUEfZJNL3eAjwE0lx1H0KQ2WHBYK&#10;rGldUHpJbkbB9jjN1rvt7/7pruc9ZV/R4SM5KdXvtasZCE+tf4f/2z9awWQyhr8z4QjIx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Ti/NxAAAANwAAAAPAAAAAAAAAAAA&#10;AAAAAKECAABkcnMvZG93bnJldi54bWxQSwUGAAAAAAQABAD5AAAAkgMAAAAA&#10;" strokecolor="black [3213]" strokeweight="1pt"/>
                    </v:group>
                  </w:pict>
                </mc:Fallback>
              </mc:AlternateContent>
            </w: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75328" behindDoc="0" locked="0" layoutInCell="1" allowOverlap="1" wp14:anchorId="5CD2530F" wp14:editId="0BC9513A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333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0CE3745" w14:textId="77777777" w:rsidR="00E92A75" w:rsidRDefault="00E92A75" w:rsidP="00B61117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13" style="position:absolute;margin-left:24.65pt;margin-top:.4pt;width:15.1pt;height:13.1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">
                      <v:textbox>
                        <w:txbxContent>
                          <w:p w14:paraId="00CE3745" w14:textId="77777777" w:rsidR="00B61117" w:rsidRDefault="00B61117" w:rsidP="00B61117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SI</w:t>
            </w:r>
            <w:r w:rsidRPr="00AD4C1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3832D388" w14:textId="77777777" w:rsidR="00B61117" w:rsidRPr="00AD4C14" w:rsidRDefault="00B61117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76352" behindDoc="0" locked="0" layoutInCell="1" allowOverlap="1" wp14:anchorId="453DCB54" wp14:editId="6EAE2443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334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3BFCCE" w14:textId="77777777" w:rsidR="00E92A75" w:rsidRDefault="00E92A75" w:rsidP="00B61117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14" style="position:absolute;margin-left:24.6pt;margin-top:2.9pt;width:15.1pt;height:13.1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">
                      <v:textbox>
                        <w:txbxContent>
                          <w:p w14:paraId="443BFCCE" w14:textId="77777777" w:rsidR="00B61117" w:rsidRDefault="00B61117" w:rsidP="00B61117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B61117" w:rsidRPr="00182BCC" w14:paraId="1C32DC58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74CD9CC2" w14:textId="0E464038" w:rsidR="00B61117" w:rsidRPr="00AD4C14" w:rsidRDefault="00B61117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AD4C14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 w:rsidR="00181D37" w:rsidRPr="00181D37">
              <w:rPr>
                <w:rFonts w:ascii="Arial" w:eastAsiaTheme="majorEastAsia" w:hAnsi="Arial" w:cs="Arial"/>
                <w:b w:val="0"/>
              </w:rPr>
              <w:t>Mensaje “El estudiante a sido añadido al grupo”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0F03B491" w14:textId="456EFC88" w:rsidR="00B61117" w:rsidRPr="00AD4C14" w:rsidRDefault="00B61117" w:rsidP="00BD06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Errores:</w:t>
            </w:r>
            <w:r w:rsidR="00181D37">
              <w:rPr>
                <w:rFonts w:ascii="Arial" w:eastAsiaTheme="majorEastAsia" w:hAnsi="Arial" w:cs="Arial"/>
                <w:b/>
                <w:bCs/>
              </w:rPr>
              <w:t xml:space="preserve"> No</w:t>
            </w:r>
          </w:p>
        </w:tc>
      </w:tr>
      <w:tr w:rsidR="00B61117" w:rsidRPr="005C0F79" w14:paraId="620969F0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663BE240" w14:textId="77777777" w:rsidR="00B61117" w:rsidRPr="0088379A" w:rsidRDefault="00B61117" w:rsidP="00BD069F">
            <w:pPr>
              <w:shd w:val="clear" w:color="auto" w:fill="FFFFFF"/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Recomendación u observación: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</w:p>
          <w:p w14:paraId="226399A1" w14:textId="77777777" w:rsidR="00B61117" w:rsidRPr="0088379A" w:rsidRDefault="00B61117" w:rsidP="00BD069F">
            <w:pPr>
              <w:rPr>
                <w:rFonts w:ascii="Arial" w:eastAsiaTheme="majorEastAsia" w:hAnsi="Arial" w:cs="Arial"/>
                <w:bCs w:val="0"/>
                <w:lang w:val="es-EC"/>
              </w:rPr>
            </w:pPr>
          </w:p>
        </w:tc>
      </w:tr>
    </w:tbl>
    <w:p w14:paraId="43B1386B" w14:textId="77777777" w:rsidR="00B61117" w:rsidRDefault="00B61117" w:rsidP="00B61117">
      <w:pPr>
        <w:pStyle w:val="Prrafodelista"/>
        <w:ind w:left="1429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780"/>
        <w:gridCol w:w="2740"/>
        <w:gridCol w:w="1840"/>
        <w:gridCol w:w="1537"/>
      </w:tblGrid>
      <w:tr w:rsidR="00B61117" w:rsidRPr="005C0F79" w14:paraId="4D42BA6B" w14:textId="77777777" w:rsidTr="00BD06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E9093EC" w14:textId="3C57E787" w:rsidR="00B61117" w:rsidRPr="00AD4C14" w:rsidRDefault="00B61117" w:rsidP="00B61117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>Eliminar grupo</w:t>
            </w:r>
          </w:p>
        </w:tc>
        <w:tc>
          <w:tcPr>
            <w:tcW w:w="337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B87A145" w14:textId="47BD6F25" w:rsidR="00B61117" w:rsidRPr="00AD4C14" w:rsidRDefault="00B61117" w:rsidP="00BD06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>
              <w:rPr>
                <w:rFonts w:ascii="Arial Black" w:hAnsi="Arial Black" w:cs="Tahoma"/>
                <w:sz w:val="24"/>
              </w:rPr>
              <w:t>USR-</w:t>
            </w:r>
            <w:r w:rsidR="00162F46">
              <w:rPr>
                <w:rFonts w:ascii="Arial Black" w:hAnsi="Arial Black" w:cs="Tahoma"/>
                <w:sz w:val="24"/>
              </w:rPr>
              <w:t>010</w:t>
            </w:r>
          </w:p>
        </w:tc>
      </w:tr>
      <w:tr w:rsidR="00B61117" w:rsidRPr="005C0F79" w14:paraId="71A03382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13F67982" w14:textId="763CF7BE" w:rsidR="00B61117" w:rsidRPr="00AD4C14" w:rsidRDefault="00B61117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="00181D37">
              <w:rPr>
                <w:rFonts w:ascii="Arial" w:eastAsiaTheme="majorEastAsia" w:hAnsi="Arial" w:cs="Arial"/>
                <w:bCs w:val="0"/>
              </w:rPr>
              <w:t xml:space="preserve"> Grupos</w:t>
            </w:r>
          </w:p>
        </w:tc>
      </w:tr>
      <w:tr w:rsidR="00B61117" w:rsidRPr="005F3564" w14:paraId="3F7788C5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29E506C7" w14:textId="1A6C0FDE" w:rsidR="00B61117" w:rsidRPr="00AD4C14" w:rsidRDefault="00B61117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 w:rsidR="00C3004A">
              <w:rPr>
                <w:rFonts w:ascii="Arial" w:eastAsiaTheme="majorEastAsia" w:hAnsi="Arial" w:cs="Arial"/>
                <w:bCs w:val="0"/>
              </w:rPr>
              <w:t>Jennifer Bermeo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5241C035" w14:textId="3EA9759D" w:rsidR="00B61117" w:rsidRPr="00AD4C14" w:rsidRDefault="00B61117" w:rsidP="00BD06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Fecha:</w:t>
            </w:r>
            <w:r w:rsidR="00C3004A">
              <w:rPr>
                <w:rFonts w:ascii="Arial" w:eastAsiaTheme="majorEastAsia" w:hAnsi="Arial" w:cs="Arial"/>
                <w:b/>
                <w:bCs/>
              </w:rPr>
              <w:t>14/08/12</w:t>
            </w:r>
          </w:p>
        </w:tc>
      </w:tr>
      <w:tr w:rsidR="00B61117" w:rsidRPr="005F3564" w14:paraId="6B6970DA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0" w:type="dxa"/>
            <w:tcBorders>
              <w:right w:val="none" w:sz="0" w:space="0" w:color="auto"/>
            </w:tcBorders>
          </w:tcPr>
          <w:p w14:paraId="67C6CD66" w14:textId="0611EA32" w:rsidR="00B61117" w:rsidRPr="00AD4C14" w:rsidRDefault="00B61117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Hora inicio:</w:t>
            </w:r>
            <w:r w:rsidR="00C3004A">
              <w:rPr>
                <w:rFonts w:ascii="Arial" w:eastAsiaTheme="majorEastAsia" w:hAnsi="Arial" w:cs="Arial"/>
                <w:bCs w:val="0"/>
              </w:rPr>
              <w:t>22:45</w:t>
            </w:r>
          </w:p>
        </w:tc>
        <w:tc>
          <w:tcPr>
            <w:tcW w:w="2740" w:type="dxa"/>
            <w:tcBorders>
              <w:left w:val="none" w:sz="0" w:space="0" w:color="auto"/>
              <w:right w:val="none" w:sz="0" w:space="0" w:color="auto"/>
            </w:tcBorders>
          </w:tcPr>
          <w:p w14:paraId="50C2A81B" w14:textId="785231B0" w:rsidR="00B61117" w:rsidRPr="00AD4C14" w:rsidRDefault="00B61117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Hora fin:</w:t>
            </w:r>
            <w:r w:rsidR="00C3004A">
              <w:rPr>
                <w:rFonts w:ascii="Arial" w:eastAsiaTheme="majorEastAsia" w:hAnsi="Arial" w:cs="Arial"/>
                <w:b/>
                <w:bCs/>
              </w:rPr>
              <w:t>23:00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56B7FCC8" w14:textId="77777777" w:rsidR="00B61117" w:rsidRPr="00AD4C14" w:rsidRDefault="00B61117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caja negra</w:t>
            </w:r>
          </w:p>
        </w:tc>
      </w:tr>
      <w:tr w:rsidR="00B61117" w:rsidRPr="00182BCC" w14:paraId="3FC7EDA1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471B4020" w14:textId="77777777" w:rsidR="00B61117" w:rsidRPr="00AD4C14" w:rsidRDefault="00B61117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lastRenderedPageBreak/>
              <w:t xml:space="preserve">Precondiciones: </w:t>
            </w:r>
          </w:p>
          <w:p w14:paraId="6BF04A7D" w14:textId="77777777" w:rsidR="009840AD" w:rsidRDefault="009840AD" w:rsidP="009840AD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Autentificación correctamente.</w:t>
            </w:r>
          </w:p>
          <w:p w14:paraId="7C668DA6" w14:textId="77777777" w:rsidR="009840AD" w:rsidRDefault="009840AD" w:rsidP="009840AD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Tener materias asignadas en el sistema.</w:t>
            </w:r>
          </w:p>
          <w:p w14:paraId="7B77D8DF" w14:textId="05551D68" w:rsidR="00B61117" w:rsidRPr="009D757F" w:rsidRDefault="009840AD" w:rsidP="009840AD">
            <w:pPr>
              <w:pStyle w:val="Prrafodelista"/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Debe tener asignado el roll de estudiante o profesor.</w:t>
            </w:r>
          </w:p>
        </w:tc>
      </w:tr>
      <w:tr w:rsidR="00B61117" w:rsidRPr="00591718" w14:paraId="75CFCC99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73F414D3" w14:textId="77777777" w:rsidR="00B61117" w:rsidRPr="00EA597C" w:rsidRDefault="00B61117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</w:tc>
      </w:tr>
      <w:tr w:rsidR="00B61117" w:rsidRPr="00943B0B" w14:paraId="53FF694F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3FE903CA" w14:textId="77777777" w:rsidR="00B61117" w:rsidRDefault="00B61117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Descripción de</w:t>
            </w:r>
            <w:r>
              <w:rPr>
                <w:rFonts w:ascii="Arial" w:eastAsiaTheme="majorEastAsia" w:hAnsi="Arial" w:cs="Arial"/>
                <w:bCs w:val="0"/>
              </w:rPr>
              <w:t xml:space="preserve"> pasos:</w:t>
            </w:r>
          </w:p>
          <w:p w14:paraId="049EC86C" w14:textId="77777777" w:rsidR="00E123AD" w:rsidRPr="00181D37" w:rsidRDefault="00E123AD" w:rsidP="00E123AD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</w:rPr>
              <w:t>Se ingresa a la pestaña Grupos</w:t>
            </w:r>
          </w:p>
          <w:p w14:paraId="5A7B92F3" w14:textId="65C19775" w:rsidR="00E123AD" w:rsidRPr="00181D37" w:rsidRDefault="00E123AD" w:rsidP="00E123AD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</w:rPr>
              <w:t>Se da clic en eliminar</w:t>
            </w:r>
          </w:p>
          <w:p w14:paraId="6943401C" w14:textId="0D322311" w:rsidR="00B61117" w:rsidRPr="006D06D6" w:rsidRDefault="00E123AD" w:rsidP="00E123AD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</w:rPr>
              <w:t>Se selecciona el estudiante a eliminar</w:t>
            </w:r>
          </w:p>
        </w:tc>
      </w:tr>
      <w:tr w:rsidR="00B61117" w:rsidRPr="005C0F79" w14:paraId="1DC49813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0877CE33" w14:textId="0920C17D" w:rsidR="00B61117" w:rsidRPr="00AD4C14" w:rsidRDefault="00B61117" w:rsidP="00BD069F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esperado:</w:t>
            </w:r>
            <w:r w:rsidR="00E123AD">
              <w:rPr>
                <w:rFonts w:ascii="Arial" w:eastAsiaTheme="majorEastAsia" w:hAnsi="Arial" w:cs="Arial"/>
                <w:bCs w:val="0"/>
              </w:rPr>
              <w:t xml:space="preserve"> </w:t>
            </w:r>
            <w:r w:rsidR="00E123AD" w:rsidRPr="00E123AD">
              <w:rPr>
                <w:rFonts w:ascii="Arial" w:eastAsiaTheme="majorEastAsia" w:hAnsi="Arial" w:cs="Arial"/>
                <w:b w:val="0"/>
                <w:bCs w:val="0"/>
              </w:rPr>
              <w:t>Mensaje “El estudiante ha sido eliminado del grupo”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772E2D7A" w14:textId="77777777" w:rsidR="00B61117" w:rsidRPr="00AD4C14" w:rsidRDefault="00B61117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537" w:type="dxa"/>
            <w:tcBorders>
              <w:left w:val="none" w:sz="0" w:space="0" w:color="auto"/>
            </w:tcBorders>
          </w:tcPr>
          <w:p w14:paraId="41938EF1" w14:textId="77777777" w:rsidR="00B61117" w:rsidRPr="00AD4C14" w:rsidRDefault="00B61117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881472" behindDoc="0" locked="0" layoutInCell="1" allowOverlap="1" wp14:anchorId="21CC9301" wp14:editId="40304FC0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2540</wp:posOffset>
                      </wp:positionV>
                      <wp:extent cx="191770" cy="166370"/>
                      <wp:effectExtent l="0" t="0" r="17780" b="24130"/>
                      <wp:wrapNone/>
                      <wp:docPr id="335" name="335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336" name="336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37" name="337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335 Grupo" o:spid="_x0000_s1026" style="position:absolute;margin-left:24.55pt;margin-top:.2pt;width:15.1pt;height:13.1pt;z-index:251881472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">
                      <v:line id="336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zdAscAAADcAAAADwAAAGRycy9kb3ducmV2LnhtbESPQWvCQBSE70L/w/IKvRTdaDDV1E0o&#10;LUIvIqYe9PbIviah2bchuzXx33eFgsdhZr5hNvloWnGh3jWWFcxnEQji0uqGKwXHr+10BcJ5ZI2t&#10;ZVJwJQd59jDZYKrtwAe6FL4SAcIuRQW1910qpStrMuhmtiMO3rftDfog+0rqHocAN61cRFEiDTYc&#10;Fmrs6L2m8qf4NQo+jslQrKvly/M83o1r3i9O551R6ulxfHsF4Wn09/B/+1MriOMEbmfCEZDZ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jN0CxwAAANwAAAAPAAAAAAAA&#10;AAAAAAAAAKECAABkcnMvZG93bnJldi54bWxQSwUGAAAAAAQABAD5AAAAlQMAAAAA&#10;" strokecolor="black [3213]" strokeweight="1pt"/>
                      <v:line id="337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mMVcUAAADcAAAADwAAAGRycy9kb3ducmV2LnhtbESPS4sCMRCE7wv+h9CCtzWj4mNnjSKC&#10;sIgKjl721kx6HuykM06yOv57Iwgei6r6ipovW1OJKzWutKxg0I9AEKdWl5wrOJ82nzMQziNrrCyT&#10;gjs5WC46H3OMtb3xka6Jz0WAsItRQeF9HUvp0oIMur6tiYOX2cagD7LJpW7wFuCmksMomkiDJYeF&#10;AmtaF5T+Jf9Gwfb0la132/3h7i6/B8qm0XGcnJXqddvVNwhPrX+HX+0frWA0msLzTDgCcvE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jmMVcUAAADcAAAADwAAAAAAAAAA&#10;AAAAAAChAgAAZHJzL2Rvd25yZXYueG1sUEsFBgAAAAAEAAQA+QAAAJMDAAAAAA==&#10;" strokecolor="black [3213]" strokeweight="1pt"/>
                    </v:group>
                  </w:pict>
                </mc:Fallback>
              </mc:AlternateContent>
            </w: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79424" behindDoc="0" locked="0" layoutInCell="1" allowOverlap="1" wp14:anchorId="1870500B" wp14:editId="27BB80ED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338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F0B3775" w14:textId="77777777" w:rsidR="00E92A75" w:rsidRDefault="00E92A75" w:rsidP="00B61117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15" style="position:absolute;margin-left:24.65pt;margin-top:.4pt;width:15.1pt;height:13.1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">
                      <v:textbox>
                        <w:txbxContent>
                          <w:p w14:paraId="2F0B3775" w14:textId="77777777" w:rsidR="00B61117" w:rsidRDefault="00B61117" w:rsidP="00B61117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SI</w:t>
            </w:r>
            <w:r w:rsidRPr="00AD4C1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54DF8380" w14:textId="77777777" w:rsidR="00B61117" w:rsidRPr="00AD4C14" w:rsidRDefault="00B61117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80448" behindDoc="0" locked="0" layoutInCell="1" allowOverlap="1" wp14:anchorId="5F4DD026" wp14:editId="473729A8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339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DCEFE3" w14:textId="77777777" w:rsidR="00E92A75" w:rsidRDefault="00E92A75" w:rsidP="00B61117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16" style="position:absolute;margin-left:24.6pt;margin-top:2.9pt;width:15.1pt;height:13.1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">
                      <v:textbox>
                        <w:txbxContent>
                          <w:p w14:paraId="34DCEFE3" w14:textId="77777777" w:rsidR="00B61117" w:rsidRDefault="00B61117" w:rsidP="00B61117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B61117" w:rsidRPr="00182BCC" w14:paraId="304AECA2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1A0ACAD3" w14:textId="32527465" w:rsidR="00B61117" w:rsidRPr="00AD4C14" w:rsidRDefault="00B61117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AD4C14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 w:rsidR="00E123AD" w:rsidRPr="00E123AD">
              <w:rPr>
                <w:rFonts w:ascii="Arial" w:eastAsiaTheme="majorEastAsia" w:hAnsi="Arial" w:cs="Arial"/>
                <w:b w:val="0"/>
                <w:bCs w:val="0"/>
              </w:rPr>
              <w:t>Mensaje “El estudiante ha sido eliminado del grupo”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2B13C3CA" w14:textId="77777777" w:rsidR="00B61117" w:rsidRPr="00AD4C14" w:rsidRDefault="00B61117" w:rsidP="00BD06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NO</w:t>
            </w:r>
          </w:p>
        </w:tc>
      </w:tr>
      <w:tr w:rsidR="00B61117" w:rsidRPr="005C0F79" w14:paraId="4ED378C2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4564CAEF" w14:textId="77777777" w:rsidR="00B61117" w:rsidRPr="0088379A" w:rsidRDefault="00B61117" w:rsidP="00BD069F">
            <w:pPr>
              <w:shd w:val="clear" w:color="auto" w:fill="FFFFFF"/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Recomendación u observación: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</w:p>
          <w:p w14:paraId="46CA029F" w14:textId="77777777" w:rsidR="00B61117" w:rsidRPr="0088379A" w:rsidRDefault="00B61117" w:rsidP="00BD069F">
            <w:pPr>
              <w:rPr>
                <w:rFonts w:ascii="Arial" w:eastAsiaTheme="majorEastAsia" w:hAnsi="Arial" w:cs="Arial"/>
                <w:bCs w:val="0"/>
                <w:lang w:val="es-EC"/>
              </w:rPr>
            </w:pPr>
          </w:p>
        </w:tc>
      </w:tr>
    </w:tbl>
    <w:p w14:paraId="70F51529" w14:textId="77777777" w:rsidR="00B61117" w:rsidRDefault="00B61117" w:rsidP="00B61117">
      <w:pPr>
        <w:pStyle w:val="Prrafodelista"/>
        <w:ind w:left="216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780"/>
        <w:gridCol w:w="2740"/>
        <w:gridCol w:w="1840"/>
        <w:gridCol w:w="1537"/>
      </w:tblGrid>
      <w:tr w:rsidR="00B61117" w:rsidRPr="005C0F79" w14:paraId="17B1722E" w14:textId="77777777" w:rsidTr="00BD06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E63D415" w14:textId="272E7938" w:rsidR="00B61117" w:rsidRPr="00AD4C14" w:rsidRDefault="00B61117" w:rsidP="00BD069F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>Consulta grupo</w:t>
            </w:r>
          </w:p>
        </w:tc>
        <w:tc>
          <w:tcPr>
            <w:tcW w:w="337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6CBE8DE" w14:textId="380C0DFE" w:rsidR="00B61117" w:rsidRPr="00AD4C14" w:rsidRDefault="00B61117" w:rsidP="00BD06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>
              <w:rPr>
                <w:rFonts w:ascii="Arial Black" w:hAnsi="Arial Black" w:cs="Tahoma"/>
                <w:sz w:val="24"/>
              </w:rPr>
              <w:t>USR-</w:t>
            </w:r>
            <w:r w:rsidR="00162F46">
              <w:rPr>
                <w:rFonts w:ascii="Arial Black" w:hAnsi="Arial Black" w:cs="Tahoma"/>
                <w:sz w:val="24"/>
              </w:rPr>
              <w:t>021</w:t>
            </w:r>
          </w:p>
        </w:tc>
      </w:tr>
      <w:tr w:rsidR="00B61117" w:rsidRPr="005C0F79" w14:paraId="03F3D4F7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0D7606E9" w14:textId="20481CF0" w:rsidR="00B61117" w:rsidRPr="00AD4C14" w:rsidRDefault="00B61117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="00E123AD">
              <w:rPr>
                <w:rFonts w:ascii="Arial" w:eastAsiaTheme="majorEastAsia" w:hAnsi="Arial" w:cs="Arial"/>
                <w:bCs w:val="0"/>
              </w:rPr>
              <w:t>Grupos</w:t>
            </w:r>
          </w:p>
        </w:tc>
      </w:tr>
      <w:tr w:rsidR="00B61117" w:rsidRPr="005F3564" w14:paraId="18226823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3C3DC3AC" w14:textId="0F4CDE14" w:rsidR="00B61117" w:rsidRPr="00AD4C14" w:rsidRDefault="00B61117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 w:rsidR="00C3004A">
              <w:rPr>
                <w:rFonts w:ascii="Arial" w:eastAsiaTheme="majorEastAsia" w:hAnsi="Arial" w:cs="Arial"/>
                <w:bCs w:val="0"/>
              </w:rPr>
              <w:t>Jennifer Bermeo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28888350" w14:textId="12F067BB" w:rsidR="00B61117" w:rsidRPr="00AD4C14" w:rsidRDefault="00B61117" w:rsidP="00BD06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Fecha:</w:t>
            </w:r>
            <w:r w:rsidR="00C3004A">
              <w:rPr>
                <w:rFonts w:ascii="Arial" w:eastAsiaTheme="majorEastAsia" w:hAnsi="Arial" w:cs="Arial"/>
                <w:b/>
                <w:bCs/>
              </w:rPr>
              <w:t>14/08/2012</w:t>
            </w:r>
          </w:p>
        </w:tc>
      </w:tr>
      <w:tr w:rsidR="00B61117" w:rsidRPr="005F3564" w14:paraId="08A731E1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0" w:type="dxa"/>
            <w:tcBorders>
              <w:right w:val="none" w:sz="0" w:space="0" w:color="auto"/>
            </w:tcBorders>
          </w:tcPr>
          <w:p w14:paraId="7B01B28B" w14:textId="2BC828D5" w:rsidR="00B61117" w:rsidRPr="00AD4C14" w:rsidRDefault="00B61117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Hora inicio:</w:t>
            </w:r>
            <w:r w:rsidR="00C3004A">
              <w:rPr>
                <w:rFonts w:ascii="Arial" w:eastAsiaTheme="majorEastAsia" w:hAnsi="Arial" w:cs="Arial"/>
                <w:bCs w:val="0"/>
              </w:rPr>
              <w:t>23:00</w:t>
            </w:r>
          </w:p>
        </w:tc>
        <w:tc>
          <w:tcPr>
            <w:tcW w:w="2740" w:type="dxa"/>
            <w:tcBorders>
              <w:left w:val="none" w:sz="0" w:space="0" w:color="auto"/>
              <w:right w:val="none" w:sz="0" w:space="0" w:color="auto"/>
            </w:tcBorders>
          </w:tcPr>
          <w:p w14:paraId="0B2B88AB" w14:textId="38D33A30" w:rsidR="00B61117" w:rsidRPr="00AD4C14" w:rsidRDefault="00B61117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Hora fin:</w:t>
            </w:r>
            <w:r w:rsidR="00C3004A">
              <w:rPr>
                <w:rFonts w:ascii="Arial" w:eastAsiaTheme="majorEastAsia" w:hAnsi="Arial" w:cs="Arial"/>
                <w:b/>
                <w:bCs/>
              </w:rPr>
              <w:t>23:10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2026B980" w14:textId="77777777" w:rsidR="00B61117" w:rsidRPr="00AD4C14" w:rsidRDefault="00B61117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caja negra</w:t>
            </w:r>
          </w:p>
        </w:tc>
      </w:tr>
      <w:tr w:rsidR="00B61117" w:rsidRPr="00182BCC" w14:paraId="53767746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11313811" w14:textId="77777777" w:rsidR="00B61117" w:rsidRPr="00AD4C14" w:rsidRDefault="00B61117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4CB6E3A9" w14:textId="77777777" w:rsidR="00E123AD" w:rsidRDefault="00E123AD" w:rsidP="00E123AD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Autentificación correctamente.</w:t>
            </w:r>
          </w:p>
          <w:p w14:paraId="1F48A044" w14:textId="77777777" w:rsidR="00E123AD" w:rsidRDefault="00E123AD" w:rsidP="00E123AD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Tener materias asignadas en el sistema.</w:t>
            </w:r>
          </w:p>
          <w:p w14:paraId="2840A7EA" w14:textId="77777777" w:rsidR="00B61117" w:rsidRPr="009D757F" w:rsidRDefault="00B61117" w:rsidP="00E123AD">
            <w:pPr>
              <w:pStyle w:val="Prrafodelista"/>
              <w:rPr>
                <w:rFonts w:ascii="Arial" w:eastAsiaTheme="majorEastAsia" w:hAnsi="Arial" w:cs="Arial"/>
                <w:b w:val="0"/>
              </w:rPr>
            </w:pPr>
          </w:p>
        </w:tc>
      </w:tr>
      <w:tr w:rsidR="00B61117" w:rsidRPr="00591718" w14:paraId="343FA5DD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388F9FA2" w14:textId="77777777" w:rsidR="00B61117" w:rsidRDefault="00B61117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02CAAC46" w14:textId="77777777" w:rsidR="000527D9" w:rsidRPr="000527D9" w:rsidRDefault="000527D9" w:rsidP="000527D9">
            <w:pPr>
              <w:pStyle w:val="Prrafodelista"/>
              <w:rPr>
                <w:rFonts w:ascii="Arial" w:eastAsiaTheme="majorEastAsia" w:hAnsi="Arial" w:cs="Arial"/>
              </w:rPr>
            </w:pPr>
          </w:p>
        </w:tc>
      </w:tr>
      <w:tr w:rsidR="00B61117" w:rsidRPr="00943B0B" w14:paraId="4B25E15E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08CADE1E" w14:textId="77777777" w:rsidR="00B61117" w:rsidRDefault="00B61117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Descripción de</w:t>
            </w:r>
            <w:r>
              <w:rPr>
                <w:rFonts w:ascii="Arial" w:eastAsiaTheme="majorEastAsia" w:hAnsi="Arial" w:cs="Arial"/>
                <w:bCs w:val="0"/>
              </w:rPr>
              <w:t xml:space="preserve"> pasos:</w:t>
            </w:r>
          </w:p>
          <w:p w14:paraId="326C603B" w14:textId="77777777" w:rsidR="00B61117" w:rsidRPr="00E123AD" w:rsidRDefault="00E123AD" w:rsidP="00E123AD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</w:rPr>
              <w:t>Se ingresa a la pestaña Grupos</w:t>
            </w:r>
          </w:p>
          <w:p w14:paraId="69B7CC4F" w14:textId="6375C83C" w:rsidR="00E123AD" w:rsidRPr="00E123AD" w:rsidRDefault="00E123AD" w:rsidP="00E123AD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</w:rPr>
              <w:t xml:space="preserve">En la caja de texto de buscar se ingresa: </w:t>
            </w:r>
            <w:r w:rsidR="000527D9">
              <w:rPr>
                <w:rFonts w:ascii="Arial" w:eastAsiaTheme="majorEastAsia" w:hAnsi="Arial" w:cs="Arial"/>
                <w:b w:val="0"/>
              </w:rPr>
              <w:t>ya sea el número del grupo, el nombre, apellido o  correo</w:t>
            </w:r>
          </w:p>
        </w:tc>
      </w:tr>
      <w:tr w:rsidR="00B61117" w:rsidRPr="005C0F79" w14:paraId="606850D4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0743B7DB" w14:textId="46F339DE" w:rsidR="00B61117" w:rsidRPr="00AD4C14" w:rsidRDefault="00B61117" w:rsidP="003018BA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esperado:</w:t>
            </w:r>
            <w:r w:rsidR="003018BA" w:rsidRPr="003018BA">
              <w:rPr>
                <w:rFonts w:ascii="Arial" w:eastAsiaTheme="majorEastAsia" w:hAnsi="Arial" w:cs="Arial"/>
                <w:b w:val="0"/>
                <w:bCs w:val="0"/>
              </w:rPr>
              <w:t xml:space="preserve"> Visualizar la lista de los estudiantes y los grupos </w:t>
            </w:r>
            <w:proofErr w:type="gramStart"/>
            <w:r w:rsidR="003018BA" w:rsidRPr="003018BA">
              <w:rPr>
                <w:rFonts w:ascii="Arial" w:eastAsiaTheme="majorEastAsia" w:hAnsi="Arial" w:cs="Arial"/>
                <w:b w:val="0"/>
                <w:bCs w:val="0"/>
              </w:rPr>
              <w:t>a</w:t>
            </w:r>
            <w:proofErr w:type="gramEnd"/>
            <w:r w:rsidR="003018BA" w:rsidRPr="003018BA">
              <w:rPr>
                <w:rFonts w:ascii="Arial" w:eastAsiaTheme="majorEastAsia" w:hAnsi="Arial" w:cs="Arial"/>
                <w:b w:val="0"/>
                <w:bCs w:val="0"/>
              </w:rPr>
              <w:t xml:space="preserve"> los cuales han sido asignados.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4BF104D4" w14:textId="77777777" w:rsidR="00B61117" w:rsidRPr="00AD4C14" w:rsidRDefault="00B61117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537" w:type="dxa"/>
            <w:tcBorders>
              <w:left w:val="none" w:sz="0" w:space="0" w:color="auto"/>
            </w:tcBorders>
          </w:tcPr>
          <w:p w14:paraId="785322A9" w14:textId="77777777" w:rsidR="00B61117" w:rsidRPr="00AD4C14" w:rsidRDefault="00B61117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885568" behindDoc="0" locked="0" layoutInCell="1" allowOverlap="1" wp14:anchorId="585B6740" wp14:editId="4594EF7F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2540</wp:posOffset>
                      </wp:positionV>
                      <wp:extent cx="191770" cy="166370"/>
                      <wp:effectExtent l="0" t="0" r="17780" b="24130"/>
                      <wp:wrapNone/>
                      <wp:docPr id="340" name="340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341" name="341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42" name="342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340 Grupo" o:spid="_x0000_s1026" style="position:absolute;margin-left:24.55pt;margin-top:.2pt;width:15.1pt;height:13.1pt;z-index:251885568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">
                      <v:line id="341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2M2C8YAAADcAAAADwAAAGRycy9kb3ducmV2LnhtbESPQWvCQBSE7wX/w/IKXqRuolZr6ipi&#10;EbxIafSgt0f2NQlm34bsatJ/7wpCj8PMfMMsVp2pxI0aV1pWEA8jEMSZ1SXnCo6H7dsHCOeRNVaW&#10;ScEfOVgtey8LTLRt+Yduqc9FgLBLUEHhfZ1I6bKCDLqhrYmD92sbgz7IJpe6wTbATSVHUTSVBksO&#10;CwXWtCkou6RXo+DrOG3Tef4+G8TjfTfn79HpvDdK9V+79ScIT53/Dz/bO61gPInhcSYcAbm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tjNgvGAAAA3AAAAA8AAAAAAAAA&#10;AAAAAAAAoQIAAGRycy9kb3ducmV2LnhtbFBLBQYAAAAABAAEAPkAAACUAwAAAAA=&#10;" strokecolor="black [3213]" strokeweight="1pt"/>
                      <v:line id="342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khcsMYAAADcAAAADwAAAGRycy9kb3ducmV2LnhtbESPS2sCQRCE74H8h6EFb3FWTXxsHEUE&#10;QUQFVy/emp3eB9np2eyMuv77jBDwWFTVV9Rs0ZpK3KhxpWUF/V4Egji1uuRcwfm0/piAcB5ZY2WZ&#10;FDzIwWL+/jbDWNs7H+mW+FwECLsYFRTe17GULi3IoOvZmjh4mW0M+iCbXOoG7wFuKjmIopE0WHJY&#10;KLCmVUHpT3I1CranabbabfeHh/u9HCgbR8ev5KxUt9Muv0F4av0r/N/eaAXDzwE8z4Qj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ZIXLDGAAAA3AAAAA8AAAAAAAAA&#10;AAAAAAAAoQIAAGRycy9kb3ducmV2LnhtbFBLBQYAAAAABAAEAPkAAACUAwAAAAA=&#10;" strokecolor="black [3213]" strokeweight="1pt"/>
                    </v:group>
                  </w:pict>
                </mc:Fallback>
              </mc:AlternateContent>
            </w: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83520" behindDoc="0" locked="0" layoutInCell="1" allowOverlap="1" wp14:anchorId="7DB4AE87" wp14:editId="1798779E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343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FC6FCC" w14:textId="77777777" w:rsidR="00E92A75" w:rsidRDefault="00E92A75" w:rsidP="00B61117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17" style="position:absolute;margin-left:24.65pt;margin-top:.4pt;width:15.1pt;height:13.1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">
                      <v:textbox>
                        <w:txbxContent>
                          <w:p w14:paraId="7EFC6FCC" w14:textId="77777777" w:rsidR="00B61117" w:rsidRDefault="00B61117" w:rsidP="00B61117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SI</w:t>
            </w:r>
            <w:r w:rsidRPr="00AD4C1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865B1F2" w14:textId="77777777" w:rsidR="00B61117" w:rsidRPr="00AD4C14" w:rsidRDefault="00B61117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84544" behindDoc="0" locked="0" layoutInCell="1" allowOverlap="1" wp14:anchorId="4F31A491" wp14:editId="3E83230C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344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1F8FFAD" w14:textId="77777777" w:rsidR="00E92A75" w:rsidRDefault="00E92A75" w:rsidP="00B61117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18" style="position:absolute;margin-left:24.6pt;margin-top:2.9pt;width:15.1pt;height:13.1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">
                      <v:textbox>
                        <w:txbxContent>
                          <w:p w14:paraId="51F8FFAD" w14:textId="77777777" w:rsidR="00B61117" w:rsidRDefault="00B61117" w:rsidP="00B61117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B61117" w:rsidRPr="00182BCC" w14:paraId="5F8CB336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1CF1AC89" w14:textId="50F02DE1" w:rsidR="00B61117" w:rsidRPr="00AD4C14" w:rsidRDefault="00B61117" w:rsidP="003018BA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obtenido</w:t>
            </w:r>
            <w:proofErr w:type="gramStart"/>
            <w:r w:rsidRPr="00AD4C14">
              <w:rPr>
                <w:rFonts w:ascii="Arial" w:eastAsiaTheme="majorEastAsia" w:hAnsi="Arial" w:cs="Arial"/>
                <w:bCs w:val="0"/>
              </w:rPr>
              <w:t>:</w:t>
            </w:r>
            <w:r w:rsidRPr="00AD4C14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 w:rsidR="003018BA">
              <w:rPr>
                <w:rFonts w:ascii="Arial" w:eastAsiaTheme="majorEastAsia" w:hAnsi="Arial" w:cs="Arial"/>
                <w:b w:val="0"/>
                <w:bCs w:val="0"/>
              </w:rPr>
              <w:t xml:space="preserve"> Se</w:t>
            </w:r>
            <w:proofErr w:type="gramEnd"/>
            <w:r w:rsidR="003018BA">
              <w:rPr>
                <w:rFonts w:ascii="Arial" w:eastAsiaTheme="majorEastAsia" w:hAnsi="Arial" w:cs="Arial"/>
                <w:b w:val="0"/>
                <w:bCs w:val="0"/>
              </w:rPr>
              <w:t xml:space="preserve"> visualizó </w:t>
            </w:r>
            <w:r w:rsidR="003018BA" w:rsidRPr="003018BA">
              <w:rPr>
                <w:rFonts w:ascii="Arial" w:eastAsiaTheme="majorEastAsia" w:hAnsi="Arial" w:cs="Arial"/>
                <w:b w:val="0"/>
                <w:bCs w:val="0"/>
              </w:rPr>
              <w:t xml:space="preserve"> la lista de los estudiantes y los grupos a los cuales han sido asignados</w:t>
            </w:r>
            <w:r w:rsidR="003018BA">
              <w:rPr>
                <w:rFonts w:ascii="Arial" w:eastAsiaTheme="majorEastAsia" w:hAnsi="Arial" w:cs="Arial"/>
                <w:b w:val="0"/>
                <w:bCs w:val="0"/>
              </w:rPr>
              <w:t xml:space="preserve"> mas su correo</w:t>
            </w:r>
            <w:r w:rsidR="003018BA" w:rsidRPr="003018BA">
              <w:rPr>
                <w:rFonts w:ascii="Arial" w:eastAsiaTheme="majorEastAsia" w:hAnsi="Arial" w:cs="Arial"/>
                <w:b w:val="0"/>
                <w:bCs w:val="0"/>
              </w:rPr>
              <w:t>.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7E74BD3C" w14:textId="77777777" w:rsidR="00B61117" w:rsidRPr="00AD4C14" w:rsidRDefault="00B61117" w:rsidP="00BD06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NO</w:t>
            </w:r>
          </w:p>
        </w:tc>
      </w:tr>
      <w:tr w:rsidR="00B61117" w:rsidRPr="005C0F79" w14:paraId="3188636F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33C407BE" w14:textId="77777777" w:rsidR="00B61117" w:rsidRPr="0088379A" w:rsidRDefault="00B61117" w:rsidP="00BD069F">
            <w:pPr>
              <w:shd w:val="clear" w:color="auto" w:fill="FFFFFF"/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lastRenderedPageBreak/>
              <w:t>Recomendación u observación: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</w:p>
          <w:p w14:paraId="0269D7CC" w14:textId="77777777" w:rsidR="00B61117" w:rsidRPr="0088379A" w:rsidRDefault="00B61117" w:rsidP="00BD069F">
            <w:pPr>
              <w:rPr>
                <w:rFonts w:ascii="Arial" w:eastAsiaTheme="majorEastAsia" w:hAnsi="Arial" w:cs="Arial"/>
                <w:bCs w:val="0"/>
                <w:lang w:val="es-EC"/>
              </w:rPr>
            </w:pPr>
          </w:p>
        </w:tc>
      </w:tr>
    </w:tbl>
    <w:p w14:paraId="0539C44D" w14:textId="77777777" w:rsidR="00B61117" w:rsidRDefault="00B61117" w:rsidP="00B61117">
      <w:pPr>
        <w:pStyle w:val="Prrafodelista"/>
        <w:ind w:left="216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135A019C" w14:textId="77777777" w:rsidR="00B61117" w:rsidRDefault="00B61117" w:rsidP="00B61117">
      <w:pPr>
        <w:pStyle w:val="Prrafodelista"/>
        <w:ind w:left="216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454C1312" w14:textId="7098476F" w:rsidR="00E66FEA" w:rsidRDefault="00E66FEA" w:rsidP="00E66FEA">
      <w:pPr>
        <w:pStyle w:val="Prrafodelista"/>
        <w:numPr>
          <w:ilvl w:val="1"/>
          <w:numId w:val="33"/>
        </w:num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  <w:bookmarkStart w:id="15" w:name="_Toc332668655"/>
      <w:r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>Pruebas del módulo Estudiante</w:t>
      </w:r>
      <w:bookmarkEnd w:id="15"/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780"/>
        <w:gridCol w:w="2740"/>
        <w:gridCol w:w="1840"/>
        <w:gridCol w:w="1537"/>
      </w:tblGrid>
      <w:tr w:rsidR="00B61117" w:rsidRPr="005C0F79" w14:paraId="33080B16" w14:textId="77777777" w:rsidTr="00BD06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381C04B" w14:textId="5842F649" w:rsidR="00B61117" w:rsidRPr="00AD4C14" w:rsidRDefault="00B61117" w:rsidP="00B61117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>Registrar estudiante</w:t>
            </w:r>
          </w:p>
        </w:tc>
        <w:tc>
          <w:tcPr>
            <w:tcW w:w="337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3BADEF5" w14:textId="63A2A975" w:rsidR="00B61117" w:rsidRPr="00AD4C14" w:rsidRDefault="00B61117" w:rsidP="00BD06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>
              <w:rPr>
                <w:rFonts w:ascii="Arial Black" w:hAnsi="Arial Black" w:cs="Tahoma"/>
                <w:sz w:val="24"/>
              </w:rPr>
              <w:t>USR-</w:t>
            </w:r>
            <w:r w:rsidR="00162F46">
              <w:rPr>
                <w:rFonts w:ascii="Arial Black" w:hAnsi="Arial Black" w:cs="Tahoma"/>
                <w:sz w:val="24"/>
              </w:rPr>
              <w:t>011</w:t>
            </w:r>
          </w:p>
        </w:tc>
      </w:tr>
      <w:tr w:rsidR="00B61117" w:rsidRPr="005C0F79" w14:paraId="0A4B8453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569E19AA" w14:textId="6E2F9C83" w:rsidR="00B61117" w:rsidRPr="00AD4C14" w:rsidRDefault="00B61117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="00FE4CE3">
              <w:rPr>
                <w:rFonts w:ascii="Arial" w:eastAsiaTheme="majorEastAsia" w:hAnsi="Arial" w:cs="Arial"/>
                <w:bCs w:val="0"/>
              </w:rPr>
              <w:t>Estudiante</w:t>
            </w:r>
          </w:p>
        </w:tc>
      </w:tr>
      <w:tr w:rsidR="00B61117" w:rsidRPr="005F3564" w14:paraId="19C4B99D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0E201768" w14:textId="77777777" w:rsidR="00B61117" w:rsidRPr="00AD4C14" w:rsidRDefault="00B61117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002EAD8D" w14:textId="02DC6D1D" w:rsidR="00B61117" w:rsidRPr="00AD4C14" w:rsidRDefault="00B61117" w:rsidP="00BD06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Fecha:</w:t>
            </w:r>
            <w:r w:rsidR="00485020"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="00485020">
              <w:rPr>
                <w:rFonts w:ascii="Arial" w:eastAsiaTheme="majorEastAsia" w:hAnsi="Arial" w:cs="Arial"/>
                <w:b/>
                <w:bCs/>
              </w:rPr>
              <w:t>14/08/2012</w:t>
            </w:r>
          </w:p>
        </w:tc>
      </w:tr>
      <w:tr w:rsidR="00B61117" w:rsidRPr="005F3564" w14:paraId="5ACD6F02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0" w:type="dxa"/>
            <w:tcBorders>
              <w:right w:val="none" w:sz="0" w:space="0" w:color="auto"/>
            </w:tcBorders>
          </w:tcPr>
          <w:p w14:paraId="2B118924" w14:textId="638E8921" w:rsidR="00B61117" w:rsidRPr="00AD4C14" w:rsidRDefault="00B61117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Hora inicio:</w:t>
            </w:r>
            <w:r w:rsidR="00FE4CE3">
              <w:rPr>
                <w:rFonts w:ascii="Arial" w:eastAsiaTheme="majorEastAsia" w:hAnsi="Arial" w:cs="Arial"/>
                <w:bCs w:val="0"/>
              </w:rPr>
              <w:t xml:space="preserve"> 21h31pm</w:t>
            </w:r>
          </w:p>
        </w:tc>
        <w:tc>
          <w:tcPr>
            <w:tcW w:w="2740" w:type="dxa"/>
            <w:tcBorders>
              <w:left w:val="none" w:sz="0" w:space="0" w:color="auto"/>
              <w:right w:val="none" w:sz="0" w:space="0" w:color="auto"/>
            </w:tcBorders>
          </w:tcPr>
          <w:p w14:paraId="5AC6E866" w14:textId="61AD5C56" w:rsidR="00B61117" w:rsidRPr="00AD4C14" w:rsidRDefault="00B61117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Hora fin:</w:t>
            </w:r>
            <w:r w:rsidR="00FE4CE3">
              <w:rPr>
                <w:rFonts w:ascii="Arial" w:eastAsiaTheme="majorEastAsia" w:hAnsi="Arial" w:cs="Arial"/>
                <w:b/>
                <w:bCs/>
              </w:rPr>
              <w:t xml:space="preserve"> 21h35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1BCE778F" w14:textId="77777777" w:rsidR="00B61117" w:rsidRPr="00AD4C14" w:rsidRDefault="00B61117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caja negra</w:t>
            </w:r>
          </w:p>
        </w:tc>
      </w:tr>
      <w:tr w:rsidR="00B61117" w:rsidRPr="00182BCC" w14:paraId="0829E405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16287333" w14:textId="777D8F5F" w:rsidR="00B61117" w:rsidRPr="00AD4C14" w:rsidRDefault="00B61117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5C2E4E45" w14:textId="77777777" w:rsidR="00B61117" w:rsidRDefault="00FE4CE3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Autentificación correctamente.</w:t>
            </w:r>
          </w:p>
          <w:p w14:paraId="28D82C58" w14:textId="26F21557" w:rsidR="00FE4CE3" w:rsidRPr="009D757F" w:rsidRDefault="00FE4CE3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Solo los profesores y ayudantes pueden registrar a un estudiante en el curso y materia escogida.</w:t>
            </w:r>
          </w:p>
        </w:tc>
      </w:tr>
      <w:tr w:rsidR="00B61117" w:rsidRPr="00591718" w14:paraId="5F8162B6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30297EC0" w14:textId="5DF5077C" w:rsidR="00B61117" w:rsidRDefault="00B61117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42F064EA" w14:textId="77777777" w:rsidR="00FE4CE3" w:rsidRPr="00FE4CE3" w:rsidRDefault="00FE4CE3" w:rsidP="00BD069F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FE4CE3">
              <w:rPr>
                <w:rFonts w:ascii="Arial" w:eastAsiaTheme="majorEastAsia" w:hAnsi="Arial" w:cs="Arial"/>
                <w:b w:val="0"/>
                <w:bCs w:val="0"/>
              </w:rPr>
              <w:t>1</w:t>
            </w:r>
          </w:p>
          <w:p w14:paraId="3DC4126B" w14:textId="77777777" w:rsidR="00FE4CE3" w:rsidRDefault="00FE4CE3" w:rsidP="00BD069F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FE4CE3">
              <w:rPr>
                <w:rFonts w:ascii="Arial" w:eastAsiaTheme="majorEastAsia" w:hAnsi="Arial" w:cs="Arial"/>
                <w:b w:val="0"/>
                <w:bCs w:val="0"/>
              </w:rPr>
              <w:t>Juan</w:t>
            </w:r>
          </w:p>
          <w:p w14:paraId="6A2F6DA7" w14:textId="388E8BA4" w:rsidR="00FE4CE3" w:rsidRDefault="00FE4CE3" w:rsidP="00BD069F">
            <w:p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Pérez</w:t>
            </w:r>
          </w:p>
          <w:p w14:paraId="4F8FE29A" w14:textId="1C2CFC36" w:rsidR="00FE4CE3" w:rsidRPr="00FE4CE3" w:rsidRDefault="00FE4CE3" w:rsidP="00BD069F">
            <w:pPr>
              <w:rPr>
                <w:rFonts w:ascii="Arial" w:eastAsiaTheme="majorEastAsia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Theme="majorEastAsia" w:hAnsi="Arial" w:cs="Arial"/>
                <w:b w:val="0"/>
                <w:bCs w:val="0"/>
              </w:rPr>
              <w:t>jpmendez</w:t>
            </w:r>
            <w:proofErr w:type="spellEnd"/>
          </w:p>
          <w:p w14:paraId="069E2B53" w14:textId="7CF0BA75" w:rsidR="00FE4CE3" w:rsidRPr="00FE4CE3" w:rsidRDefault="00FE4CE3" w:rsidP="00FE4CE3">
            <w:p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jpmendez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@espol.edu.ec</w:t>
            </w:r>
          </w:p>
          <w:p w14:paraId="15B22448" w14:textId="77777777" w:rsidR="00FE4CE3" w:rsidRDefault="00FE4CE3" w:rsidP="00BD069F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FE4CE3">
              <w:rPr>
                <w:rFonts w:ascii="Arial" w:eastAsiaTheme="majorEastAsia" w:hAnsi="Arial" w:cs="Arial"/>
                <w:b w:val="0"/>
                <w:bCs w:val="0"/>
              </w:rPr>
              <w:t>200734512</w:t>
            </w:r>
          </w:p>
          <w:p w14:paraId="4A1D4232" w14:textId="315E3388" w:rsidR="00FE4CE3" w:rsidRPr="00FE4CE3" w:rsidRDefault="00FE4CE3" w:rsidP="00BD069F">
            <w:p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098764564</w:t>
            </w:r>
          </w:p>
        </w:tc>
      </w:tr>
      <w:tr w:rsidR="00B61117" w:rsidRPr="00943B0B" w14:paraId="3E117AD7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01B4C533" w14:textId="67573DDF" w:rsidR="00B61117" w:rsidRDefault="00B61117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Descripción de</w:t>
            </w:r>
            <w:r>
              <w:rPr>
                <w:rFonts w:ascii="Arial" w:eastAsiaTheme="majorEastAsia" w:hAnsi="Arial" w:cs="Arial"/>
                <w:bCs w:val="0"/>
              </w:rPr>
              <w:t xml:space="preserve"> pasos:</w:t>
            </w:r>
          </w:p>
          <w:p w14:paraId="76456D37" w14:textId="77777777" w:rsidR="00B61117" w:rsidRDefault="00D3591D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va a la pestaña Estudiantes.</w:t>
            </w:r>
          </w:p>
          <w:p w14:paraId="729C65E9" w14:textId="77777777" w:rsidR="00D3591D" w:rsidRDefault="00D3591D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da clic en la opción Nuevo Estudiante</w:t>
            </w:r>
          </w:p>
          <w:p w14:paraId="74FEA044" w14:textId="77777777" w:rsidR="00D3591D" w:rsidRDefault="00D3591D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llena el formulario correctamente.</w:t>
            </w:r>
          </w:p>
          <w:p w14:paraId="0EFDEA48" w14:textId="49DDE685" w:rsidR="00D3591D" w:rsidRPr="006D06D6" w:rsidRDefault="00D3591D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da clic en la opción Grabar</w:t>
            </w:r>
          </w:p>
        </w:tc>
      </w:tr>
      <w:tr w:rsidR="00B61117" w:rsidRPr="005C0F79" w14:paraId="68B7A266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3FA25ACE" w14:textId="7AA034FA" w:rsidR="00FE4CE3" w:rsidRPr="00FE4CE3" w:rsidRDefault="00B61117" w:rsidP="00BD069F">
            <w:pPr>
              <w:rPr>
                <w:rFonts w:ascii="Arial" w:eastAsiaTheme="majorEastAsia" w:hAnsi="Arial" w:cs="Arial"/>
                <w:b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esperado:</w:t>
            </w:r>
            <w:r w:rsidR="00FE4CE3">
              <w:rPr>
                <w:rFonts w:ascii="Arial" w:eastAsiaTheme="majorEastAsia" w:hAnsi="Arial" w:cs="Arial"/>
                <w:bCs w:val="0"/>
              </w:rPr>
              <w:t xml:space="preserve"> </w:t>
            </w:r>
            <w:r w:rsidR="00FE4CE3">
              <w:rPr>
                <w:rFonts w:ascii="Arial" w:eastAsiaTheme="majorEastAsia" w:hAnsi="Arial" w:cs="Arial"/>
                <w:b w:val="0"/>
                <w:bCs w:val="0"/>
              </w:rPr>
              <w:t>Se almacena el registro del estudiante en la base de datos.</w:t>
            </w:r>
          </w:p>
          <w:p w14:paraId="403FDFCB" w14:textId="6D793C12" w:rsidR="00B61117" w:rsidRPr="00FE4CE3" w:rsidRDefault="00FE4CE3" w:rsidP="00FE4CE3">
            <w:pPr>
              <w:tabs>
                <w:tab w:val="left" w:pos="3181"/>
              </w:tabs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ab/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52825C5D" w14:textId="77777777" w:rsidR="00B61117" w:rsidRPr="00AD4C14" w:rsidRDefault="00B61117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537" w:type="dxa"/>
            <w:tcBorders>
              <w:left w:val="none" w:sz="0" w:space="0" w:color="auto"/>
            </w:tcBorders>
          </w:tcPr>
          <w:p w14:paraId="6E1E3938" w14:textId="77777777" w:rsidR="00B61117" w:rsidRPr="00AD4C14" w:rsidRDefault="00B61117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889664" behindDoc="0" locked="0" layoutInCell="1" allowOverlap="1" wp14:anchorId="57F0F435" wp14:editId="51D57922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2540</wp:posOffset>
                      </wp:positionV>
                      <wp:extent cx="191770" cy="166370"/>
                      <wp:effectExtent l="0" t="0" r="17780" b="24130"/>
                      <wp:wrapNone/>
                      <wp:docPr id="345" name="345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346" name="346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47" name="347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345 Grupo" o:spid="_x0000_s1026" style="position:absolute;margin-left:24.55pt;margin-top:.2pt;width:15.1pt;height:13.1pt;z-index:251889664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">
                      <v:line id="346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quf8cAAADcAAAADwAAAGRycy9kb3ducmV2LnhtbESPT2vCQBTE7wW/w/IKXqRu/NNYU1cR&#10;i+BFSqMHvT2yr0kw+zZkV5N+e1cQehxm5jfMYtWZStyocaVlBaNhBII4s7rkXMHxsH37AOE8ssbK&#10;Min4IwerZe9lgYm2Lf/QLfW5CBB2CSoovK8TKV1WkEE3tDVx8H5tY9AH2eRSN9gGuKnkOIpiabDk&#10;sFBgTZuCskt6NQq+jnGbzvP32WA02Xdz/h6fznujVP+1W3+C8NT5//CzvdMKJtMYHmfCEZDL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iq5/xwAAANwAAAAPAAAAAAAA&#10;AAAAAAAAAKECAABkcnMvZG93bnJldi54bWxQSwUGAAAAAAQABAD5AAAAlQMAAAAA&#10;" strokecolor="black [3213]" strokeweight="1pt"/>
                      <v:line id="347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//KMcAAADcAAAADwAAAGRycy9kb3ducmV2LnhtbESPW2vCQBSE3wv+h+UIvtWNl9Y2zUZE&#10;KBSpgtGXvh2yJxfMno3ZVeO/dwuFPg4z8w2TLHvTiCt1rrasYDKOQBDnVtdcKjgePp/fQDiPrLGx&#10;TAru5GCZDp4SjLW98Z6umS9FgLCLUUHlfRtL6fKKDLqxbYmDV9jOoA+yK6Xu8BbgppHTKHqVBmsO&#10;CxW2tK4oP2UXo2BzeC/W35vt7u7OPzsqFtH+JTsqNRr2qw8Qnnr/H/5rf2kFs/kCfs+EIyDT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P/8oxwAAANwAAAAPAAAAAAAA&#10;AAAAAAAAAKECAABkcnMvZG93bnJldi54bWxQSwUGAAAAAAQABAD5AAAAlQMAAAAA&#10;" strokecolor="black [3213]" strokeweight="1pt"/>
                    </v:group>
                  </w:pict>
                </mc:Fallback>
              </mc:AlternateContent>
            </w: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87616" behindDoc="0" locked="0" layoutInCell="1" allowOverlap="1" wp14:anchorId="0594EC11" wp14:editId="3D30EC11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348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FD4C625" w14:textId="77777777" w:rsidR="00E92A75" w:rsidRDefault="00E92A75" w:rsidP="00B61117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19" style="position:absolute;margin-left:24.65pt;margin-top:.4pt;width:15.1pt;height:13.1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">
                      <v:textbox>
                        <w:txbxContent>
                          <w:p w14:paraId="6FD4C625" w14:textId="77777777" w:rsidR="00B61117" w:rsidRDefault="00B61117" w:rsidP="00B61117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SI</w:t>
            </w:r>
            <w:r w:rsidRPr="00AD4C1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8860698" w14:textId="77777777" w:rsidR="00B61117" w:rsidRPr="00AD4C14" w:rsidRDefault="00B61117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88640" behindDoc="0" locked="0" layoutInCell="1" allowOverlap="1" wp14:anchorId="18DD223E" wp14:editId="767764BC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349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3D9DA8" w14:textId="77777777" w:rsidR="00E92A75" w:rsidRDefault="00E92A75" w:rsidP="00B61117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20" style="position:absolute;margin-left:24.6pt;margin-top:2.9pt;width:15.1pt;height:13.1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">
                      <v:textbox>
                        <w:txbxContent>
                          <w:p w14:paraId="4D3D9DA8" w14:textId="77777777" w:rsidR="00B61117" w:rsidRDefault="00B61117" w:rsidP="00B61117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B61117" w:rsidRPr="00182BCC" w14:paraId="2B3A460C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67DE1132" w14:textId="55A6D66D" w:rsidR="00B61117" w:rsidRPr="00AD4C14" w:rsidRDefault="00B61117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AD4C14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 w:rsidR="00FE4CE3">
              <w:rPr>
                <w:rFonts w:ascii="Arial" w:eastAsiaTheme="majorEastAsia" w:hAnsi="Arial" w:cs="Arial"/>
                <w:b w:val="0"/>
                <w:bCs w:val="0"/>
              </w:rPr>
              <w:t>Se almacena el registro del estudiante en la base de datos.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4D46ABD1" w14:textId="77777777" w:rsidR="00B61117" w:rsidRPr="00AD4C14" w:rsidRDefault="00B61117" w:rsidP="00BD06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NO</w:t>
            </w:r>
          </w:p>
        </w:tc>
      </w:tr>
      <w:tr w:rsidR="00B61117" w:rsidRPr="005C0F79" w14:paraId="387E14CE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759DFB05" w14:textId="77777777" w:rsidR="00B61117" w:rsidRPr="0088379A" w:rsidRDefault="00B61117" w:rsidP="00BD069F">
            <w:pPr>
              <w:shd w:val="clear" w:color="auto" w:fill="FFFFFF"/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Recomendación u observación: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</w:p>
          <w:p w14:paraId="48B3E5A7" w14:textId="77777777" w:rsidR="00B61117" w:rsidRPr="0088379A" w:rsidRDefault="00B61117" w:rsidP="00BD069F">
            <w:pPr>
              <w:rPr>
                <w:rFonts w:ascii="Arial" w:eastAsiaTheme="majorEastAsia" w:hAnsi="Arial" w:cs="Arial"/>
                <w:bCs w:val="0"/>
                <w:lang w:val="es-EC"/>
              </w:rPr>
            </w:pPr>
          </w:p>
        </w:tc>
      </w:tr>
    </w:tbl>
    <w:p w14:paraId="3CED1F41" w14:textId="77777777" w:rsidR="00B61117" w:rsidRDefault="00B61117" w:rsidP="00B61117">
      <w:pPr>
        <w:pStyle w:val="Prrafodelista"/>
        <w:ind w:left="1429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2C86E8E7" w14:textId="77777777" w:rsidR="00FE4CE3" w:rsidRDefault="00FE4CE3" w:rsidP="00B61117">
      <w:pPr>
        <w:pStyle w:val="Prrafodelista"/>
        <w:ind w:left="1429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4EA1C261" w14:textId="77777777" w:rsidR="00FE4CE3" w:rsidRDefault="00FE4CE3" w:rsidP="00B61117">
      <w:pPr>
        <w:pStyle w:val="Prrafodelista"/>
        <w:ind w:left="1429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2EAAE2A0" w14:textId="77777777" w:rsidR="00FE4CE3" w:rsidRDefault="00FE4CE3" w:rsidP="00B61117">
      <w:pPr>
        <w:pStyle w:val="Prrafodelista"/>
        <w:ind w:left="1429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6CC4D05D" w14:textId="77777777" w:rsidR="00FE4CE3" w:rsidRDefault="00FE4CE3" w:rsidP="00B61117">
      <w:pPr>
        <w:pStyle w:val="Prrafodelista"/>
        <w:ind w:left="1429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780"/>
        <w:gridCol w:w="2740"/>
        <w:gridCol w:w="1840"/>
        <w:gridCol w:w="1537"/>
      </w:tblGrid>
      <w:tr w:rsidR="00B61117" w:rsidRPr="005C0F79" w14:paraId="5455C00D" w14:textId="77777777" w:rsidTr="00BD06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3A53697" w14:textId="69515E44" w:rsidR="00B61117" w:rsidRPr="00AD4C14" w:rsidRDefault="00B61117" w:rsidP="00B61117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>Consulta estudiante</w:t>
            </w:r>
          </w:p>
        </w:tc>
        <w:tc>
          <w:tcPr>
            <w:tcW w:w="337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42BEDFC" w14:textId="24A13514" w:rsidR="00B61117" w:rsidRPr="00AD4C14" w:rsidRDefault="00B61117" w:rsidP="00BD06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>
              <w:rPr>
                <w:rFonts w:ascii="Arial Black" w:hAnsi="Arial Black" w:cs="Tahoma"/>
                <w:sz w:val="24"/>
              </w:rPr>
              <w:t>USR-</w:t>
            </w:r>
            <w:r w:rsidR="00162F46">
              <w:rPr>
                <w:rFonts w:ascii="Arial Black" w:hAnsi="Arial Black" w:cs="Tahoma"/>
                <w:sz w:val="24"/>
              </w:rPr>
              <w:t>012</w:t>
            </w:r>
          </w:p>
        </w:tc>
      </w:tr>
      <w:tr w:rsidR="00B61117" w:rsidRPr="005C0F79" w14:paraId="6920337F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78B594F3" w14:textId="7C7CFAC5" w:rsidR="00B61117" w:rsidRPr="00AD4C14" w:rsidRDefault="00B61117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="00FE4CE3">
              <w:rPr>
                <w:rFonts w:ascii="Arial" w:eastAsiaTheme="majorEastAsia" w:hAnsi="Arial" w:cs="Arial"/>
                <w:bCs w:val="0"/>
              </w:rPr>
              <w:t>Estudiante</w:t>
            </w:r>
          </w:p>
        </w:tc>
      </w:tr>
      <w:tr w:rsidR="00B61117" w:rsidRPr="005F3564" w14:paraId="55050D5E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13648DD8" w14:textId="77777777" w:rsidR="00B61117" w:rsidRPr="00AD4C14" w:rsidRDefault="00B61117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13A250DE" w14:textId="48576155" w:rsidR="00B61117" w:rsidRPr="00AD4C14" w:rsidRDefault="00B61117" w:rsidP="00BD06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Fecha:</w:t>
            </w:r>
            <w:r w:rsidR="00485020"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="00485020">
              <w:rPr>
                <w:rFonts w:ascii="Arial" w:eastAsiaTheme="majorEastAsia" w:hAnsi="Arial" w:cs="Arial"/>
                <w:b/>
                <w:bCs/>
              </w:rPr>
              <w:t>14/08/2012</w:t>
            </w:r>
          </w:p>
        </w:tc>
      </w:tr>
      <w:tr w:rsidR="00B61117" w:rsidRPr="005F3564" w14:paraId="73AFB4A6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0" w:type="dxa"/>
            <w:tcBorders>
              <w:right w:val="none" w:sz="0" w:space="0" w:color="auto"/>
            </w:tcBorders>
          </w:tcPr>
          <w:p w14:paraId="3DDEBC3F" w14:textId="04C4484F" w:rsidR="00B61117" w:rsidRPr="00AD4C14" w:rsidRDefault="00B61117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Hora inicio:</w:t>
            </w:r>
            <w:r w:rsidR="00FE4CE3">
              <w:rPr>
                <w:rFonts w:ascii="Arial" w:eastAsiaTheme="majorEastAsia" w:hAnsi="Arial" w:cs="Arial"/>
                <w:bCs w:val="0"/>
              </w:rPr>
              <w:t xml:space="preserve"> 21h36</w:t>
            </w:r>
            <w:r w:rsidR="007043D1">
              <w:rPr>
                <w:rFonts w:ascii="Arial" w:eastAsiaTheme="majorEastAsia" w:hAnsi="Arial" w:cs="Arial"/>
                <w:bCs w:val="0"/>
              </w:rPr>
              <w:t>pm</w:t>
            </w:r>
          </w:p>
        </w:tc>
        <w:tc>
          <w:tcPr>
            <w:tcW w:w="2740" w:type="dxa"/>
            <w:tcBorders>
              <w:left w:val="none" w:sz="0" w:space="0" w:color="auto"/>
              <w:right w:val="none" w:sz="0" w:space="0" w:color="auto"/>
            </w:tcBorders>
          </w:tcPr>
          <w:p w14:paraId="24E88259" w14:textId="75C0E955" w:rsidR="00B61117" w:rsidRPr="00AD4C14" w:rsidRDefault="00B61117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Hora fin:</w:t>
            </w:r>
            <w:r w:rsidR="00FE4CE3">
              <w:rPr>
                <w:rFonts w:ascii="Arial" w:eastAsiaTheme="majorEastAsia" w:hAnsi="Arial" w:cs="Arial"/>
                <w:b/>
                <w:bCs/>
              </w:rPr>
              <w:t xml:space="preserve"> 21h40</w:t>
            </w:r>
            <w:r w:rsidR="007043D1">
              <w:rPr>
                <w:rFonts w:ascii="Arial" w:eastAsiaTheme="majorEastAsia" w:hAnsi="Arial" w:cs="Arial"/>
                <w:b/>
                <w:bCs/>
              </w:rPr>
              <w:t>pm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06DD526C" w14:textId="77777777" w:rsidR="00B61117" w:rsidRPr="00AD4C14" w:rsidRDefault="00B61117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caja negra</w:t>
            </w:r>
          </w:p>
        </w:tc>
      </w:tr>
      <w:tr w:rsidR="00B61117" w:rsidRPr="00182BCC" w14:paraId="172500A7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36B24615" w14:textId="049C8B0B" w:rsidR="00B61117" w:rsidRPr="00AD4C14" w:rsidRDefault="00B61117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07AFF6D2" w14:textId="77777777" w:rsidR="00B61117" w:rsidRDefault="00FE4CE3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Autentificación correctamente.</w:t>
            </w:r>
          </w:p>
          <w:p w14:paraId="70375E2E" w14:textId="048ED3AE" w:rsidR="00FE4CE3" w:rsidRPr="009D757F" w:rsidRDefault="00FE4CE3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Estar registrado en la materia y curso adecuado.</w:t>
            </w:r>
          </w:p>
        </w:tc>
      </w:tr>
      <w:tr w:rsidR="00B61117" w:rsidRPr="00591718" w14:paraId="0DE5F553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0196B68D" w14:textId="77777777" w:rsidR="00B61117" w:rsidRPr="00EA597C" w:rsidRDefault="00B61117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</w:tc>
      </w:tr>
      <w:tr w:rsidR="00B61117" w:rsidRPr="00943B0B" w14:paraId="23F8044E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4A012A2C" w14:textId="366523F6" w:rsidR="00B61117" w:rsidRDefault="00B61117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Descripción de</w:t>
            </w:r>
            <w:r>
              <w:rPr>
                <w:rFonts w:ascii="Arial" w:eastAsiaTheme="majorEastAsia" w:hAnsi="Arial" w:cs="Arial"/>
                <w:bCs w:val="0"/>
              </w:rPr>
              <w:t xml:space="preserve"> pasos:</w:t>
            </w:r>
          </w:p>
          <w:p w14:paraId="787EA5D7" w14:textId="77777777" w:rsidR="00B61117" w:rsidRDefault="007043D1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da clic en la pestaña Estudiante.</w:t>
            </w:r>
          </w:p>
          <w:p w14:paraId="3BB1FDDF" w14:textId="77777777" w:rsidR="007043D1" w:rsidRDefault="007043D1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escoge en la parte superior el paralelo y nombre de la materia.</w:t>
            </w:r>
          </w:p>
          <w:p w14:paraId="29BBC818" w14:textId="6869BE2F" w:rsidR="007043D1" w:rsidRPr="006D06D6" w:rsidRDefault="007043D1" w:rsidP="007043D1">
            <w:pPr>
              <w:pStyle w:val="Prrafodelista"/>
              <w:rPr>
                <w:rFonts w:ascii="Arial" w:eastAsiaTheme="majorEastAsia" w:hAnsi="Arial" w:cs="Arial"/>
                <w:b w:val="0"/>
                <w:bCs w:val="0"/>
              </w:rPr>
            </w:pPr>
          </w:p>
        </w:tc>
      </w:tr>
      <w:tr w:rsidR="00B61117" w:rsidRPr="005C0F79" w14:paraId="3B1ED00D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7CC9F807" w14:textId="5976E578" w:rsidR="00B61117" w:rsidRPr="007043D1" w:rsidRDefault="00B61117" w:rsidP="00BD069F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esperado:</w:t>
            </w:r>
            <w:r w:rsidR="007043D1">
              <w:rPr>
                <w:rFonts w:ascii="Arial" w:eastAsiaTheme="majorEastAsia" w:hAnsi="Arial" w:cs="Arial"/>
                <w:bCs w:val="0"/>
              </w:rPr>
              <w:t xml:space="preserve"> </w:t>
            </w:r>
            <w:r w:rsidR="007043D1">
              <w:rPr>
                <w:rFonts w:ascii="Arial" w:eastAsiaTheme="majorEastAsia" w:hAnsi="Arial" w:cs="Arial"/>
                <w:b w:val="0"/>
                <w:bCs w:val="0"/>
              </w:rPr>
              <w:t xml:space="preserve">Muestra la lista de estudiantes respectivamente 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6B3D209F" w14:textId="77777777" w:rsidR="00B61117" w:rsidRPr="00AD4C14" w:rsidRDefault="00B61117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537" w:type="dxa"/>
            <w:tcBorders>
              <w:left w:val="none" w:sz="0" w:space="0" w:color="auto"/>
            </w:tcBorders>
          </w:tcPr>
          <w:p w14:paraId="23196C2C" w14:textId="77777777" w:rsidR="00B61117" w:rsidRPr="00AD4C14" w:rsidRDefault="00B61117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893760" behindDoc="0" locked="0" layoutInCell="1" allowOverlap="1" wp14:anchorId="6CA1C0D6" wp14:editId="146FCB5B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2540</wp:posOffset>
                      </wp:positionV>
                      <wp:extent cx="191770" cy="166370"/>
                      <wp:effectExtent l="0" t="0" r="17780" b="24130"/>
                      <wp:wrapNone/>
                      <wp:docPr id="350" name="350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351" name="351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52" name="352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350 Grupo" o:spid="_x0000_s1026" style="position:absolute;margin-left:24.55pt;margin-top:.2pt;width:15.1pt;height:13.1pt;z-index:251893760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">
                      <v:line id="351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qg1sYAAADcAAAADwAAAGRycy9kb3ducmV2LnhtbESPT2vCQBTE7wW/w/IEL0U3UfwXXaW0&#10;FLyINPWgt0f2mQSzb0N2NfHbu0Khx2FmfsOst52pxJ0aV1pWEI8iEMSZ1SXnCo6/38MFCOeRNVaW&#10;ScGDHGw3vbc1Jtq2/EP31OciQNglqKDwvk6kdFlBBt3I1sTBu9jGoA+yyaVusA1wU8lxFM2kwZLD&#10;QoE1fRaUXdObUfB1nLXpMp/O3+PJvlvyYXw6741Sg373sQLhqfP/4b/2TiuYTGN4nQlHQG6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66oNbGAAAA3AAAAA8AAAAAAAAA&#10;AAAAAAAAoQIAAGRycy9kb3ducmV2LnhtbFBLBQYAAAAABAAEAPkAAACUAwAAAAA=&#10;" strokecolor="black [3213]" strokeweight="1pt"/>
                      <v:line id="352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HKbcUAAADcAAAADwAAAGRycy9kb3ducmV2LnhtbESPT4vCMBTE74LfITzBm6Yqurtdo4gg&#10;iLiC1cveHs3rH7Z5qU3U+u3NguBxmJnfMPNlaypxo8aVlhWMhhEI4tTqknMF59Nm8AnCeWSNlWVS&#10;8CAHy0W3M8dY2zsf6Zb4XAQIuxgVFN7XsZQuLcigG9qaOHiZbQz6IJtc6gbvAW4qOY6imTRYclgo&#10;sKZ1QelfcjUKdqevbL3f/Rwe7vJ7oOwjOk6Ts1L9Xrv6BuGp9e/wq73VCibTMfyfCUdAL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5HKbcUAAADcAAAADwAAAAAAAAAA&#10;AAAAAAChAgAAZHJzL2Rvd25yZXYueG1sUEsFBgAAAAAEAAQA+QAAAJMDAAAAAA==&#10;" strokecolor="black [3213]" strokeweight="1pt"/>
                    </v:group>
                  </w:pict>
                </mc:Fallback>
              </mc:AlternateContent>
            </w: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91712" behindDoc="0" locked="0" layoutInCell="1" allowOverlap="1" wp14:anchorId="1FD90E0B" wp14:editId="64FC875F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353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A9A157E" w14:textId="77777777" w:rsidR="00E92A75" w:rsidRDefault="00E92A75" w:rsidP="00B61117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21" style="position:absolute;margin-left:24.65pt;margin-top:.4pt;width:15.1pt;height:13.1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">
                      <v:textbox>
                        <w:txbxContent>
                          <w:p w14:paraId="7A9A157E" w14:textId="77777777" w:rsidR="00B61117" w:rsidRDefault="00B61117" w:rsidP="00B61117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SI</w:t>
            </w:r>
            <w:r w:rsidRPr="00AD4C1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157A9EE" w14:textId="77777777" w:rsidR="00B61117" w:rsidRPr="00AD4C14" w:rsidRDefault="00B61117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92736" behindDoc="0" locked="0" layoutInCell="1" allowOverlap="1" wp14:anchorId="46E23D60" wp14:editId="70595AFF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354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FE50B5C" w14:textId="77777777" w:rsidR="00E92A75" w:rsidRDefault="00E92A75" w:rsidP="00B61117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22" style="position:absolute;margin-left:24.6pt;margin-top:2.9pt;width:15.1pt;height:13.1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">
                      <v:textbox>
                        <w:txbxContent>
                          <w:p w14:paraId="5FE50B5C" w14:textId="77777777" w:rsidR="00B61117" w:rsidRDefault="00B61117" w:rsidP="00B61117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B61117" w:rsidRPr="00182BCC" w14:paraId="330D5DC6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28204C3B" w14:textId="3625002D" w:rsidR="00B61117" w:rsidRPr="00AD4C14" w:rsidRDefault="00B61117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AD4C14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 w:rsidR="007043D1">
              <w:rPr>
                <w:rFonts w:ascii="Arial" w:eastAsiaTheme="majorEastAsia" w:hAnsi="Arial" w:cs="Arial"/>
                <w:b w:val="0"/>
                <w:bCs w:val="0"/>
              </w:rPr>
              <w:t>Muestra la lista de estudiantes respectivamente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7A192E2D" w14:textId="77777777" w:rsidR="00B61117" w:rsidRPr="00AD4C14" w:rsidRDefault="00B61117" w:rsidP="00BD06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NO</w:t>
            </w:r>
          </w:p>
        </w:tc>
      </w:tr>
      <w:tr w:rsidR="00B61117" w:rsidRPr="005C0F79" w14:paraId="085CD69C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22D33E49" w14:textId="77777777" w:rsidR="00B61117" w:rsidRPr="0088379A" w:rsidRDefault="00B61117" w:rsidP="00BD069F">
            <w:pPr>
              <w:shd w:val="clear" w:color="auto" w:fill="FFFFFF"/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Recomendación u observación: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</w:p>
          <w:p w14:paraId="1D0949B1" w14:textId="77777777" w:rsidR="00B61117" w:rsidRPr="0088379A" w:rsidRDefault="00B61117" w:rsidP="00BD069F">
            <w:pPr>
              <w:rPr>
                <w:rFonts w:ascii="Arial" w:eastAsiaTheme="majorEastAsia" w:hAnsi="Arial" w:cs="Arial"/>
                <w:bCs w:val="0"/>
                <w:lang w:val="es-EC"/>
              </w:rPr>
            </w:pPr>
          </w:p>
        </w:tc>
      </w:tr>
    </w:tbl>
    <w:p w14:paraId="6709B60E" w14:textId="77777777" w:rsidR="00B61117" w:rsidRDefault="00B61117" w:rsidP="00B61117">
      <w:pPr>
        <w:pStyle w:val="Prrafodelista"/>
        <w:ind w:left="216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780"/>
        <w:gridCol w:w="2740"/>
        <w:gridCol w:w="1840"/>
        <w:gridCol w:w="1537"/>
      </w:tblGrid>
      <w:tr w:rsidR="001F4F13" w:rsidRPr="005C0F79" w14:paraId="1517F8E0" w14:textId="77777777" w:rsidTr="00BD06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8E00CE6" w14:textId="5DE05BA9" w:rsidR="001F4F13" w:rsidRPr="00AD4C14" w:rsidRDefault="001F4F13" w:rsidP="001F4F13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>Eliminar estudiante</w:t>
            </w:r>
          </w:p>
        </w:tc>
        <w:tc>
          <w:tcPr>
            <w:tcW w:w="337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65BA6B9" w14:textId="08AE9A80" w:rsidR="001F4F13" w:rsidRPr="00AD4C14" w:rsidRDefault="001F4F13" w:rsidP="00BD06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>
              <w:rPr>
                <w:rFonts w:ascii="Arial Black" w:hAnsi="Arial Black" w:cs="Tahoma"/>
                <w:sz w:val="24"/>
              </w:rPr>
              <w:t>USR-</w:t>
            </w:r>
            <w:r w:rsidR="00162F46">
              <w:rPr>
                <w:rFonts w:ascii="Arial Black" w:hAnsi="Arial Black" w:cs="Tahoma"/>
                <w:sz w:val="24"/>
              </w:rPr>
              <w:t>013</w:t>
            </w:r>
          </w:p>
        </w:tc>
      </w:tr>
      <w:tr w:rsidR="001F4F13" w:rsidRPr="005C0F79" w14:paraId="2625A487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53B371E8" w14:textId="66F913FA" w:rsidR="001F4F13" w:rsidRPr="00AD4C14" w:rsidRDefault="001F4F13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="007043D1">
              <w:rPr>
                <w:rFonts w:ascii="Arial" w:eastAsiaTheme="majorEastAsia" w:hAnsi="Arial" w:cs="Arial"/>
                <w:bCs w:val="0"/>
              </w:rPr>
              <w:t>Estudiante</w:t>
            </w:r>
          </w:p>
        </w:tc>
      </w:tr>
      <w:tr w:rsidR="001F4F13" w:rsidRPr="005F3564" w14:paraId="5EEB395C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0D25A151" w14:textId="77777777" w:rsidR="001F4F13" w:rsidRPr="00AD4C14" w:rsidRDefault="001F4F13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77AA64D5" w14:textId="6BB9C4FE" w:rsidR="001F4F13" w:rsidRPr="00AD4C14" w:rsidRDefault="001F4F13" w:rsidP="00BD06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Fecha:</w:t>
            </w:r>
            <w:r w:rsidR="00485020"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="00485020">
              <w:rPr>
                <w:rFonts w:ascii="Arial" w:eastAsiaTheme="majorEastAsia" w:hAnsi="Arial" w:cs="Arial"/>
                <w:b/>
                <w:bCs/>
              </w:rPr>
              <w:t>14/08/2012</w:t>
            </w:r>
          </w:p>
        </w:tc>
      </w:tr>
      <w:tr w:rsidR="001F4F13" w:rsidRPr="005F3564" w14:paraId="53F26237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0" w:type="dxa"/>
            <w:tcBorders>
              <w:right w:val="none" w:sz="0" w:space="0" w:color="auto"/>
            </w:tcBorders>
          </w:tcPr>
          <w:p w14:paraId="0104738A" w14:textId="7C80503C" w:rsidR="001F4F13" w:rsidRPr="00AD4C14" w:rsidRDefault="001F4F13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Hora inicio:</w:t>
            </w:r>
            <w:r w:rsidR="007043D1">
              <w:rPr>
                <w:rFonts w:ascii="Arial" w:eastAsiaTheme="majorEastAsia" w:hAnsi="Arial" w:cs="Arial"/>
                <w:bCs w:val="0"/>
              </w:rPr>
              <w:t xml:space="preserve"> 21h45pm</w:t>
            </w:r>
          </w:p>
        </w:tc>
        <w:tc>
          <w:tcPr>
            <w:tcW w:w="2740" w:type="dxa"/>
            <w:tcBorders>
              <w:left w:val="none" w:sz="0" w:space="0" w:color="auto"/>
              <w:right w:val="none" w:sz="0" w:space="0" w:color="auto"/>
            </w:tcBorders>
          </w:tcPr>
          <w:p w14:paraId="22D124F0" w14:textId="6FC0CA50" w:rsidR="001F4F13" w:rsidRPr="00AD4C14" w:rsidRDefault="001F4F13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Hora fin:</w:t>
            </w:r>
            <w:r w:rsidR="007043D1">
              <w:rPr>
                <w:rFonts w:ascii="Arial" w:eastAsiaTheme="majorEastAsia" w:hAnsi="Arial" w:cs="Arial"/>
                <w:b/>
                <w:bCs/>
              </w:rPr>
              <w:t xml:space="preserve"> 21h48pm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4C82E0AE" w14:textId="77777777" w:rsidR="001F4F13" w:rsidRPr="00AD4C14" w:rsidRDefault="001F4F13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caja negra</w:t>
            </w:r>
          </w:p>
        </w:tc>
      </w:tr>
      <w:tr w:rsidR="001F4F13" w:rsidRPr="00182BCC" w14:paraId="10653132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14AEC8D3" w14:textId="7B1AAFB3" w:rsidR="001F4F13" w:rsidRPr="00AD4C14" w:rsidRDefault="001F4F13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763C1C68" w14:textId="77777777" w:rsidR="001F4F13" w:rsidRDefault="007043D1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Autentificación correctamente.</w:t>
            </w:r>
          </w:p>
          <w:p w14:paraId="105B0F43" w14:textId="49D351D9" w:rsidR="007043D1" w:rsidRPr="009D757F" w:rsidRDefault="007043D1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Solo los profesores y ayudantes pueden eliminar el registro de un estudiante.</w:t>
            </w:r>
          </w:p>
        </w:tc>
      </w:tr>
      <w:tr w:rsidR="001F4F13" w:rsidRPr="00591718" w14:paraId="12A13F6E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151CF2F4" w14:textId="77777777" w:rsidR="001F4F13" w:rsidRPr="00EA597C" w:rsidRDefault="001F4F13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</w:tc>
      </w:tr>
      <w:tr w:rsidR="001F4F13" w:rsidRPr="00943B0B" w14:paraId="03F0F107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4F0B08B2" w14:textId="5953FDB3" w:rsidR="001F4F13" w:rsidRDefault="001F4F13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lastRenderedPageBreak/>
              <w:t>Descripción de</w:t>
            </w:r>
            <w:r>
              <w:rPr>
                <w:rFonts w:ascii="Arial" w:eastAsiaTheme="majorEastAsia" w:hAnsi="Arial" w:cs="Arial"/>
                <w:bCs w:val="0"/>
              </w:rPr>
              <w:t xml:space="preserve"> pasos:</w:t>
            </w:r>
          </w:p>
          <w:p w14:paraId="3947B95E" w14:textId="77777777" w:rsidR="007043D1" w:rsidRDefault="007043D1" w:rsidP="007043D1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da clic en la pestaña Estudiante.</w:t>
            </w:r>
          </w:p>
          <w:p w14:paraId="4AF7DA5B" w14:textId="77777777" w:rsidR="001F4F13" w:rsidRDefault="007043D1" w:rsidP="007043D1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escoge en la parte superior el paralelo y nombre de la materia.</w:t>
            </w:r>
          </w:p>
          <w:p w14:paraId="62FE857D" w14:textId="77777777" w:rsidR="007043D1" w:rsidRDefault="007043D1" w:rsidP="007043D1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da clic en la figura del bote de basura.</w:t>
            </w:r>
          </w:p>
          <w:p w14:paraId="7559752B" w14:textId="47890CE7" w:rsidR="007043D1" w:rsidRPr="006D06D6" w:rsidRDefault="007043D1" w:rsidP="007043D1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da aceptar en el mensaje de confirmación.</w:t>
            </w:r>
          </w:p>
        </w:tc>
      </w:tr>
      <w:tr w:rsidR="001F4F13" w:rsidRPr="005C0F79" w14:paraId="513447F5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4D5B5D81" w14:textId="07634E16" w:rsidR="001F4F13" w:rsidRPr="00AD4C14" w:rsidRDefault="001F4F13" w:rsidP="00BD069F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esperado:</w:t>
            </w:r>
            <w:r w:rsidR="007043D1">
              <w:rPr>
                <w:rFonts w:ascii="Arial" w:eastAsiaTheme="majorEastAsia" w:hAnsi="Arial" w:cs="Arial"/>
                <w:bCs w:val="0"/>
              </w:rPr>
              <w:t xml:space="preserve"> </w:t>
            </w:r>
            <w:r w:rsidR="007043D1" w:rsidRPr="007043D1">
              <w:rPr>
                <w:rFonts w:ascii="Arial" w:eastAsiaTheme="majorEastAsia" w:hAnsi="Arial" w:cs="Arial"/>
                <w:b w:val="0"/>
                <w:bCs w:val="0"/>
              </w:rPr>
              <w:t>Se elimina el registro de un estudiante</w:t>
            </w:r>
            <w:r w:rsidR="007043D1">
              <w:rPr>
                <w:rFonts w:ascii="Arial" w:eastAsiaTheme="majorEastAsia" w:hAnsi="Arial" w:cs="Arial"/>
                <w:b w:val="0"/>
                <w:bCs w:val="0"/>
              </w:rPr>
              <w:t>.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451EEE09" w14:textId="77777777" w:rsidR="001F4F13" w:rsidRPr="00AD4C14" w:rsidRDefault="001F4F13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537" w:type="dxa"/>
            <w:tcBorders>
              <w:left w:val="none" w:sz="0" w:space="0" w:color="auto"/>
            </w:tcBorders>
          </w:tcPr>
          <w:p w14:paraId="4E9EB6BF" w14:textId="77777777" w:rsidR="001F4F13" w:rsidRPr="00AD4C14" w:rsidRDefault="001F4F13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897856" behindDoc="0" locked="0" layoutInCell="1" allowOverlap="1" wp14:anchorId="197CA59E" wp14:editId="5DEA5638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2540</wp:posOffset>
                      </wp:positionV>
                      <wp:extent cx="191770" cy="166370"/>
                      <wp:effectExtent l="0" t="0" r="17780" b="24130"/>
                      <wp:wrapNone/>
                      <wp:docPr id="355" name="355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356" name="356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57" name="357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355 Grupo" o:spid="_x0000_s1026" style="position:absolute;margin-left:24.55pt;margin-top:.2pt;width:15.1pt;height:13.1pt;z-index:251897856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">
                      <v:line id="356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M4oscAAADcAAAADwAAAGRycy9kb3ducmV2LnhtbESPQWvCQBSE70L/w/IKvUjdqJjWNBsR&#10;RehFxJhDe3tkX5PQ7NuQ3Zr033cLgsdhZr5h0s1oWnGl3jWWFcxnEQji0uqGKwXF5fD8CsJ5ZI2t&#10;ZVLwSw422cMkxUTbgc90zX0lAoRdggpq77tESlfWZNDNbEccvC/bG/RB9pXUPQ4Bblq5iKJYGmw4&#10;LNTY0a6m8jv/MQr2RTzk62r1Mp0vj+OaT4uPz6NR6ulx3L6B8DT6e/jWftcKlqsY/s+EIyCz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UziixwAAANwAAAAPAAAAAAAA&#10;AAAAAAAAAKECAABkcnMvZG93bnJldi54bWxQSwUGAAAAAAQABAD5AAAAlQMAAAAA&#10;" strokecolor="black [3213]" strokeweight="1pt"/>
                      <v:line id="357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Zp9cYAAADcAAAADwAAAGRycy9kb3ducmV2LnhtbESPT2vCQBTE7wW/w/IEb83GSmqbZhUR&#10;hCKtYMylt0f25Q/Nvk2zq8Zv3y0IPQ4z8xsmW4+mExcaXGtZwTyKQRCXVrdcKyhOu8cXEM4ja+ws&#10;k4IbOVivJg8Zptpe+UiX3NciQNilqKDxvk+ldGVDBl1ke+LgVXYw6IMcaqkHvAa46eRTHD9Lgy2H&#10;hQZ72jZUfudno2B/eq22H/vPw839fB2oWsbHJC+Umk3HzRsIT6P/D9/b71rBIlnC35lw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PmafXGAAAA3AAAAA8AAAAAAAAA&#10;AAAAAAAAoQIAAGRycy9kb3ducmV2LnhtbFBLBQYAAAAABAAEAPkAAACUAwAAAAA=&#10;" strokecolor="black [3213]" strokeweight="1pt"/>
                    </v:group>
                  </w:pict>
                </mc:Fallback>
              </mc:AlternateContent>
            </w: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95808" behindDoc="0" locked="0" layoutInCell="1" allowOverlap="1" wp14:anchorId="01FA888D" wp14:editId="03553369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358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48D390C" w14:textId="77777777" w:rsidR="00E92A75" w:rsidRDefault="00E92A75" w:rsidP="001F4F13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23" style="position:absolute;margin-left:24.65pt;margin-top:.4pt;width:15.1pt;height:13.1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">
                      <v:textbox>
                        <w:txbxContent>
                          <w:p w14:paraId="748D390C" w14:textId="77777777" w:rsidR="001F4F13" w:rsidRDefault="001F4F13" w:rsidP="001F4F13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SI</w:t>
            </w:r>
            <w:r w:rsidRPr="00AD4C1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39D5914F" w14:textId="77777777" w:rsidR="001F4F13" w:rsidRPr="00AD4C14" w:rsidRDefault="001F4F13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96832" behindDoc="0" locked="0" layoutInCell="1" allowOverlap="1" wp14:anchorId="76A200BC" wp14:editId="400328F9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359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EBB8351" w14:textId="77777777" w:rsidR="00E92A75" w:rsidRDefault="00E92A75" w:rsidP="001F4F13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24" style="position:absolute;margin-left:24.6pt;margin-top:2.9pt;width:15.1pt;height:13.1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">
                      <v:textbox>
                        <w:txbxContent>
                          <w:p w14:paraId="6EBB8351" w14:textId="77777777" w:rsidR="001F4F13" w:rsidRDefault="001F4F13" w:rsidP="001F4F13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1F4F13" w:rsidRPr="00182BCC" w14:paraId="302AA4E6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5DB96E0D" w14:textId="4948C2BB" w:rsidR="001F4F13" w:rsidRPr="00AD4C14" w:rsidRDefault="001F4F13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AD4C14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 w:rsidR="007043D1" w:rsidRPr="007043D1">
              <w:rPr>
                <w:rFonts w:ascii="Arial" w:eastAsiaTheme="majorEastAsia" w:hAnsi="Arial" w:cs="Arial"/>
                <w:b w:val="0"/>
                <w:bCs w:val="0"/>
              </w:rPr>
              <w:t>Se elimina el registro de un estudiante</w:t>
            </w:r>
            <w:r w:rsidR="007043D1">
              <w:rPr>
                <w:rFonts w:ascii="Arial" w:eastAsiaTheme="majorEastAsia" w:hAnsi="Arial" w:cs="Arial"/>
                <w:b w:val="0"/>
                <w:bCs w:val="0"/>
              </w:rPr>
              <w:t>.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2DBFBFB7" w14:textId="77777777" w:rsidR="001F4F13" w:rsidRPr="00AD4C14" w:rsidRDefault="001F4F13" w:rsidP="00BD06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NO</w:t>
            </w:r>
          </w:p>
        </w:tc>
      </w:tr>
      <w:tr w:rsidR="001F4F13" w:rsidRPr="005C0F79" w14:paraId="3F4A1E64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6F04E817" w14:textId="77777777" w:rsidR="001F4F13" w:rsidRPr="0088379A" w:rsidRDefault="001F4F13" w:rsidP="00BD069F">
            <w:pPr>
              <w:shd w:val="clear" w:color="auto" w:fill="FFFFFF"/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Recomendación u observación: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</w:p>
          <w:p w14:paraId="2A48A0B6" w14:textId="77777777" w:rsidR="001F4F13" w:rsidRPr="0088379A" w:rsidRDefault="001F4F13" w:rsidP="00BD069F">
            <w:pPr>
              <w:rPr>
                <w:rFonts w:ascii="Arial" w:eastAsiaTheme="majorEastAsia" w:hAnsi="Arial" w:cs="Arial"/>
                <w:bCs w:val="0"/>
                <w:lang w:val="es-EC"/>
              </w:rPr>
            </w:pPr>
          </w:p>
        </w:tc>
      </w:tr>
    </w:tbl>
    <w:p w14:paraId="5D0A7090" w14:textId="77777777" w:rsidR="001F4F13" w:rsidRDefault="001F4F13" w:rsidP="001F4F13">
      <w:pPr>
        <w:pStyle w:val="Prrafodelista"/>
        <w:ind w:left="216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0FF2CC67" w14:textId="198437B1" w:rsidR="00E66FEA" w:rsidRDefault="00E66FEA" w:rsidP="00E66FEA">
      <w:pPr>
        <w:pStyle w:val="Prrafodelista"/>
        <w:numPr>
          <w:ilvl w:val="1"/>
          <w:numId w:val="33"/>
        </w:num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  <w:bookmarkStart w:id="16" w:name="_Toc332668656"/>
      <w:r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>Pruebas del módulo Ayudante</w:t>
      </w:r>
      <w:bookmarkEnd w:id="16"/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780"/>
        <w:gridCol w:w="2740"/>
        <w:gridCol w:w="1840"/>
        <w:gridCol w:w="1537"/>
      </w:tblGrid>
      <w:tr w:rsidR="001F4F13" w:rsidRPr="005C0F79" w14:paraId="142E2762" w14:textId="77777777" w:rsidTr="00BD06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9FF27EC" w14:textId="1F883E8B" w:rsidR="001F4F13" w:rsidRPr="00AD4C14" w:rsidRDefault="001F4F13" w:rsidP="001F4F13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>Asignar ayudante</w:t>
            </w:r>
          </w:p>
        </w:tc>
        <w:tc>
          <w:tcPr>
            <w:tcW w:w="337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CAB56CF" w14:textId="646E8E37" w:rsidR="001F4F13" w:rsidRPr="00AD4C14" w:rsidRDefault="001F4F13" w:rsidP="00BD06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>
              <w:rPr>
                <w:rFonts w:ascii="Arial Black" w:hAnsi="Arial Black" w:cs="Tahoma"/>
                <w:sz w:val="24"/>
              </w:rPr>
              <w:t>USR-</w:t>
            </w:r>
            <w:r w:rsidR="00162F46">
              <w:rPr>
                <w:rFonts w:ascii="Arial Black" w:hAnsi="Arial Black" w:cs="Tahoma"/>
                <w:sz w:val="24"/>
              </w:rPr>
              <w:t>014</w:t>
            </w:r>
          </w:p>
        </w:tc>
      </w:tr>
      <w:tr w:rsidR="001F4F13" w:rsidRPr="005C0F79" w14:paraId="07E4D0A4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49A98875" w14:textId="56CE33E2" w:rsidR="001F4F13" w:rsidRPr="00AD4C14" w:rsidRDefault="001F4F13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="00D34835">
              <w:rPr>
                <w:rFonts w:ascii="Arial" w:eastAsiaTheme="majorEastAsia" w:hAnsi="Arial" w:cs="Arial"/>
                <w:bCs w:val="0"/>
              </w:rPr>
              <w:t>Ayudante</w:t>
            </w:r>
          </w:p>
        </w:tc>
      </w:tr>
      <w:tr w:rsidR="001F4F13" w:rsidRPr="005F3564" w14:paraId="374C406D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7024D8C6" w14:textId="77777777" w:rsidR="001F4F13" w:rsidRPr="00AD4C14" w:rsidRDefault="001F4F13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509D22C8" w14:textId="02B86641" w:rsidR="001F4F13" w:rsidRPr="00AD4C14" w:rsidRDefault="001F4F13" w:rsidP="00BD06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Fecha:</w:t>
            </w:r>
            <w:r w:rsidR="00485020"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="00485020">
              <w:rPr>
                <w:rFonts w:ascii="Arial" w:eastAsiaTheme="majorEastAsia" w:hAnsi="Arial" w:cs="Arial"/>
                <w:b/>
                <w:bCs/>
              </w:rPr>
              <w:t>14/08/2012</w:t>
            </w:r>
          </w:p>
        </w:tc>
      </w:tr>
      <w:tr w:rsidR="001F4F13" w:rsidRPr="005F3564" w14:paraId="05EB9A8B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0" w:type="dxa"/>
            <w:tcBorders>
              <w:right w:val="none" w:sz="0" w:space="0" w:color="auto"/>
            </w:tcBorders>
          </w:tcPr>
          <w:p w14:paraId="03507369" w14:textId="3FA945C2" w:rsidR="001F4F13" w:rsidRPr="00AD4C14" w:rsidRDefault="001F4F13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Hora inicio:</w:t>
            </w:r>
            <w:r w:rsidR="00D34835">
              <w:rPr>
                <w:rFonts w:ascii="Arial" w:eastAsiaTheme="majorEastAsia" w:hAnsi="Arial" w:cs="Arial"/>
                <w:bCs w:val="0"/>
              </w:rPr>
              <w:t xml:space="preserve"> 21h49pm</w:t>
            </w:r>
          </w:p>
        </w:tc>
        <w:tc>
          <w:tcPr>
            <w:tcW w:w="2740" w:type="dxa"/>
            <w:tcBorders>
              <w:left w:val="none" w:sz="0" w:space="0" w:color="auto"/>
              <w:right w:val="none" w:sz="0" w:space="0" w:color="auto"/>
            </w:tcBorders>
          </w:tcPr>
          <w:p w14:paraId="40684681" w14:textId="57AACF4D" w:rsidR="001F4F13" w:rsidRPr="00AD4C14" w:rsidRDefault="001F4F13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Hora fin:</w:t>
            </w:r>
            <w:r w:rsidR="002732E2">
              <w:rPr>
                <w:rFonts w:ascii="Arial" w:eastAsiaTheme="majorEastAsia" w:hAnsi="Arial" w:cs="Arial"/>
                <w:b/>
                <w:bCs/>
              </w:rPr>
              <w:t xml:space="preserve"> 21h54pm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7B65A804" w14:textId="77777777" w:rsidR="001F4F13" w:rsidRPr="00AD4C14" w:rsidRDefault="001F4F13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caja negra</w:t>
            </w:r>
          </w:p>
        </w:tc>
      </w:tr>
      <w:tr w:rsidR="001F4F13" w:rsidRPr="00182BCC" w14:paraId="6E38E09E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3A9467FD" w14:textId="266B40C3" w:rsidR="001F4F13" w:rsidRPr="00AD4C14" w:rsidRDefault="001F4F13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23058926" w14:textId="77777777" w:rsidR="001F4F13" w:rsidRDefault="00D34835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Autentificación correctamente.</w:t>
            </w:r>
          </w:p>
          <w:p w14:paraId="6A66362A" w14:textId="4C6BFE9B" w:rsidR="00D34835" w:rsidRPr="009D757F" w:rsidRDefault="00D34835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Solo el profesor puede asignar al ayudante para un curso y materia particular.</w:t>
            </w:r>
          </w:p>
        </w:tc>
      </w:tr>
      <w:tr w:rsidR="001F4F13" w:rsidRPr="00591718" w14:paraId="0D75296D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3B132476" w14:textId="77777777" w:rsidR="00BE2968" w:rsidRDefault="001F4F13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Datos de entrada:</w:t>
            </w:r>
          </w:p>
          <w:p w14:paraId="59A6847B" w14:textId="77777777" w:rsidR="00BE2968" w:rsidRPr="00FE4CE3" w:rsidRDefault="00BE2968" w:rsidP="00BE2968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FE4CE3">
              <w:rPr>
                <w:rFonts w:ascii="Arial" w:eastAsiaTheme="majorEastAsia" w:hAnsi="Arial" w:cs="Arial"/>
                <w:b w:val="0"/>
                <w:bCs w:val="0"/>
              </w:rPr>
              <w:t>1</w:t>
            </w:r>
          </w:p>
          <w:p w14:paraId="64354D01" w14:textId="77777777" w:rsidR="00BE2968" w:rsidRDefault="00BE2968" w:rsidP="00BE2968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FE4CE3">
              <w:rPr>
                <w:rFonts w:ascii="Arial" w:eastAsiaTheme="majorEastAsia" w:hAnsi="Arial" w:cs="Arial"/>
                <w:b w:val="0"/>
                <w:bCs w:val="0"/>
              </w:rPr>
              <w:t>Juan</w:t>
            </w:r>
          </w:p>
          <w:p w14:paraId="6BD815E6" w14:textId="77777777" w:rsidR="00BE2968" w:rsidRDefault="00BE2968" w:rsidP="00BE2968">
            <w:p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Pérez</w:t>
            </w:r>
          </w:p>
          <w:p w14:paraId="5BCD0007" w14:textId="77777777" w:rsidR="00BE2968" w:rsidRPr="00FE4CE3" w:rsidRDefault="00BE2968" w:rsidP="00BE2968">
            <w:pPr>
              <w:rPr>
                <w:rFonts w:ascii="Arial" w:eastAsiaTheme="majorEastAsia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Theme="majorEastAsia" w:hAnsi="Arial" w:cs="Arial"/>
                <w:b w:val="0"/>
                <w:bCs w:val="0"/>
              </w:rPr>
              <w:t>jpmendez</w:t>
            </w:r>
            <w:proofErr w:type="spellEnd"/>
          </w:p>
          <w:p w14:paraId="628706E6" w14:textId="77777777" w:rsidR="00BE2968" w:rsidRPr="00FE4CE3" w:rsidRDefault="00BE2968" w:rsidP="00BE2968">
            <w:p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jpmendez@espol.edu.ec</w:t>
            </w:r>
          </w:p>
          <w:p w14:paraId="71209725" w14:textId="77777777" w:rsidR="00BE2968" w:rsidRDefault="00BE2968" w:rsidP="00BE2968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FE4CE3">
              <w:rPr>
                <w:rFonts w:ascii="Arial" w:eastAsiaTheme="majorEastAsia" w:hAnsi="Arial" w:cs="Arial"/>
                <w:b w:val="0"/>
                <w:bCs w:val="0"/>
              </w:rPr>
              <w:t>200734512</w:t>
            </w:r>
          </w:p>
          <w:p w14:paraId="170DF4CD" w14:textId="0A534E5F" w:rsidR="001F4F13" w:rsidRPr="00EA597C" w:rsidRDefault="00BE2968" w:rsidP="00BE2968">
            <w:pPr>
              <w:rPr>
                <w:rFonts w:ascii="Arial" w:eastAsiaTheme="majorEastAsia" w:hAnsi="Arial" w:cs="Arial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098764564</w:t>
            </w:r>
            <w:r w:rsidR="001F4F13" w:rsidRPr="00AD4C14">
              <w:rPr>
                <w:rFonts w:ascii="Arial" w:eastAsiaTheme="majorEastAsia" w:hAnsi="Arial" w:cs="Arial"/>
                <w:bCs w:val="0"/>
              </w:rPr>
              <w:t xml:space="preserve"> </w:t>
            </w:r>
          </w:p>
        </w:tc>
      </w:tr>
      <w:tr w:rsidR="001F4F13" w:rsidRPr="00943B0B" w14:paraId="788FE849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62C302FA" w14:textId="7079A5DD" w:rsidR="001F4F13" w:rsidRDefault="001F4F13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Descripción de</w:t>
            </w:r>
            <w:r>
              <w:rPr>
                <w:rFonts w:ascii="Arial" w:eastAsiaTheme="majorEastAsia" w:hAnsi="Arial" w:cs="Arial"/>
                <w:bCs w:val="0"/>
              </w:rPr>
              <w:t xml:space="preserve"> pasos:</w:t>
            </w:r>
          </w:p>
          <w:p w14:paraId="66134BE9" w14:textId="3BC6599D" w:rsidR="001F4F13" w:rsidRDefault="00D34835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da clic en la pestaña Ayudante.</w:t>
            </w:r>
          </w:p>
          <w:p w14:paraId="433A2F39" w14:textId="6AF3609E" w:rsidR="00BE2968" w:rsidRDefault="00BE2968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escoge de la parte superior el paralelo y materia respectivamente.</w:t>
            </w:r>
          </w:p>
          <w:p w14:paraId="2016BD08" w14:textId="77777777" w:rsidR="00D34835" w:rsidRDefault="00D34835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da clic en la opción “</w:t>
            </w:r>
            <w:r w:rsidR="00BE2968">
              <w:rPr>
                <w:rFonts w:ascii="Arial" w:eastAsiaTheme="majorEastAsia" w:hAnsi="Arial" w:cs="Arial"/>
                <w:b w:val="0"/>
                <w:bCs w:val="0"/>
              </w:rPr>
              <w:t>Nuevo Ayudante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”</w:t>
            </w:r>
            <w:r w:rsidR="00BE2968">
              <w:rPr>
                <w:rFonts w:ascii="Arial" w:eastAsiaTheme="majorEastAsia" w:hAnsi="Arial" w:cs="Arial"/>
                <w:b w:val="0"/>
                <w:bCs w:val="0"/>
              </w:rPr>
              <w:t>.</w:t>
            </w:r>
          </w:p>
          <w:p w14:paraId="7DFD10C7" w14:textId="77777777" w:rsidR="00BE2968" w:rsidRDefault="00BE2968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llena correctamente el formulario.</w:t>
            </w:r>
          </w:p>
          <w:p w14:paraId="6E561C7D" w14:textId="0C6E82BF" w:rsidR="00BE2968" w:rsidRPr="006D06D6" w:rsidRDefault="00BE2968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da clic en la opción Grabar.</w:t>
            </w:r>
          </w:p>
        </w:tc>
      </w:tr>
      <w:tr w:rsidR="001F4F13" w:rsidRPr="005C0F79" w14:paraId="014D1789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43CF228B" w14:textId="4117D0B8" w:rsidR="001F4F13" w:rsidRPr="00BE2968" w:rsidRDefault="001F4F13" w:rsidP="00BD069F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esperado:</w:t>
            </w:r>
            <w:r w:rsidR="00BE2968">
              <w:rPr>
                <w:rFonts w:ascii="Arial" w:eastAsiaTheme="majorEastAsia" w:hAnsi="Arial" w:cs="Arial"/>
                <w:bCs w:val="0"/>
              </w:rPr>
              <w:t xml:space="preserve"> </w:t>
            </w:r>
            <w:r w:rsidR="00BE2968">
              <w:rPr>
                <w:rFonts w:ascii="Arial" w:eastAsiaTheme="majorEastAsia" w:hAnsi="Arial" w:cs="Arial"/>
                <w:b w:val="0"/>
                <w:bCs w:val="0"/>
              </w:rPr>
              <w:t>Se asigna al ayudante al curso escogido por el profesor.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7C6D093B" w14:textId="77777777" w:rsidR="001F4F13" w:rsidRPr="00AD4C14" w:rsidRDefault="001F4F13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537" w:type="dxa"/>
            <w:tcBorders>
              <w:left w:val="none" w:sz="0" w:space="0" w:color="auto"/>
            </w:tcBorders>
          </w:tcPr>
          <w:p w14:paraId="7E081B5C" w14:textId="77777777" w:rsidR="001F4F13" w:rsidRPr="00AD4C14" w:rsidRDefault="001F4F13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901952" behindDoc="0" locked="0" layoutInCell="1" allowOverlap="1" wp14:anchorId="7595EB85" wp14:editId="13793578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2540</wp:posOffset>
                      </wp:positionV>
                      <wp:extent cx="191770" cy="166370"/>
                      <wp:effectExtent l="0" t="0" r="17780" b="24130"/>
                      <wp:wrapNone/>
                      <wp:docPr id="360" name="360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361" name="361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2" name="362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360 Grupo" o:spid="_x0000_s1026" style="position:absolute;margin-left:24.55pt;margin-top:.2pt;width:15.1pt;height:13.1pt;z-index:251901952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">
                      <v:line id="361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Zqa8YAAADcAAAADwAAAGRycy9kb3ducmV2LnhtbESPQWvCQBSE74L/YXlCL1I3URprdBVp&#10;KXgRMXpob4/sMwlm34bs1qT/3i0IHoeZ+YZZbXpTixu1rrKsIJ5EIIhzqysuFJxPX6/vIJxH1lhb&#10;JgV/5GCzHg5WmGrb8ZFumS9EgLBLUUHpfZNK6fKSDLqJbYiDd7GtQR9kW0jdYhfgppbTKEqkwYrD&#10;QokNfZSUX7Nfo+DznHTZonibj+PZvl/wYfr9szdKvYz67RKEp94/w4/2TiuYJTH8nwlHQK7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DWamvGAAAA3AAAAA8AAAAAAAAA&#10;AAAAAAAAoQIAAGRycy9kb3ducmV2LnhtbFBLBQYAAAAABAAEAPkAAACUAwAAAAA=&#10;" strokecolor="black [3213]" strokeweight="1pt"/>
                      <v:line id="362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0A0MYAAADcAAAADwAAAGRycy9kb3ducmV2LnhtbESPT2sCMRTE74V+h/AKvdWkltq6GqUI&#10;QpEq7K4Xb4/N2z+4eVk3qa7fvikIHoeZ+Q0zXw62FWfqfeNYw+tIgSAunGm40rDP1y+fIHxANtg6&#10;Jg1X8rBcPD7MMTHuwimds1CJCGGfoIY6hC6R0hc1WfQj1xFHr3S9xRBlX0nT4yXCbSvHSk2kxYbj&#10;Qo0drWoqjtmv1bDJp+XqZ7PdXf3psKPyQ6Xv2V7r56fhawYi0BDu4Vv722h4m4zh/0w8AnLx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39ANDGAAAA3AAAAA8AAAAAAAAA&#10;AAAAAAAAoQIAAGRycy9kb3ducmV2LnhtbFBLBQYAAAAABAAEAPkAAACUAwAAAAA=&#10;" strokecolor="black [3213]" strokeweight="1pt"/>
                    </v:group>
                  </w:pict>
                </mc:Fallback>
              </mc:AlternateContent>
            </w: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99904" behindDoc="0" locked="0" layoutInCell="1" allowOverlap="1" wp14:anchorId="2C0502A7" wp14:editId="57439423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363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FDBDCC3" w14:textId="77777777" w:rsidR="00E92A75" w:rsidRDefault="00E92A75" w:rsidP="001F4F13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25" style="position:absolute;margin-left:24.65pt;margin-top:.4pt;width:15.1pt;height:13.1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">
                      <v:textbox>
                        <w:txbxContent>
                          <w:p w14:paraId="5FDBDCC3" w14:textId="77777777" w:rsidR="001F4F13" w:rsidRDefault="001F4F13" w:rsidP="001F4F13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SI</w:t>
            </w:r>
            <w:r w:rsidRPr="00AD4C1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80E8D3D" w14:textId="77777777" w:rsidR="001F4F13" w:rsidRPr="00AD4C14" w:rsidRDefault="001F4F13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00928" behindDoc="0" locked="0" layoutInCell="1" allowOverlap="1" wp14:anchorId="5696E9E4" wp14:editId="7697AE3C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364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1833DBF" w14:textId="77777777" w:rsidR="00E92A75" w:rsidRDefault="00E92A75" w:rsidP="001F4F13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26" style="position:absolute;margin-left:24.6pt;margin-top:2.9pt;width:15.1pt;height:13.1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">
                      <v:textbox>
                        <w:txbxContent>
                          <w:p w14:paraId="71833DBF" w14:textId="77777777" w:rsidR="001F4F13" w:rsidRDefault="001F4F13" w:rsidP="001F4F13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1F4F13" w:rsidRPr="00182BCC" w14:paraId="1B73C4F0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058C82FE" w14:textId="3A4D5171" w:rsidR="001F4F13" w:rsidRPr="00AD4C14" w:rsidRDefault="001F4F13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lastRenderedPageBreak/>
              <w:t>Resultado obtenido:</w:t>
            </w:r>
            <w:r w:rsidRPr="00AD4C14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 w:rsidR="00BE2968">
              <w:rPr>
                <w:rFonts w:ascii="Arial" w:eastAsiaTheme="majorEastAsia" w:hAnsi="Arial" w:cs="Arial"/>
                <w:b w:val="0"/>
                <w:bCs w:val="0"/>
              </w:rPr>
              <w:t>Se asigna al ayudante al curso escogido por el profesor.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7A8A01CB" w14:textId="77777777" w:rsidR="001F4F13" w:rsidRPr="00AD4C14" w:rsidRDefault="001F4F13" w:rsidP="00BD06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NO</w:t>
            </w:r>
          </w:p>
        </w:tc>
      </w:tr>
      <w:tr w:rsidR="001F4F13" w:rsidRPr="005C0F79" w14:paraId="22857994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4356ECE6" w14:textId="77777777" w:rsidR="001F4F13" w:rsidRPr="0088379A" w:rsidRDefault="001F4F13" w:rsidP="00BD069F">
            <w:pPr>
              <w:shd w:val="clear" w:color="auto" w:fill="FFFFFF"/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Recomendación u observación: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</w:p>
          <w:p w14:paraId="78CB18DB" w14:textId="77777777" w:rsidR="001F4F13" w:rsidRPr="0088379A" w:rsidRDefault="001F4F13" w:rsidP="00BD069F">
            <w:pPr>
              <w:rPr>
                <w:rFonts w:ascii="Arial" w:eastAsiaTheme="majorEastAsia" w:hAnsi="Arial" w:cs="Arial"/>
                <w:bCs w:val="0"/>
                <w:lang w:val="es-EC"/>
              </w:rPr>
            </w:pPr>
          </w:p>
        </w:tc>
      </w:tr>
    </w:tbl>
    <w:p w14:paraId="03293B7D" w14:textId="77777777" w:rsidR="001F4F13" w:rsidRDefault="001F4F13" w:rsidP="001F4F13">
      <w:pPr>
        <w:pStyle w:val="Prrafodelista"/>
        <w:ind w:left="1429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780"/>
        <w:gridCol w:w="2740"/>
        <w:gridCol w:w="1840"/>
        <w:gridCol w:w="1537"/>
      </w:tblGrid>
      <w:tr w:rsidR="001F4F13" w:rsidRPr="005C0F79" w14:paraId="52F87564" w14:textId="77777777" w:rsidTr="00BD06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39CB92A" w14:textId="20F4A13F" w:rsidR="001F4F13" w:rsidRPr="00AD4C14" w:rsidRDefault="001F4F13" w:rsidP="001F4F13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>Consulta ayudante</w:t>
            </w:r>
          </w:p>
        </w:tc>
        <w:tc>
          <w:tcPr>
            <w:tcW w:w="337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E782A38" w14:textId="43B78FFC" w:rsidR="001F4F13" w:rsidRPr="00AD4C14" w:rsidRDefault="001F4F13" w:rsidP="00BD06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>
              <w:rPr>
                <w:rFonts w:ascii="Arial Black" w:hAnsi="Arial Black" w:cs="Tahoma"/>
                <w:sz w:val="24"/>
              </w:rPr>
              <w:t>USR-</w:t>
            </w:r>
            <w:r w:rsidR="00162F46">
              <w:rPr>
                <w:rFonts w:ascii="Arial Black" w:hAnsi="Arial Black" w:cs="Tahoma"/>
                <w:sz w:val="24"/>
              </w:rPr>
              <w:t>015</w:t>
            </w:r>
          </w:p>
        </w:tc>
      </w:tr>
      <w:tr w:rsidR="001F4F13" w:rsidRPr="005C0F79" w14:paraId="78095485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20BC6F5F" w14:textId="4EDFA4E6" w:rsidR="001F4F13" w:rsidRPr="00AD4C14" w:rsidRDefault="001F4F13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="002732E2">
              <w:rPr>
                <w:rFonts w:ascii="Arial" w:eastAsiaTheme="majorEastAsia" w:hAnsi="Arial" w:cs="Arial"/>
                <w:bCs w:val="0"/>
              </w:rPr>
              <w:t>Ayudante</w:t>
            </w:r>
          </w:p>
        </w:tc>
      </w:tr>
      <w:tr w:rsidR="001F4F13" w:rsidRPr="005F3564" w14:paraId="00F981FE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18FC5753" w14:textId="77777777" w:rsidR="001F4F13" w:rsidRPr="00AD4C14" w:rsidRDefault="001F4F13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23AEB8F0" w14:textId="257299C9" w:rsidR="001F4F13" w:rsidRPr="00AD4C14" w:rsidRDefault="001F4F13" w:rsidP="00BD06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Fecha:</w:t>
            </w:r>
            <w:r w:rsidR="00485020"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="00485020">
              <w:rPr>
                <w:rFonts w:ascii="Arial" w:eastAsiaTheme="majorEastAsia" w:hAnsi="Arial" w:cs="Arial"/>
                <w:b/>
                <w:bCs/>
              </w:rPr>
              <w:t>14/08/2012</w:t>
            </w:r>
          </w:p>
        </w:tc>
      </w:tr>
      <w:tr w:rsidR="001F4F13" w:rsidRPr="005F3564" w14:paraId="2FED7B40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0" w:type="dxa"/>
            <w:tcBorders>
              <w:right w:val="none" w:sz="0" w:space="0" w:color="auto"/>
            </w:tcBorders>
          </w:tcPr>
          <w:p w14:paraId="7EFCA697" w14:textId="74C5E2EB" w:rsidR="001F4F13" w:rsidRPr="00AD4C14" w:rsidRDefault="001F4F13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Hora inicio:</w:t>
            </w:r>
            <w:r w:rsidR="002732E2">
              <w:rPr>
                <w:rFonts w:ascii="Arial" w:eastAsiaTheme="majorEastAsia" w:hAnsi="Arial" w:cs="Arial"/>
                <w:bCs w:val="0"/>
              </w:rPr>
              <w:t xml:space="preserve"> 21h54pm</w:t>
            </w:r>
          </w:p>
        </w:tc>
        <w:tc>
          <w:tcPr>
            <w:tcW w:w="2740" w:type="dxa"/>
            <w:tcBorders>
              <w:left w:val="none" w:sz="0" w:space="0" w:color="auto"/>
              <w:right w:val="none" w:sz="0" w:space="0" w:color="auto"/>
            </w:tcBorders>
          </w:tcPr>
          <w:p w14:paraId="3D8FED56" w14:textId="42C4A04D" w:rsidR="001F4F13" w:rsidRPr="00AD4C14" w:rsidRDefault="001F4F13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Hora fin:</w:t>
            </w:r>
            <w:r w:rsidR="002732E2">
              <w:rPr>
                <w:rFonts w:ascii="Arial" w:eastAsiaTheme="majorEastAsia" w:hAnsi="Arial" w:cs="Arial"/>
                <w:b/>
                <w:bCs/>
              </w:rPr>
              <w:t xml:space="preserve"> 21h55pm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5590D2A2" w14:textId="77777777" w:rsidR="001F4F13" w:rsidRPr="00AD4C14" w:rsidRDefault="001F4F13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caja negra</w:t>
            </w:r>
          </w:p>
        </w:tc>
      </w:tr>
      <w:tr w:rsidR="001F4F13" w:rsidRPr="00182BCC" w14:paraId="55EED5DE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449E1D64" w14:textId="1AAD27C1" w:rsidR="001F4F13" w:rsidRPr="00AD4C14" w:rsidRDefault="001F4F13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07D893DD" w14:textId="77777777" w:rsidR="001F4F13" w:rsidRDefault="002732E2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Autentificación correctamente.</w:t>
            </w:r>
          </w:p>
          <w:p w14:paraId="00DA68B0" w14:textId="7FDADFDD" w:rsidR="002732E2" w:rsidRPr="009D757F" w:rsidRDefault="002732E2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Los estudiantes deben estar registrados en el curso y materia respectivamente.</w:t>
            </w:r>
          </w:p>
        </w:tc>
      </w:tr>
      <w:tr w:rsidR="001F4F13" w:rsidRPr="00591718" w14:paraId="0C1784A9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468F8CC0" w14:textId="77777777" w:rsidR="001F4F13" w:rsidRPr="00EA597C" w:rsidRDefault="001F4F13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</w:tc>
      </w:tr>
      <w:tr w:rsidR="001F4F13" w:rsidRPr="00943B0B" w14:paraId="6BB7863B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7D48F1E0" w14:textId="77777777" w:rsidR="001F4F13" w:rsidRDefault="001F4F13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Descripción de</w:t>
            </w:r>
            <w:r>
              <w:rPr>
                <w:rFonts w:ascii="Arial" w:eastAsiaTheme="majorEastAsia" w:hAnsi="Arial" w:cs="Arial"/>
                <w:bCs w:val="0"/>
              </w:rPr>
              <w:t xml:space="preserve"> pasos:</w:t>
            </w:r>
          </w:p>
          <w:p w14:paraId="0AF66AF1" w14:textId="77777777" w:rsidR="002732E2" w:rsidRDefault="002732E2" w:rsidP="002732E2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da clic en la pestaña Ayudante.</w:t>
            </w:r>
          </w:p>
          <w:p w14:paraId="2A714D2F" w14:textId="77777777" w:rsidR="002732E2" w:rsidRDefault="002732E2" w:rsidP="002732E2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escoge de la parte superior el paralelo y materia respectivamente.</w:t>
            </w:r>
          </w:p>
          <w:p w14:paraId="72741E33" w14:textId="77777777" w:rsidR="001F4F13" w:rsidRPr="006D06D6" w:rsidRDefault="001F4F13" w:rsidP="002732E2">
            <w:pPr>
              <w:pStyle w:val="Prrafodelista"/>
              <w:rPr>
                <w:rFonts w:ascii="Arial" w:eastAsiaTheme="majorEastAsia" w:hAnsi="Arial" w:cs="Arial"/>
                <w:b w:val="0"/>
                <w:bCs w:val="0"/>
              </w:rPr>
            </w:pPr>
          </w:p>
        </w:tc>
      </w:tr>
      <w:tr w:rsidR="001F4F13" w:rsidRPr="005C0F79" w14:paraId="267E9B34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7AA58170" w14:textId="2FF59162" w:rsidR="001F4F13" w:rsidRPr="002732E2" w:rsidRDefault="001F4F13" w:rsidP="00BD069F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esperado:</w:t>
            </w:r>
            <w:r w:rsidR="002732E2">
              <w:rPr>
                <w:rFonts w:ascii="Arial" w:eastAsiaTheme="majorEastAsia" w:hAnsi="Arial" w:cs="Arial"/>
                <w:bCs w:val="0"/>
              </w:rPr>
              <w:t xml:space="preserve"> </w:t>
            </w:r>
            <w:r w:rsidR="002732E2">
              <w:rPr>
                <w:rFonts w:ascii="Arial" w:eastAsiaTheme="majorEastAsia" w:hAnsi="Arial" w:cs="Arial"/>
                <w:b w:val="0"/>
                <w:bCs w:val="0"/>
              </w:rPr>
              <w:t>Se muestra la lista de estudiantes del curso seleccionado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3A639734" w14:textId="77777777" w:rsidR="001F4F13" w:rsidRPr="00AD4C14" w:rsidRDefault="001F4F13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537" w:type="dxa"/>
            <w:tcBorders>
              <w:left w:val="none" w:sz="0" w:space="0" w:color="auto"/>
            </w:tcBorders>
          </w:tcPr>
          <w:p w14:paraId="19AC86ED" w14:textId="77777777" w:rsidR="001F4F13" w:rsidRPr="00AD4C14" w:rsidRDefault="001F4F13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906048" behindDoc="0" locked="0" layoutInCell="1" allowOverlap="1" wp14:anchorId="01E568A1" wp14:editId="58EB9020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2540</wp:posOffset>
                      </wp:positionV>
                      <wp:extent cx="191770" cy="166370"/>
                      <wp:effectExtent l="0" t="0" r="17780" b="24130"/>
                      <wp:wrapNone/>
                      <wp:docPr id="365" name="365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366" name="366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7" name="367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365 Grupo" o:spid="_x0000_s1026" style="position:absolute;margin-left:24.55pt;margin-top:.2pt;width:15.1pt;height:13.1pt;z-index:251906048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">
                      <v:line id="366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/yH8YAAADcAAAADwAAAGRycy9kb3ducmV2LnhtbESPQWvCQBSE74L/YXmFXkQ3KsaaZiNS&#10;KfQipdGDvT2yr0lo9m3Irib9911B8DjMzDdMuh1MI67UudqygvksAkFcWF1zqeB0fJ++gHAeWWNj&#10;mRT8kYNtNh6lmGjb8xddc1+KAGGXoILK+zaR0hUVGXQz2xIH78d2Bn2QXSl1h32Am0YuoiiWBmsO&#10;CxW29FZR8ZtfjIL9Ke7zTblaT+bLw7Dhz8X5+2CUen4adq8gPA3+Eb63P7SCZRzD7Uw4AjL7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8/8h/GAAAA3AAAAA8AAAAAAAAA&#10;AAAAAAAAoQIAAGRycy9kb3ducmV2LnhtbFBLBQYAAAAABAAEAPkAAACUAwAAAAA=&#10;" strokecolor="black [3213]" strokeweight="1pt"/>
                      <v:line id="367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qjSMcAAADcAAAADwAAAGRycy9kb3ducmV2LnhtbESPS2vDMBCE74X+B7GF3Bq5LXnUjWJK&#10;oBBME4iTS2+LtX5Qa+VaSmz/+yoQyHGYmW+YVTKYRlyoc7VlBS/TCARxbnXNpYLT8et5CcJ5ZI2N&#10;ZVIwkoNk/fiwwljbng90yXwpAoRdjAoq79tYSpdXZNBNbUscvMJ2Bn2QXSl1h32Am0a+RtFcGqw5&#10;LFTY0qai/Dc7GwXp8b3YfKe7/ej+fvZULKLDLDspNXkaPj9AeBr8PXxrb7WCt/kCrmfCEZDr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iqNIxwAAANwAAAAPAAAAAAAA&#10;AAAAAAAAAKECAABkcnMvZG93bnJldi54bWxQSwUGAAAAAAQABAD5AAAAlQMAAAAA&#10;" strokecolor="black [3213]" strokeweight="1pt"/>
                    </v:group>
                  </w:pict>
                </mc:Fallback>
              </mc:AlternateContent>
            </w: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04000" behindDoc="0" locked="0" layoutInCell="1" allowOverlap="1" wp14:anchorId="6004F8D6" wp14:editId="39CB1916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368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50B16C9" w14:textId="77777777" w:rsidR="00E92A75" w:rsidRDefault="00E92A75" w:rsidP="001F4F13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27" style="position:absolute;margin-left:24.65pt;margin-top:.4pt;width:15.1pt;height:13.1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">
                      <v:textbox>
                        <w:txbxContent>
                          <w:p w14:paraId="350B16C9" w14:textId="77777777" w:rsidR="001F4F13" w:rsidRDefault="001F4F13" w:rsidP="001F4F13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SI</w:t>
            </w:r>
            <w:r w:rsidRPr="00AD4C1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0AC0EE32" w14:textId="77777777" w:rsidR="001F4F13" w:rsidRPr="00AD4C14" w:rsidRDefault="001F4F13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05024" behindDoc="0" locked="0" layoutInCell="1" allowOverlap="1" wp14:anchorId="3F8E37AF" wp14:editId="4DFB147B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369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5BDB370" w14:textId="77777777" w:rsidR="00E92A75" w:rsidRDefault="00E92A75" w:rsidP="001F4F13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28" style="position:absolute;margin-left:24.6pt;margin-top:2.9pt;width:15.1pt;height:13.1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">
                      <v:textbox>
                        <w:txbxContent>
                          <w:p w14:paraId="15BDB370" w14:textId="77777777" w:rsidR="001F4F13" w:rsidRDefault="001F4F13" w:rsidP="001F4F13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1F4F13" w:rsidRPr="00182BCC" w14:paraId="424EA025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6214E5B7" w14:textId="2A4561C6" w:rsidR="001F4F13" w:rsidRPr="00AD4C14" w:rsidRDefault="001F4F13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AD4C14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 w:rsidR="002732E2">
              <w:rPr>
                <w:rFonts w:ascii="Arial" w:eastAsiaTheme="majorEastAsia" w:hAnsi="Arial" w:cs="Arial"/>
                <w:b w:val="0"/>
                <w:bCs w:val="0"/>
              </w:rPr>
              <w:t>Se muestra la lista de estudiantes del curso seleccionado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56BD96CA" w14:textId="77777777" w:rsidR="001F4F13" w:rsidRPr="00AD4C14" w:rsidRDefault="001F4F13" w:rsidP="00BD06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NO</w:t>
            </w:r>
          </w:p>
        </w:tc>
      </w:tr>
      <w:tr w:rsidR="001F4F13" w:rsidRPr="005C0F79" w14:paraId="4F260D9F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5D628055" w14:textId="77777777" w:rsidR="001F4F13" w:rsidRPr="0088379A" w:rsidRDefault="001F4F13" w:rsidP="00BD069F">
            <w:pPr>
              <w:shd w:val="clear" w:color="auto" w:fill="FFFFFF"/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Recomendación u observación: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</w:p>
          <w:p w14:paraId="26E2355E" w14:textId="77777777" w:rsidR="001F4F13" w:rsidRPr="0088379A" w:rsidRDefault="001F4F13" w:rsidP="00BD069F">
            <w:pPr>
              <w:rPr>
                <w:rFonts w:ascii="Arial" w:eastAsiaTheme="majorEastAsia" w:hAnsi="Arial" w:cs="Arial"/>
                <w:bCs w:val="0"/>
                <w:lang w:val="es-EC"/>
              </w:rPr>
            </w:pPr>
          </w:p>
        </w:tc>
      </w:tr>
    </w:tbl>
    <w:p w14:paraId="16F21B19" w14:textId="77777777" w:rsidR="001F4F13" w:rsidRDefault="001F4F13" w:rsidP="001F4F13">
      <w:pPr>
        <w:pStyle w:val="Prrafodelista"/>
        <w:ind w:left="216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780"/>
        <w:gridCol w:w="2740"/>
        <w:gridCol w:w="1840"/>
        <w:gridCol w:w="1537"/>
      </w:tblGrid>
      <w:tr w:rsidR="001F4F13" w:rsidRPr="005C0F79" w14:paraId="32DD00F1" w14:textId="77777777" w:rsidTr="00BD06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7F0C8E0" w14:textId="3DB10DBA" w:rsidR="001F4F13" w:rsidRPr="00AD4C14" w:rsidRDefault="001F4F13" w:rsidP="001F4F13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>Eliminar ayudante</w:t>
            </w:r>
          </w:p>
        </w:tc>
        <w:tc>
          <w:tcPr>
            <w:tcW w:w="337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B56FAB6" w14:textId="0226AFF8" w:rsidR="001F4F13" w:rsidRPr="00AD4C14" w:rsidRDefault="001F4F13" w:rsidP="00BD06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>
              <w:rPr>
                <w:rFonts w:ascii="Arial Black" w:hAnsi="Arial Black" w:cs="Tahoma"/>
                <w:sz w:val="24"/>
              </w:rPr>
              <w:t>USR-</w:t>
            </w:r>
            <w:r w:rsidR="00162F46">
              <w:rPr>
                <w:rFonts w:ascii="Arial Black" w:hAnsi="Arial Black" w:cs="Tahoma"/>
                <w:sz w:val="24"/>
              </w:rPr>
              <w:t>016</w:t>
            </w:r>
          </w:p>
        </w:tc>
      </w:tr>
      <w:tr w:rsidR="001F4F13" w:rsidRPr="005C0F79" w14:paraId="59BE215E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6379FBCF" w14:textId="0991A4D9" w:rsidR="001F4F13" w:rsidRPr="00AD4C14" w:rsidRDefault="001F4F13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="002732E2">
              <w:rPr>
                <w:rFonts w:ascii="Arial" w:eastAsiaTheme="majorEastAsia" w:hAnsi="Arial" w:cs="Arial"/>
                <w:bCs w:val="0"/>
              </w:rPr>
              <w:t>Ayudante</w:t>
            </w:r>
          </w:p>
        </w:tc>
      </w:tr>
      <w:tr w:rsidR="001F4F13" w:rsidRPr="005F3564" w14:paraId="6F02262E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6E1305F0" w14:textId="77777777" w:rsidR="001F4F13" w:rsidRPr="00AD4C14" w:rsidRDefault="001F4F13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6AD7AC84" w14:textId="7EBAB9F1" w:rsidR="001F4F13" w:rsidRPr="00AD4C14" w:rsidRDefault="001F4F13" w:rsidP="00BD06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Fecha:</w:t>
            </w:r>
            <w:r w:rsidR="00485020"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="00485020">
              <w:rPr>
                <w:rFonts w:ascii="Arial" w:eastAsiaTheme="majorEastAsia" w:hAnsi="Arial" w:cs="Arial"/>
                <w:b/>
                <w:bCs/>
              </w:rPr>
              <w:t>14/08/2012</w:t>
            </w:r>
          </w:p>
        </w:tc>
      </w:tr>
      <w:tr w:rsidR="001F4F13" w:rsidRPr="005F3564" w14:paraId="19DC4200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0" w:type="dxa"/>
            <w:tcBorders>
              <w:right w:val="none" w:sz="0" w:space="0" w:color="auto"/>
            </w:tcBorders>
          </w:tcPr>
          <w:p w14:paraId="407FB802" w14:textId="0C468CBB" w:rsidR="001F4F13" w:rsidRPr="00AD4C14" w:rsidRDefault="001F4F13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Hora inicio:</w:t>
            </w:r>
            <w:r w:rsidR="002732E2">
              <w:rPr>
                <w:rFonts w:ascii="Arial" w:eastAsiaTheme="majorEastAsia" w:hAnsi="Arial" w:cs="Arial"/>
                <w:bCs w:val="0"/>
              </w:rPr>
              <w:t xml:space="preserve"> 21h55pm</w:t>
            </w:r>
          </w:p>
        </w:tc>
        <w:tc>
          <w:tcPr>
            <w:tcW w:w="2740" w:type="dxa"/>
            <w:tcBorders>
              <w:left w:val="none" w:sz="0" w:space="0" w:color="auto"/>
              <w:right w:val="none" w:sz="0" w:space="0" w:color="auto"/>
            </w:tcBorders>
          </w:tcPr>
          <w:p w14:paraId="7EC303F5" w14:textId="17374637" w:rsidR="001F4F13" w:rsidRPr="00AD4C14" w:rsidRDefault="001F4F13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Hora fin:</w:t>
            </w:r>
            <w:r w:rsidR="0015225E">
              <w:rPr>
                <w:rFonts w:ascii="Arial" w:eastAsiaTheme="majorEastAsia" w:hAnsi="Arial" w:cs="Arial"/>
                <w:b/>
                <w:bCs/>
              </w:rPr>
              <w:t xml:space="preserve"> 21h59pm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1A7BC90A" w14:textId="77777777" w:rsidR="001F4F13" w:rsidRPr="00AD4C14" w:rsidRDefault="001F4F13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caja negra</w:t>
            </w:r>
          </w:p>
        </w:tc>
      </w:tr>
      <w:tr w:rsidR="001F4F13" w:rsidRPr="00182BCC" w14:paraId="25BD8EEA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31DCCAC6" w14:textId="7BB2B86B" w:rsidR="001F4F13" w:rsidRPr="00AD4C14" w:rsidRDefault="001F4F13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lastRenderedPageBreak/>
              <w:t xml:space="preserve">Precondiciones: </w:t>
            </w:r>
          </w:p>
          <w:p w14:paraId="177196CB" w14:textId="77777777" w:rsidR="001F4F13" w:rsidRDefault="002732E2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Autentificación correctamente.</w:t>
            </w:r>
          </w:p>
          <w:p w14:paraId="7E5BE06C" w14:textId="1259D670" w:rsidR="002732E2" w:rsidRPr="009D757F" w:rsidRDefault="002732E2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Solo el profesor puede eliminar el registro de un ayudante.</w:t>
            </w:r>
          </w:p>
        </w:tc>
      </w:tr>
      <w:tr w:rsidR="001F4F13" w:rsidRPr="00591718" w14:paraId="1B32F694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74206E43" w14:textId="77777777" w:rsidR="001F4F13" w:rsidRPr="00EA597C" w:rsidRDefault="001F4F13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</w:tc>
      </w:tr>
      <w:tr w:rsidR="001F4F13" w:rsidRPr="00943B0B" w14:paraId="5310FF21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0D2A5786" w14:textId="79BE96C9" w:rsidR="001F4F13" w:rsidRDefault="001F4F13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Descripción de</w:t>
            </w:r>
            <w:r>
              <w:rPr>
                <w:rFonts w:ascii="Arial" w:eastAsiaTheme="majorEastAsia" w:hAnsi="Arial" w:cs="Arial"/>
                <w:bCs w:val="0"/>
              </w:rPr>
              <w:t xml:space="preserve"> pasos:</w:t>
            </w:r>
          </w:p>
          <w:p w14:paraId="0F388E05" w14:textId="77777777" w:rsidR="002732E2" w:rsidRDefault="002732E2" w:rsidP="002732E2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da clic en la pestaña Ayudante.</w:t>
            </w:r>
          </w:p>
          <w:p w14:paraId="133C2014" w14:textId="77777777" w:rsidR="001F4F13" w:rsidRDefault="002732E2" w:rsidP="002732E2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escoge de la parte superior el paralelo y materia respectivamente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.</w:t>
            </w:r>
          </w:p>
          <w:p w14:paraId="699E520C" w14:textId="77777777" w:rsidR="002732E2" w:rsidRDefault="002732E2" w:rsidP="002732E2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da clic en la figura del bote de basura.</w:t>
            </w:r>
          </w:p>
          <w:p w14:paraId="2C6C554C" w14:textId="7F1E7CE3" w:rsidR="002732E2" w:rsidRPr="006D06D6" w:rsidRDefault="002732E2" w:rsidP="002732E2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da clic en la opción Aceptar del mensaje de confirmación.</w:t>
            </w:r>
          </w:p>
        </w:tc>
      </w:tr>
      <w:tr w:rsidR="001F4F13" w:rsidRPr="005C0F79" w14:paraId="04C25AA8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4E186982" w14:textId="4BBE3150" w:rsidR="001F4F13" w:rsidRPr="002732E2" w:rsidRDefault="001F4F13" w:rsidP="00BD069F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esperado:</w:t>
            </w:r>
            <w:r w:rsidR="002732E2">
              <w:rPr>
                <w:rFonts w:ascii="Arial" w:eastAsiaTheme="majorEastAsia" w:hAnsi="Arial" w:cs="Arial"/>
                <w:bCs w:val="0"/>
              </w:rPr>
              <w:t xml:space="preserve"> </w:t>
            </w:r>
            <w:r w:rsidR="002732E2">
              <w:rPr>
                <w:rFonts w:ascii="Arial" w:eastAsiaTheme="majorEastAsia" w:hAnsi="Arial" w:cs="Arial"/>
                <w:b w:val="0"/>
                <w:bCs w:val="0"/>
              </w:rPr>
              <w:t>Se eliminar el registro del ayudante.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199475DF" w14:textId="77777777" w:rsidR="001F4F13" w:rsidRPr="00AD4C14" w:rsidRDefault="001F4F13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537" w:type="dxa"/>
            <w:tcBorders>
              <w:left w:val="none" w:sz="0" w:space="0" w:color="auto"/>
            </w:tcBorders>
          </w:tcPr>
          <w:p w14:paraId="6F7AB716" w14:textId="77777777" w:rsidR="001F4F13" w:rsidRPr="00AD4C14" w:rsidRDefault="001F4F13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910144" behindDoc="0" locked="0" layoutInCell="1" allowOverlap="1" wp14:anchorId="29EC53CC" wp14:editId="6A577593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2540</wp:posOffset>
                      </wp:positionV>
                      <wp:extent cx="191770" cy="166370"/>
                      <wp:effectExtent l="0" t="0" r="17780" b="24130"/>
                      <wp:wrapNone/>
                      <wp:docPr id="370" name="370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371" name="371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2" name="372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370 Grupo" o:spid="_x0000_s1026" style="position:absolute;margin-left:24.55pt;margin-top:.2pt;width:15.1pt;height:13.1pt;z-index:251910144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">
                      <v:line id="371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/8tsYAAADcAAAADwAAAGRycy9kb3ducmV2LnhtbESPQWvCQBSE70L/w/IKXqRuohhr6ipF&#10;EXoRMXpob4/saxKafRuyq4n/visIHoeZ+YZZrntTiyu1rrKsIB5HIIhzqysuFJxPu7d3EM4ja6wt&#10;k4IbOVivXgZLTLXt+EjXzBciQNilqKD0vkmldHlJBt3YNsTB+7WtQR9kW0jdYhfgppaTKEqkwYrD&#10;QokNbUrK/7KLUbA9J122KGbzUTzd9ws+TL5/9kap4Wv/+QHCU++f4Uf7SyuYzmO4nwlHQK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UP/LbGAAAA3AAAAA8AAAAAAAAA&#10;AAAAAAAAoQIAAGRycy9kb3ducmV2LnhtbFBLBQYAAAAABAAEAPkAAACUAwAAAAA=&#10;" strokecolor="black [3213]" strokeweight="1pt"/>
                      <v:line id="372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SWDcYAAADcAAAADwAAAGRycy9kb3ducmV2LnhtbESPT2sCMRTE74V+h/AKvdWklmpdjVIE&#10;oUgVdteLt8fm7R/cvKybVNdv3xSEHoeZ+Q2zWA22FRfqfeNYw+tIgSAunGm40nDINy8fIHxANtg6&#10;Jg038rBaPj4sMDHuyildslCJCGGfoIY6hC6R0hc1WfQj1xFHr3S9xRBlX0nT4zXCbSvHSk2kxYbj&#10;Qo0drWsqTtmP1bDNZ+X6e7vb3/z5uKdyqtL37KD189PwOQcRaAj/4Xv7y2h4m47h70w8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gklg3GAAAA3AAAAA8AAAAAAAAA&#10;AAAAAAAAoQIAAGRycy9kb3ducmV2LnhtbFBLBQYAAAAABAAEAPkAAACUAwAAAAA=&#10;" strokecolor="black [3213]" strokeweight="1pt"/>
                    </v:group>
                  </w:pict>
                </mc:Fallback>
              </mc:AlternateContent>
            </w: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08096" behindDoc="0" locked="0" layoutInCell="1" allowOverlap="1" wp14:anchorId="384678A5" wp14:editId="028F2F88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373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DAB418" w14:textId="77777777" w:rsidR="00E92A75" w:rsidRDefault="00E92A75" w:rsidP="001F4F13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29" style="position:absolute;margin-left:24.65pt;margin-top:.4pt;width:15.1pt;height:13.1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">
                      <v:textbox>
                        <w:txbxContent>
                          <w:p w14:paraId="63DAB418" w14:textId="77777777" w:rsidR="001F4F13" w:rsidRDefault="001F4F13" w:rsidP="001F4F13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SI</w:t>
            </w:r>
            <w:r w:rsidRPr="00AD4C1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51CEC758" w14:textId="77777777" w:rsidR="001F4F13" w:rsidRPr="00AD4C14" w:rsidRDefault="001F4F13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09120" behindDoc="0" locked="0" layoutInCell="1" allowOverlap="1" wp14:anchorId="4A1F22DD" wp14:editId="27894371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374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BC55090" w14:textId="77777777" w:rsidR="00E92A75" w:rsidRDefault="00E92A75" w:rsidP="001F4F13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30" style="position:absolute;margin-left:24.6pt;margin-top:2.9pt;width:15.1pt;height:13.1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">
                      <v:textbox>
                        <w:txbxContent>
                          <w:p w14:paraId="0BC55090" w14:textId="77777777" w:rsidR="001F4F13" w:rsidRDefault="001F4F13" w:rsidP="001F4F13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1F4F13" w:rsidRPr="00182BCC" w14:paraId="5C180B75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2F1C90C9" w14:textId="5D78B6BC" w:rsidR="001F4F13" w:rsidRPr="00AD4C14" w:rsidRDefault="001F4F13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AD4C14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 w:rsidR="002732E2">
              <w:rPr>
                <w:rFonts w:ascii="Arial" w:eastAsiaTheme="majorEastAsia" w:hAnsi="Arial" w:cs="Arial"/>
                <w:b w:val="0"/>
                <w:bCs w:val="0"/>
              </w:rPr>
              <w:t>Se eliminar el registro del ayudante.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75EB39DF" w14:textId="77777777" w:rsidR="001F4F13" w:rsidRPr="00AD4C14" w:rsidRDefault="001F4F13" w:rsidP="00BD06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NO</w:t>
            </w:r>
          </w:p>
        </w:tc>
      </w:tr>
      <w:tr w:rsidR="001F4F13" w:rsidRPr="005C0F79" w14:paraId="681FE04A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217C73A1" w14:textId="77777777" w:rsidR="001F4F13" w:rsidRPr="0088379A" w:rsidRDefault="001F4F13" w:rsidP="00BD069F">
            <w:pPr>
              <w:shd w:val="clear" w:color="auto" w:fill="FFFFFF"/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Recomendación u observación: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</w:p>
          <w:p w14:paraId="3E6C9F16" w14:textId="77777777" w:rsidR="001F4F13" w:rsidRPr="0088379A" w:rsidRDefault="001F4F13" w:rsidP="00BD069F">
            <w:pPr>
              <w:rPr>
                <w:rFonts w:ascii="Arial" w:eastAsiaTheme="majorEastAsia" w:hAnsi="Arial" w:cs="Arial"/>
                <w:bCs w:val="0"/>
                <w:lang w:val="es-EC"/>
              </w:rPr>
            </w:pPr>
          </w:p>
        </w:tc>
      </w:tr>
    </w:tbl>
    <w:p w14:paraId="61064E25" w14:textId="77777777" w:rsidR="001F4F13" w:rsidRDefault="001F4F13" w:rsidP="001F4F13">
      <w:pPr>
        <w:pStyle w:val="Prrafodelista"/>
        <w:ind w:left="216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49F0C6E5" w14:textId="77777777" w:rsidR="001F4F13" w:rsidRDefault="001F4F13" w:rsidP="001F4F13">
      <w:pPr>
        <w:pStyle w:val="Prrafodelista"/>
        <w:ind w:left="216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621D4F9D" w14:textId="0F665FE7" w:rsidR="00E66FEA" w:rsidRDefault="00E66FEA" w:rsidP="00E66FEA">
      <w:pPr>
        <w:pStyle w:val="Prrafodelista"/>
        <w:numPr>
          <w:ilvl w:val="1"/>
          <w:numId w:val="33"/>
        </w:num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  <w:bookmarkStart w:id="17" w:name="_Toc332668657"/>
      <w:r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>Pruebas del módulo Materia</w:t>
      </w:r>
      <w:bookmarkEnd w:id="17"/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780"/>
        <w:gridCol w:w="2740"/>
        <w:gridCol w:w="1840"/>
        <w:gridCol w:w="1537"/>
      </w:tblGrid>
      <w:tr w:rsidR="001F4F13" w:rsidRPr="005C0F79" w14:paraId="0D306ACA" w14:textId="77777777" w:rsidTr="00BD06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27ED991" w14:textId="36A0EDF7" w:rsidR="001F4F13" w:rsidRPr="00AD4C14" w:rsidRDefault="001F4F13" w:rsidP="001F4F13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>Ingresar materia</w:t>
            </w:r>
          </w:p>
        </w:tc>
        <w:tc>
          <w:tcPr>
            <w:tcW w:w="337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76D750F" w14:textId="00F0B382" w:rsidR="001F4F13" w:rsidRPr="00AD4C14" w:rsidRDefault="001F4F13" w:rsidP="00BD06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>
              <w:rPr>
                <w:rFonts w:ascii="Arial Black" w:hAnsi="Arial Black" w:cs="Tahoma"/>
                <w:sz w:val="24"/>
              </w:rPr>
              <w:t>USR-</w:t>
            </w:r>
            <w:r w:rsidR="00162F46">
              <w:rPr>
                <w:rFonts w:ascii="Arial Black" w:hAnsi="Arial Black" w:cs="Tahoma"/>
                <w:sz w:val="24"/>
              </w:rPr>
              <w:t>019</w:t>
            </w:r>
          </w:p>
        </w:tc>
      </w:tr>
      <w:tr w:rsidR="001F4F13" w:rsidRPr="005C0F79" w14:paraId="07BA144C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157D6C8D" w14:textId="4FD065F8" w:rsidR="001F4F13" w:rsidRPr="00AD4C14" w:rsidRDefault="001F4F13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="0015225E">
              <w:rPr>
                <w:rFonts w:ascii="Arial" w:eastAsiaTheme="majorEastAsia" w:hAnsi="Arial" w:cs="Arial"/>
                <w:bCs w:val="0"/>
              </w:rPr>
              <w:t>Materia</w:t>
            </w:r>
          </w:p>
        </w:tc>
      </w:tr>
      <w:tr w:rsidR="001F4F13" w:rsidRPr="005F3564" w14:paraId="1FB370D5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08A96E7F" w14:textId="77777777" w:rsidR="001F4F13" w:rsidRPr="00AD4C14" w:rsidRDefault="001F4F13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6700AB2B" w14:textId="284BCA31" w:rsidR="001F4F13" w:rsidRPr="00AD4C14" w:rsidRDefault="001F4F13" w:rsidP="00BD06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Fecha:</w:t>
            </w:r>
            <w:r w:rsidR="00485020"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="00485020">
              <w:rPr>
                <w:rFonts w:ascii="Arial" w:eastAsiaTheme="majorEastAsia" w:hAnsi="Arial" w:cs="Arial"/>
                <w:b/>
                <w:bCs/>
              </w:rPr>
              <w:t>14/08/2012</w:t>
            </w:r>
          </w:p>
        </w:tc>
      </w:tr>
      <w:tr w:rsidR="001F4F13" w:rsidRPr="005F3564" w14:paraId="7ECB3565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0" w:type="dxa"/>
            <w:tcBorders>
              <w:right w:val="none" w:sz="0" w:space="0" w:color="auto"/>
            </w:tcBorders>
          </w:tcPr>
          <w:p w14:paraId="41FC578C" w14:textId="3E8D5A5D" w:rsidR="001F4F13" w:rsidRPr="00AD4C14" w:rsidRDefault="001F4F13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Hora inicio:</w:t>
            </w:r>
            <w:r w:rsidR="0015225E">
              <w:rPr>
                <w:rFonts w:ascii="Arial" w:eastAsiaTheme="majorEastAsia" w:hAnsi="Arial" w:cs="Arial"/>
                <w:bCs w:val="0"/>
              </w:rPr>
              <w:t xml:space="preserve"> 21h59pm</w:t>
            </w:r>
          </w:p>
        </w:tc>
        <w:tc>
          <w:tcPr>
            <w:tcW w:w="2740" w:type="dxa"/>
            <w:tcBorders>
              <w:left w:val="none" w:sz="0" w:space="0" w:color="auto"/>
              <w:right w:val="none" w:sz="0" w:space="0" w:color="auto"/>
            </w:tcBorders>
          </w:tcPr>
          <w:p w14:paraId="08B76A3B" w14:textId="77777777" w:rsidR="001F4F13" w:rsidRPr="00AD4C14" w:rsidRDefault="001F4F13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Hora fin: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7F732123" w14:textId="77777777" w:rsidR="001F4F13" w:rsidRPr="00AD4C14" w:rsidRDefault="001F4F13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caja negra</w:t>
            </w:r>
          </w:p>
        </w:tc>
      </w:tr>
      <w:tr w:rsidR="001F4F13" w:rsidRPr="00182BCC" w14:paraId="5EB99D6B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54CC634B" w14:textId="718E1B1F" w:rsidR="001F4F13" w:rsidRPr="00AD4C14" w:rsidRDefault="001F4F13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4AAD3319" w14:textId="77777777" w:rsidR="001F4F13" w:rsidRDefault="0015225E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Autentificación correctamente.</w:t>
            </w:r>
          </w:p>
          <w:p w14:paraId="400A1AF9" w14:textId="752731ED" w:rsidR="0015225E" w:rsidRPr="009D757F" w:rsidRDefault="004E5A49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Solo el profesor puede crear la materia.</w:t>
            </w:r>
          </w:p>
        </w:tc>
      </w:tr>
      <w:tr w:rsidR="001F4F13" w:rsidRPr="00591718" w14:paraId="4CC894E8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58C2DA9B" w14:textId="10B12939" w:rsidR="001F4F13" w:rsidRDefault="001F4F13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4649634B" w14:textId="77777777" w:rsidR="004E5A49" w:rsidRPr="004E5A49" w:rsidRDefault="004E5A49" w:rsidP="00BD069F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4E5A49">
              <w:rPr>
                <w:rFonts w:ascii="Arial" w:eastAsiaTheme="majorEastAsia" w:hAnsi="Arial" w:cs="Arial"/>
                <w:b w:val="0"/>
                <w:bCs w:val="0"/>
              </w:rPr>
              <w:t>Otra</w:t>
            </w:r>
          </w:p>
          <w:p w14:paraId="437F962E" w14:textId="77777777" w:rsidR="004E5A49" w:rsidRPr="004E5A49" w:rsidRDefault="004E5A49" w:rsidP="00BD069F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4E5A49">
              <w:rPr>
                <w:rFonts w:ascii="Arial" w:eastAsiaTheme="majorEastAsia" w:hAnsi="Arial" w:cs="Arial"/>
                <w:b w:val="0"/>
                <w:bCs w:val="0"/>
              </w:rPr>
              <w:t>Seminario</w:t>
            </w:r>
            <w:bookmarkStart w:id="18" w:name="_GoBack"/>
            <w:bookmarkEnd w:id="18"/>
          </w:p>
          <w:p w14:paraId="11D8FF58" w14:textId="77872042" w:rsidR="004E5A49" w:rsidRPr="00EA597C" w:rsidRDefault="004E5A49" w:rsidP="00BD069F">
            <w:pPr>
              <w:rPr>
                <w:rFonts w:ascii="Arial" w:eastAsiaTheme="majorEastAsia" w:hAnsi="Arial" w:cs="Arial"/>
                <w:bCs w:val="0"/>
              </w:rPr>
            </w:pPr>
            <w:proofErr w:type="spellStart"/>
            <w:r w:rsidRPr="004E5A49">
              <w:rPr>
                <w:rFonts w:ascii="Arial" w:eastAsiaTheme="majorEastAsia" w:hAnsi="Arial" w:cs="Arial"/>
                <w:b w:val="0"/>
                <w:bCs w:val="0"/>
              </w:rPr>
              <w:t>jcrodriguez</w:t>
            </w:r>
            <w:proofErr w:type="spellEnd"/>
          </w:p>
        </w:tc>
      </w:tr>
      <w:tr w:rsidR="001F4F13" w:rsidRPr="00943B0B" w14:paraId="239F62F6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46055C20" w14:textId="30863616" w:rsidR="001F4F13" w:rsidRDefault="001F4F13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Descripción de</w:t>
            </w:r>
            <w:r>
              <w:rPr>
                <w:rFonts w:ascii="Arial" w:eastAsiaTheme="majorEastAsia" w:hAnsi="Arial" w:cs="Arial"/>
                <w:bCs w:val="0"/>
              </w:rPr>
              <w:t xml:space="preserve"> pasos:</w:t>
            </w:r>
          </w:p>
          <w:p w14:paraId="7BB356C4" w14:textId="77777777" w:rsidR="001F4F13" w:rsidRDefault="004E5A49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da clic en la pestaña Materias</w:t>
            </w:r>
          </w:p>
          <w:p w14:paraId="66150D2A" w14:textId="77777777" w:rsidR="004E5A49" w:rsidRDefault="004E5A49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escoge la opción “Nueva Materia”</w:t>
            </w:r>
          </w:p>
          <w:p w14:paraId="50A6F343" w14:textId="77777777" w:rsidR="004E5A49" w:rsidRDefault="004E5A49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escoge que tipo de materia se desea crear.</w:t>
            </w:r>
          </w:p>
          <w:p w14:paraId="781DF67E" w14:textId="77777777" w:rsidR="004E5A49" w:rsidRDefault="004E5A49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llena el formulario respectivo.</w:t>
            </w:r>
          </w:p>
          <w:p w14:paraId="56AC1B47" w14:textId="4DB2A077" w:rsidR="004E5A49" w:rsidRPr="006D06D6" w:rsidRDefault="004E5A49" w:rsidP="00BD069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da clic en el botón Crear.</w:t>
            </w:r>
          </w:p>
        </w:tc>
      </w:tr>
      <w:tr w:rsidR="001F4F13" w:rsidRPr="005C0F79" w14:paraId="5342C11A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34A44DFC" w14:textId="77777777" w:rsidR="001F4F13" w:rsidRPr="00AD4C14" w:rsidRDefault="001F4F13" w:rsidP="00BD069F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lastRenderedPageBreak/>
              <w:t>Resultado esperado: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1E50957D" w14:textId="77777777" w:rsidR="001F4F13" w:rsidRPr="00AD4C14" w:rsidRDefault="001F4F13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537" w:type="dxa"/>
            <w:tcBorders>
              <w:left w:val="none" w:sz="0" w:space="0" w:color="auto"/>
            </w:tcBorders>
          </w:tcPr>
          <w:p w14:paraId="1483A731" w14:textId="77777777" w:rsidR="001F4F13" w:rsidRPr="00AD4C14" w:rsidRDefault="001F4F13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914240" behindDoc="0" locked="0" layoutInCell="1" allowOverlap="1" wp14:anchorId="03D0C65F" wp14:editId="7B56E8EC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2540</wp:posOffset>
                      </wp:positionV>
                      <wp:extent cx="191770" cy="166370"/>
                      <wp:effectExtent l="0" t="0" r="17780" b="24130"/>
                      <wp:wrapNone/>
                      <wp:docPr id="375" name="375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376" name="376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7" name="377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375 Grupo" o:spid="_x0000_s1026" style="position:absolute;margin-left:24.55pt;margin-top:.2pt;width:15.1pt;height:13.1pt;z-index:251914240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">
                      <v:line id="376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ZkwsYAAADcAAAADwAAAGRycy9kb3ducmV2LnhtbESPQWvCQBSE70L/w/IKvYjZqBg1zSql&#10;pdCLiNGD3h7Z1yQ0+zZktyb9911B8DjMzDdMth1MI67UudqygmkUgyAurK65VHA6fk5WIJxH1thY&#10;JgV/5GC7eRplmGrb84GuuS9FgLBLUUHlfZtK6YqKDLrItsTB+7adQR9kV0rdYR/gppGzOE6kwZrD&#10;QoUtvVdU/OS/RsHHKenzdblYjqfz3bDm/ex82RmlXp6Ht1cQngb/CN/bX1rBfJnA7Uw4AnLz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rmZMLGAAAA3AAAAA8AAAAAAAAA&#10;AAAAAAAAoQIAAGRycy9kb3ducmV2LnhtbFBLBQYAAAAABAAEAPkAAACUAwAAAAA=&#10;" strokecolor="black [3213]" strokeweight="1pt"/>
                      <v:line id="377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M1lcYAAADcAAAADwAAAGRycy9kb3ducmV2LnhtbESPT2vCQBTE7wW/w/IEb3XTSo1Ns0oR&#10;CiJVSMzF2yP78odm36bZVeO37xYKPQ4z8xsm3YymE1caXGtZwdM8AkFcWt1yraA4fTyuQDiPrLGz&#10;TAru5GCznjykmGh744yuua9FgLBLUEHjfZ9I6cqGDLq57YmDV9nBoA9yqKUe8BbgppPPUbSUBlsO&#10;Cw32tG2o/MovRsH+9FptP/eH4919n49UxVH2khdKzabj+xsIT6P/D/+1d1rBIo7h90w4AnL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hTNZXGAAAA3AAAAA8AAAAAAAAA&#10;AAAAAAAAoQIAAGRycy9kb3ducmV2LnhtbFBLBQYAAAAABAAEAPkAAACUAwAAAAA=&#10;" strokecolor="black [3213]" strokeweight="1pt"/>
                    </v:group>
                  </w:pict>
                </mc:Fallback>
              </mc:AlternateContent>
            </w: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12192" behindDoc="0" locked="0" layoutInCell="1" allowOverlap="1" wp14:anchorId="5032B1B3" wp14:editId="43D8058E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378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CDA84BF" w14:textId="77777777" w:rsidR="00E92A75" w:rsidRDefault="00E92A75" w:rsidP="001F4F13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31" style="position:absolute;margin-left:24.65pt;margin-top:.4pt;width:15.1pt;height:13.1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">
                      <v:textbox>
                        <w:txbxContent>
                          <w:p w14:paraId="5CDA84BF" w14:textId="77777777" w:rsidR="001F4F13" w:rsidRDefault="001F4F13" w:rsidP="001F4F13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SI</w:t>
            </w:r>
            <w:r w:rsidRPr="00AD4C1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9B1C0EB" w14:textId="77777777" w:rsidR="001F4F13" w:rsidRPr="00AD4C14" w:rsidRDefault="001F4F13" w:rsidP="00BD06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13216" behindDoc="0" locked="0" layoutInCell="1" allowOverlap="1" wp14:anchorId="5159F725" wp14:editId="036B2920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379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C552B5F" w14:textId="77777777" w:rsidR="00E92A75" w:rsidRDefault="00E92A75" w:rsidP="001F4F13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32" style="position:absolute;margin-left:24.6pt;margin-top:2.9pt;width:15.1pt;height:13.1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">
                      <v:textbox>
                        <w:txbxContent>
                          <w:p w14:paraId="5C552B5F" w14:textId="77777777" w:rsidR="001F4F13" w:rsidRDefault="001F4F13" w:rsidP="001F4F13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1F4F13" w:rsidRPr="00182BCC" w14:paraId="5C58260F" w14:textId="77777777" w:rsidTr="00BD0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42F6D218" w14:textId="77777777" w:rsidR="001F4F13" w:rsidRPr="00AD4C14" w:rsidRDefault="001F4F13" w:rsidP="00BD069F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AD4C14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11E6BFC8" w14:textId="77777777" w:rsidR="001F4F13" w:rsidRPr="00AD4C14" w:rsidRDefault="001F4F13" w:rsidP="00BD06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NO</w:t>
            </w:r>
          </w:p>
        </w:tc>
      </w:tr>
      <w:tr w:rsidR="001F4F13" w:rsidRPr="005C0F79" w14:paraId="71F5F54F" w14:textId="77777777" w:rsidTr="00BD0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3CB8F573" w14:textId="77777777" w:rsidR="001F4F13" w:rsidRPr="0088379A" w:rsidRDefault="001F4F13" w:rsidP="00BD069F">
            <w:pPr>
              <w:shd w:val="clear" w:color="auto" w:fill="FFFFFF"/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Recomendación u observación: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</w:p>
          <w:p w14:paraId="1EAD1B1D" w14:textId="77777777" w:rsidR="001F4F13" w:rsidRPr="0088379A" w:rsidRDefault="001F4F13" w:rsidP="00BD069F">
            <w:pPr>
              <w:rPr>
                <w:rFonts w:ascii="Arial" w:eastAsiaTheme="majorEastAsia" w:hAnsi="Arial" w:cs="Arial"/>
                <w:bCs w:val="0"/>
                <w:lang w:val="es-EC"/>
              </w:rPr>
            </w:pPr>
          </w:p>
        </w:tc>
      </w:tr>
    </w:tbl>
    <w:p w14:paraId="4C686AEB" w14:textId="77777777" w:rsidR="001F4F13" w:rsidRDefault="001F4F13" w:rsidP="001F4F13">
      <w:pPr>
        <w:pStyle w:val="Prrafodelista"/>
        <w:ind w:left="1429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41156C91" w14:textId="77777777" w:rsidR="001F4F13" w:rsidRDefault="001F4F13" w:rsidP="001F4F13">
      <w:pPr>
        <w:pStyle w:val="Prrafodelista"/>
        <w:ind w:left="1429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50D6A5B1" w14:textId="77777777" w:rsidR="001F4F13" w:rsidRDefault="001F4F13" w:rsidP="001F4F13">
      <w:pPr>
        <w:pStyle w:val="Prrafodelista"/>
        <w:ind w:left="1429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7D6F9471" w14:textId="77777777" w:rsidR="00136601" w:rsidRDefault="00136601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3C9EAB29" w14:textId="77777777" w:rsidR="00136601" w:rsidRDefault="00136601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2E192454" w14:textId="77777777" w:rsidR="00136601" w:rsidRDefault="00136601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15937B97" w14:textId="77777777" w:rsidR="00136601" w:rsidRDefault="00136601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55F917DC" w14:textId="77777777" w:rsidR="00136601" w:rsidRDefault="00136601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5015421D" w14:textId="77777777" w:rsidR="00136601" w:rsidRDefault="00136601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5A9641A7" w14:textId="77777777" w:rsidR="00136601" w:rsidRDefault="00136601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51618BD1" w14:textId="77777777" w:rsidR="00136601" w:rsidRDefault="00136601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263DBD33" w14:textId="77777777" w:rsidR="00136601" w:rsidRDefault="00136601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29901310" w14:textId="77777777" w:rsidR="00136601" w:rsidRDefault="00136601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173815DF" w14:textId="77777777" w:rsidR="00136601" w:rsidRDefault="00136601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5DABC34F" w14:textId="77777777" w:rsidR="00136601" w:rsidRDefault="00136601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18A26986" w14:textId="77777777" w:rsidR="00FE2ECC" w:rsidRDefault="00FE2ECC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29B6F94C" w14:textId="77777777" w:rsidR="00FE2ECC" w:rsidRDefault="00FE2ECC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6B869440" w14:textId="77777777" w:rsidR="00FE2ECC" w:rsidRDefault="00FE2ECC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24F24B92" w14:textId="77777777" w:rsidR="00FE2ECC" w:rsidRDefault="00FE2ECC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2AC42852" w14:textId="77777777" w:rsidR="00DE2CED" w:rsidRDefault="00DE2CED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424B997F" w14:textId="77777777" w:rsidR="00DE2CED" w:rsidRDefault="00DE2CED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694C7074" w14:textId="77777777" w:rsidR="00DE2CED" w:rsidRDefault="00DE2CED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348311BF" w14:textId="77777777" w:rsidR="00DE2CED" w:rsidRDefault="00DE2CED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234C8CAD" w14:textId="77777777" w:rsidR="00DE2CED" w:rsidRDefault="00DE2CED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4ABD9CD8" w14:textId="77777777" w:rsidR="00DE2CED" w:rsidRDefault="00DE2CED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6736D5B2" w14:textId="77777777" w:rsidR="00DE2CED" w:rsidRDefault="00DE2CED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3DB0F597" w14:textId="77777777" w:rsidR="00DE2CED" w:rsidRDefault="00DE2CED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48CA7939" w14:textId="77777777" w:rsidR="00DE2CED" w:rsidRDefault="00DE2CED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1A99519B" w14:textId="77777777" w:rsidR="00DE2CED" w:rsidRDefault="00DE2CED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06DC6F3E" w14:textId="77777777" w:rsidR="00DE2CED" w:rsidRDefault="00DE2CED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7E49DE4D" w14:textId="77777777" w:rsidR="00FE2ECC" w:rsidRDefault="00FE2ECC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54A4D7C6" w14:textId="77777777" w:rsidR="001F4F13" w:rsidRDefault="001F4F13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52F6B24D" w14:textId="77777777" w:rsidR="001F4F13" w:rsidRDefault="001F4F13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6A0BA3EB" w14:textId="77777777" w:rsidR="00F57685" w:rsidRDefault="00F57685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5B9C5A31" w14:textId="77777777" w:rsidR="00F519BD" w:rsidRDefault="00F519BD" w:rsidP="00E66FEA">
      <w:pPr>
        <w:pStyle w:val="Prrafodelista"/>
        <w:numPr>
          <w:ilvl w:val="0"/>
          <w:numId w:val="33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19" w:name="_Toc332668658"/>
      <w:r w:rsidRPr="00F519BD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>Control de Calidad</w:t>
      </w:r>
      <w:bookmarkEnd w:id="19"/>
    </w:p>
    <w:tbl>
      <w:tblPr>
        <w:tblStyle w:val="Listaclara-nfasis5"/>
        <w:tblW w:w="0" w:type="auto"/>
        <w:tblLook w:val="01E0" w:firstRow="1" w:lastRow="1" w:firstColumn="1" w:lastColumn="1" w:noHBand="0" w:noVBand="0"/>
      </w:tblPr>
      <w:tblGrid>
        <w:gridCol w:w="2881"/>
        <w:gridCol w:w="62"/>
        <w:gridCol w:w="2819"/>
        <w:gridCol w:w="106"/>
        <w:gridCol w:w="900"/>
        <w:gridCol w:w="900"/>
        <w:gridCol w:w="976"/>
      </w:tblGrid>
      <w:tr w:rsidR="00F519BD" w:rsidRPr="00EA38C9" w14:paraId="5CB20551" w14:textId="77777777" w:rsidTr="002D39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gridSpan w:val="2"/>
            <w:tcBorders>
              <w:top w:val="single" w:sz="8" w:space="0" w:color="76923C" w:themeColor="accent3" w:themeShade="BF"/>
              <w:bottom w:val="single" w:sz="8" w:space="0" w:color="76923C" w:themeColor="accent3" w:themeShade="BF"/>
            </w:tcBorders>
            <w:shd w:val="clear" w:color="auto" w:fill="92D050"/>
          </w:tcPr>
          <w:p w14:paraId="183CF241" w14:textId="77777777" w:rsidR="00F519BD" w:rsidRPr="00EA38C9" w:rsidRDefault="00F519BD" w:rsidP="002D397A">
            <w:pPr>
              <w:rPr>
                <w:rFonts w:ascii="Tahoma" w:hAnsi="Tahoma" w:cs="Tahoma"/>
                <w:b w:val="0"/>
                <w:sz w:val="20"/>
              </w:rPr>
            </w:pPr>
            <w:r w:rsidRPr="00EA38C9">
              <w:rPr>
                <w:rFonts w:ascii="Tahoma" w:hAnsi="Tahoma" w:cs="Tahoma"/>
                <w:sz w:val="20"/>
              </w:rPr>
              <w:t>Responsable Monitoreo: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701" w:type="dxa"/>
            <w:gridSpan w:val="5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FFFFFF" w:themeFill="background1"/>
          </w:tcPr>
          <w:p w14:paraId="75266307" w14:textId="77777777" w:rsidR="00F519BD" w:rsidRPr="00EA38C9" w:rsidRDefault="00F519BD" w:rsidP="002D397A">
            <w:pPr>
              <w:rPr>
                <w:rFonts w:ascii="Tahoma" w:hAnsi="Tahoma" w:cs="Tahoma"/>
                <w:sz w:val="20"/>
              </w:rPr>
            </w:pPr>
          </w:p>
        </w:tc>
      </w:tr>
      <w:tr w:rsidR="00F519BD" w:rsidRPr="00EA38C9" w14:paraId="08441A98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  <w:shd w:val="clear" w:color="auto" w:fill="92D050"/>
          </w:tcPr>
          <w:p w14:paraId="3482E558" w14:textId="77777777" w:rsidR="00F519BD" w:rsidRPr="00FE3989" w:rsidRDefault="00F519BD" w:rsidP="002D397A">
            <w:pPr>
              <w:rPr>
                <w:rFonts w:ascii="Tahoma" w:hAnsi="Tahoma" w:cs="Tahoma"/>
                <w:b w:val="0"/>
                <w:color w:val="FFFFFF" w:themeColor="background1"/>
                <w:sz w:val="20"/>
              </w:rPr>
            </w:pPr>
            <w:r w:rsidRPr="00FE3989">
              <w:rPr>
                <w:rFonts w:ascii="Tahoma" w:hAnsi="Tahoma" w:cs="Tahoma"/>
                <w:color w:val="FFFFFF" w:themeColor="background1"/>
                <w:sz w:val="20"/>
              </w:rPr>
              <w:t>Nombre SQA: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701" w:type="dxa"/>
            <w:gridSpan w:val="5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1CA5308C" w14:textId="77777777" w:rsidR="00F519BD" w:rsidRPr="00F519BD" w:rsidRDefault="00F519BD" w:rsidP="002D397A">
            <w:pPr>
              <w:rPr>
                <w:rFonts w:ascii="Tahoma" w:hAnsi="Tahoma" w:cs="Tahoma"/>
                <w:b w:val="0"/>
                <w:sz w:val="20"/>
              </w:rPr>
            </w:pPr>
            <w:r>
              <w:rPr>
                <w:rFonts w:ascii="Tahoma" w:hAnsi="Tahoma" w:cs="Tahoma"/>
                <w:b w:val="0"/>
                <w:sz w:val="20"/>
              </w:rPr>
              <w:t>Vanessa Robles</w:t>
            </w:r>
          </w:p>
        </w:tc>
      </w:tr>
      <w:tr w:rsidR="00F519BD" w:rsidRPr="00EA38C9" w14:paraId="641F2DDD" w14:textId="77777777" w:rsidTr="002D397A">
        <w:trPr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37BCE162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14:paraId="027B9C77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14:paraId="1B2F5925" w14:textId="77777777" w:rsidR="00F519BD" w:rsidRPr="00EA38C9" w:rsidRDefault="00F519BD" w:rsidP="002D397A">
            <w:pPr>
              <w:tabs>
                <w:tab w:val="center" w:pos="4214"/>
              </w:tabs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Fase de Revisión de Calidad</w:t>
            </w:r>
            <w:r w:rsidRPr="00EA38C9">
              <w:rPr>
                <w:rFonts w:ascii="Tahoma" w:hAnsi="Tahoma" w:cs="Tahoma"/>
                <w:color w:val="FFFFFF" w:themeColor="background1"/>
              </w:rPr>
              <w:tab/>
            </w:r>
          </w:p>
        </w:tc>
      </w:tr>
      <w:tr w:rsidR="00F519BD" w:rsidRPr="00EA38C9" w14:paraId="13C056ED" w14:textId="77777777" w:rsidTr="002D39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5B2E214C" w14:textId="77777777" w:rsidR="00F519BD" w:rsidRPr="006C11A1" w:rsidRDefault="00F519BD" w:rsidP="002D397A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Fase de Estándar de Documentos</w:t>
            </w:r>
          </w:p>
        </w:tc>
      </w:tr>
      <w:tr w:rsidR="00F519BD" w:rsidRPr="00EA38C9" w14:paraId="51ADFEEA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14:paraId="54D3854F" w14:textId="77777777" w:rsidR="00F519BD" w:rsidRPr="00EA38C9" w:rsidRDefault="00F519BD" w:rsidP="002D397A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Aplicación de Métricas</w:t>
            </w:r>
          </w:p>
        </w:tc>
      </w:tr>
      <w:tr w:rsidR="00F519BD" w:rsidRPr="00EA38C9" w14:paraId="32EC2A0E" w14:textId="77777777" w:rsidTr="002D39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1B194155" w14:textId="77777777" w:rsidR="00F519BD" w:rsidRPr="00EA38C9" w:rsidRDefault="00F519BD" w:rsidP="002D397A">
            <w:pPr>
              <w:spacing w:before="120" w:line="48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70B33FB2" wp14:editId="279F8980">
                      <wp:simplePos x="0" y="0"/>
                      <wp:positionH relativeFrom="column">
                        <wp:posOffset>2905760</wp:posOffset>
                      </wp:positionH>
                      <wp:positionV relativeFrom="paragraph">
                        <wp:posOffset>55880</wp:posOffset>
                      </wp:positionV>
                      <wp:extent cx="227330" cy="229870"/>
                      <wp:effectExtent l="0" t="0" r="20320" b="17780"/>
                      <wp:wrapNone/>
                      <wp:docPr id="64" name="Rectangle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7330" cy="2298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F7E497" w14:textId="77777777" w:rsidR="00E92A75" w:rsidRPr="00B87E33" w:rsidRDefault="00E92A75" w:rsidP="00F519BD"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Rectangle 64" o:spid="_x0000_s1079" style="position:absolute;margin-left:228.8pt;margin-top:4.4pt;width:17.9pt;height:18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">
                      <v:textbox>
                        <w:txbxContent>
                          <w:p w:rsidR="005E6018" w:rsidRPr="00B87E33" w:rsidRDefault="005E6018" w:rsidP="00F519BD">
                            <w:proofErr w:type="gramStart"/>
                            <w:r>
                              <w:t>x</w:t>
                            </w:r>
                            <w:proofErr w:type="gramEnd"/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2E6AB477" wp14:editId="4E99FF37">
                      <wp:simplePos x="0" y="0"/>
                      <wp:positionH relativeFrom="column">
                        <wp:posOffset>3626485</wp:posOffset>
                      </wp:positionH>
                      <wp:positionV relativeFrom="paragraph">
                        <wp:posOffset>66675</wp:posOffset>
                      </wp:positionV>
                      <wp:extent cx="227330" cy="229870"/>
                      <wp:effectExtent l="0" t="0" r="20320" b="17780"/>
                      <wp:wrapNone/>
                      <wp:docPr id="63" name="Rectangle 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7330" cy="2298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33C1BE5" w14:textId="77777777" w:rsidR="00E92A75" w:rsidRPr="008E0FA6" w:rsidRDefault="00E92A75" w:rsidP="00F519BD">
                                  <w:pPr>
                                    <w:jc w:val="both"/>
                                    <w:rPr>
                                      <w:rFonts w:ascii="Arial" w:hAnsi="Arial" w:cs="Arial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Rectangle 63" o:spid="_x0000_s1080" style="position:absolute;margin-left:285.55pt;margin-top:5.25pt;width:17.9pt;height:18.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">
                      <v:textbox>
                        <w:txbxContent>
                          <w:p w:rsidR="005E6018" w:rsidRPr="008E0FA6" w:rsidRDefault="005E6018" w:rsidP="00F519BD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04E0AD7C" wp14:editId="3A6C32FB">
                      <wp:simplePos x="0" y="0"/>
                      <wp:positionH relativeFrom="column">
                        <wp:posOffset>2200910</wp:posOffset>
                      </wp:positionH>
                      <wp:positionV relativeFrom="paragraph">
                        <wp:posOffset>46355</wp:posOffset>
                      </wp:positionV>
                      <wp:extent cx="227330" cy="229870"/>
                      <wp:effectExtent l="0" t="0" r="20320" b="17780"/>
                      <wp:wrapNone/>
                      <wp:docPr id="14" name="Rectangle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7330" cy="2298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8E40B67" w14:textId="77777777" w:rsidR="00E92A75" w:rsidRPr="00B46AD6" w:rsidRDefault="00E92A75" w:rsidP="00F519BD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Rectangle 14" o:spid="_x0000_s1081" style="position:absolute;margin-left:173.3pt;margin-top:3.65pt;width:17.9pt;height:18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">
                      <v:textbox>
                        <w:txbxContent>
                          <w:p w:rsidR="005E6018" w:rsidRPr="00B46AD6" w:rsidRDefault="005E6018" w:rsidP="00F519BD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                                            </w:t>
            </w:r>
            <w:r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SI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 </w:t>
            </w:r>
            <w:r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</w:t>
            </w:r>
            <w:r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N/A</w:t>
            </w:r>
          </w:p>
        </w:tc>
      </w:tr>
      <w:tr w:rsidR="00F519BD" w:rsidRPr="00EA38C9" w14:paraId="77ED0950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14:paraId="29161C33" w14:textId="77777777" w:rsidR="00F519BD" w:rsidRPr="00EA38C9" w:rsidRDefault="00F519BD" w:rsidP="002D397A">
            <w:pPr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Descripción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14:paraId="5044A472" w14:textId="77777777" w:rsidR="00F519BD" w:rsidRPr="00EA38C9" w:rsidRDefault="00F519BD" w:rsidP="002D397A">
            <w:pPr>
              <w:rPr>
                <w:rFonts w:ascii="Tahoma" w:hAnsi="Tahoma" w:cs="Tahoma"/>
                <w:b/>
                <w:color w:val="FFFFFF" w:themeColor="background1"/>
              </w:rPr>
            </w:pPr>
            <w:r w:rsidRPr="00EA38C9">
              <w:rPr>
                <w:rFonts w:ascii="Tahoma" w:hAnsi="Tahoma" w:cs="Tahoma"/>
                <w:b/>
                <w:color w:val="FFFFFF" w:themeColor="background1"/>
              </w:rPr>
              <w:t>Valor Obtenido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14:paraId="74659409" w14:textId="77777777" w:rsidR="00F519BD" w:rsidRPr="00EA38C9" w:rsidRDefault="00F519BD" w:rsidP="002D397A">
            <w:pPr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Valor Esperado</w:t>
            </w:r>
          </w:p>
        </w:tc>
      </w:tr>
      <w:tr w:rsidR="00F519BD" w:rsidRPr="00EA38C9" w14:paraId="3141C985" w14:textId="77777777" w:rsidTr="002D39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5B8B3F91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812811C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48EFC412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14:paraId="48B007E8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43DCCB22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869ACB3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5912FE3B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14:paraId="1FB51CC4" w14:textId="77777777" w:rsidTr="002D397A">
        <w:trPr>
          <w:trHeight w:val="2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242C2D65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4DD63490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2DAB4CFC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14:paraId="2F3DB592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21D4E0B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3947B05F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E460515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14:paraId="502382F0" w14:textId="77777777" w:rsidTr="002D39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6D6B6BB1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4D0F5458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6023954D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14:paraId="340E6449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7D631477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5D150CEB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B9D7E99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14:paraId="163D3CB3" w14:textId="77777777" w:rsidTr="002D39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14:paraId="272A20E8" w14:textId="77777777" w:rsidR="00F519BD" w:rsidRPr="00EA38C9" w:rsidRDefault="00F519BD" w:rsidP="002D397A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Evaluación General</w:t>
            </w:r>
          </w:p>
        </w:tc>
      </w:tr>
      <w:tr w:rsidR="00F519BD" w:rsidRPr="00EA38C9" w14:paraId="2628447C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464E5F64" w14:textId="77777777" w:rsidR="00F519BD" w:rsidRPr="00EA38C9" w:rsidRDefault="00F519BD" w:rsidP="002D397A">
            <w:pPr>
              <w:jc w:val="center"/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Descripción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47AE5A4A" w14:textId="77777777" w:rsidR="00F519BD" w:rsidRPr="00EA38C9" w:rsidRDefault="00F519BD" w:rsidP="002D397A">
            <w:pPr>
              <w:jc w:val="center"/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  <w:t>SI</w:t>
            </w: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14:paraId="06CAB65B" w14:textId="77777777" w:rsidR="00F519BD" w:rsidRPr="00EA38C9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  <w:t>NO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29C282FF" w14:textId="77777777" w:rsidR="00F519BD" w:rsidRPr="00EA38C9" w:rsidRDefault="00F519BD" w:rsidP="002D397A">
            <w:pPr>
              <w:jc w:val="center"/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N/A</w:t>
            </w:r>
          </w:p>
        </w:tc>
      </w:tr>
      <w:tr w:rsidR="00F519BD" w:rsidRPr="00EA38C9" w14:paraId="2E980154" w14:textId="77777777" w:rsidTr="002D39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71D80656" w14:textId="77777777" w:rsidR="00F519BD" w:rsidRPr="006C11A1" w:rsidRDefault="00F519BD" w:rsidP="002D397A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Utilización de herramientas establecidas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778016A" w14:textId="77777777" w:rsidR="00F519BD" w:rsidRPr="00EA38C9" w:rsidRDefault="00F519BD" w:rsidP="002D397A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x</w:t>
            </w: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14:paraId="21DAEFD7" w14:textId="77777777" w:rsidR="00F519BD" w:rsidRPr="00EA38C9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672FC4A6" w14:textId="77777777" w:rsidR="00F519BD" w:rsidRPr="00EA38C9" w:rsidRDefault="00F519BD" w:rsidP="002D397A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</w:tr>
      <w:tr w:rsidR="00F519BD" w:rsidRPr="00EA38C9" w14:paraId="3B4F814F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1877B202" w14:textId="77777777" w:rsidR="00F519BD" w:rsidRPr="006C11A1" w:rsidRDefault="00F519BD" w:rsidP="002D397A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Utilización de lenguaje establecido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42F4BCEF" w14:textId="77777777" w:rsidR="00F519BD" w:rsidRPr="00EA38C9" w:rsidRDefault="00F519BD" w:rsidP="002D397A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14:paraId="4200FE3B" w14:textId="77777777" w:rsidR="00F519BD" w:rsidRPr="00EA38C9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3B25FC5E" w14:textId="77777777" w:rsidR="00F519BD" w:rsidRPr="00EA38C9" w:rsidRDefault="00F519BD" w:rsidP="002D397A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x</w:t>
            </w:r>
          </w:p>
        </w:tc>
      </w:tr>
      <w:tr w:rsidR="00F519BD" w:rsidRPr="00EA38C9" w14:paraId="3C521896" w14:textId="77777777" w:rsidTr="002D39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74208166" w14:textId="77777777" w:rsidR="00F519BD" w:rsidRPr="006C11A1" w:rsidRDefault="00F519BD" w:rsidP="002D397A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Realización de pruebas unitarias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1E110DC2" w14:textId="77777777" w:rsidR="00F519BD" w:rsidRPr="00EA38C9" w:rsidRDefault="00F519BD" w:rsidP="002D397A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x</w:t>
            </w: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14:paraId="0F498DF1" w14:textId="77777777" w:rsidR="00F519BD" w:rsidRPr="00EA38C9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13D70E73" w14:textId="77777777" w:rsidR="00F519BD" w:rsidRPr="00EA38C9" w:rsidRDefault="00F519BD" w:rsidP="002D397A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</w:tr>
      <w:tr w:rsidR="00F519BD" w:rsidRPr="00EA38C9" w14:paraId="7B63FC0A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3485FEEC" w14:textId="77777777" w:rsidR="00F519BD" w:rsidRPr="006C11A1" w:rsidRDefault="00F519BD" w:rsidP="002D397A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139161B4" w14:textId="77777777" w:rsidR="00F519BD" w:rsidRPr="00EA38C9" w:rsidRDefault="00F519BD" w:rsidP="002D397A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14:paraId="4B5DF22F" w14:textId="77777777" w:rsidR="00F519BD" w:rsidRPr="00EA38C9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6E20CCF6" w14:textId="77777777" w:rsidR="00F519BD" w:rsidRPr="00EA38C9" w:rsidRDefault="00F519BD" w:rsidP="002D397A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14:paraId="0FE8294A" w14:textId="77777777" w:rsidTr="002D397A">
        <w:trPr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45C90371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4B95F0F9" w14:textId="77777777" w:rsidR="00F519BD" w:rsidRPr="00EA38C9" w:rsidRDefault="00F519BD" w:rsidP="002D397A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14:paraId="524A6203" w14:textId="77777777" w:rsidR="00F519BD" w:rsidRPr="00EA38C9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A9EF9F7" w14:textId="77777777" w:rsidR="00F519BD" w:rsidRPr="00EA38C9" w:rsidRDefault="00F519BD" w:rsidP="002D397A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14:paraId="11387CAB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5884A3F8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739341C0" w14:textId="77777777" w:rsidR="00F519BD" w:rsidRPr="00EA38C9" w:rsidRDefault="00F519BD" w:rsidP="002D397A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14:paraId="734E48B9" w14:textId="77777777" w:rsidR="00F519BD" w:rsidRPr="00EA38C9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1D48E9A7" w14:textId="77777777" w:rsidR="00F519BD" w:rsidRPr="00EA38C9" w:rsidRDefault="00F519BD" w:rsidP="002D397A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14:paraId="31F42F79" w14:textId="77777777" w:rsidTr="002D39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3F136D29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674F8AD8" w14:textId="77777777" w:rsidR="00F519BD" w:rsidRPr="00EA38C9" w:rsidRDefault="00F519BD" w:rsidP="002D397A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14:paraId="718E6F36" w14:textId="77777777" w:rsidR="00F519BD" w:rsidRPr="00EA38C9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04D564B" w14:textId="77777777" w:rsidR="00F519BD" w:rsidRPr="00EA38C9" w:rsidRDefault="00F519BD" w:rsidP="002D397A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14:paraId="64FA4029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7FCDFF95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1CD3026C" w14:textId="77777777" w:rsidR="00F519BD" w:rsidRPr="00EA38C9" w:rsidRDefault="00F519BD" w:rsidP="002D397A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14:paraId="6610B67C" w14:textId="77777777" w:rsidR="00F519BD" w:rsidRPr="00EA38C9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2A35974D" w14:textId="77777777" w:rsidR="00F519BD" w:rsidRPr="00EA38C9" w:rsidRDefault="00F519BD" w:rsidP="002D397A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14:paraId="25FFF9C7" w14:textId="77777777" w:rsidTr="002D39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6F7C40E7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CD2E039" w14:textId="77777777" w:rsidR="00F519BD" w:rsidRPr="00EA38C9" w:rsidRDefault="00F519BD" w:rsidP="002D397A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14:paraId="10F09964" w14:textId="77777777" w:rsidR="00F519BD" w:rsidRPr="00EA38C9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79394B05" w14:textId="77777777" w:rsidR="00F519BD" w:rsidRPr="00EA38C9" w:rsidRDefault="00F519BD" w:rsidP="002D397A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14:paraId="61976452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681DFD9D" w14:textId="77777777" w:rsidR="00F519BD" w:rsidRPr="00EA38C9" w:rsidRDefault="00F519BD" w:rsidP="002D397A">
            <w:pP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 xml:space="preserve">Comentario: </w:t>
            </w: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El documento fue elaborado en su totalidad</w:t>
            </w:r>
          </w:p>
        </w:tc>
      </w:tr>
      <w:tr w:rsidR="00F519BD" w:rsidRPr="00EA38C9" w14:paraId="345FF127" w14:textId="77777777" w:rsidTr="002D39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7F09A66" w14:textId="77777777" w:rsidR="00F519BD" w:rsidRPr="00EA38C9" w:rsidRDefault="00F519BD" w:rsidP="002D397A">
            <w:pPr>
              <w:jc w:val="center"/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F519BD" w:rsidRPr="00EA38C9" w14:paraId="7B59B7D3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5FB3448D" w14:textId="77777777" w:rsidR="00F519BD" w:rsidRPr="00EA38C9" w:rsidRDefault="00F519BD" w:rsidP="002D397A">
            <w:pPr>
              <w:jc w:val="center"/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F519BD" w:rsidRPr="00EA38C9" w14:paraId="389C35B8" w14:textId="77777777" w:rsidTr="002D39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3BEE1B5B" w14:textId="77777777" w:rsidR="00F519BD" w:rsidRPr="00EA38C9" w:rsidRDefault="00F519BD" w:rsidP="002D397A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14:paraId="49C482D3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14:paraId="5BC5AE81" w14:textId="77777777" w:rsidR="00F519BD" w:rsidRPr="00EA38C9" w:rsidRDefault="00F519BD" w:rsidP="002D397A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Acciones Preventivas y Correctivas</w:t>
            </w:r>
          </w:p>
        </w:tc>
      </w:tr>
      <w:tr w:rsidR="00F519BD" w:rsidRPr="00EA38C9" w14:paraId="103ECA40" w14:textId="77777777" w:rsidTr="002D39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12DBAB14" w14:textId="77777777" w:rsidR="00F519BD" w:rsidRPr="006C11A1" w:rsidRDefault="00F519BD" w:rsidP="002D397A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Ninguna</w:t>
            </w:r>
          </w:p>
        </w:tc>
      </w:tr>
      <w:tr w:rsidR="00F519BD" w:rsidRPr="00EA38C9" w14:paraId="174123FD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53E1C4A1" w14:textId="77777777" w:rsidR="00F519BD" w:rsidRPr="006C11A1" w:rsidRDefault="00F519BD" w:rsidP="002D397A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F519BD" w:rsidRPr="00EA38C9" w14:paraId="79ECDBEA" w14:textId="77777777" w:rsidTr="002D397A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390E7009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14:paraId="17FAD482" w14:textId="77777777" w:rsidTr="002D397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EBD8743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</w:tbl>
    <w:p w14:paraId="0CB7376D" w14:textId="77777777" w:rsidR="00F519BD" w:rsidRDefault="00F519BD" w:rsidP="00F519BD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6BD60CEA" w14:textId="77777777" w:rsidR="00F519BD" w:rsidRDefault="00F519BD" w:rsidP="00F519BD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0DBA4F51" w14:textId="77777777" w:rsidR="00D97586" w:rsidRDefault="00D97586" w:rsidP="00F519BD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3F8195E4" w14:textId="77777777" w:rsidR="004D0EA1" w:rsidRDefault="004D0EA1" w:rsidP="00F519BD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69601FE5" w14:textId="77777777" w:rsidR="00F519BD" w:rsidRDefault="00F519BD" w:rsidP="00E66FEA">
      <w:pPr>
        <w:pStyle w:val="Prrafodelista"/>
        <w:numPr>
          <w:ilvl w:val="0"/>
          <w:numId w:val="33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20" w:name="_Toc332668659"/>
      <w: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>Coevaluación</w:t>
      </w:r>
      <w:bookmarkEnd w:id="20"/>
    </w:p>
    <w:p w14:paraId="27B48CC1" w14:textId="77777777" w:rsidR="00F519BD" w:rsidRDefault="00F519BD" w:rsidP="00F519BD">
      <w:pPr>
        <w:pStyle w:val="Prrafodelista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Sombreadomedio2-nfasis3"/>
        <w:tblW w:w="0" w:type="auto"/>
        <w:tblLook w:val="04A0" w:firstRow="1" w:lastRow="0" w:firstColumn="1" w:lastColumn="0" w:noHBand="0" w:noVBand="1"/>
      </w:tblPr>
      <w:tblGrid>
        <w:gridCol w:w="1203"/>
        <w:gridCol w:w="1382"/>
        <w:gridCol w:w="1321"/>
        <w:gridCol w:w="1319"/>
        <w:gridCol w:w="1033"/>
        <w:gridCol w:w="1458"/>
        <w:gridCol w:w="1338"/>
      </w:tblGrid>
      <w:tr w:rsidR="00F519BD" w14:paraId="2F8B20DF" w14:textId="77777777" w:rsidTr="002D39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</w:tcPr>
          <w:p w14:paraId="5488858E" w14:textId="77777777" w:rsidR="00F519BD" w:rsidRPr="009F5A5B" w:rsidRDefault="00F519BD" w:rsidP="002D397A">
            <w:pPr>
              <w:jc w:val="center"/>
              <w:rPr>
                <w:rFonts w:ascii="Tahoma" w:hAnsi="Tahoma" w:cs="Tahoma"/>
                <w:b w:val="0"/>
              </w:rPr>
            </w:pP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14787054" w14:textId="77777777" w:rsidR="00F519BD" w:rsidRPr="001460E4" w:rsidRDefault="00F519BD" w:rsidP="002D39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Efraín Astudillo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6B7A14E3" w14:textId="77777777" w:rsidR="00F519BD" w:rsidRPr="001460E4" w:rsidRDefault="00F519BD" w:rsidP="002D39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Jennifer Bermeo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45804884" w14:textId="77777777" w:rsidR="00F519BD" w:rsidRPr="001460E4" w:rsidRDefault="00F519BD" w:rsidP="002D39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Andrea Cáceres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656ADA20" w14:textId="77777777" w:rsidR="00F519BD" w:rsidRPr="001460E4" w:rsidRDefault="00F519BD" w:rsidP="002D39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Brick Reyes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14:paraId="4F3EE639" w14:textId="77777777" w:rsidR="00F519BD" w:rsidRPr="001460E4" w:rsidRDefault="00F519BD" w:rsidP="002D39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Jefferson Rubio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</w:tcPr>
          <w:p w14:paraId="3B13086D" w14:textId="77777777" w:rsidR="00F519BD" w:rsidRDefault="00F519BD" w:rsidP="002D39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sz w:val="24"/>
                <w:szCs w:val="24"/>
              </w:rPr>
            </w:pPr>
            <w:r>
              <w:rPr>
                <w:rFonts w:ascii="Arial Black" w:hAnsi="Arial Black" w:cs="Tahoma"/>
                <w:sz w:val="24"/>
                <w:szCs w:val="24"/>
              </w:rPr>
              <w:t>Vanessa</w:t>
            </w:r>
          </w:p>
          <w:p w14:paraId="643710C4" w14:textId="77777777" w:rsidR="00F519BD" w:rsidRPr="001460E4" w:rsidRDefault="00F519BD" w:rsidP="002D39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sz w:val="24"/>
                <w:szCs w:val="24"/>
              </w:rPr>
            </w:pPr>
            <w:r>
              <w:rPr>
                <w:rFonts w:ascii="Arial Black" w:hAnsi="Arial Black" w:cs="Tahoma"/>
                <w:sz w:val="24"/>
                <w:szCs w:val="24"/>
              </w:rPr>
              <w:t>Robles</w:t>
            </w:r>
          </w:p>
        </w:tc>
      </w:tr>
      <w:tr w:rsidR="00F519BD" w:rsidRPr="009A271D" w14:paraId="64A18041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0778D38C" w14:textId="77777777" w:rsidR="00F519BD" w:rsidRPr="009A271D" w:rsidRDefault="00F519BD" w:rsidP="002D397A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Efraín Astudillo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41584EBE" w14:textId="77777777" w:rsidR="00F519BD" w:rsidRPr="009A271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73D1A14B" w14:textId="77777777" w:rsidR="00F519BD" w:rsidRPr="009A271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4C25A505" w14:textId="77777777" w:rsidR="00F519BD" w:rsidRPr="009A271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5B388483" w14:textId="77777777" w:rsidR="00F519BD" w:rsidRPr="009A271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22406B4F" w14:textId="77777777" w:rsidR="00F519BD" w:rsidRPr="009A271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1C6187C0" w14:textId="77777777" w:rsidR="00F519B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  <w:tr w:rsidR="00F519BD" w:rsidRPr="009A271D" w14:paraId="36C066AB" w14:textId="77777777" w:rsidTr="002D39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14:paraId="22C21D99" w14:textId="77777777" w:rsidR="00F519BD" w:rsidRPr="009A271D" w:rsidRDefault="00F519BD" w:rsidP="002D397A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Jennifer Bermeo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BF64436" w14:textId="77777777" w:rsidR="00F519BD" w:rsidRPr="009A271D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1A385FE" w14:textId="77777777" w:rsidR="00F519BD" w:rsidRPr="009A271D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7958017D" w14:textId="77777777" w:rsidR="00F519BD" w:rsidRPr="009A271D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403E1CA9" w14:textId="77777777" w:rsidR="00F519BD" w:rsidRPr="009A271D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14:paraId="29DE5557" w14:textId="77777777" w:rsidR="00F519BD" w:rsidRPr="009A271D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</w:tcPr>
          <w:p w14:paraId="517CAB31" w14:textId="77777777" w:rsidR="00F519BD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  <w:tr w:rsidR="00F519BD" w:rsidRPr="009A271D" w14:paraId="00BBC421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0E2F8F3B" w14:textId="77777777" w:rsidR="00F519BD" w:rsidRPr="009A271D" w:rsidRDefault="00F519BD" w:rsidP="002D397A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 xml:space="preserve">Andrea Cáceres 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51968D7E" w14:textId="77777777" w:rsidR="00F519BD" w:rsidRPr="009A271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17BF0A6B" w14:textId="77777777" w:rsidR="00F519BD" w:rsidRPr="009A271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16FF7713" w14:textId="77777777" w:rsidR="00F519BD" w:rsidRPr="009A271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6187E353" w14:textId="77777777" w:rsidR="00F519BD" w:rsidRPr="009A271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3528D5AC" w14:textId="77777777" w:rsidR="00F519BD" w:rsidRPr="009A271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7A99FE40" w14:textId="77777777" w:rsidR="00F519B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  <w:tr w:rsidR="00F519BD" w:rsidRPr="009A271D" w14:paraId="59040E7F" w14:textId="77777777" w:rsidTr="002D39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14:paraId="3E5FE89A" w14:textId="77777777" w:rsidR="00F519BD" w:rsidRPr="009A271D" w:rsidRDefault="00F519BD" w:rsidP="002D397A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Brick Reyes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06B21C9" w14:textId="77777777" w:rsidR="00F519BD" w:rsidRPr="009A271D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28FBBFB0" w14:textId="77777777" w:rsidR="00F519BD" w:rsidRPr="009A271D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5CF58819" w14:textId="77777777" w:rsidR="00F519BD" w:rsidRPr="009A271D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5272FF29" w14:textId="77777777" w:rsidR="00F519BD" w:rsidRPr="009A271D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14:paraId="20B3A269" w14:textId="77777777" w:rsidR="00F519BD" w:rsidRPr="009A271D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</w:tcPr>
          <w:p w14:paraId="266A59CF" w14:textId="77777777" w:rsidR="00F519BD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  <w:tr w:rsidR="00F519BD" w:rsidRPr="009A271D" w14:paraId="038A9FE5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0BAD161A" w14:textId="77777777" w:rsidR="00F519BD" w:rsidRPr="009A271D" w:rsidRDefault="00F519BD" w:rsidP="002D397A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Jefferson Rubio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0A358F82" w14:textId="77777777" w:rsidR="00F519BD" w:rsidRPr="009A271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43CF1A36" w14:textId="77777777" w:rsidR="00F519B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362E"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7B2D54FE" w14:textId="77777777" w:rsidR="00F519B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362E"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15228A23" w14:textId="77777777" w:rsidR="00F519B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362E"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691A2FE9" w14:textId="77777777" w:rsidR="00F519B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2CACFDA0" w14:textId="77777777" w:rsidR="00F519B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  <w:tr w:rsidR="00F519BD" w:rsidRPr="009A271D" w14:paraId="2E34FD1D" w14:textId="77777777" w:rsidTr="002D39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auto"/>
          </w:tcPr>
          <w:p w14:paraId="7824D394" w14:textId="77777777" w:rsidR="00F519BD" w:rsidRPr="00CF584B" w:rsidRDefault="00F519BD" w:rsidP="002D397A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CF584B">
              <w:rPr>
                <w:rFonts w:ascii="Arial" w:hAnsi="Arial" w:cs="Arial"/>
                <w:b w:val="0"/>
                <w:color w:val="auto"/>
              </w:rPr>
              <w:t>Vanessa Robles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auto"/>
          </w:tcPr>
          <w:p w14:paraId="37D5C83B" w14:textId="77777777" w:rsidR="00F519BD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4A63"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auto"/>
          </w:tcPr>
          <w:p w14:paraId="1F6F55D4" w14:textId="77777777" w:rsidR="00F519BD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4A63"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auto"/>
          </w:tcPr>
          <w:p w14:paraId="0D3C6A0E" w14:textId="77777777" w:rsidR="00F519BD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4A63"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auto"/>
          </w:tcPr>
          <w:p w14:paraId="61BD4BDD" w14:textId="77777777" w:rsidR="00F519BD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4A63"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auto"/>
          </w:tcPr>
          <w:p w14:paraId="361440A4" w14:textId="77777777" w:rsidR="00F519BD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4A63"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</w:tcPr>
          <w:p w14:paraId="4200A7DF" w14:textId="77777777" w:rsidR="00F519BD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Verdana" w:hAnsi="Verdana"/>
              </w:rPr>
              <w:t>-</w:t>
            </w:r>
          </w:p>
        </w:tc>
      </w:tr>
      <w:tr w:rsidR="00F519BD" w:rsidRPr="009A271D" w14:paraId="48C02E7C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14:paraId="41DF18FA" w14:textId="77777777" w:rsidR="00F519BD" w:rsidRPr="009A271D" w:rsidRDefault="00F519BD" w:rsidP="002D397A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TOTAL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14:paraId="26CE07B0" w14:textId="77777777" w:rsidR="00F519B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171"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14:paraId="4909AEBF" w14:textId="77777777" w:rsidR="00F519B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171"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14:paraId="1381BDFD" w14:textId="77777777" w:rsidR="00F519B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171"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14:paraId="73625C43" w14:textId="77777777" w:rsidR="00F519B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171"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  <w:bottom w:val="single" w:sz="18" w:space="0" w:color="auto"/>
            </w:tcBorders>
          </w:tcPr>
          <w:p w14:paraId="1F7A6FE0" w14:textId="77777777" w:rsidR="00F519B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171"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  <w:bottom w:val="single" w:sz="18" w:space="0" w:color="auto"/>
            </w:tcBorders>
          </w:tcPr>
          <w:p w14:paraId="3722AFD4" w14:textId="77777777" w:rsidR="00F519B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</w:tbl>
    <w:p w14:paraId="0FC4160E" w14:textId="77777777" w:rsidR="00F519BD" w:rsidRPr="00F519BD" w:rsidRDefault="00F519BD" w:rsidP="00F519BD">
      <w:pPr>
        <w:pStyle w:val="Prrafodelista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708EC3BE" w14:textId="77777777" w:rsidR="00F519BD" w:rsidRPr="00F519BD" w:rsidRDefault="00F519BD" w:rsidP="00F519BD">
      <w:pPr>
        <w:pStyle w:val="Prrafodelista"/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2FF833C1" w14:textId="77777777" w:rsidR="00F519BD" w:rsidRDefault="00F519BD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5FE643F6" w14:textId="77777777" w:rsidR="00F519BD" w:rsidRPr="0000149C" w:rsidRDefault="00F519BD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sectPr w:rsidR="00F519BD" w:rsidRPr="0000149C" w:rsidSect="0021467F">
      <w:headerReference w:type="default" r:id="rId13"/>
      <w:footerReference w:type="default" r:id="rId14"/>
      <w:type w:val="continuous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549DF68" w14:textId="77777777" w:rsidR="00F72680" w:rsidRDefault="00F72680" w:rsidP="008F66AE">
      <w:pPr>
        <w:spacing w:after="0" w:line="240" w:lineRule="auto"/>
      </w:pPr>
      <w:r>
        <w:separator/>
      </w:r>
    </w:p>
  </w:endnote>
  <w:endnote w:type="continuationSeparator" w:id="0">
    <w:p w14:paraId="372E54BA" w14:textId="77777777" w:rsidR="00F72680" w:rsidRDefault="00F72680" w:rsidP="008F66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1A1D0EB" w14:textId="77777777" w:rsidR="00E92A75" w:rsidRPr="0008399D" w:rsidRDefault="00E92A75">
    <w:pPr>
      <w:pStyle w:val="Piedepgina"/>
    </w:pPr>
    <w:r w:rsidRPr="00284148">
      <w:rPr>
        <w:rFonts w:ascii="Tahoma" w:hAnsi="Tahoma" w:cs="Tahoma"/>
        <w:b/>
        <w:color w:val="92D050"/>
        <w:sz w:val="20"/>
      </w:rPr>
      <w:t xml:space="preserve">Revisado por: </w:t>
    </w:r>
    <w:r w:rsidRPr="00C825EA">
      <w:rPr>
        <w:rFonts w:ascii="Arial" w:hAnsi="Arial" w:cs="Arial"/>
        <w:sz w:val="20"/>
      </w:rPr>
      <w:t>Andrea Cáceres, Brick Reyes, Jennifer Bermeo</w:t>
    </w:r>
    <w:r w:rsidRPr="00284148">
      <w:rPr>
        <w:rFonts w:ascii="Tahoma" w:hAnsi="Tahoma" w:cs="Tahoma"/>
        <w:color w:val="92D050"/>
        <w:sz w:val="20"/>
      </w:rPr>
      <w:br/>
    </w:r>
    <w:r w:rsidRPr="00284148">
      <w:rPr>
        <w:rFonts w:ascii="Tahoma" w:hAnsi="Tahoma" w:cs="Tahoma"/>
        <w:b/>
        <w:color w:val="92D050"/>
        <w:sz w:val="20"/>
      </w:rPr>
      <w:t xml:space="preserve">Cambios por: </w:t>
    </w:r>
    <w:r w:rsidRPr="00C825EA">
      <w:rPr>
        <w:rFonts w:ascii="Arial" w:hAnsi="Arial" w:cs="Arial"/>
        <w:sz w:val="20"/>
      </w:rPr>
      <w:t>Andrea Cáceres, Brick Reyes, Efraín</w:t>
    </w:r>
    <w:r w:rsidRPr="00C825EA">
      <w:rPr>
        <w:rFonts w:ascii="Tahoma" w:hAnsi="Tahoma" w:cs="Tahoma"/>
        <w:b/>
        <w:sz w:val="20"/>
      </w:rPr>
      <w:t xml:space="preserve"> </w:t>
    </w:r>
    <w:r w:rsidRPr="00C825EA">
      <w:rPr>
        <w:rFonts w:ascii="Arial" w:hAnsi="Arial" w:cs="Arial"/>
        <w:sz w:val="20"/>
      </w:rPr>
      <w:t>Astudillo</w:t>
    </w:r>
    <w:r>
      <w:rPr>
        <w:rFonts w:ascii="Arial" w:hAnsi="Arial" w:cs="Arial"/>
        <w:sz w:val="20"/>
      </w:rPr>
      <w:t>, Vanessa Robles</w:t>
    </w:r>
    <w:r>
      <w:rPr>
        <w:rFonts w:asciiTheme="majorHAnsi" w:hAnsiTheme="majorHAnsi" w:cstheme="majorHAnsi"/>
      </w:rPr>
      <w:ptab w:relativeTo="margin" w:alignment="right" w:leader="none"/>
    </w:r>
    <w:r w:rsidRPr="00284148">
      <w:rPr>
        <w:rFonts w:asciiTheme="majorHAnsi" w:hAnsiTheme="majorHAnsi" w:cstheme="majorHAnsi"/>
        <w:b/>
      </w:rPr>
      <w:t>Página</w:t>
    </w:r>
    <w:r>
      <w:rPr>
        <w:rFonts w:asciiTheme="majorHAnsi" w:hAnsiTheme="majorHAnsi" w:cstheme="majorHAnsi"/>
      </w:rPr>
      <w:t xml:space="preserve"> </w:t>
    </w:r>
    <w:r w:rsidRPr="00284148">
      <w:rPr>
        <w:b/>
      </w:rPr>
      <w:fldChar w:fldCharType="begin"/>
    </w:r>
    <w:r w:rsidRPr="00284148">
      <w:rPr>
        <w:b/>
      </w:rPr>
      <w:instrText xml:space="preserve"> PAGE   \* MERGEFORMAT </w:instrText>
    </w:r>
    <w:r w:rsidRPr="00284148">
      <w:rPr>
        <w:b/>
      </w:rPr>
      <w:fldChar w:fldCharType="separate"/>
    </w:r>
    <w:r w:rsidR="004E5A49" w:rsidRPr="004E5A49">
      <w:rPr>
        <w:rFonts w:asciiTheme="majorHAnsi" w:hAnsiTheme="majorHAnsi" w:cstheme="majorHAnsi"/>
        <w:b/>
        <w:noProof/>
      </w:rPr>
      <w:t>34</w:t>
    </w:r>
    <w:r w:rsidRPr="00284148">
      <w:rPr>
        <w:b/>
      </w:rPr>
      <w:fldChar w:fldCharType="end"/>
    </w: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4E9A8D55" wp14:editId="1A2CDBC9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52080" cy="809625"/>
              <wp:effectExtent l="9525" t="0" r="10795" b="0"/>
              <wp:wrapNone/>
              <wp:docPr id="11" name="Group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2080" cy="809625"/>
                        <a:chOff x="8" y="9"/>
                        <a:chExt cx="15823" cy="1439"/>
                      </a:xfrm>
                    </wpg:grpSpPr>
                    <wps:wsp>
                      <wps:cNvPr id="12" name="AutoShape 28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99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29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group id="Group 27" o:spid="_x0000_s1026" style="position:absolute;margin-left:0;margin-top:0;width:610.4pt;height:63.75pt;flip:y;z-index:251666432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8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CrYMMAAADbAAAADwAAAGRycy9kb3ducmV2LnhtbERPTWvCQBC9F/wPywi9iG7qwUp0FREs&#10;UoTWRPA6ZsdkMTsbsqtGf323UOhtHu9z5svO1uJGrTeOFbyNEhDEhdOGSwWHfDOcgvABWWPtmBQ8&#10;yMNy0XuZY6rdnfd0y0IpYgj7FBVUITSplL6oyKIfuYY4cmfXWgwRtqXULd5juK3lOEkm0qLh2FBh&#10;Q+uKikt2tQou+f7zOZCnwfTjXH+Z43OH3+87pV773WoGIlAX/sV/7q2O88fw+0s8QC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2Aq2DDAAAA2wAAAA8AAAAAAAAAAAAA&#10;AAAAoQIAAGRycy9kb3ducmV2LnhtbFBLBQYAAAAABAAEAPkAAACRAwAAAAA=&#10;" strokecolor="#090"/>
              <v:rect id="Rectangle 29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5paMIA&#10;AADbAAAADwAAAGRycy9kb3ducmV2LnhtbERPTWvCQBC9C/6HZYReRDetICVmIyJIQymIsfU8ZKdJ&#10;aHY2ZrdJ+u9dQehtHu9zku1oGtFT52rLCp6XEQjiwuqaSwWf58PiFYTzyBoby6Tgjxxs0+kkwVjb&#10;gU/U574UIYRdjAoq79tYSldUZNAtbUscuG/bGfQBdqXUHQ4h3DTyJYrW0mDNoaHClvYVFT/5r1Ew&#10;FMf+cv54k8f5JbN8za77/OtdqafZuNuA8DT6f/HDnekwfwX3X8IBMr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3mlowgAAANsAAAAPAAAAAAAAAAAAAAAAAJgCAABkcnMvZG93&#10;bnJldi54bWxQSwUGAAAAAAQABAD1AAAAhwMAAAAA&#10;" filled="f" stroked="f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5F862B2" wp14:editId="64EF14BD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6350" t="9525" r="7620" b="6985"/>
              <wp:wrapNone/>
              <wp:docPr id="54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rgbClr val="92D050"/>
                      </a:solidFill>
                      <a:ln w="9525">
                        <a:solidFill>
                          <a:srgbClr val="0099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rect id="Rectangle 26" o:spid="_x0000_s1026" style="position:absolute;margin-left:0;margin-top:0;width:7.15pt;height:62.45pt;z-index:251665408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" fillcolor="#92d050" strokecolor="#090">
              <w10:wrap anchorx="margin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2FB7AD7" wp14:editId="44A45E53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12065" t="9525" r="11430" b="6985"/>
              <wp:wrapNone/>
              <wp:docPr id="55" name="Rectangl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rgbClr val="92D050"/>
                      </a:solidFill>
                      <a:ln w="9525">
                        <a:solidFill>
                          <a:srgbClr val="0099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rect id="Rectangle 25" o:spid="_x0000_s1026" style="position:absolute;margin-left:0;margin-top:0;width:7.15pt;height:62.45pt;z-index:251664384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" fillcolor="#92d050" strokecolor="#090">
              <w10:wrap anchorx="margin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1AAE60F" w14:textId="77777777" w:rsidR="00F72680" w:rsidRDefault="00F72680" w:rsidP="008F66AE">
      <w:pPr>
        <w:spacing w:after="0" w:line="240" w:lineRule="auto"/>
      </w:pPr>
      <w:r>
        <w:separator/>
      </w:r>
    </w:p>
  </w:footnote>
  <w:footnote w:type="continuationSeparator" w:id="0">
    <w:p w14:paraId="0077C861" w14:textId="77777777" w:rsidR="00F72680" w:rsidRDefault="00F72680" w:rsidP="008F66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243DBE" w14:textId="77777777" w:rsidR="00E92A75" w:rsidRDefault="00E92A75">
    <w:pPr>
      <w:pStyle w:val="Encabezado"/>
    </w:pPr>
    <w:r>
      <w:rPr>
        <w:noProof/>
      </w:rPr>
      <w:drawing>
        <wp:anchor distT="0" distB="0" distL="114300" distR="114300" simplePos="0" relativeHeight="251668480" behindDoc="0" locked="0" layoutInCell="1" allowOverlap="1" wp14:anchorId="75AE8BF0" wp14:editId="443B7365">
          <wp:simplePos x="0" y="0"/>
          <wp:positionH relativeFrom="column">
            <wp:posOffset>4584700</wp:posOffset>
          </wp:positionH>
          <wp:positionV relativeFrom="paragraph">
            <wp:posOffset>-269240</wp:posOffset>
          </wp:positionV>
          <wp:extent cx="1559560" cy="648335"/>
          <wp:effectExtent l="19050" t="0" r="2540" b="0"/>
          <wp:wrapThrough wrapText="bothSides">
            <wp:wrapPolygon edited="0">
              <wp:start x="4485" y="0"/>
              <wp:lineTo x="-264" y="5712"/>
              <wp:lineTo x="264" y="14597"/>
              <wp:lineTo x="2111" y="20310"/>
              <wp:lineTo x="3958" y="20944"/>
              <wp:lineTo x="5805" y="20944"/>
              <wp:lineTo x="6068" y="20944"/>
              <wp:lineTo x="6332" y="20310"/>
              <wp:lineTo x="21107" y="13963"/>
              <wp:lineTo x="21371" y="11424"/>
              <wp:lineTo x="14248" y="10155"/>
              <wp:lineTo x="21635" y="8251"/>
              <wp:lineTo x="21371" y="3173"/>
              <wp:lineTo x="5805" y="0"/>
              <wp:lineTo x="4485" y="0"/>
            </wp:wrapPolygon>
          </wp:wrapThrough>
          <wp:docPr id="9" name="4 Imagen" descr="abejj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bejja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59560" cy="6483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7C6B140" wp14:editId="5C8AA9A2">
              <wp:simplePos x="0" y="0"/>
              <wp:positionH relativeFrom="column">
                <wp:posOffset>-584835</wp:posOffset>
              </wp:positionH>
              <wp:positionV relativeFrom="paragraph">
                <wp:posOffset>-278130</wp:posOffset>
              </wp:positionV>
              <wp:extent cx="5107940" cy="657225"/>
              <wp:effectExtent l="9525" t="9525" r="6985" b="9525"/>
              <wp:wrapNone/>
              <wp:docPr id="1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07940" cy="6572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2D05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7834D2" w14:textId="319DDCE0" w:rsidR="00E92A75" w:rsidRPr="007027D9" w:rsidRDefault="00E92A75" w:rsidP="008F66AE">
                          <w:pPr>
                            <w:pStyle w:val="Ttulo2"/>
                            <w:spacing w:before="0"/>
                            <w:rPr>
                              <w:rFonts w:ascii="Arial" w:hAnsi="Arial" w:cs="Arial"/>
                              <w:sz w:val="20"/>
                            </w:rPr>
                          </w:pP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Proyecto: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ab/>
                          </w:r>
                          <w:r w:rsidRPr="00C825EA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CALPESPOL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92D050"/>
                              <w:sz w:val="20"/>
                            </w:rPr>
                            <w:br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Documento: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ab/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Estándar de D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ocumentación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 xml:space="preserve">       Versión: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 xml:space="preserve">                      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2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.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0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br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Responsable: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Jefferson Rubio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  <w:t xml:space="preserve">       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Última modificación: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 xml:space="preserve"> 14/08/2012</w:t>
                          </w:r>
                        </w:p>
                        <w:p w14:paraId="388F3A7A" w14:textId="77777777" w:rsidR="00E92A75" w:rsidRDefault="00E92A75" w:rsidP="008F66AE">
                          <w:pPr>
                            <w:ind w:left="708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140" type="#_x0000_t202" style="position:absolute;margin-left:-46.05pt;margin-top:-21.9pt;width:402.2pt;height:5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" strokecolor="#92d050">
              <v:textbox>
                <w:txbxContent>
                  <w:p w14:paraId="627834D2" w14:textId="319DDCE0" w:rsidR="00E66FEA" w:rsidRPr="007027D9" w:rsidRDefault="00E66FEA" w:rsidP="008F66AE">
                    <w:pPr>
                      <w:pStyle w:val="Ttulo2"/>
                      <w:spacing w:before="0"/>
                      <w:rPr>
                        <w:rFonts w:ascii="Arial" w:hAnsi="Arial" w:cs="Arial"/>
                        <w:sz w:val="20"/>
                      </w:rPr>
                    </w:pP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Proyecto: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ab/>
                    </w:r>
                    <w:r w:rsidRPr="00C825EA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CALPESPOL</w:t>
                    </w:r>
                    <w:r w:rsidRPr="007027D9">
                      <w:rPr>
                        <w:rFonts w:ascii="Arial" w:hAnsi="Arial" w:cs="Arial"/>
                        <w:b w:val="0"/>
                        <w:color w:val="92D050"/>
                        <w:sz w:val="20"/>
                      </w:rPr>
                      <w:br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Documento: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ab/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Estándar de D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ocumentación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 xml:space="preserve">       Versión: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 xml:space="preserve">                      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2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.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0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br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Responsable: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Jefferson Rubio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  <w:t xml:space="preserve">       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Última modificación: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 xml:space="preserve"> 14/08/2012</w:t>
                    </w:r>
                  </w:p>
                  <w:p w14:paraId="388F3A7A" w14:textId="77777777" w:rsidR="00E66FEA" w:rsidRDefault="00E66FEA" w:rsidP="008F66AE">
                    <w:pPr>
                      <w:ind w:left="708"/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75660"/>
    <w:multiLevelType w:val="hybridMultilevel"/>
    <w:tmpl w:val="E79AA87A"/>
    <w:lvl w:ilvl="0" w:tplc="E66A17B2">
      <w:start w:val="1"/>
      <w:numFmt w:val="bullet"/>
      <w:lvlText w:val=""/>
      <w:lvlJc w:val="left"/>
      <w:pPr>
        <w:ind w:left="2136" w:hanging="360"/>
      </w:pPr>
      <w:rPr>
        <w:rFonts w:ascii="Wingdings 3" w:hAnsi="Wingdings 3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>
    <w:nsid w:val="00E74237"/>
    <w:multiLevelType w:val="hybridMultilevel"/>
    <w:tmpl w:val="D4B6D71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6F647C"/>
    <w:multiLevelType w:val="hybridMultilevel"/>
    <w:tmpl w:val="D80E126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7745F3"/>
    <w:multiLevelType w:val="hybridMultilevel"/>
    <w:tmpl w:val="83C0CB2C"/>
    <w:lvl w:ilvl="0" w:tplc="DAB043EC">
      <w:start w:val="1"/>
      <w:numFmt w:val="decimal"/>
      <w:lvlText w:val="%1."/>
      <w:lvlJc w:val="left"/>
      <w:pPr>
        <w:ind w:left="720" w:hanging="360"/>
      </w:pPr>
      <w:rPr>
        <w:color w:val="76923C" w:themeColor="accent3" w:themeShade="BF"/>
        <w:sz w:val="34"/>
        <w:szCs w:val="34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A60220"/>
    <w:multiLevelType w:val="hybridMultilevel"/>
    <w:tmpl w:val="4E9645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873EB0"/>
    <w:multiLevelType w:val="hybridMultilevel"/>
    <w:tmpl w:val="2F3A2A0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4E7126"/>
    <w:multiLevelType w:val="hybridMultilevel"/>
    <w:tmpl w:val="299C8B1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E75247"/>
    <w:multiLevelType w:val="hybridMultilevel"/>
    <w:tmpl w:val="E51ABAC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C4C0F13"/>
    <w:multiLevelType w:val="hybridMultilevel"/>
    <w:tmpl w:val="2DBC09D4"/>
    <w:lvl w:ilvl="0" w:tplc="E7206036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30C353CB"/>
    <w:multiLevelType w:val="hybridMultilevel"/>
    <w:tmpl w:val="B17A10C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2B4B83"/>
    <w:multiLevelType w:val="hybridMultilevel"/>
    <w:tmpl w:val="62FCD18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6C5592C"/>
    <w:multiLevelType w:val="hybridMultilevel"/>
    <w:tmpl w:val="11042F30"/>
    <w:lvl w:ilvl="0" w:tplc="BF8E5E16">
      <w:start w:val="1"/>
      <w:numFmt w:val="decimal"/>
      <w:lvlText w:val="%1."/>
      <w:lvlJc w:val="left"/>
      <w:pPr>
        <w:ind w:left="1080" w:hanging="720"/>
      </w:pPr>
      <w:rPr>
        <w:rFonts w:asciiTheme="majorHAnsi" w:hAnsiTheme="majorHAnsi" w:hint="default"/>
        <w:b/>
        <w:color w:val="76923C" w:themeColor="accent3" w:themeShade="BF"/>
        <w:sz w:val="34"/>
        <w:szCs w:val="3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94261DA"/>
    <w:multiLevelType w:val="hybridMultilevel"/>
    <w:tmpl w:val="727A546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F0024D2"/>
    <w:multiLevelType w:val="hybridMultilevel"/>
    <w:tmpl w:val="8BD61D40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E66A17B2">
      <w:start w:val="1"/>
      <w:numFmt w:val="bullet"/>
      <w:lvlText w:val=""/>
      <w:lvlJc w:val="left"/>
      <w:pPr>
        <w:ind w:left="2520" w:hanging="360"/>
      </w:pPr>
      <w:rPr>
        <w:rFonts w:ascii="Wingdings 3" w:hAnsi="Wingdings 3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42E34633"/>
    <w:multiLevelType w:val="multilevel"/>
    <w:tmpl w:val="88186BDE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>
    <w:nsid w:val="467253BA"/>
    <w:multiLevelType w:val="multilevel"/>
    <w:tmpl w:val="88186BDE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6">
    <w:nsid w:val="477F17EB"/>
    <w:multiLevelType w:val="hybridMultilevel"/>
    <w:tmpl w:val="AA6EAC0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A5A1CEC"/>
    <w:multiLevelType w:val="hybridMultilevel"/>
    <w:tmpl w:val="21B4731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086634D"/>
    <w:multiLevelType w:val="hybridMultilevel"/>
    <w:tmpl w:val="0178BB3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2F54306"/>
    <w:multiLevelType w:val="hybridMultilevel"/>
    <w:tmpl w:val="2864042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2F54A4E"/>
    <w:multiLevelType w:val="hybridMultilevel"/>
    <w:tmpl w:val="68BEC5F4"/>
    <w:lvl w:ilvl="0" w:tplc="1DF0C104">
      <w:start w:val="1"/>
      <w:numFmt w:val="decimal"/>
      <w:lvlText w:val="%1."/>
      <w:lvlJc w:val="left"/>
      <w:pPr>
        <w:ind w:left="655" w:hanging="435"/>
      </w:pPr>
      <w:rPr>
        <w:rFonts w:eastAsiaTheme="minorHAnsi" w:cs="Times New Roman" w:hint="default"/>
        <w:color w:val="0000FF" w:themeColor="hyperlink"/>
        <w:u w:val="single"/>
      </w:rPr>
    </w:lvl>
    <w:lvl w:ilvl="1" w:tplc="300A0019" w:tentative="1">
      <w:start w:val="1"/>
      <w:numFmt w:val="lowerLetter"/>
      <w:lvlText w:val="%2."/>
      <w:lvlJc w:val="left"/>
      <w:pPr>
        <w:ind w:left="1300" w:hanging="360"/>
      </w:pPr>
    </w:lvl>
    <w:lvl w:ilvl="2" w:tplc="300A001B" w:tentative="1">
      <w:start w:val="1"/>
      <w:numFmt w:val="lowerRoman"/>
      <w:lvlText w:val="%3."/>
      <w:lvlJc w:val="right"/>
      <w:pPr>
        <w:ind w:left="2020" w:hanging="180"/>
      </w:pPr>
    </w:lvl>
    <w:lvl w:ilvl="3" w:tplc="300A000F" w:tentative="1">
      <w:start w:val="1"/>
      <w:numFmt w:val="decimal"/>
      <w:lvlText w:val="%4."/>
      <w:lvlJc w:val="left"/>
      <w:pPr>
        <w:ind w:left="2740" w:hanging="360"/>
      </w:pPr>
    </w:lvl>
    <w:lvl w:ilvl="4" w:tplc="300A0019" w:tentative="1">
      <w:start w:val="1"/>
      <w:numFmt w:val="lowerLetter"/>
      <w:lvlText w:val="%5."/>
      <w:lvlJc w:val="left"/>
      <w:pPr>
        <w:ind w:left="3460" w:hanging="360"/>
      </w:pPr>
    </w:lvl>
    <w:lvl w:ilvl="5" w:tplc="300A001B" w:tentative="1">
      <w:start w:val="1"/>
      <w:numFmt w:val="lowerRoman"/>
      <w:lvlText w:val="%6."/>
      <w:lvlJc w:val="right"/>
      <w:pPr>
        <w:ind w:left="4180" w:hanging="180"/>
      </w:pPr>
    </w:lvl>
    <w:lvl w:ilvl="6" w:tplc="300A000F" w:tentative="1">
      <w:start w:val="1"/>
      <w:numFmt w:val="decimal"/>
      <w:lvlText w:val="%7."/>
      <w:lvlJc w:val="left"/>
      <w:pPr>
        <w:ind w:left="4900" w:hanging="360"/>
      </w:pPr>
    </w:lvl>
    <w:lvl w:ilvl="7" w:tplc="300A0019" w:tentative="1">
      <w:start w:val="1"/>
      <w:numFmt w:val="lowerLetter"/>
      <w:lvlText w:val="%8."/>
      <w:lvlJc w:val="left"/>
      <w:pPr>
        <w:ind w:left="5620" w:hanging="360"/>
      </w:pPr>
    </w:lvl>
    <w:lvl w:ilvl="8" w:tplc="300A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21">
    <w:nsid w:val="535941AF"/>
    <w:multiLevelType w:val="multilevel"/>
    <w:tmpl w:val="47285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3E119C3"/>
    <w:multiLevelType w:val="hybridMultilevel"/>
    <w:tmpl w:val="23EA4FD6"/>
    <w:lvl w:ilvl="0" w:tplc="50460136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9224746"/>
    <w:multiLevelType w:val="multilevel"/>
    <w:tmpl w:val="1840C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A0B1A32"/>
    <w:multiLevelType w:val="hybridMultilevel"/>
    <w:tmpl w:val="BF722D14"/>
    <w:lvl w:ilvl="0" w:tplc="300A0009">
      <w:start w:val="1"/>
      <w:numFmt w:val="bullet"/>
      <w:lvlText w:val=""/>
      <w:lvlJc w:val="left"/>
      <w:pPr>
        <w:ind w:left="2136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5">
    <w:nsid w:val="5B5D46CF"/>
    <w:multiLevelType w:val="multilevel"/>
    <w:tmpl w:val="467EC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00D1620"/>
    <w:multiLevelType w:val="multilevel"/>
    <w:tmpl w:val="E4902C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27">
    <w:nsid w:val="60B660E0"/>
    <w:multiLevelType w:val="hybridMultilevel"/>
    <w:tmpl w:val="6A72108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1E73269"/>
    <w:multiLevelType w:val="hybridMultilevel"/>
    <w:tmpl w:val="3166842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4E042E4"/>
    <w:multiLevelType w:val="hybridMultilevel"/>
    <w:tmpl w:val="D1CC382A"/>
    <w:lvl w:ilvl="0" w:tplc="E66A17B2">
      <w:start w:val="1"/>
      <w:numFmt w:val="bullet"/>
      <w:lvlText w:val=""/>
      <w:lvlJc w:val="left"/>
      <w:pPr>
        <w:ind w:left="1080" w:hanging="360"/>
      </w:pPr>
      <w:rPr>
        <w:rFonts w:ascii="Wingdings 3" w:hAnsi="Wingdings 3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65E07C75"/>
    <w:multiLevelType w:val="multilevel"/>
    <w:tmpl w:val="E4902C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31">
    <w:nsid w:val="69471480"/>
    <w:multiLevelType w:val="hybridMultilevel"/>
    <w:tmpl w:val="4D401216"/>
    <w:lvl w:ilvl="0" w:tplc="0C0A000F">
      <w:start w:val="1"/>
      <w:numFmt w:val="decimal"/>
      <w:lvlText w:val="%1."/>
      <w:lvlJc w:val="left"/>
      <w:pPr>
        <w:ind w:left="1800" w:hanging="360"/>
      </w:p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>
    <w:nsid w:val="69CC0BF1"/>
    <w:multiLevelType w:val="multilevel"/>
    <w:tmpl w:val="E4902C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33">
    <w:nsid w:val="6CFA7238"/>
    <w:multiLevelType w:val="hybridMultilevel"/>
    <w:tmpl w:val="693EF07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D076F7C"/>
    <w:multiLevelType w:val="hybridMultilevel"/>
    <w:tmpl w:val="17F43DC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D7442B2"/>
    <w:multiLevelType w:val="multilevel"/>
    <w:tmpl w:val="E4902C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36">
    <w:nsid w:val="6DE40D77"/>
    <w:multiLevelType w:val="multilevel"/>
    <w:tmpl w:val="467EC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F2F2BEB"/>
    <w:multiLevelType w:val="hybridMultilevel"/>
    <w:tmpl w:val="004A7030"/>
    <w:lvl w:ilvl="0" w:tplc="30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>
    <w:nsid w:val="70EA0AFF"/>
    <w:multiLevelType w:val="hybridMultilevel"/>
    <w:tmpl w:val="3E3E4BF8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7B95617"/>
    <w:multiLevelType w:val="multilevel"/>
    <w:tmpl w:val="E4902C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40">
    <w:nsid w:val="77BB1494"/>
    <w:multiLevelType w:val="hybridMultilevel"/>
    <w:tmpl w:val="6CEAD15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8EA08CA"/>
    <w:multiLevelType w:val="hybridMultilevel"/>
    <w:tmpl w:val="C8A84BF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AAF5A61"/>
    <w:multiLevelType w:val="hybridMultilevel"/>
    <w:tmpl w:val="E384BB44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BD90DBC"/>
    <w:multiLevelType w:val="hybridMultilevel"/>
    <w:tmpl w:val="B986D49C"/>
    <w:lvl w:ilvl="0" w:tplc="8370CEC6">
      <w:start w:val="1"/>
      <w:numFmt w:val="decimal"/>
      <w:lvlText w:val="%1."/>
      <w:lvlJc w:val="left"/>
      <w:pPr>
        <w:ind w:left="720" w:hanging="360"/>
      </w:pPr>
      <w:rPr>
        <w:color w:val="76923C" w:themeColor="accent3" w:themeShade="BF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D491AF6"/>
    <w:multiLevelType w:val="multilevel"/>
    <w:tmpl w:val="88186BDE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5"/>
  </w:num>
  <w:num w:numId="2">
    <w:abstractNumId w:val="11"/>
  </w:num>
  <w:num w:numId="3">
    <w:abstractNumId w:val="10"/>
  </w:num>
  <w:num w:numId="4">
    <w:abstractNumId w:val="13"/>
  </w:num>
  <w:num w:numId="5">
    <w:abstractNumId w:val="31"/>
  </w:num>
  <w:num w:numId="6">
    <w:abstractNumId w:val="22"/>
  </w:num>
  <w:num w:numId="7">
    <w:abstractNumId w:val="43"/>
  </w:num>
  <w:num w:numId="8">
    <w:abstractNumId w:val="20"/>
  </w:num>
  <w:num w:numId="9">
    <w:abstractNumId w:val="18"/>
  </w:num>
  <w:num w:numId="10">
    <w:abstractNumId w:val="2"/>
  </w:num>
  <w:num w:numId="11">
    <w:abstractNumId w:val="38"/>
  </w:num>
  <w:num w:numId="12">
    <w:abstractNumId w:val="24"/>
  </w:num>
  <w:num w:numId="13">
    <w:abstractNumId w:val="0"/>
  </w:num>
  <w:num w:numId="14">
    <w:abstractNumId w:val="6"/>
  </w:num>
  <w:num w:numId="15">
    <w:abstractNumId w:val="34"/>
  </w:num>
  <w:num w:numId="16">
    <w:abstractNumId w:val="29"/>
  </w:num>
  <w:num w:numId="17">
    <w:abstractNumId w:val="42"/>
  </w:num>
  <w:num w:numId="18">
    <w:abstractNumId w:val="8"/>
  </w:num>
  <w:num w:numId="19">
    <w:abstractNumId w:val="37"/>
  </w:num>
  <w:num w:numId="20">
    <w:abstractNumId w:val="23"/>
  </w:num>
  <w:num w:numId="21">
    <w:abstractNumId w:val="1"/>
  </w:num>
  <w:num w:numId="22">
    <w:abstractNumId w:val="9"/>
  </w:num>
  <w:num w:numId="23">
    <w:abstractNumId w:val="27"/>
  </w:num>
  <w:num w:numId="24">
    <w:abstractNumId w:val="40"/>
  </w:num>
  <w:num w:numId="25">
    <w:abstractNumId w:val="19"/>
  </w:num>
  <w:num w:numId="26">
    <w:abstractNumId w:val="16"/>
  </w:num>
  <w:num w:numId="27">
    <w:abstractNumId w:val="36"/>
  </w:num>
  <w:num w:numId="28">
    <w:abstractNumId w:val="3"/>
  </w:num>
  <w:num w:numId="29">
    <w:abstractNumId w:val="12"/>
  </w:num>
  <w:num w:numId="30">
    <w:abstractNumId w:val="25"/>
  </w:num>
  <w:num w:numId="31">
    <w:abstractNumId w:val="21"/>
  </w:num>
  <w:num w:numId="32">
    <w:abstractNumId w:val="33"/>
  </w:num>
  <w:num w:numId="33">
    <w:abstractNumId w:val="35"/>
  </w:num>
  <w:num w:numId="34">
    <w:abstractNumId w:val="17"/>
  </w:num>
  <w:num w:numId="35">
    <w:abstractNumId w:val="28"/>
  </w:num>
  <w:num w:numId="36">
    <w:abstractNumId w:val="7"/>
  </w:num>
  <w:num w:numId="37">
    <w:abstractNumId w:val="32"/>
  </w:num>
  <w:num w:numId="38">
    <w:abstractNumId w:val="14"/>
  </w:num>
  <w:num w:numId="39">
    <w:abstractNumId w:val="44"/>
  </w:num>
  <w:num w:numId="40">
    <w:abstractNumId w:val="15"/>
  </w:num>
  <w:num w:numId="41">
    <w:abstractNumId w:val="39"/>
  </w:num>
  <w:num w:numId="42">
    <w:abstractNumId w:val="30"/>
  </w:num>
  <w:num w:numId="43">
    <w:abstractNumId w:val="26"/>
  </w:num>
  <w:num w:numId="44">
    <w:abstractNumId w:val="41"/>
  </w:num>
  <w:num w:numId="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25EA"/>
    <w:rsid w:val="0000149C"/>
    <w:rsid w:val="00012EFF"/>
    <w:rsid w:val="000413F9"/>
    <w:rsid w:val="000527D9"/>
    <w:rsid w:val="00075973"/>
    <w:rsid w:val="0008399D"/>
    <w:rsid w:val="00084147"/>
    <w:rsid w:val="000B0206"/>
    <w:rsid w:val="000C408F"/>
    <w:rsid w:val="000F1ADB"/>
    <w:rsid w:val="0010178D"/>
    <w:rsid w:val="00136601"/>
    <w:rsid w:val="001460E4"/>
    <w:rsid w:val="0015225E"/>
    <w:rsid w:val="00162F46"/>
    <w:rsid w:val="00163BC5"/>
    <w:rsid w:val="00163DEC"/>
    <w:rsid w:val="001665F8"/>
    <w:rsid w:val="001677F5"/>
    <w:rsid w:val="001757DB"/>
    <w:rsid w:val="00181572"/>
    <w:rsid w:val="00181D37"/>
    <w:rsid w:val="00182284"/>
    <w:rsid w:val="00191D60"/>
    <w:rsid w:val="0019617E"/>
    <w:rsid w:val="001C1DB6"/>
    <w:rsid w:val="001C3672"/>
    <w:rsid w:val="001D7EA7"/>
    <w:rsid w:val="001F4811"/>
    <w:rsid w:val="001F4F13"/>
    <w:rsid w:val="0020676A"/>
    <w:rsid w:val="0021467F"/>
    <w:rsid w:val="00265B7E"/>
    <w:rsid w:val="00270AF5"/>
    <w:rsid w:val="002732E2"/>
    <w:rsid w:val="00284148"/>
    <w:rsid w:val="00296C9C"/>
    <w:rsid w:val="002A2A31"/>
    <w:rsid w:val="002A6284"/>
    <w:rsid w:val="002B2E75"/>
    <w:rsid w:val="002D397A"/>
    <w:rsid w:val="002D7A94"/>
    <w:rsid w:val="002E4A94"/>
    <w:rsid w:val="002F2997"/>
    <w:rsid w:val="003018BA"/>
    <w:rsid w:val="003110F6"/>
    <w:rsid w:val="00316140"/>
    <w:rsid w:val="003357D2"/>
    <w:rsid w:val="00361F4B"/>
    <w:rsid w:val="00376022"/>
    <w:rsid w:val="003A4DF3"/>
    <w:rsid w:val="003C79B0"/>
    <w:rsid w:val="003F6FCC"/>
    <w:rsid w:val="004148F2"/>
    <w:rsid w:val="00431463"/>
    <w:rsid w:val="00433138"/>
    <w:rsid w:val="0047057B"/>
    <w:rsid w:val="0047085B"/>
    <w:rsid w:val="004825D8"/>
    <w:rsid w:val="00483064"/>
    <w:rsid w:val="00485020"/>
    <w:rsid w:val="004A55E6"/>
    <w:rsid w:val="004B1577"/>
    <w:rsid w:val="004B3039"/>
    <w:rsid w:val="004B5574"/>
    <w:rsid w:val="004D0EA1"/>
    <w:rsid w:val="004E5A49"/>
    <w:rsid w:val="004F3F25"/>
    <w:rsid w:val="004F6C74"/>
    <w:rsid w:val="00522D75"/>
    <w:rsid w:val="00524411"/>
    <w:rsid w:val="00535325"/>
    <w:rsid w:val="00540CF3"/>
    <w:rsid w:val="005554EA"/>
    <w:rsid w:val="00561576"/>
    <w:rsid w:val="0059524B"/>
    <w:rsid w:val="005A17DE"/>
    <w:rsid w:val="005E6018"/>
    <w:rsid w:val="00602460"/>
    <w:rsid w:val="00604D77"/>
    <w:rsid w:val="00610DF3"/>
    <w:rsid w:val="00622788"/>
    <w:rsid w:val="00653A95"/>
    <w:rsid w:val="006605BB"/>
    <w:rsid w:val="00661192"/>
    <w:rsid w:val="006614C6"/>
    <w:rsid w:val="006703AA"/>
    <w:rsid w:val="00675F14"/>
    <w:rsid w:val="00691B5C"/>
    <w:rsid w:val="00694918"/>
    <w:rsid w:val="006A418F"/>
    <w:rsid w:val="006C4038"/>
    <w:rsid w:val="006D06D6"/>
    <w:rsid w:val="006D37D1"/>
    <w:rsid w:val="006F34CE"/>
    <w:rsid w:val="007027D9"/>
    <w:rsid w:val="007043D1"/>
    <w:rsid w:val="00707BE4"/>
    <w:rsid w:val="00711F6F"/>
    <w:rsid w:val="00722708"/>
    <w:rsid w:val="007648E0"/>
    <w:rsid w:val="00790E93"/>
    <w:rsid w:val="007B272E"/>
    <w:rsid w:val="007D139D"/>
    <w:rsid w:val="007D3019"/>
    <w:rsid w:val="008017A0"/>
    <w:rsid w:val="0088379A"/>
    <w:rsid w:val="00883E74"/>
    <w:rsid w:val="008B6514"/>
    <w:rsid w:val="008C546F"/>
    <w:rsid w:val="008F66AE"/>
    <w:rsid w:val="00921E29"/>
    <w:rsid w:val="0093602B"/>
    <w:rsid w:val="009548BB"/>
    <w:rsid w:val="009840AD"/>
    <w:rsid w:val="009966E0"/>
    <w:rsid w:val="009B5BAB"/>
    <w:rsid w:val="009D016B"/>
    <w:rsid w:val="009D757F"/>
    <w:rsid w:val="009E42B1"/>
    <w:rsid w:val="009F0C82"/>
    <w:rsid w:val="00A57AD7"/>
    <w:rsid w:val="00A66842"/>
    <w:rsid w:val="00A870F6"/>
    <w:rsid w:val="00AA01D4"/>
    <w:rsid w:val="00AB25F7"/>
    <w:rsid w:val="00AE1376"/>
    <w:rsid w:val="00B3131E"/>
    <w:rsid w:val="00B45566"/>
    <w:rsid w:val="00B57756"/>
    <w:rsid w:val="00B5780B"/>
    <w:rsid w:val="00B61117"/>
    <w:rsid w:val="00B66B48"/>
    <w:rsid w:val="00B70A42"/>
    <w:rsid w:val="00B70BC0"/>
    <w:rsid w:val="00B93F96"/>
    <w:rsid w:val="00BA257D"/>
    <w:rsid w:val="00BD069F"/>
    <w:rsid w:val="00BE2968"/>
    <w:rsid w:val="00C22C39"/>
    <w:rsid w:val="00C3004A"/>
    <w:rsid w:val="00C41B13"/>
    <w:rsid w:val="00C63262"/>
    <w:rsid w:val="00C825EA"/>
    <w:rsid w:val="00C82CBB"/>
    <w:rsid w:val="00CC4C6F"/>
    <w:rsid w:val="00CC5F0F"/>
    <w:rsid w:val="00CD20DB"/>
    <w:rsid w:val="00D23A7D"/>
    <w:rsid w:val="00D34835"/>
    <w:rsid w:val="00D3591D"/>
    <w:rsid w:val="00D41E46"/>
    <w:rsid w:val="00D5367E"/>
    <w:rsid w:val="00D621AF"/>
    <w:rsid w:val="00D93494"/>
    <w:rsid w:val="00D97586"/>
    <w:rsid w:val="00DB4E56"/>
    <w:rsid w:val="00DB4F5C"/>
    <w:rsid w:val="00DE2CED"/>
    <w:rsid w:val="00DE33C1"/>
    <w:rsid w:val="00E123AD"/>
    <w:rsid w:val="00E35E5B"/>
    <w:rsid w:val="00E52714"/>
    <w:rsid w:val="00E65F7C"/>
    <w:rsid w:val="00E66FEA"/>
    <w:rsid w:val="00E67EAC"/>
    <w:rsid w:val="00E92A75"/>
    <w:rsid w:val="00E94820"/>
    <w:rsid w:val="00EA0CFD"/>
    <w:rsid w:val="00EA3D81"/>
    <w:rsid w:val="00EA597C"/>
    <w:rsid w:val="00EA721E"/>
    <w:rsid w:val="00EB75A2"/>
    <w:rsid w:val="00EF47F0"/>
    <w:rsid w:val="00F12962"/>
    <w:rsid w:val="00F31BD0"/>
    <w:rsid w:val="00F34467"/>
    <w:rsid w:val="00F37CE3"/>
    <w:rsid w:val="00F453A6"/>
    <w:rsid w:val="00F519BD"/>
    <w:rsid w:val="00F558D9"/>
    <w:rsid w:val="00F57685"/>
    <w:rsid w:val="00F72680"/>
    <w:rsid w:val="00F755AB"/>
    <w:rsid w:val="00F8766C"/>
    <w:rsid w:val="00F9514E"/>
    <w:rsid w:val="00FD4D6C"/>
    <w:rsid w:val="00FD61AE"/>
    <w:rsid w:val="00FE2ECC"/>
    <w:rsid w:val="00FE4CE3"/>
    <w:rsid w:val="00FF5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917923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65B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C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6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EC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5B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755AB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F755AB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75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55A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66AE"/>
  </w:style>
  <w:style w:type="paragraph" w:styleId="Piedepgina">
    <w:name w:val="footer"/>
    <w:basedOn w:val="Normal"/>
    <w:link w:val="PiedepginaC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66AE"/>
  </w:style>
  <w:style w:type="character" w:customStyle="1" w:styleId="Ttulo2Car">
    <w:name w:val="Título 2 Car"/>
    <w:basedOn w:val="Fuentedeprrafopredeter"/>
    <w:link w:val="Ttulo2"/>
    <w:uiPriority w:val="9"/>
    <w:rsid w:val="008F6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C"/>
    </w:rPr>
  </w:style>
  <w:style w:type="table" w:styleId="Sombreadomedio1-nfasis5">
    <w:name w:val="Medium Shading 1 Accent 5"/>
    <w:basedOn w:val="Tablanormal"/>
    <w:uiPriority w:val="63"/>
    <w:rsid w:val="008B6514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oscura-nfasis3">
    <w:name w:val="Dark List Accent 3"/>
    <w:basedOn w:val="Tabla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Cuadrculamedia2-nfasis3">
    <w:name w:val="Medium Grid 2 Accent 3"/>
    <w:basedOn w:val="Tablanormal"/>
    <w:uiPriority w:val="68"/>
    <w:rsid w:val="0008399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1-nfasis3">
    <w:name w:val="Medium Grid 1 Accent 3"/>
    <w:basedOn w:val="Tablanormal"/>
    <w:uiPriority w:val="67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medio2-nfasis6">
    <w:name w:val="Medium Shading 2 Accent 6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oscura-nfasis6">
    <w:name w:val="Dark List Accent 6"/>
    <w:basedOn w:val="Tabla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-nfasis6">
    <w:name w:val="Colorful Shading Accent 6"/>
    <w:basedOn w:val="Tablanormal"/>
    <w:uiPriority w:val="71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-nfasis6">
    <w:name w:val="Colorful Grid Accent 6"/>
    <w:basedOn w:val="Tablanormal"/>
    <w:uiPriority w:val="73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Sombreadomedio2-nfasis2">
    <w:name w:val="Medium Shading 2 Accent 2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Nmerodepgina">
    <w:name w:val="page number"/>
    <w:basedOn w:val="Fuentedeprrafopredeter"/>
    <w:uiPriority w:val="99"/>
    <w:unhideWhenUsed/>
    <w:rsid w:val="00E65F7C"/>
    <w:rPr>
      <w:rFonts w:eastAsiaTheme="minorEastAsia" w:cstheme="minorBidi"/>
      <w:bCs w:val="0"/>
      <w:iCs w:val="0"/>
      <w:szCs w:val="2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65B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C"/>
    </w:rPr>
  </w:style>
  <w:style w:type="paragraph" w:styleId="Prrafodelista">
    <w:name w:val="List Paragraph"/>
    <w:basedOn w:val="Normal"/>
    <w:uiPriority w:val="34"/>
    <w:qFormat/>
    <w:rsid w:val="00265B7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265B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dice1">
    <w:name w:val="index 1"/>
    <w:basedOn w:val="Normal"/>
    <w:next w:val="Normal"/>
    <w:autoRedefine/>
    <w:uiPriority w:val="99"/>
    <w:unhideWhenUsed/>
    <w:rsid w:val="00F12962"/>
    <w:pPr>
      <w:spacing w:after="0"/>
      <w:ind w:left="220" w:hanging="220"/>
    </w:pPr>
    <w:rPr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F12962"/>
    <w:pPr>
      <w:spacing w:after="0"/>
      <w:ind w:left="440" w:hanging="220"/>
    </w:pPr>
    <w:rPr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F12962"/>
    <w:pPr>
      <w:spacing w:after="0"/>
      <w:ind w:left="660" w:hanging="220"/>
    </w:pPr>
    <w:rPr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F12962"/>
    <w:pPr>
      <w:spacing w:after="0"/>
      <w:ind w:left="880" w:hanging="220"/>
    </w:pPr>
    <w:rPr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F12962"/>
    <w:pPr>
      <w:spacing w:after="0"/>
      <w:ind w:left="1100" w:hanging="220"/>
    </w:pPr>
    <w:rPr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F12962"/>
    <w:pPr>
      <w:spacing w:after="0"/>
      <w:ind w:left="1320" w:hanging="220"/>
    </w:pPr>
    <w:rPr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F12962"/>
    <w:pPr>
      <w:spacing w:after="0"/>
      <w:ind w:left="1540" w:hanging="220"/>
    </w:pPr>
    <w:rPr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F12962"/>
    <w:pPr>
      <w:spacing w:after="0"/>
      <w:ind w:left="1760" w:hanging="220"/>
    </w:pPr>
    <w:rPr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F12962"/>
    <w:pPr>
      <w:spacing w:after="0"/>
      <w:ind w:left="1980" w:hanging="220"/>
    </w:pPr>
    <w:rPr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F12962"/>
    <w:pPr>
      <w:pBdr>
        <w:top w:val="single" w:sz="12" w:space="0" w:color="auto"/>
      </w:pBdr>
      <w:spacing w:before="360" w:after="240"/>
    </w:pPr>
    <w:rPr>
      <w:b/>
      <w:bCs/>
      <w:i/>
      <w:iCs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47085B"/>
    <w:pPr>
      <w:outlineLvl w:val="9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6605BB"/>
    <w:pPr>
      <w:tabs>
        <w:tab w:val="right" w:leader="dot" w:pos="8828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7085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7085B"/>
    <w:rPr>
      <w:color w:val="0000FF" w:themeColor="hyperlink"/>
      <w:u w:val="single"/>
    </w:rPr>
  </w:style>
  <w:style w:type="table" w:styleId="Listaclara-nfasis5">
    <w:name w:val="Light List Accent 5"/>
    <w:basedOn w:val="Tablanormal"/>
    <w:uiPriority w:val="61"/>
    <w:rsid w:val="00E67EAC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2F29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apple-tab-span">
    <w:name w:val="apple-tab-span"/>
    <w:basedOn w:val="Fuentedeprrafopredeter"/>
    <w:rsid w:val="002F2997"/>
  </w:style>
  <w:style w:type="table" w:styleId="Tablaconcuadrcula">
    <w:name w:val="Table Grid"/>
    <w:basedOn w:val="Tablanormal"/>
    <w:uiPriority w:val="59"/>
    <w:rsid w:val="00F519B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domedio1-nfasis11">
    <w:name w:val="Sombreado medio 1 - Énfasis 11"/>
    <w:basedOn w:val="Tablanormal"/>
    <w:uiPriority w:val="63"/>
    <w:rsid w:val="00F519B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C" w:eastAsia="en-US"/>
    </w:r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clara-nfasis3">
    <w:name w:val="Light List Accent 3"/>
    <w:basedOn w:val="Tablanormal"/>
    <w:uiPriority w:val="61"/>
    <w:rsid w:val="00F519B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Cuadrculamedia21">
    <w:name w:val="Cuadrícula media 21"/>
    <w:link w:val="Cuadrculamedia2Car"/>
    <w:uiPriority w:val="1"/>
    <w:qFormat/>
    <w:rsid w:val="002D397A"/>
    <w:pPr>
      <w:suppressAutoHyphens/>
      <w:spacing w:before="240" w:after="0" w:line="240" w:lineRule="auto"/>
      <w:ind w:left="708" w:hanging="11"/>
    </w:pPr>
    <w:rPr>
      <w:rFonts w:ascii="Calibri" w:eastAsia="Times New Roman" w:hAnsi="Calibri" w:cs="Times New Roman"/>
      <w:lang w:val="es-EC" w:eastAsia="ar-SA"/>
    </w:rPr>
  </w:style>
  <w:style w:type="character" w:customStyle="1" w:styleId="Cuadrculamedia2Car">
    <w:name w:val="Cuadrícula media 2 Car"/>
    <w:link w:val="Cuadrculamedia21"/>
    <w:uiPriority w:val="1"/>
    <w:rsid w:val="002D397A"/>
    <w:rPr>
      <w:rFonts w:ascii="Calibri" w:eastAsia="Times New Roman" w:hAnsi="Calibri" w:cs="Times New Roman"/>
      <w:lang w:val="es-EC" w:eastAsia="ar-SA"/>
    </w:rPr>
  </w:style>
  <w:style w:type="character" w:customStyle="1" w:styleId="apple-converted-space">
    <w:name w:val="apple-converted-space"/>
    <w:basedOn w:val="Fuentedeprrafopredeter"/>
    <w:rsid w:val="0088379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65B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C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6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EC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5B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755AB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F755AB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75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55A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66AE"/>
  </w:style>
  <w:style w:type="paragraph" w:styleId="Piedepgina">
    <w:name w:val="footer"/>
    <w:basedOn w:val="Normal"/>
    <w:link w:val="PiedepginaC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66AE"/>
  </w:style>
  <w:style w:type="character" w:customStyle="1" w:styleId="Ttulo2Car">
    <w:name w:val="Título 2 Car"/>
    <w:basedOn w:val="Fuentedeprrafopredeter"/>
    <w:link w:val="Ttulo2"/>
    <w:uiPriority w:val="9"/>
    <w:rsid w:val="008F6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C"/>
    </w:rPr>
  </w:style>
  <w:style w:type="table" w:styleId="Sombreadomedio1-nfasis5">
    <w:name w:val="Medium Shading 1 Accent 5"/>
    <w:basedOn w:val="Tablanormal"/>
    <w:uiPriority w:val="63"/>
    <w:rsid w:val="008B6514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oscura-nfasis3">
    <w:name w:val="Dark List Accent 3"/>
    <w:basedOn w:val="Tabla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Cuadrculamedia2-nfasis3">
    <w:name w:val="Medium Grid 2 Accent 3"/>
    <w:basedOn w:val="Tablanormal"/>
    <w:uiPriority w:val="68"/>
    <w:rsid w:val="0008399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1-nfasis3">
    <w:name w:val="Medium Grid 1 Accent 3"/>
    <w:basedOn w:val="Tablanormal"/>
    <w:uiPriority w:val="67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medio2-nfasis6">
    <w:name w:val="Medium Shading 2 Accent 6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oscura-nfasis6">
    <w:name w:val="Dark List Accent 6"/>
    <w:basedOn w:val="Tabla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-nfasis6">
    <w:name w:val="Colorful Shading Accent 6"/>
    <w:basedOn w:val="Tablanormal"/>
    <w:uiPriority w:val="71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-nfasis6">
    <w:name w:val="Colorful Grid Accent 6"/>
    <w:basedOn w:val="Tablanormal"/>
    <w:uiPriority w:val="73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Sombreadomedio2-nfasis2">
    <w:name w:val="Medium Shading 2 Accent 2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Nmerodepgina">
    <w:name w:val="page number"/>
    <w:basedOn w:val="Fuentedeprrafopredeter"/>
    <w:uiPriority w:val="99"/>
    <w:unhideWhenUsed/>
    <w:rsid w:val="00E65F7C"/>
    <w:rPr>
      <w:rFonts w:eastAsiaTheme="minorEastAsia" w:cstheme="minorBidi"/>
      <w:bCs w:val="0"/>
      <w:iCs w:val="0"/>
      <w:szCs w:val="2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65B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C"/>
    </w:rPr>
  </w:style>
  <w:style w:type="paragraph" w:styleId="Prrafodelista">
    <w:name w:val="List Paragraph"/>
    <w:basedOn w:val="Normal"/>
    <w:uiPriority w:val="34"/>
    <w:qFormat/>
    <w:rsid w:val="00265B7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265B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dice1">
    <w:name w:val="index 1"/>
    <w:basedOn w:val="Normal"/>
    <w:next w:val="Normal"/>
    <w:autoRedefine/>
    <w:uiPriority w:val="99"/>
    <w:unhideWhenUsed/>
    <w:rsid w:val="00F12962"/>
    <w:pPr>
      <w:spacing w:after="0"/>
      <w:ind w:left="220" w:hanging="220"/>
    </w:pPr>
    <w:rPr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F12962"/>
    <w:pPr>
      <w:spacing w:after="0"/>
      <w:ind w:left="440" w:hanging="220"/>
    </w:pPr>
    <w:rPr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F12962"/>
    <w:pPr>
      <w:spacing w:after="0"/>
      <w:ind w:left="660" w:hanging="220"/>
    </w:pPr>
    <w:rPr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F12962"/>
    <w:pPr>
      <w:spacing w:after="0"/>
      <w:ind w:left="880" w:hanging="220"/>
    </w:pPr>
    <w:rPr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F12962"/>
    <w:pPr>
      <w:spacing w:after="0"/>
      <w:ind w:left="1100" w:hanging="220"/>
    </w:pPr>
    <w:rPr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F12962"/>
    <w:pPr>
      <w:spacing w:after="0"/>
      <w:ind w:left="1320" w:hanging="220"/>
    </w:pPr>
    <w:rPr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F12962"/>
    <w:pPr>
      <w:spacing w:after="0"/>
      <w:ind w:left="1540" w:hanging="220"/>
    </w:pPr>
    <w:rPr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F12962"/>
    <w:pPr>
      <w:spacing w:after="0"/>
      <w:ind w:left="1760" w:hanging="220"/>
    </w:pPr>
    <w:rPr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F12962"/>
    <w:pPr>
      <w:spacing w:after="0"/>
      <w:ind w:left="1980" w:hanging="220"/>
    </w:pPr>
    <w:rPr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F12962"/>
    <w:pPr>
      <w:pBdr>
        <w:top w:val="single" w:sz="12" w:space="0" w:color="auto"/>
      </w:pBdr>
      <w:spacing w:before="360" w:after="240"/>
    </w:pPr>
    <w:rPr>
      <w:b/>
      <w:bCs/>
      <w:i/>
      <w:iCs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47085B"/>
    <w:pPr>
      <w:outlineLvl w:val="9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6605BB"/>
    <w:pPr>
      <w:tabs>
        <w:tab w:val="right" w:leader="dot" w:pos="8828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7085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7085B"/>
    <w:rPr>
      <w:color w:val="0000FF" w:themeColor="hyperlink"/>
      <w:u w:val="single"/>
    </w:rPr>
  </w:style>
  <w:style w:type="table" w:styleId="Listaclara-nfasis5">
    <w:name w:val="Light List Accent 5"/>
    <w:basedOn w:val="Tablanormal"/>
    <w:uiPriority w:val="61"/>
    <w:rsid w:val="00E67EAC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2F29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apple-tab-span">
    <w:name w:val="apple-tab-span"/>
    <w:basedOn w:val="Fuentedeprrafopredeter"/>
    <w:rsid w:val="002F2997"/>
  </w:style>
  <w:style w:type="table" w:styleId="Tablaconcuadrcula">
    <w:name w:val="Table Grid"/>
    <w:basedOn w:val="Tablanormal"/>
    <w:uiPriority w:val="59"/>
    <w:rsid w:val="00F519B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domedio1-nfasis11">
    <w:name w:val="Sombreado medio 1 - Énfasis 11"/>
    <w:basedOn w:val="Tablanormal"/>
    <w:uiPriority w:val="63"/>
    <w:rsid w:val="00F519B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C" w:eastAsia="en-US"/>
    </w:r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clara-nfasis3">
    <w:name w:val="Light List Accent 3"/>
    <w:basedOn w:val="Tablanormal"/>
    <w:uiPriority w:val="61"/>
    <w:rsid w:val="00F519B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Cuadrculamedia21">
    <w:name w:val="Cuadrícula media 21"/>
    <w:link w:val="Cuadrculamedia2Car"/>
    <w:uiPriority w:val="1"/>
    <w:qFormat/>
    <w:rsid w:val="002D397A"/>
    <w:pPr>
      <w:suppressAutoHyphens/>
      <w:spacing w:before="240" w:after="0" w:line="240" w:lineRule="auto"/>
      <w:ind w:left="708" w:hanging="11"/>
    </w:pPr>
    <w:rPr>
      <w:rFonts w:ascii="Calibri" w:eastAsia="Times New Roman" w:hAnsi="Calibri" w:cs="Times New Roman"/>
      <w:lang w:val="es-EC" w:eastAsia="ar-SA"/>
    </w:rPr>
  </w:style>
  <w:style w:type="character" w:customStyle="1" w:styleId="Cuadrculamedia2Car">
    <w:name w:val="Cuadrícula media 2 Car"/>
    <w:link w:val="Cuadrculamedia21"/>
    <w:uiPriority w:val="1"/>
    <w:rsid w:val="002D397A"/>
    <w:rPr>
      <w:rFonts w:ascii="Calibri" w:eastAsia="Times New Roman" w:hAnsi="Calibri" w:cs="Times New Roman"/>
      <w:lang w:val="es-EC" w:eastAsia="ar-SA"/>
    </w:rPr>
  </w:style>
  <w:style w:type="character" w:customStyle="1" w:styleId="apple-converted-space">
    <w:name w:val="apple-converted-space"/>
    <w:basedOn w:val="Fuentedeprrafopredeter"/>
    <w:rsid w:val="008837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98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33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93201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8977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83829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035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785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0617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4136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0057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2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2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5709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940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87289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mailto:jmoreno@espol.edu.ec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rmartinez@espol.edu.ec" TargetMode="Externa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u\Dropbox\CALPESPOL\SW1\plantillaDocumentacion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87EDDE-C75A-4C94-98C8-F5E1146531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plantillaDocumentacion</Template>
  <TotalTime>831</TotalTime>
  <Pages>37</Pages>
  <Words>5969</Words>
  <Characters>32831</Characters>
  <Application>Microsoft Office Word</Application>
  <DocSecurity>0</DocSecurity>
  <Lines>273</Lines>
  <Paragraphs>77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38723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Patu</dc:creator>
  <cp:lastModifiedBy>Patu</cp:lastModifiedBy>
  <cp:revision>56</cp:revision>
  <cp:lastPrinted>2012-07-30T04:20:00Z</cp:lastPrinted>
  <dcterms:created xsi:type="dcterms:W3CDTF">2012-06-17T23:05:00Z</dcterms:created>
  <dcterms:modified xsi:type="dcterms:W3CDTF">2012-08-19T03:03:00Z</dcterms:modified>
</cp:coreProperties>
</file>