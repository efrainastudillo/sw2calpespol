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959660" w14:textId="77777777" w:rsidR="00BA257D" w:rsidRDefault="0010178D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8050917" wp14:editId="043A9FBC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0EA3BF" wp14:editId="44ACB5EC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14:paraId="66B6BF35" w14:textId="77777777"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14:paraId="0BD24865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1D301300" w14:textId="77777777"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9A32B9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14:paraId="5855A557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68B4D93D" w14:textId="77777777"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14:paraId="7CFEE2CE" w14:textId="77777777" w:rsidR="006703AA" w:rsidRDefault="006703AA" w:rsidP="00BA257D">
      <w:pPr>
        <w:pStyle w:val="Sinespaciado"/>
        <w:rPr>
          <w:b/>
          <w:sz w:val="40"/>
          <w:szCs w:val="40"/>
        </w:rPr>
      </w:pPr>
    </w:p>
    <w:p w14:paraId="594FFD62" w14:textId="77777777" w:rsidR="006703AA" w:rsidRPr="00EA3D81" w:rsidRDefault="00EA3D81" w:rsidP="006703AA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</w:t>
      </w:r>
      <w:r w:rsidR="002F2997">
        <w:rPr>
          <w:b/>
          <w:sz w:val="40"/>
          <w:szCs w:val="40"/>
        </w:rPr>
        <w:t xml:space="preserve">      </w:t>
      </w:r>
      <w:r>
        <w:rPr>
          <w:b/>
          <w:sz w:val="40"/>
          <w:szCs w:val="40"/>
        </w:rPr>
        <w:t xml:space="preserve">    </w:t>
      </w:r>
      <w:r w:rsidR="006703AA">
        <w:rPr>
          <w:b/>
          <w:sz w:val="40"/>
          <w:szCs w:val="40"/>
        </w:rPr>
        <w:t xml:space="preserve"> </w:t>
      </w:r>
      <w:r w:rsidR="00A234EA">
        <w:rPr>
          <w:rFonts w:ascii="Berlin Sans FB Demi" w:hAnsi="Berlin Sans FB Demi"/>
          <w:b/>
          <w:sz w:val="40"/>
          <w:szCs w:val="40"/>
        </w:rPr>
        <w:t>Reporte de pruebas Unitarias</w:t>
      </w:r>
    </w:p>
    <w:p w14:paraId="6CB87EE0" w14:textId="77777777" w:rsidR="00BA257D" w:rsidRDefault="00E35E5B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0CBE8EA" wp14:editId="19B32C1B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14:paraId="7CE85540" w14:textId="77777777" w:rsidR="00BA257D" w:rsidRDefault="00BA257D" w:rsidP="00BA257D">
      <w:pPr>
        <w:pStyle w:val="Sinespaciado"/>
      </w:pPr>
    </w:p>
    <w:p w14:paraId="781B7E72" w14:textId="77777777" w:rsidR="00BA257D" w:rsidRDefault="00AA01D4" w:rsidP="00BA257D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09AFCC26" wp14:editId="3837741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D8F97" wp14:editId="002A69A7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14:paraId="51CEC18A" w14:textId="77777777" w:rsidR="00BA257D" w:rsidRDefault="00BA257D" w:rsidP="00BA257D">
      <w:pPr>
        <w:pStyle w:val="Sinespaciado"/>
      </w:pPr>
    </w:p>
    <w:p w14:paraId="03E3BB28" w14:textId="77777777" w:rsidR="00BA257D" w:rsidRDefault="00BA257D" w:rsidP="00BA257D">
      <w:pPr>
        <w:pStyle w:val="Sinespaciado"/>
      </w:pPr>
    </w:p>
    <w:p w14:paraId="528F8FD9" w14:textId="77777777" w:rsidR="00BA257D" w:rsidRDefault="00BA257D" w:rsidP="00BA257D">
      <w:pPr>
        <w:pStyle w:val="Sinespaciado"/>
        <w:ind w:left="708" w:firstLine="708"/>
      </w:pPr>
    </w:p>
    <w:p w14:paraId="688E5903" w14:textId="77777777" w:rsidR="002E4A94" w:rsidRDefault="002E4A94"/>
    <w:p w14:paraId="37F9B87C" w14:textId="77777777" w:rsidR="00EA3D81" w:rsidRDefault="002E4A94" w:rsidP="002E4A94">
      <w:r>
        <w:t xml:space="preserve">    </w:t>
      </w:r>
    </w:p>
    <w:p w14:paraId="02273236" w14:textId="77777777" w:rsidR="00EA3D81" w:rsidRDefault="00EA3D81" w:rsidP="002E4A94"/>
    <w:p w14:paraId="34BDE7D5" w14:textId="77777777" w:rsidR="00EA3D81" w:rsidRDefault="00EA3D81" w:rsidP="002E4A94"/>
    <w:p w14:paraId="7473A248" w14:textId="77777777" w:rsidR="002E4A94" w:rsidRDefault="002E4A94" w:rsidP="002E4A94">
      <w:r>
        <w:t xml:space="preserve">              </w:t>
      </w:r>
    </w:p>
    <w:p w14:paraId="13259514" w14:textId="6E1F6569" w:rsidR="002E4A94" w:rsidRPr="00EA3D81" w:rsidRDefault="002E4A94" w:rsidP="006A0646">
      <w:pPr>
        <w:jc w:val="center"/>
        <w:rPr>
          <w:rFonts w:ascii="Berlin Sans FB Demi" w:hAnsi="Berlin Sans FB Demi"/>
          <w:sz w:val="30"/>
          <w:szCs w:val="30"/>
        </w:rPr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6A0646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14:paraId="23D4C98E" w14:textId="77777777" w:rsidR="00483064" w:rsidRDefault="00AA01D4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623DE51" wp14:editId="5914C189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519398" wp14:editId="3097D422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5C0ED" w14:textId="71BA1E6D" w:rsidR="00985276" w:rsidRPr="00EA3D8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14:paraId="1D95C0ED" w14:textId="71BA1E6D" w:rsidR="00126EE2" w:rsidRPr="00EA3D8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3.0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F2BE" wp14:editId="04BA4D6D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3BA86" w14:textId="77777777" w:rsidR="00985276" w:rsidRPr="00EA3D81" w:rsidRDefault="00985276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14:paraId="3223BA86" w14:textId="77777777" w:rsidR="00126EE2" w:rsidRPr="00EA3D81" w:rsidRDefault="00126EE2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38FF5F" wp14:editId="77A9E93A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962150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DB53B3" w14:textId="77777777" w:rsidR="00985276" w:rsidRPr="00EA3D8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14:paraId="1F26F1EA" w14:textId="77777777" w:rsidR="00985276" w:rsidRPr="00EA3D8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14:paraId="341B6976" w14:textId="77777777" w:rsidR="00985276" w:rsidRPr="00EA3D8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14:paraId="1AA9AA56" w14:textId="77777777" w:rsidR="00985276" w:rsidRPr="00EA67A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14:paraId="79F8703E" w14:textId="77777777" w:rsidR="00985276" w:rsidRPr="00EA67A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14:paraId="4AF6F3E8" w14:textId="77777777" w:rsidR="00985276" w:rsidRPr="00EA67A1" w:rsidRDefault="0098527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54.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UhuQIAAMQ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" filled="f" stroked="f">
                <v:textbox style="mso-fit-shape-to-text:t">
                  <w:txbxContent>
                    <w:p w14:paraId="5EDB53B3" w14:textId="77777777" w:rsidR="00126EE2" w:rsidRPr="00EA3D8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14:paraId="1F26F1EA" w14:textId="77777777" w:rsidR="00126EE2" w:rsidRPr="00EA3D8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14:paraId="341B6976" w14:textId="77777777" w:rsidR="00126EE2" w:rsidRPr="00EA3D8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14:paraId="1AA9AA56" w14:textId="77777777" w:rsidR="00126EE2" w:rsidRPr="00EA67A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14:paraId="79F8703E" w14:textId="77777777" w:rsidR="00126EE2" w:rsidRPr="00EA67A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Vanessa Robles</w:t>
                      </w:r>
                    </w:p>
                    <w:p w14:paraId="4AF6F3E8" w14:textId="77777777" w:rsidR="00126EE2" w:rsidRPr="00EA67A1" w:rsidRDefault="00126EE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6550E1" wp14:editId="65DC967C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860F94" wp14:editId="64107642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95A57B" wp14:editId="15FA41EB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F8CDE" wp14:editId="1B8BF8D7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A234EA" w:rsidRPr="00EA3D81">
        <w:rPr>
          <w:rFonts w:ascii="Berlin Sans FB Demi" w:hAnsi="Berlin Sans FB Demi"/>
          <w:sz w:val="30"/>
          <w:szCs w:val="30"/>
        </w:rPr>
        <w:t>“CALPESPOL”</w:t>
      </w:r>
    </w:p>
    <w:p w14:paraId="35450349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339BD1ED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7BD132BB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239434A2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07B3F8B5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1E58E0AB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52AFBA57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D621ED" wp14:editId="28E0686D">
                <wp:simplePos x="0" y="0"/>
                <wp:positionH relativeFrom="column">
                  <wp:posOffset>-50969</wp:posOffset>
                </wp:positionH>
                <wp:positionV relativeFrom="paragraph">
                  <wp:posOffset>483781</wp:posOffset>
                </wp:positionV>
                <wp:extent cx="205687" cy="201715"/>
                <wp:effectExtent l="0" t="0" r="4445" b="8255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7" cy="201715"/>
                          <a:chOff x="0" y="0"/>
                          <a:chExt cx="205687" cy="201715"/>
                        </a:xfrm>
                      </wpg:grpSpPr>
                      <wps:wsp>
                        <wps:cNvPr id="14" name="Freeform 191"/>
                        <wps:cNvSpPr>
                          <a:spLocks/>
                        </wps:cNvSpPr>
                        <wps:spPr bwMode="auto">
                          <a:xfrm>
                            <a:off x="0" y="68712"/>
                            <a:ext cx="205687" cy="133003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3"/>
                        <wps:cNvSpPr>
                          <a:spLocks/>
                        </wps:cNvSpPr>
                        <wps:spPr bwMode="auto">
                          <a:xfrm>
                            <a:off x="10571" y="0"/>
                            <a:ext cx="112681" cy="144357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68712" y="21142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65 Grupo" o:spid="_x0000_s1026" style="position:absolute;margin-left:-4pt;margin-top:38.1pt;width:16.2pt;height:15.9pt;z-index:251693056" coordsize="205687,20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">
                <v:shape id="Freeform 191" o:spid="_x0000_s1027" style="position:absolute;top:68712;width:205687;height:133003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W88EA&#10;AADbAAAADwAAAGRycy9kb3ducmV2LnhtbERPTYvCMBC9L/gfwix4WTTVikjXKLqs4MWDVTwPzWxb&#10;tpmUJrbVX28Ewds83ucs172pREuNKy0rmIwjEMSZ1SXnCs6n3WgBwnlkjZVlUnAjB+vV4GOJibYd&#10;H6lNfS5CCLsEFRTe14mULivIoBvbmjhwf7Yx6ANscqkb7EK4qeQ0iubSYMmhocCafgrK/tOrUXDf&#10;m8P0cqijbbf5/YqPMbezLFZq+NlvvkF46v1b/HLvdZ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0lvP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180647,60014;41137,87587;0,38928;46503,105429;184224,77855;196744,0;180647,60014" o:connectangles="0,0,0,0,0,0,0"/>
                </v:shape>
                <v:shape id="Freeform 193" o:spid="_x0000_s1028" style="position:absolute;left:10571;width:112681;height:144357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aF8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EI/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haF8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60812,126515;37560,29196;80486,0;23252,32440;46503,129759;112681,137869;60812,126515" o:connectangles="0,0,0,0,0,0,0"/>
                </v:shape>
                <v:shape id="Freeform 196" o:spid="_x0000_s1029" style="position:absolute;left:68712;top:21142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</w:p>
    <w:p w14:paraId="3A8C7A9D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3A48BF2A" w14:textId="77777777" w:rsidR="00A234EA" w:rsidRDefault="00A234EA" w:rsidP="00A234EA">
      <w:pPr>
        <w:jc w:val="center"/>
      </w:pPr>
    </w:p>
    <w:p w14:paraId="13DA77D7" w14:textId="77777777" w:rsidR="003110F6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p w14:paraId="3F3434D1" w14:textId="77777777" w:rsidR="00A234EA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A234EA" w:rsidRPr="00C3683B" w14:paraId="7724CCAB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14:paraId="50DB1B3A" w14:textId="77777777" w:rsidR="00A234EA" w:rsidRPr="00084147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14:paraId="00B07018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14:paraId="0BC8EB0A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14:paraId="35ED9974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A234EA" w:rsidRPr="008B481E" w14:paraId="39D3EEFA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59CCB641" w14:textId="77777777" w:rsidR="00A234EA" w:rsidRPr="0047057B" w:rsidRDefault="009509A8" w:rsidP="009509A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</w:t>
            </w:r>
            <w:r w:rsidR="00A234EA">
              <w:rPr>
                <w:rFonts w:ascii="Arial" w:hAnsi="Arial" w:cs="Arial"/>
                <w:b w:val="0"/>
                <w:color w:val="auto"/>
              </w:rPr>
              <w:t>0</w:t>
            </w:r>
            <w:r>
              <w:rPr>
                <w:rFonts w:ascii="Arial" w:hAnsi="Arial" w:cs="Arial"/>
                <w:b w:val="0"/>
                <w:color w:val="auto"/>
              </w:rPr>
              <w:t>6</w:t>
            </w:r>
            <w:r w:rsidR="00A234EA">
              <w:rPr>
                <w:rFonts w:ascii="Arial" w:hAnsi="Arial" w:cs="Arial"/>
                <w:b w:val="0"/>
                <w:color w:val="auto"/>
              </w:rPr>
              <w:t>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1D78B874" w14:textId="77777777" w:rsidR="00A234EA" w:rsidRPr="0078548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3B48EFA4" w14:textId="77777777" w:rsidR="00A234EA" w:rsidRPr="00785488" w:rsidRDefault="00A234EA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 xml:space="preserve">l documento de </w:t>
            </w:r>
            <w:r w:rsidR="009509A8">
              <w:rPr>
                <w:rFonts w:ascii="Arial" w:hAnsi="Arial" w:cs="Arial"/>
              </w:rPr>
              <w:t>reporte de pruebas unitarias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781E3493" w14:textId="77777777" w:rsidR="00A234EA" w:rsidRPr="00785488" w:rsidRDefault="009509A8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>, Andrea Cáceres, Brick Reyes, Vanessa Robles, Jefferson Rubio</w:t>
            </w:r>
          </w:p>
        </w:tc>
      </w:tr>
      <w:tr w:rsidR="00A234EA" w14:paraId="3FE6AA4A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1283C52A" w14:textId="77777777" w:rsidR="00A234EA" w:rsidRPr="00AF7150" w:rsidRDefault="009A32B9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F95A7" w14:textId="77777777" w:rsidR="00A234EA" w:rsidRPr="00785488" w:rsidRDefault="009A32B9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8D06C1" w14:textId="77777777" w:rsidR="00A234EA" w:rsidRPr="00AF7150" w:rsidRDefault="009A32B9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 para 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48E0D9" w14:textId="2B80FFB3" w:rsidR="00A234EA" w:rsidRPr="00785488" w:rsidRDefault="00766F73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>, Andrea Cáceres, Brick Reyes, Vanessa Robles, Jefferson Rubio</w:t>
            </w:r>
          </w:p>
        </w:tc>
      </w:tr>
      <w:tr w:rsidR="00A234EA" w14:paraId="5241B3B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0F1FC156" w14:textId="77777777"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5048BBA9" w14:textId="77777777"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11541DCF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630858C0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14:paraId="1CD9119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3D973D08" w14:textId="577C1226" w:rsidR="00A234EA" w:rsidRPr="0047057B" w:rsidRDefault="00766F73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14/07/12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0D2A6E" w14:textId="7DF913DD" w:rsidR="00A234EA" w:rsidRPr="0047057B" w:rsidRDefault="00766F73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1A597" w14:textId="5245F22A" w:rsidR="00A234EA" w:rsidRPr="00084147" w:rsidRDefault="00766F73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 para el tercer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DA4D6C" w14:textId="0EDE3738" w:rsidR="00A234EA" w:rsidRPr="00084147" w:rsidRDefault="00766F73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>, Andrea Cáceres, Brick Reyes, Vanessa Robles, Jefferson Rubio</w:t>
            </w:r>
          </w:p>
        </w:tc>
      </w:tr>
      <w:tr w:rsidR="00A234EA" w14:paraId="3662EE3B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4E8469CE" w14:textId="77777777"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48DBD429" w14:textId="77777777"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3466F7F2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14:paraId="6D42CA97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0C5A0C2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590E8E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44546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F6746A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80DDD24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6E986B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7E2161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777252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0D877F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B7E5CA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9B52F0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6DB3BB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38F09E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17C2A7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37572D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BC28B2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1602FBE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214577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16B49D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BFD107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66C91EC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E26E088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480740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EF1353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6929F8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A0716C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D01CDCD" w14:textId="77777777" w:rsidR="009509A8" w:rsidRDefault="009509A8" w:rsidP="002F2997">
      <w:pPr>
        <w:pStyle w:val="Sinespaciado"/>
        <w:jc w:val="center"/>
        <w:rPr>
          <w:rFonts w:ascii="Arial" w:hAnsi="Arial" w:cs="Arial"/>
        </w:rPr>
      </w:pPr>
    </w:p>
    <w:p w14:paraId="3940EE7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B091F87" w14:textId="77777777" w:rsidR="00A234EA" w:rsidRPr="00A234EA" w:rsidRDefault="00A234EA" w:rsidP="002F2997">
      <w:pPr>
        <w:pStyle w:val="Sinespaciado"/>
        <w:jc w:val="center"/>
        <w:rPr>
          <w:rFonts w:ascii="Berlin Sans FB Demi" w:hAnsi="Berlin Sans FB Demi"/>
          <w:sz w:val="40"/>
          <w:szCs w:val="40"/>
        </w:rPr>
      </w:pPr>
      <w:r w:rsidRPr="00A234EA">
        <w:rPr>
          <w:rFonts w:ascii="Berlin Sans FB Demi" w:hAnsi="Berlin Sans FB Demi"/>
          <w:sz w:val="40"/>
          <w:szCs w:val="40"/>
        </w:rPr>
        <w:t>Índices</w:t>
      </w:r>
      <w:bookmarkStart w:id="0" w:name="_GoBack"/>
      <w:bookmarkEnd w:id="0"/>
    </w:p>
    <w:p w14:paraId="780B3EC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274561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8230169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17D606" w14:textId="77777777" w:rsidR="000D1129" w:rsidRPr="00725876" w:rsidRDefault="000D1129">
          <w:pPr>
            <w:pStyle w:val="TtulodeTDC"/>
            <w:rPr>
              <w:rFonts w:asciiTheme="minorHAnsi" w:hAnsiTheme="minorHAnsi" w:cstheme="minorHAnsi"/>
              <w:b w:val="0"/>
              <w:sz w:val="32"/>
            </w:rPr>
          </w:pPr>
        </w:p>
        <w:p w14:paraId="0A3758BF" w14:textId="77777777" w:rsidR="00353662" w:rsidRPr="00353662" w:rsidRDefault="000D1129">
          <w:pPr>
            <w:pStyle w:val="TDC1"/>
            <w:rPr>
              <w:noProof/>
            </w:rPr>
          </w:pPr>
          <w:r w:rsidRPr="00725876">
            <w:rPr>
              <w:rFonts w:cstheme="minorHAnsi"/>
              <w:sz w:val="24"/>
            </w:rPr>
            <w:fldChar w:fldCharType="begin"/>
          </w:r>
          <w:r w:rsidRPr="00725876">
            <w:rPr>
              <w:rFonts w:cstheme="minorHAnsi"/>
              <w:sz w:val="24"/>
            </w:rPr>
            <w:instrText xml:space="preserve"> TOC \o "1-3" \h \z \u </w:instrText>
          </w:r>
          <w:r w:rsidRPr="00725876">
            <w:rPr>
              <w:rFonts w:cstheme="minorHAnsi"/>
              <w:sz w:val="24"/>
            </w:rPr>
            <w:fldChar w:fldCharType="separate"/>
          </w:r>
          <w:hyperlink w:anchor="_Toc333083051" w:history="1">
            <w:r w:rsidR="00353662" w:rsidRPr="00353662">
              <w:rPr>
                <w:rStyle w:val="Hipervnculo"/>
                <w:rFonts w:ascii="Berlin Sans FB Demi" w:hAnsi="Berlin Sans FB Demi" w:cs="Arial"/>
                <w:noProof/>
              </w:rPr>
              <w:t>Registro de Pruebas de Primer Incremento</w:t>
            </w:r>
            <w:r w:rsidR="00353662" w:rsidRPr="00353662">
              <w:rPr>
                <w:noProof/>
                <w:webHidden/>
              </w:rPr>
              <w:tab/>
            </w:r>
            <w:r w:rsidR="00353662" w:rsidRPr="00353662">
              <w:rPr>
                <w:noProof/>
                <w:webHidden/>
              </w:rPr>
              <w:fldChar w:fldCharType="begin"/>
            </w:r>
            <w:r w:rsidR="00353662" w:rsidRPr="00353662">
              <w:rPr>
                <w:noProof/>
                <w:webHidden/>
              </w:rPr>
              <w:instrText xml:space="preserve"> PAGEREF _Toc333083051 \h </w:instrText>
            </w:r>
            <w:r w:rsidR="00353662" w:rsidRPr="00353662">
              <w:rPr>
                <w:noProof/>
                <w:webHidden/>
              </w:rPr>
            </w:r>
            <w:r w:rsidR="00353662" w:rsidRPr="00353662">
              <w:rPr>
                <w:noProof/>
                <w:webHidden/>
              </w:rPr>
              <w:fldChar w:fldCharType="separate"/>
            </w:r>
            <w:r w:rsidR="00353662" w:rsidRPr="00353662">
              <w:rPr>
                <w:noProof/>
                <w:webHidden/>
              </w:rPr>
              <w:t>4</w:t>
            </w:r>
            <w:r w:rsidR="00353662" w:rsidRPr="00353662">
              <w:rPr>
                <w:noProof/>
                <w:webHidden/>
              </w:rPr>
              <w:fldChar w:fldCharType="end"/>
            </w:r>
          </w:hyperlink>
        </w:p>
        <w:p w14:paraId="08544971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52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1.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Registro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_Toc333083052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4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2492346B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53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2.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_Toc333083053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4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17F1A179" w14:textId="77777777" w:rsidR="00353662" w:rsidRPr="00353662" w:rsidRDefault="00353662">
          <w:pPr>
            <w:pStyle w:val="TDC1"/>
            <w:rPr>
              <w:noProof/>
            </w:rPr>
          </w:pPr>
          <w:hyperlink w:anchor="_Toc333083054" w:history="1">
            <w:r w:rsidRPr="00353662">
              <w:rPr>
                <w:rStyle w:val="Hipervnculo"/>
                <w:rFonts w:ascii="Berlin Sans FB Demi" w:hAnsi="Berlin Sans FB Demi" w:cs="Arial"/>
                <w:noProof/>
              </w:rPr>
              <w:t>Registro de Pruebas de Segundo Incremento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_Toc333083054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6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2BCC6611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55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1.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Registro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_Toc333083055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6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5B745C1D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56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2.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_Toc333083056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7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19FE9862" w14:textId="77777777" w:rsidR="00353662" w:rsidRPr="00353662" w:rsidRDefault="00353662">
          <w:pPr>
            <w:pStyle w:val="TDC1"/>
            <w:rPr>
              <w:noProof/>
            </w:rPr>
          </w:pPr>
          <w:hyperlink w:anchor="_Toc333083057" w:history="1">
            <w:r w:rsidRPr="00353662">
              <w:rPr>
                <w:rStyle w:val="Hipervnculo"/>
                <w:rFonts w:ascii="Berlin Sans FB Demi" w:hAnsi="Berlin Sans FB Demi" w:cs="Arial"/>
                <w:noProof/>
              </w:rPr>
              <w:t>Registro de Pruebas del Tercer Incremento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_Toc333083057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16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5728A4E4" w14:textId="77777777" w:rsidR="00353662" w:rsidRPr="00353662" w:rsidRDefault="0035366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33083058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1.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Registro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_Toc333083058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16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4D4AAEFF" w14:textId="77777777" w:rsidR="00353662" w:rsidRPr="00353662" w:rsidRDefault="0035366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33083059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2.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Reporte de Pruebas Unitarias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_Toc333083059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17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45284341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60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3.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Control de calidad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_Toc333083060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31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34A8ED8E" w14:textId="77777777" w:rsidR="00353662" w:rsidRPr="00353662" w:rsidRDefault="00353662">
          <w:pPr>
            <w:pStyle w:val="TDC1"/>
            <w:tabs>
              <w:tab w:val="left" w:pos="440"/>
            </w:tabs>
            <w:rPr>
              <w:noProof/>
            </w:rPr>
          </w:pPr>
          <w:hyperlink w:anchor="_Toc333083061" w:history="1"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eastAsia="en-US"/>
              </w:rPr>
              <w:t>4.</w:t>
            </w:r>
            <w:r w:rsidRPr="00353662">
              <w:rPr>
                <w:noProof/>
              </w:rPr>
              <w:tab/>
            </w:r>
            <w:r w:rsidRPr="00353662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Rúbrica de coevaluación</w:t>
            </w:r>
            <w:r w:rsidRPr="00353662">
              <w:rPr>
                <w:noProof/>
                <w:webHidden/>
              </w:rPr>
              <w:tab/>
            </w:r>
            <w:r w:rsidRPr="00353662">
              <w:rPr>
                <w:noProof/>
                <w:webHidden/>
              </w:rPr>
              <w:fldChar w:fldCharType="begin"/>
            </w:r>
            <w:r w:rsidRPr="00353662">
              <w:rPr>
                <w:noProof/>
                <w:webHidden/>
              </w:rPr>
              <w:instrText xml:space="preserve"> PAGEREF _Toc333083061 \h </w:instrText>
            </w:r>
            <w:r w:rsidRPr="00353662">
              <w:rPr>
                <w:noProof/>
                <w:webHidden/>
              </w:rPr>
            </w:r>
            <w:r w:rsidRPr="00353662">
              <w:rPr>
                <w:noProof/>
                <w:webHidden/>
              </w:rPr>
              <w:fldChar w:fldCharType="separate"/>
            </w:r>
            <w:r w:rsidRPr="00353662">
              <w:rPr>
                <w:noProof/>
                <w:webHidden/>
              </w:rPr>
              <w:t>32</w:t>
            </w:r>
            <w:r w:rsidRPr="00353662">
              <w:rPr>
                <w:noProof/>
                <w:webHidden/>
              </w:rPr>
              <w:fldChar w:fldCharType="end"/>
            </w:r>
          </w:hyperlink>
        </w:p>
        <w:p w14:paraId="687B87B0" w14:textId="77777777" w:rsidR="000D1129" w:rsidRDefault="000D1129">
          <w:r w:rsidRPr="00725876">
            <w:rPr>
              <w:rFonts w:cstheme="minorHAnsi"/>
              <w:bCs/>
              <w:noProof/>
              <w:sz w:val="24"/>
            </w:rPr>
            <w:fldChar w:fldCharType="end"/>
          </w:r>
        </w:p>
      </w:sdtContent>
    </w:sdt>
    <w:p w14:paraId="6611494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034D03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524498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C26D7A8" w14:textId="77777777" w:rsidR="00A234EA" w:rsidRDefault="00A6532B" w:rsidP="00A6532B">
      <w:pPr>
        <w:pStyle w:val="Sinespaciado"/>
        <w:tabs>
          <w:tab w:val="left" w:pos="70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92C004E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814739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A478F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7C0C21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8E3C97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5B3FE5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53241D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414282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455143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EF6719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F70198C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A91078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8DA564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B2DB1C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09BEB0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7E543F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16D7FB8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0C9B500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2FE5CA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A3C82C2" w14:textId="54700743" w:rsidR="00A234EA" w:rsidRDefault="00A31927" w:rsidP="00642AC9">
      <w:pPr>
        <w:pStyle w:val="Sinespaciado"/>
        <w:jc w:val="center"/>
        <w:outlineLvl w:val="0"/>
        <w:rPr>
          <w:rFonts w:ascii="Arial" w:hAnsi="Arial" w:cs="Arial"/>
        </w:rPr>
      </w:pPr>
      <w:bookmarkStart w:id="1" w:name="_Toc333083051"/>
      <w:r w:rsidRPr="00A31927">
        <w:rPr>
          <w:rFonts w:ascii="Berlin Sans FB Demi" w:hAnsi="Berlin Sans FB Demi" w:cs="Arial"/>
          <w:sz w:val="40"/>
          <w:szCs w:val="40"/>
        </w:rPr>
        <w:t>Registro de Pruebas de Primer Incremento</w:t>
      </w:r>
      <w:bookmarkEnd w:id="1"/>
    </w:p>
    <w:p w14:paraId="5E711FA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4D7EE9C" w14:textId="77777777" w:rsidR="00A234EA" w:rsidRDefault="00A234EA" w:rsidP="00A234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2" w:name="_Toc333083052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2"/>
      <w:r w:rsidR="009A32B9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</w:t>
      </w:r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A234EA" w:rsidRPr="00743049" w14:paraId="0D1B12C5" w14:textId="77777777" w:rsidTr="00A65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AE99F33" w14:textId="77777777" w:rsidR="00A234EA" w:rsidRPr="009509A8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14:paraId="4F8D6123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14:paraId="7DD44DFC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14:paraId="54C0A752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14:paraId="7DDFC87B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A234EA" w:rsidRPr="00743049" w14:paraId="3AD0D5CF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ABBB3F" w14:textId="19248A78" w:rsidR="00A234EA" w:rsidRPr="002A24FF" w:rsidRDefault="002A24FF" w:rsidP="00362AC6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USR- 00</w:t>
            </w:r>
            <w:r w:rsidR="00985276">
              <w:rPr>
                <w:rFonts w:ascii="Arial" w:hAnsi="Arial" w:cs="Arial"/>
                <w:b w:val="0"/>
              </w:rPr>
              <w:t>2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713B5C1D" w14:textId="77777777" w:rsidR="00A234EA" w:rsidRPr="002A24FF" w:rsidRDefault="00362AC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rúbrica a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D49CAE3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2F90DCD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93592D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26E351F2" w14:textId="77777777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78A74475" w14:textId="6F39F7B2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985276">
              <w:rPr>
                <w:rFonts w:ascii="Arial" w:hAnsi="Arial" w:cs="Arial"/>
                <w:b w:val="0"/>
              </w:rPr>
              <w:t>18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3FA29AD" w14:textId="77777777" w:rsidR="00A234EA" w:rsidRPr="002A24FF" w:rsidRDefault="004204DF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6F1D9E59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5E50A7A1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573BA986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734D3CCE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CB89B3" w14:textId="32E59C94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985276">
              <w:rPr>
                <w:rFonts w:ascii="Arial" w:hAnsi="Arial" w:cs="Arial"/>
                <w:b w:val="0"/>
              </w:rPr>
              <w:t>11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06EA199" w14:textId="77777777" w:rsidR="00A234EA" w:rsidRPr="002A24FF" w:rsidRDefault="004204DF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Registro manual de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7F3A30F0" w14:textId="77777777" w:rsidR="00A234EA" w:rsidRPr="002A24FF" w:rsidRDefault="00463719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76745687" w14:textId="77777777"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828763F" w14:textId="77777777"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6A5C4AD1" w14:textId="77777777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75229694" w14:textId="118B43CA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985276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AF7B3C3" w14:textId="77777777" w:rsidR="00A234EA" w:rsidRPr="002A24FF" w:rsidRDefault="009B0310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1BB80D65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EE68F17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6E0C566B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6BE833BA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1AF2F2E" w14:textId="77777777" w:rsidR="00A234EA" w:rsidRPr="009509A8" w:rsidRDefault="00A234EA" w:rsidP="00362AC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68B1F032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D588B01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8D95ADD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57F9E49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46156546" w14:textId="77777777" w:rsidR="00A234EA" w:rsidRPr="00463719" w:rsidRDefault="00A234EA" w:rsidP="00463719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DDB0E43" w14:textId="77777777" w:rsidR="00EA67A1" w:rsidRDefault="00A234EA" w:rsidP="00EA67A1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3" w:name="_Toc333083053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3"/>
      <w:r w:rsidR="009A32B9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</w:t>
      </w:r>
    </w:p>
    <w:p w14:paraId="17BF0665" w14:textId="77777777" w:rsidR="00AB24E0" w:rsidRPr="00EA67A1" w:rsidRDefault="00AB24E0" w:rsidP="00AB24E0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A67A1" w:rsidRPr="00C0345F" w14:paraId="75DD1F8C" w14:textId="77777777" w:rsidTr="00463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1665134E" w14:textId="77777777" w:rsidR="00EA67A1" w:rsidRPr="00EA67A1" w:rsidRDefault="00EA67A1" w:rsidP="00EA67A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sz w:val="24"/>
                <w:lang w:val="es-EC" w:eastAsia="es-EC"/>
              </w:rPr>
            </w:pPr>
            <w:r w:rsidRPr="00EA67A1">
              <w:rPr>
                <w:rFonts w:ascii="Arial Black" w:eastAsia="Times New Roman" w:hAnsi="Arial Black" w:cs="Arial"/>
                <w:sz w:val="24"/>
                <w:lang w:val="es-EC" w:eastAsia="es-EC"/>
              </w:rPr>
              <w:t>Módulo: Autenticación</w:t>
            </w:r>
            <w:r w:rsidR="009F7DB2">
              <w:rPr>
                <w:rFonts w:ascii="Arial Black" w:eastAsia="Times New Roman" w:hAnsi="Arial Black" w:cs="Arial"/>
                <w:sz w:val="24"/>
                <w:lang w:val="es-EC" w:eastAsia="es-EC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3EA25D2B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A67A1" w:rsidRPr="00C0345F" w14:paraId="28E0EFA8" w14:textId="77777777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F103166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1D0A98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1D0A98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43F37D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1D0A98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</w:tr>
      <w:tr w:rsidR="00EA67A1" w:rsidRPr="00C0345F" w14:paraId="177E3BC3" w14:textId="77777777" w:rsidTr="004637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5856D393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1D0A98">
              <w:rPr>
                <w:rFonts w:ascii="Arial" w:eastAsia="Times New Roman" w:hAnsi="Arial" w:cs="Arial"/>
                <w:b w:val="0"/>
              </w:rPr>
              <w:t>Autenticación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5FF9C8D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A258127" w14:textId="77777777" w:rsidR="00EA67A1" w:rsidRPr="000929DF" w:rsidRDefault="001D0A98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5BD863EC" w14:textId="78CB74C9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985276">
              <w:rPr>
                <w:rFonts w:ascii="Arial" w:eastAsia="Times New Roman" w:hAnsi="Arial" w:cs="Arial"/>
                <w:b w:val="0"/>
              </w:rPr>
              <w:t xml:space="preserve"> PI-USR-002</w:t>
            </w:r>
          </w:p>
        </w:tc>
      </w:tr>
      <w:tr w:rsidR="00EA67A1" w:rsidRPr="00C0345F" w14:paraId="05898AA8" w14:textId="77777777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0C77850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F5F720C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1D0A98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A72028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D0A98">
              <w:rPr>
                <w:rFonts w:ascii="Arial" w:eastAsia="Times New Roman" w:hAnsi="Arial" w:cs="Arial"/>
                <w:b w:val="0"/>
              </w:rPr>
              <w:t>14:15</w:t>
            </w:r>
          </w:p>
        </w:tc>
      </w:tr>
      <w:tr w:rsidR="00EA67A1" w:rsidRPr="00C0345F" w14:paraId="69B3A55D" w14:textId="77777777" w:rsidTr="00463719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14:paraId="089906B5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1A2FFA7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536A8D3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6CF76391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95C2E" w:rsidRPr="00C0345F" w14:paraId="7BD865DA" w14:textId="77777777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BDBCC02" w14:textId="77777777"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vrobles</w:t>
            </w:r>
            <w:proofErr w:type="spellEnd"/>
          </w:p>
          <w:p w14:paraId="2A2E3FCB" w14:textId="77777777"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Contraseña:</w:t>
            </w:r>
          </w:p>
          <w:p w14:paraId="4B522B22" w14:textId="77777777" w:rsidR="00D95C2E" w:rsidRPr="00D95C2E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Vrobles2010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A4D8FC5" w14:textId="77777777" w:rsidR="00D95C2E" w:rsidRPr="009F7DB2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C9138ED" w14:textId="77777777" w:rsidR="00D95C2E" w:rsidRPr="009F7DB2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A41DD6C" w14:textId="77777777" w:rsidR="00D95C2E" w:rsidRPr="00D95C2E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</w:tbl>
    <w:p w14:paraId="37C8526F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B0F3814" w14:textId="77777777" w:rsidR="00A6532B" w:rsidRDefault="00A6532B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1E7233E" w14:textId="77777777" w:rsidR="0092334C" w:rsidRDefault="0092334C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B3FE269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CDD844D" w14:textId="77777777" w:rsidR="00676DE1" w:rsidRDefault="00676DE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701"/>
        <w:gridCol w:w="634"/>
        <w:gridCol w:w="1492"/>
        <w:gridCol w:w="627"/>
        <w:gridCol w:w="2066"/>
      </w:tblGrid>
      <w:tr w:rsidR="00FA1010" w:rsidRPr="00C0345F" w14:paraId="41E7E54F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4929539E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  <w:r w:rsidR="00676DE1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51799F7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14:paraId="1E205DE2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854E74E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3A92D8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14:paraId="2C3E6115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5ABE72D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7490789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7B2F3A7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173A2231" w14:textId="53A20F49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985276">
              <w:rPr>
                <w:rFonts w:ascii="Arial" w:eastAsia="Times New Roman" w:hAnsi="Arial" w:cs="Arial"/>
                <w:b w:val="0"/>
              </w:rPr>
              <w:t xml:space="preserve"> PI-USR-018</w:t>
            </w:r>
          </w:p>
        </w:tc>
      </w:tr>
      <w:tr w:rsidR="00FA1010" w:rsidRPr="00C0345F" w14:paraId="5B3851F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01F2DB4" w14:textId="77777777"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2952B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5822B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21:10</w:t>
            </w:r>
          </w:p>
        </w:tc>
      </w:tr>
      <w:tr w:rsidR="00FA1010" w:rsidRPr="00C0345F" w14:paraId="5E6B38C8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</w:tcPr>
          <w:p w14:paraId="1AAC82B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7204D9F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D4EB91B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302033A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14:paraId="6FA1674B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26E2EB1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Id:200758631</w:t>
            </w:r>
          </w:p>
          <w:p w14:paraId="68021490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Yuri Cosquillo</w:t>
            </w:r>
          </w:p>
          <w:p w14:paraId="32DBD77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e-mail: yuricos@espol.edu.ec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E5D370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Ingresar el estudiante a la base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9ED360C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 el estudiante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3F3358" w14:textId="77777777" w:rsidR="00FA1010" w:rsidRPr="00202361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Correcto</w:t>
            </w:r>
          </w:p>
        </w:tc>
      </w:tr>
      <w:tr w:rsidR="00FA1010" w:rsidRPr="00C0345F" w14:paraId="7C74B7FC" w14:textId="77777777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1E04AE85" w14:textId="77777777"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>0075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222</w:t>
            </w:r>
          </w:p>
          <w:p w14:paraId="34A7EAFA" w14:textId="77777777"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Andrea Alvarado</w:t>
            </w:r>
          </w:p>
          <w:p w14:paraId="28EE3750" w14:textId="77777777" w:rsidR="00FA1010" w:rsidRPr="00202361" w:rsidRDefault="0092334C" w:rsidP="00F260F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e-mail: </w:t>
            </w:r>
            <w:proofErr w:type="spellStart"/>
            <w:r w:rsidR="00F260FA">
              <w:rPr>
                <w:rFonts w:ascii="Arial" w:eastAsia="Times New Roman" w:hAnsi="Arial" w:cs="Arial"/>
                <w:b w:val="0"/>
                <w:bCs w:val="0"/>
              </w:rPr>
              <w:t>grfdfdfdfdff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14:paraId="55CCBE45" w14:textId="77777777"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Muestra un mensaje de error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2AAC3E7A" w14:textId="77777777"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14:paraId="2CE586E5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24C3329D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559"/>
        <w:gridCol w:w="351"/>
        <w:gridCol w:w="1492"/>
        <w:gridCol w:w="627"/>
        <w:gridCol w:w="2066"/>
      </w:tblGrid>
      <w:tr w:rsidR="00FA1010" w:rsidRPr="00C0345F" w14:paraId="273F1E65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6F797272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21286F3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14:paraId="64E4D2E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B7DCFE0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49C8D47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14:paraId="1DEC88B6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397AE5C5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ACD7CD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83B7934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1CA5C112" w14:textId="09A0DDFC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985276">
              <w:rPr>
                <w:rFonts w:ascii="Arial" w:eastAsia="Times New Roman" w:hAnsi="Arial" w:cs="Arial"/>
                <w:b w:val="0"/>
              </w:rPr>
              <w:t xml:space="preserve"> PI-USR-011</w:t>
            </w:r>
          </w:p>
        </w:tc>
      </w:tr>
      <w:tr w:rsidR="00FA1010" w:rsidRPr="00C0345F" w14:paraId="7161D102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645784D" w14:textId="77777777"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24CEB5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1ABA1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21:22</w:t>
            </w:r>
          </w:p>
        </w:tc>
      </w:tr>
      <w:tr w:rsidR="00FA1010" w:rsidRPr="00C0345F" w14:paraId="1BFFF852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14:paraId="509C2399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10E97C0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1843" w:type="dxa"/>
            <w:gridSpan w:val="2"/>
            <w:shd w:val="clear" w:color="auto" w:fill="EAF1DD" w:themeFill="accent3" w:themeFillTint="33"/>
          </w:tcPr>
          <w:p w14:paraId="77E05B31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75175AB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14:paraId="55F44CF5" w14:textId="77777777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5E6338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14:paraId="2B53EF21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14:paraId="4E098F1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14:paraId="5FC357D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Materia: Ingeniería de Software</w:t>
            </w:r>
          </w:p>
          <w:p w14:paraId="640DE84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14:paraId="04952B2A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14:paraId="69A59A4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Porcentaje:10</w:t>
            </w:r>
          </w:p>
          <w:p w14:paraId="111CCCEC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Regular:</w:t>
            </w:r>
            <w:r>
              <w:rPr>
                <w:rFonts w:ascii="Arial" w:eastAsia="Times New Roman" w:hAnsi="Arial" w:cs="Arial"/>
                <w:b w:val="0"/>
                <w:bCs w:val="0"/>
              </w:rPr>
              <w:t xml:space="preserve"> si</w:t>
            </w:r>
          </w:p>
          <w:p w14:paraId="18EE2A84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Descripción: Lección del capitulo 2</w:t>
            </w:r>
          </w:p>
          <w:p w14:paraId="03E1C6F3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14:paraId="079A0636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AED065B" w14:textId="77777777"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219A880" w14:textId="77777777"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D620F5E" w14:textId="77777777" w:rsidR="00FA1010" w:rsidRPr="000929DF" w:rsidRDefault="00F260FA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Validar el campo de porcentaje que no permita el ingreso de otro carácter que no sea</w:t>
            </w:r>
            <w:r w:rsidR="00FB7A8B">
              <w:rPr>
                <w:rFonts w:ascii="Arial" w:eastAsia="Times New Roman" w:hAnsi="Arial" w:cs="Arial"/>
                <w:b w:val="0"/>
              </w:rPr>
              <w:t>n</w:t>
            </w:r>
            <w:r>
              <w:rPr>
                <w:rFonts w:ascii="Arial" w:eastAsia="Times New Roman" w:hAnsi="Arial" w:cs="Arial"/>
                <w:b w:val="0"/>
              </w:rPr>
              <w:t xml:space="preserve"> números.</w:t>
            </w:r>
          </w:p>
        </w:tc>
      </w:tr>
    </w:tbl>
    <w:p w14:paraId="18393B9B" w14:textId="77777777" w:rsidR="00EA67A1" w:rsidRDefault="00EA67A1" w:rsidP="00EA67A1">
      <w:pPr>
        <w:pStyle w:val="Sinespaciado"/>
        <w:jc w:val="center"/>
        <w:rPr>
          <w:rFonts w:ascii="Arial" w:hAnsi="Arial" w:cs="Arial"/>
        </w:rPr>
      </w:pPr>
    </w:p>
    <w:p w14:paraId="66B072A9" w14:textId="77777777" w:rsidR="00A6532B" w:rsidRDefault="00A6532B" w:rsidP="00EA67A1">
      <w:pPr>
        <w:pStyle w:val="Sinespaciado"/>
        <w:jc w:val="center"/>
        <w:rPr>
          <w:rFonts w:ascii="Arial" w:hAnsi="Arial" w:cs="Arial"/>
        </w:rPr>
      </w:pPr>
    </w:p>
    <w:p w14:paraId="1A2BB6EE" w14:textId="77777777" w:rsidR="00FB7A8B" w:rsidRDefault="00FB7A8B" w:rsidP="00EA67A1">
      <w:pPr>
        <w:pStyle w:val="Sinespaciado"/>
        <w:jc w:val="center"/>
        <w:rPr>
          <w:rFonts w:ascii="Arial" w:hAnsi="Arial" w:cs="Arial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57256" w:rsidRPr="00C0345F" w14:paraId="50BA958B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1A1593C4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Rúbrica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48D28EBC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57256" w:rsidRPr="00C0345F" w14:paraId="666B0E70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107C7C5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28794FA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E57256" w:rsidRPr="00C0345F" w14:paraId="4C60803A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3415D3CD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Rubrica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46B35A4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FF5AA12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6E8A580B" w14:textId="050CEBCF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 w:rsidR="00985276">
              <w:rPr>
                <w:rFonts w:ascii="Arial" w:eastAsia="Times New Roman" w:hAnsi="Arial" w:cs="Arial"/>
                <w:b w:val="0"/>
              </w:rPr>
              <w:t xml:space="preserve"> PI-USR-001</w:t>
            </w:r>
          </w:p>
        </w:tc>
      </w:tr>
      <w:tr w:rsidR="00E57256" w:rsidRPr="00C0345F" w14:paraId="2AB7C7F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D241002" w14:textId="77777777" w:rsidR="00E57256" w:rsidRPr="000929DF" w:rsidRDefault="00E57256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86D585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22h12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A4361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22h40</w:t>
            </w:r>
          </w:p>
        </w:tc>
      </w:tr>
      <w:tr w:rsidR="00E57256" w:rsidRPr="00C0345F" w14:paraId="359B2315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14:paraId="677E2B03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E44F059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5C57380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62ECE85D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E57256" w:rsidRPr="00C0345F" w14:paraId="5B5D629D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9DBAAB" w14:textId="77777777" w:rsidR="00E57256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Detalle: Entrega del reporte en CD</w:t>
            </w:r>
          </w:p>
          <w:p w14:paraId="0D0EE407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 5</w:t>
            </w:r>
          </w:p>
          <w:p w14:paraId="0F4E92F9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69174C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EAFAB54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4CA4DD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  <w:tr w:rsidR="00E57256" w:rsidRPr="00C0345F" w14:paraId="56516476" w14:textId="77777777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89D00F2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3A0A93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FB467E5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028267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</w:tr>
    </w:tbl>
    <w:p w14:paraId="0B87E1CE" w14:textId="77777777" w:rsidR="002451FD" w:rsidRDefault="002451FD" w:rsidP="00A31927">
      <w:pPr>
        <w:pStyle w:val="Sinespaciado"/>
        <w:jc w:val="center"/>
        <w:rPr>
          <w:rFonts w:ascii="Berlin Sans FB Demi" w:hAnsi="Berlin Sans FB Demi" w:cs="Arial"/>
          <w:sz w:val="40"/>
          <w:szCs w:val="40"/>
        </w:rPr>
      </w:pPr>
    </w:p>
    <w:p w14:paraId="76EE54A1" w14:textId="77777777" w:rsidR="00A31927" w:rsidRDefault="00A31927" w:rsidP="00642AC9">
      <w:pPr>
        <w:pStyle w:val="Sinespaciado"/>
        <w:jc w:val="center"/>
        <w:outlineLvl w:val="0"/>
        <w:rPr>
          <w:rFonts w:ascii="Berlin Sans FB Demi" w:hAnsi="Berlin Sans FB Demi" w:cs="Arial"/>
          <w:sz w:val="40"/>
          <w:szCs w:val="40"/>
        </w:rPr>
      </w:pPr>
      <w:bookmarkStart w:id="4" w:name="_Toc333083054"/>
      <w:r w:rsidRPr="00A31927">
        <w:rPr>
          <w:rFonts w:ascii="Berlin Sans FB Demi" w:hAnsi="Berlin Sans FB Demi" w:cs="Arial"/>
          <w:sz w:val="40"/>
          <w:szCs w:val="40"/>
        </w:rPr>
        <w:t xml:space="preserve">Registro de Pruebas de </w:t>
      </w:r>
      <w:r w:rsidR="002451FD">
        <w:rPr>
          <w:rFonts w:ascii="Berlin Sans FB Demi" w:hAnsi="Berlin Sans FB Demi" w:cs="Arial"/>
          <w:sz w:val="40"/>
          <w:szCs w:val="40"/>
        </w:rPr>
        <w:t>Segundo</w:t>
      </w:r>
      <w:r w:rsidRPr="00A31927">
        <w:rPr>
          <w:rFonts w:ascii="Berlin Sans FB Demi" w:hAnsi="Berlin Sans FB Demi" w:cs="Arial"/>
          <w:sz w:val="40"/>
          <w:szCs w:val="40"/>
        </w:rPr>
        <w:t xml:space="preserve"> Incremento</w:t>
      </w:r>
      <w:bookmarkEnd w:id="4"/>
    </w:p>
    <w:p w14:paraId="3031988E" w14:textId="77777777" w:rsidR="002451FD" w:rsidRPr="00A31927" w:rsidRDefault="002451FD" w:rsidP="00A31927">
      <w:pPr>
        <w:pStyle w:val="Sinespaciado"/>
        <w:jc w:val="center"/>
        <w:rPr>
          <w:rFonts w:ascii="Arial" w:hAnsi="Arial" w:cs="Arial"/>
        </w:rPr>
      </w:pPr>
    </w:p>
    <w:p w14:paraId="79B640FF" w14:textId="77777777" w:rsidR="009A32B9" w:rsidRPr="009A32B9" w:rsidRDefault="004B7D19" w:rsidP="00A31927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33083055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5"/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9A32B9" w:rsidRPr="00743049" w14:paraId="290B7552" w14:textId="77777777" w:rsidTr="00527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FE8666E" w14:textId="77777777" w:rsidR="009A32B9" w:rsidRPr="009509A8" w:rsidRDefault="009A32B9" w:rsidP="00D32AC0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14:paraId="71AE6419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14:paraId="4A4300A0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14:paraId="077BE98C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14:paraId="37BB5728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A31927" w:rsidRPr="00743049" w14:paraId="2027E07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7A091D2" w14:textId="6B099CBE" w:rsidR="00A31927" w:rsidRPr="002A24FF" w:rsidRDefault="00C75B65" w:rsidP="00F31EC6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="00A31927" w:rsidRPr="002A24FF">
              <w:rPr>
                <w:rFonts w:ascii="Arial" w:hAnsi="Arial" w:cs="Arial"/>
                <w:b w:val="0"/>
              </w:rPr>
              <w:t>0</w:t>
            </w:r>
            <w:r w:rsidR="00985276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2607069F" w14:textId="77777777" w:rsidR="00A31927" w:rsidRPr="002A24FF" w:rsidRDefault="00D32AC0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7695D9B9" w14:textId="77777777" w:rsidR="00A31927" w:rsidRPr="002A24FF" w:rsidRDefault="00A31927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DCE97D9" w14:textId="77777777" w:rsidR="00A31927" w:rsidRPr="002A24FF" w:rsidRDefault="00F46D14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</w:t>
            </w:r>
            <w:r w:rsidR="00A31927">
              <w:rPr>
                <w:rFonts w:ascii="Arial" w:hAnsi="Arial" w:cs="Arial"/>
              </w:rPr>
              <w:t>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9A45399" w14:textId="77777777" w:rsidR="00A31927" w:rsidRPr="002A24FF" w:rsidRDefault="00A31927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1F0647D9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34DBCEF6" w14:textId="7D57AC8B" w:rsidR="00642AC9" w:rsidRDefault="00642AC9" w:rsidP="00642A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985276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6F9F8C01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6CAFDFE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447EEE63" w14:textId="77777777" w:rsidR="00642AC9" w:rsidRPr="002A24FF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548C2222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1019C013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4EFF0CF9" w14:textId="6164AB27" w:rsidR="00642AC9" w:rsidRPr="002A24FF" w:rsidRDefault="00642AC9" w:rsidP="00642AC9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004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9A18EB1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Actividades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5EBD4CC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34F6E4D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4751CC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79F474D8" w14:textId="77777777" w:rsidTr="005274CF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46EA5EE3" w14:textId="4F000A15" w:rsidR="00642AC9" w:rsidRDefault="00642AC9" w:rsidP="00642A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005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2846F6F8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Literal de una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457D4D07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Efrain</w:t>
            </w:r>
            <w:proofErr w:type="spellEnd"/>
            <w:r>
              <w:rPr>
                <w:rFonts w:ascii="Arial" w:eastAsia="Times New Roman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300E393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4277D09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396E3891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233739D" w14:textId="5C0A1CE3" w:rsidR="00642AC9" w:rsidRPr="002A24FF" w:rsidRDefault="00642AC9" w:rsidP="00642AC9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008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7AE70C4C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Grupo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CCFBDA4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8AB0423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3CA7818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1C9C61F5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547CD24A" w14:textId="55DD7C1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009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39C42E3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Grupo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2CBEEEC9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33DB5336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0140F5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7782FE9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666AB14" w14:textId="694E841C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010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BBDF2CA" w14:textId="77777777" w:rsidR="00E16904" w:rsidRDefault="00D075E5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Grupo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6117DEA9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BC5EAD5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CEEDBC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3A8179E0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776ECB83" w14:textId="7D9B3F1F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011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708251CE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Estudiante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289375B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Efraín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51D911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A5358C7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6BCA5873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142D46F7" w14:textId="0F3EE4A2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012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8083B3D" w14:textId="77777777" w:rsidR="00E16904" w:rsidRDefault="00D075E5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5ED54DE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81A8058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BBA793F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51C32EA8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4CB029A4" w14:textId="0C8BB86C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013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1D3A47C8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Estudiante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FE076E8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413E8569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1690F2E6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63DA2AB8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47E1B959" w14:textId="1DD85E95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014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9906EC3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Ayudante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4F60A19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Efraín Astudillo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1DEE6A6E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E75AF7D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73C1BBAA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43A5CCA7" w14:textId="0DB40975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015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AA90D84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Ayudante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2785B8A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6E5CAE1F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7490D82A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4B7608FB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A496510" w14:textId="671A4F15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016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CB6FDD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ayudante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3334F194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12497C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DE8A8D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018FB591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0A436326" w14:textId="4FEA442B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017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63F53BD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Sincronización de datos con el web service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67C569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B1201DE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7CDE91E3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209EEC86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01353826" w14:textId="20B8FF1E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018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1B7AD52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E810BE0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7B15CE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A44E8AC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3BC43100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0BE48296" w14:textId="3A028089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021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87266EB" w14:textId="77777777" w:rsidR="00E16904" w:rsidRP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Grupos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37E32894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20987C20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14DEA09C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1DFDE0A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7098ACE8" w14:textId="3746FE42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022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C2E2D4E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literales de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028CC7E8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6DDDB61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D9F940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</w:tbl>
    <w:p w14:paraId="2FA11F7F" w14:textId="77777777" w:rsidR="00DE226E" w:rsidRDefault="00DE226E" w:rsidP="00EA154C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3420C06" w14:textId="77777777" w:rsidR="00DE226E" w:rsidRDefault="00DE226E" w:rsidP="00DE226E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7D4278F" w14:textId="77777777" w:rsidR="009A32B9" w:rsidRPr="00DE226E" w:rsidRDefault="009A32B9" w:rsidP="00DE226E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6" w:name="_Toc333083056"/>
      <w:r w:rsidRPr="00DE226E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6"/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9A32B9" w:rsidRPr="00C0345F" w14:paraId="233CEEED" w14:textId="77777777" w:rsidTr="00B23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10FE6993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4B7D19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0B24F0F7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 w:rsidR="004B7D19"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9A32B9" w:rsidRPr="00C0345F" w14:paraId="7B626C84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3A6C09A" w14:textId="363B7CE4" w:rsidR="009A32B9" w:rsidRPr="000929DF" w:rsidRDefault="009A32B9" w:rsidP="004B7D1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1B324F"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37D139" w14:textId="77777777" w:rsidR="009A32B9" w:rsidRPr="000929DF" w:rsidRDefault="009A32B9" w:rsidP="004B7D1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9A32B9" w:rsidRPr="00C0345F" w14:paraId="1AD8BA28" w14:textId="77777777" w:rsidTr="00B236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09EA0AFA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4B7D19"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2B3D895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888BC12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0A3E6C4" w14:textId="13B7C8BF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8652ED">
              <w:rPr>
                <w:rFonts w:ascii="Arial" w:hAnsi="Arial" w:cs="Arial"/>
                <w:b w:val="0"/>
              </w:rPr>
              <w:t>PI–</w:t>
            </w:r>
            <w:r w:rsidR="008652ED"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001</w:t>
            </w:r>
          </w:p>
        </w:tc>
      </w:tr>
      <w:tr w:rsidR="009A32B9" w:rsidRPr="00C0345F" w14:paraId="3E338836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76A58EA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236B5">
              <w:rPr>
                <w:rFonts w:ascii="Arial" w:eastAsia="Times New Roman" w:hAnsi="Arial" w:cs="Arial"/>
                <w:b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E1CE52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B7D19">
              <w:rPr>
                <w:rFonts w:ascii="Arial" w:hAnsi="Arial" w:cs="Arial"/>
                <w:bCs/>
              </w:rPr>
              <w:t>12:05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B4D3F1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</w:t>
            </w:r>
            <w:r w:rsidR="003A49C2">
              <w:rPr>
                <w:rFonts w:ascii="Arial" w:eastAsia="Times New Roman" w:hAnsi="Arial" w:cs="Arial"/>
                <w:b w:val="0"/>
              </w:rPr>
              <w:t xml:space="preserve"> 12:17</w:t>
            </w:r>
          </w:p>
        </w:tc>
      </w:tr>
      <w:tr w:rsidR="009A32B9" w:rsidRPr="00C0345F" w14:paraId="3131AB47" w14:textId="77777777" w:rsidTr="00B236B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9FD5A47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77D4DC0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D1CB789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1B9D51D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A32B9" w:rsidRPr="00C0345F" w14:paraId="21375470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984924A" w14:textId="77777777" w:rsidR="009A32B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4DED165F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1B800D29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1A859EC9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1329440A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3123DDE5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48045EC0" w14:textId="77777777" w:rsidR="004B7D19" w:rsidRPr="000929DF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B3CD4E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la actividad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ED81636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la actividad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D8C62C" w14:textId="77777777" w:rsidR="009A32B9" w:rsidRPr="000929DF" w:rsidRDefault="00B236B5" w:rsidP="009A32B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9A32B9" w:rsidRPr="00C0345F" w14:paraId="086694DE" w14:textId="77777777" w:rsidTr="00B236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2AF06FB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6FABB129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&lt;No selecciona&gt;</w:t>
            </w:r>
          </w:p>
          <w:p w14:paraId="28B853E7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42778EDF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7FB0E59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4063BC6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4D3E7A7A" w14:textId="77777777" w:rsidR="009A32B9" w:rsidRPr="00C0345F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70ED7EB9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Pide escoger un tipo de actividad</w:t>
            </w:r>
          </w:p>
        </w:tc>
        <w:tc>
          <w:tcPr>
            <w:tcW w:w="2126" w:type="dxa"/>
            <w:gridSpan w:val="2"/>
          </w:tcPr>
          <w:p w14:paraId="62236854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Muestra mensaje que se requiere escoger un tipo de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036658BA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B236B5" w:rsidRPr="00C0345F" w14:paraId="5BD0ED1B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69AC1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0AFBC4FA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77C05D6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29CBDCD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&lt;Deja campo vacío&gt;</w:t>
            </w:r>
          </w:p>
          <w:p w14:paraId="0CE3BC03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17B0706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66D49A19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288EE5" w14:textId="77777777" w:rsidR="00B236B5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lastRenderedPageBreak/>
              <w:t>Pide escribir el nombre de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FFEAA8C" w14:textId="77777777" w:rsidR="00B236B5" w:rsidRPr="00B236B5" w:rsidRDefault="00B236B5" w:rsidP="00B236B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Muestra mensaje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E1C860" w14:textId="77777777" w:rsidR="00B236B5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B236B5" w:rsidRPr="00C0345F" w14:paraId="61E48021" w14:textId="77777777" w:rsidTr="00B236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2503AA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Tipo de Actividad:</w:t>
            </w:r>
          </w:p>
          <w:p w14:paraId="1C0A8F5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5C28C1F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22A5C24D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4C1BC5D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60816F9E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60A3E82C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&lt;Deja campo 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B0ECFC8" w14:textId="77777777" w:rsid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Pide escribir la nota de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245DF6E" w14:textId="77777777" w:rsidR="00B236B5" w:rsidRPr="00B236B5" w:rsidRDefault="00B236B5" w:rsidP="00B236B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Muestra mensaje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D996C81" w14:textId="77777777" w:rsid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16146814" w14:textId="77777777" w:rsidR="00EA67A1" w:rsidRDefault="00EA67A1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6AEE732E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7E984E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49D8B1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681DAA2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C5ACE3" w14:textId="2332FB51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1B324F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286600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8B44EE" w:rsidRPr="00C0345F" w14:paraId="6100459A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51679CE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Consultar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A4BBE8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6D95A6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B6EB41A" w14:textId="6EB59741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003</w:t>
            </w:r>
          </w:p>
        </w:tc>
      </w:tr>
      <w:tr w:rsidR="008B44EE" w:rsidRPr="00C0345F" w14:paraId="24511B80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7AFE0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821C6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7077FD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16:00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B7DAC9" w14:textId="77777777" w:rsidR="008B44EE" w:rsidRPr="000929DF" w:rsidRDefault="008B44EE" w:rsidP="00821C6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16:05</w:t>
            </w:r>
          </w:p>
        </w:tc>
      </w:tr>
      <w:tr w:rsidR="008B44EE" w:rsidRPr="00C0345F" w14:paraId="1B9E9F0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698C61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DF4D40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7476B85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98A59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20D1FE87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46D7CF" w14:textId="77777777" w:rsidR="008B44EE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BD1EFFF" w14:textId="77777777" w:rsidR="00FC43E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4FF0F4A2" w14:textId="77777777" w:rsidR="00FC43E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9E5D360" w14:textId="77777777" w:rsidR="00FC43EF" w:rsidRPr="000929D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EAF2A0" w14:textId="77777777" w:rsidR="008B44EE" w:rsidRPr="00FC43EF" w:rsidRDefault="00FC43EF" w:rsidP="00FC43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FC43EF">
              <w:rPr>
                <w:rFonts w:ascii="Arial" w:hAnsi="Arial" w:cs="Arial"/>
                <w:b w:val="0"/>
                <w:bCs w:val="0"/>
              </w:rPr>
              <w:t>Consulta las actividades de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06ABB6B" w14:textId="77777777" w:rsidR="008B44EE" w:rsidRPr="00FC43EF" w:rsidRDefault="00FC43EF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FC43EF">
              <w:rPr>
                <w:rFonts w:ascii="Arial" w:hAnsi="Arial" w:cs="Arial"/>
                <w:b w:val="0"/>
                <w:bCs w:val="0"/>
              </w:rPr>
              <w:t>Consulta las actividades de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A4C2CC" w14:textId="77777777" w:rsidR="008B44EE" w:rsidRPr="000929DF" w:rsidRDefault="00FC43EF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existe botón de Consulta</w:t>
            </w:r>
          </w:p>
        </w:tc>
      </w:tr>
    </w:tbl>
    <w:p w14:paraId="331E4288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3"/>
        <w:gridCol w:w="626"/>
        <w:gridCol w:w="2492"/>
      </w:tblGrid>
      <w:tr w:rsidR="00945304" w:rsidRPr="00C0345F" w14:paraId="5D29C01D" w14:textId="77777777" w:rsidTr="00642A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AEB2BCE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AFC53DB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945304" w:rsidRPr="00C0345F" w14:paraId="61B3961E" w14:textId="77777777" w:rsidTr="00642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BC0449" w14:textId="002DDD28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DF2E6B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DF2E6B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8FD1FA4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945304" w:rsidRPr="00C0345F" w14:paraId="15C91FE8" w14:textId="77777777" w:rsidTr="00642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192D7F0" w14:textId="77777777" w:rsidR="00945304" w:rsidRPr="000929DF" w:rsidRDefault="00945304" w:rsidP="0094530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972E043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7124E86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45B1889" w14:textId="567A6216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004</w:t>
            </w:r>
          </w:p>
        </w:tc>
      </w:tr>
      <w:tr w:rsidR="00945304" w:rsidRPr="00C0345F" w14:paraId="2116A60E" w14:textId="77777777" w:rsidTr="00642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D9BC7B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20932D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12:25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BAECAE" w14:textId="77777777" w:rsidR="00945304" w:rsidRPr="000929DF" w:rsidRDefault="00945304" w:rsidP="0094530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12:30</w:t>
            </w:r>
          </w:p>
        </w:tc>
      </w:tr>
      <w:tr w:rsidR="00945304" w:rsidRPr="00C0345F" w14:paraId="759DF7AB" w14:textId="77777777" w:rsidTr="0094530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7CED2E90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2205575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1D7B28D2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  <w:gridSpan w:val="2"/>
            <w:shd w:val="clear" w:color="auto" w:fill="EAF1DD" w:themeFill="accent3" w:themeFillTint="33"/>
          </w:tcPr>
          <w:p w14:paraId="18D9C66D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45304" w:rsidRPr="00C0345F" w14:paraId="4DC61CFE" w14:textId="77777777" w:rsidTr="0094530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833648A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A4E110" w14:textId="77777777" w:rsidR="00945304" w:rsidRPr="00945304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la actividad 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E5B2856" w14:textId="77777777" w:rsidR="00945304" w:rsidRPr="00945304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273917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4531D02" w14:textId="77777777" w:rsidR="00945304" w:rsidRDefault="00945304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38C9C4F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455609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0BFAC54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A6724D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lastRenderedPageBreak/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1FC6D5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756BBA0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6DCF4A" w14:textId="19417AF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DF2E6B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B615B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Jefferson Rubio</w:t>
            </w:r>
          </w:p>
        </w:tc>
      </w:tr>
      <w:tr w:rsidR="008B44EE" w:rsidRPr="00C0345F" w14:paraId="113018D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CDD493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Literal de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360E07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68F557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3CED78D" w14:textId="612C7C5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005</w:t>
            </w:r>
          </w:p>
        </w:tc>
      </w:tr>
      <w:tr w:rsidR="008B44EE" w:rsidRPr="00C0345F" w14:paraId="40BBA22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D3590B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C7623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FCFD6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15:00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91C19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15:05</w:t>
            </w:r>
          </w:p>
        </w:tc>
      </w:tr>
      <w:tr w:rsidR="008B44EE" w:rsidRPr="00C0345F" w14:paraId="5353884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7948A12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25A95E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836999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1AFE0E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60FA0E1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9F285E" w14:textId="77777777" w:rsidR="008B44EE" w:rsidRPr="000929DF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Literal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DC6734" w14:textId="77777777" w:rsidR="008B44EE" w:rsidRP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 w:rsidRPr="007C7623">
              <w:rPr>
                <w:rFonts w:ascii="Arial" w:hAnsi="Arial" w:cs="Arial"/>
                <w:b w:val="0"/>
                <w:bCs w:val="0"/>
              </w:rPr>
              <w:t>Eliminar Literal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C70138D" w14:textId="77777777" w:rsidR="008B44EE" w:rsidRPr="007C7623" w:rsidRDefault="007C7623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7C7623">
              <w:rPr>
                <w:rFonts w:ascii="Arial" w:hAnsi="Arial" w:cs="Arial"/>
                <w:b w:val="0"/>
                <w:bCs w:val="0"/>
              </w:rPr>
              <w:t>Elimina el literal de dicha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2AAE403" w14:textId="77777777" w:rsidR="008B44EE" w:rsidRPr="000929DF" w:rsidRDefault="007C7623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3FC9C9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52"/>
        <w:gridCol w:w="1059"/>
        <w:gridCol w:w="1067"/>
        <w:gridCol w:w="1052"/>
        <w:gridCol w:w="1075"/>
        <w:gridCol w:w="1417"/>
      </w:tblGrid>
      <w:tr w:rsidR="008B44EE" w:rsidRPr="00C0345F" w14:paraId="54DB892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</w:tcPr>
          <w:p w14:paraId="3D104B2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4"/>
          </w:tcPr>
          <w:p w14:paraId="35212D8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088175F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528739C" w14:textId="6AA2E2C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E7D91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8B44EE" w:rsidRPr="00C0345F" w14:paraId="55B7C20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shd w:val="clear" w:color="auto" w:fill="EAF1DD" w:themeFill="accent3" w:themeFillTint="33"/>
          </w:tcPr>
          <w:p w14:paraId="699780BC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4329DB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4DA35A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gridSpan w:val="2"/>
            <w:shd w:val="clear" w:color="auto" w:fill="EAF1DD" w:themeFill="accent3" w:themeFillTint="33"/>
          </w:tcPr>
          <w:p w14:paraId="524900FD" w14:textId="4A14CFC6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008</w:t>
            </w:r>
          </w:p>
        </w:tc>
      </w:tr>
      <w:tr w:rsidR="008B44EE" w:rsidRPr="00C0345F" w14:paraId="4AAA04F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59B516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0447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8E7B2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B0447F">
              <w:rPr>
                <w:rFonts w:ascii="Arial" w:hAnsi="Arial" w:cs="Arial"/>
                <w:bCs/>
              </w:rPr>
              <w:t>22:49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F16D9B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B0447F">
              <w:rPr>
                <w:rFonts w:ascii="Arial" w:eastAsia="Times New Roman" w:hAnsi="Arial" w:cs="Arial"/>
                <w:b w:val="0"/>
              </w:rPr>
              <w:t xml:space="preserve"> 22:56</w:t>
            </w:r>
          </w:p>
        </w:tc>
      </w:tr>
      <w:tr w:rsidR="00982D7A" w:rsidRPr="00C0345F" w14:paraId="42233E38" w14:textId="77777777" w:rsidTr="00B044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shd w:val="clear" w:color="auto" w:fill="EAF1DD" w:themeFill="accent3" w:themeFillTint="33"/>
          </w:tcPr>
          <w:p w14:paraId="778D2AE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gridSpan w:val="2"/>
            <w:shd w:val="clear" w:color="auto" w:fill="EAF1DD" w:themeFill="accent3" w:themeFillTint="33"/>
          </w:tcPr>
          <w:p w14:paraId="7DB3E27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7902F31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17" w:type="dxa"/>
            <w:shd w:val="clear" w:color="auto" w:fill="EAF1DD" w:themeFill="accent3" w:themeFillTint="33"/>
          </w:tcPr>
          <w:p w14:paraId="0133FAA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82D7A" w:rsidRPr="00C0345F" w14:paraId="39C37D10" w14:textId="77777777" w:rsidTr="00B0447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D16BF9D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>Astudillo Vargas Efraín José</w:t>
            </w:r>
          </w:p>
          <w:p w14:paraId="4CC1C419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="Times New Roman" w:hAnsi="Arial" w:cs="Arial"/>
                <w:b w:val="0"/>
                <w:bCs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 xml:space="preserve">Cáceres Molina Andrea </w:t>
            </w:r>
            <w:proofErr w:type="spellStart"/>
            <w:r w:rsidRPr="00982D7A">
              <w:rPr>
                <w:rFonts w:ascii="Arial" w:eastAsiaTheme="majorEastAsia" w:hAnsi="Arial" w:cs="Arial"/>
                <w:b w:val="0"/>
              </w:rPr>
              <w:t>Lisette</w:t>
            </w:r>
            <w:proofErr w:type="spellEnd"/>
          </w:p>
          <w:p w14:paraId="408CD9A9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="Times New Roman" w:hAnsi="Arial" w:cs="Arial"/>
                <w:b w:val="0"/>
                <w:bCs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>Reyes Zambrano Brick</w:t>
            </w:r>
          </w:p>
          <w:p w14:paraId="7686F56B" w14:textId="77777777" w:rsid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Theme="majorEastAsia" w:hAnsi="Arial" w:cs="Arial"/>
                <w:b w:val="0"/>
              </w:rPr>
              <w:t xml:space="preserve">- Robles Solís Vanessa </w:t>
            </w:r>
            <w:proofErr w:type="spellStart"/>
            <w:r w:rsidRPr="00982D7A">
              <w:rPr>
                <w:rFonts w:ascii="Arial" w:eastAsiaTheme="majorEastAsia" w:hAnsi="Arial" w:cs="Arial"/>
                <w:b w:val="0"/>
              </w:rPr>
              <w:t>Yanina</w:t>
            </w:r>
            <w:proofErr w:type="spellEnd"/>
          </w:p>
          <w:p w14:paraId="3281FF96" w14:textId="77777777" w:rsidR="008B44EE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- Rubio Angulo Jefferson Javier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gridSpan w:val="2"/>
          </w:tcPr>
          <w:p w14:paraId="4036DEC1" w14:textId="77777777" w:rsidR="00B0447F" w:rsidRPr="00B0447F" w:rsidRDefault="00B0447F" w:rsidP="00B0447F">
            <w:pPr>
              <w:jc w:val="both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  <w:p w14:paraId="140C73F9" w14:textId="77777777" w:rsidR="008B44EE" w:rsidRPr="00B0447F" w:rsidRDefault="008B44EE" w:rsidP="00B0447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</w:tcPr>
          <w:p w14:paraId="3CC9D37A" w14:textId="77777777" w:rsidR="008B44EE" w:rsidRPr="000929DF" w:rsidRDefault="00B0447F" w:rsidP="00B0447F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17" w:type="dxa"/>
          </w:tcPr>
          <w:p w14:paraId="25C2B5C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1BA1A163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2268"/>
        <w:gridCol w:w="67"/>
        <w:gridCol w:w="2060"/>
        <w:gridCol w:w="59"/>
        <w:gridCol w:w="2492"/>
      </w:tblGrid>
      <w:tr w:rsidR="008B44EE" w:rsidRPr="00C0345F" w14:paraId="41D29B32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2B90CE3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030239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478A619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98953F" w14:textId="7FB70513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A261A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8B44EE" w:rsidRPr="00C0345F" w14:paraId="00FC18B7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22CE0691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Modificar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4DEAB1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D555C1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EBB42BC" w14:textId="19164DDE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009</w:t>
            </w:r>
          </w:p>
        </w:tc>
      </w:tr>
      <w:tr w:rsidR="008B44EE" w:rsidRPr="00C0345F" w14:paraId="2FCA3D8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4CE5F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1F2B7E" w14:textId="4454C63F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F0033B">
              <w:rPr>
                <w:rFonts w:ascii="Arial" w:eastAsiaTheme="majorEastAsia" w:hAnsi="Arial" w:cs="Arial"/>
              </w:rPr>
              <w:t>23:01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5D46242" w14:textId="74084E33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F0033B" w:rsidRPr="00F0033B">
              <w:rPr>
                <w:rFonts w:ascii="Arial" w:eastAsiaTheme="majorEastAsia" w:hAnsi="Arial" w:cs="Arial"/>
                <w:b w:val="0"/>
              </w:rPr>
              <w:t>23:07</w:t>
            </w:r>
          </w:p>
        </w:tc>
      </w:tr>
      <w:tr w:rsidR="008B44EE" w:rsidRPr="00C0345F" w14:paraId="0D91D51E" w14:textId="77777777" w:rsidTr="00F0033B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shd w:val="clear" w:color="auto" w:fill="EAF1DD" w:themeFill="accent3" w:themeFillTint="33"/>
          </w:tcPr>
          <w:p w14:paraId="7CA6CBF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5EC9D5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015D43A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shd w:val="clear" w:color="auto" w:fill="EAF1DD" w:themeFill="accent3" w:themeFillTint="33"/>
          </w:tcPr>
          <w:p w14:paraId="71F98C8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6D2F6971" w14:textId="77777777" w:rsidTr="00F0033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A9A176" w14:textId="7F2D5340" w:rsidR="008B44EE" w:rsidRPr="000929DF" w:rsidRDefault="00F0033B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- Pico Rosas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Nabih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A4033C" w14:textId="7B148F94" w:rsidR="008B44EE" w:rsidRPr="000929DF" w:rsidRDefault="00F0033B" w:rsidP="00F0033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B1CE6B1" w14:textId="5ED5222A" w:rsidR="008B44EE" w:rsidRPr="000929DF" w:rsidRDefault="00F0033B" w:rsidP="00F0033B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CB029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10A77C06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44DAB4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2126"/>
        <w:gridCol w:w="67"/>
        <w:gridCol w:w="2060"/>
        <w:gridCol w:w="59"/>
        <w:gridCol w:w="2492"/>
      </w:tblGrid>
      <w:tr w:rsidR="008B44EE" w:rsidRPr="00C0345F" w14:paraId="75F0371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2B0860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lastRenderedPageBreak/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911AB9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2D62C0F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7E3D88" w14:textId="2B4A9B1F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0B4B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8B44EE" w:rsidRPr="00C0345F" w14:paraId="5187CFBC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921934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Eliminar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FDDA653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5428E1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55524E04" w14:textId="54854CDF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010</w:t>
            </w:r>
          </w:p>
        </w:tc>
      </w:tr>
      <w:tr w:rsidR="008B44EE" w:rsidRPr="00C0345F" w14:paraId="63152BA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3948C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AA8A5B" w14:textId="6D4E6D40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EA7DBE" w:rsidRPr="00EA7DBE">
              <w:rPr>
                <w:rFonts w:ascii="Arial" w:eastAsiaTheme="majorEastAsia" w:hAnsi="Arial" w:cs="Arial"/>
                <w:bCs/>
              </w:rPr>
              <w:t>23:10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8AB382" w14:textId="61291154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EA7DBE">
              <w:rPr>
                <w:rFonts w:ascii="Arial" w:eastAsia="Times New Roman" w:hAnsi="Arial" w:cs="Arial"/>
                <w:b w:val="0"/>
              </w:rPr>
              <w:t xml:space="preserve"> </w:t>
            </w:r>
            <w:r w:rsidR="00EA7DBE">
              <w:rPr>
                <w:rFonts w:ascii="Arial" w:eastAsiaTheme="majorEastAsia" w:hAnsi="Arial" w:cs="Arial"/>
                <w:b w:val="0"/>
                <w:bCs w:val="0"/>
              </w:rPr>
              <w:t>23:12</w:t>
            </w:r>
          </w:p>
        </w:tc>
      </w:tr>
      <w:tr w:rsidR="008B44EE" w:rsidRPr="00C0345F" w14:paraId="7A3FD72E" w14:textId="77777777" w:rsidTr="00EA7DBE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14:paraId="3E38DD6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6922DD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50F5ECF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shd w:val="clear" w:color="auto" w:fill="EAF1DD" w:themeFill="accent3" w:themeFillTint="33"/>
          </w:tcPr>
          <w:p w14:paraId="058FD73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1DE250F0" w14:textId="77777777" w:rsidTr="00EA7DB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E2EF21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0B9D8C" w14:textId="4F29A350" w:rsidR="008B44EE" w:rsidRPr="000929DF" w:rsidRDefault="00EA7DBE" w:rsidP="00EA7DB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AA801AA" w14:textId="3B9CA173" w:rsidR="008B44EE" w:rsidRPr="000929DF" w:rsidRDefault="008C79F3" w:rsidP="008C79F3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54AF9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730511B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2A32B23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48592B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35A4C6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6DF5207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EAA4F0" w14:textId="682DB96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C692A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8B44EE" w:rsidRPr="00C0345F" w14:paraId="0027BE72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FEAF1C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34A786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AF8B1F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1CF7E29" w14:textId="6C399A4A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011</w:t>
            </w:r>
          </w:p>
        </w:tc>
      </w:tr>
      <w:tr w:rsidR="008B44EE" w:rsidRPr="00C0345F" w14:paraId="2BD4146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C1BCD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7611A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90B09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13:45</w:t>
            </w:r>
          </w:p>
        </w:tc>
      </w:tr>
      <w:tr w:rsidR="008B44EE" w:rsidRPr="00C0345F" w14:paraId="6D36682A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021F037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AD4BC7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E4F82C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B58801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07814653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46F87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CB7962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3A08E9C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02FC6DC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290D1F66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777A624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D19F11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57423C4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230FF3A5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hyperlink r:id="rId11" w:history="1">
              <w:r w:rsidRPr="0037722B">
                <w:rPr>
                  <w:rStyle w:val="Hipervnculo"/>
                  <w:rFonts w:ascii="Arial" w:eastAsia="Times New Roman" w:hAnsi="Arial" w:cs="Arial"/>
                </w:rPr>
                <w:t>jjparra@espol.edu.ec</w:t>
              </w:r>
            </w:hyperlink>
          </w:p>
          <w:p w14:paraId="3602D81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262880F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AE917D7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5B447A3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111AB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el nuevo estudiante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9F78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estudiante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ED9E05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8B44EE" w:rsidRPr="00C0345F" w14:paraId="4212020E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5739F6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FB7875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7ED0DD2A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DC1810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7380C60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2E3A19D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05FE2D8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0325D836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DE43142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 xml:space="preserve">Correo: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dasdsasd</w:t>
            </w:r>
            <w:proofErr w:type="spellEnd"/>
          </w:p>
          <w:p w14:paraId="1642A02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150797BF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5F55331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62967FE7" w14:textId="77777777" w:rsidR="008B44EE" w:rsidRPr="00C0345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42B5ACBD" w14:textId="77777777" w:rsidR="008B44EE" w:rsidRPr="001F0B20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lastRenderedPageBreak/>
              <w:t>No ingresa a la base de datos, y muestra mensaje de error/es</w:t>
            </w:r>
          </w:p>
        </w:tc>
        <w:tc>
          <w:tcPr>
            <w:tcW w:w="2126" w:type="dxa"/>
            <w:gridSpan w:val="2"/>
          </w:tcPr>
          <w:p w14:paraId="4EB0B71C" w14:textId="77777777" w:rsidR="008B44EE" w:rsidRPr="001F0B20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los siguientes mensaje *Campo Requerido y *Correo no válido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C6D8EF3" w14:textId="77777777" w:rsidR="008B44EE" w:rsidRPr="00B236B5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8B44EE" w:rsidRPr="00C0345F" w14:paraId="014DF42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E59DA4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4EDD6C27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F8AEA4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F49DAD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3F5E37E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1C93C78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6C595BE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3B26B38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6C25EB8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79B88B6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37C941C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asdads</w:t>
            </w:r>
            <w:proofErr w:type="spellEnd"/>
          </w:p>
          <w:p w14:paraId="3EEDCBF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3B64D3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BD47A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F733B4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B693BA" w14:textId="77777777" w:rsidR="008B44EE" w:rsidRPr="00B236B5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8B44EE" w:rsidRPr="00C0345F" w14:paraId="7426372B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9B5A40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0E20EF0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B63C95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6E2F0C7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1DFF1AC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5EB26E5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7E403F6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01CDEC14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3E666A6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48FCCEAA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259130D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4E0C77B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F594A6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--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—a234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F87F742" w14:textId="77777777" w:rsidR="008B44EE" w:rsidRPr="00866F54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E256E67" w14:textId="77777777" w:rsidR="008B44EE" w:rsidRPr="00866F54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D092D9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91F537F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6A3F98F2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1D3181D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5A50D67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03907EE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4DB6B56" w14:textId="3D2F30D0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B1798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8B44EE" w:rsidRPr="00C0345F" w14:paraId="4A874F17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961EAC4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Estudiantes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C78428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4C9D59B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B886494" w14:textId="6C37D96D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012</w:t>
            </w:r>
          </w:p>
        </w:tc>
      </w:tr>
      <w:tr w:rsidR="008B44EE" w:rsidRPr="00C0345F" w14:paraId="64A4F69E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F2109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72D4D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85BCBC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14:05</w:t>
            </w:r>
          </w:p>
        </w:tc>
      </w:tr>
      <w:tr w:rsidR="008B44EE" w:rsidRPr="00C0345F" w14:paraId="3320B3F8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795F22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E76909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595B7F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BBF40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06085842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8A4EE64" w14:textId="77777777" w:rsidR="008B44EE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A5A15C5" w14:textId="77777777" w:rsid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1</w:t>
            </w:r>
          </w:p>
          <w:p w14:paraId="2D01FD2F" w14:textId="77777777" w:rsid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405ACD04" w14:textId="77777777" w:rsidR="007C7623" w:rsidRPr="000929DF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77DD3B" w14:textId="77777777" w:rsidR="008B44EE" w:rsidRPr="00C449D4" w:rsidRDefault="00C449D4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 xml:space="preserve">Consulta de los </w:t>
            </w:r>
            <w:r>
              <w:rPr>
                <w:rFonts w:ascii="Arial" w:hAnsi="Arial" w:cs="Arial"/>
                <w:b w:val="0"/>
                <w:bCs w:val="0"/>
              </w:rPr>
              <w:lastRenderedPageBreak/>
              <w:t>estudiantes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F6F04E9" w14:textId="77777777" w:rsidR="008B44EE" w:rsidRPr="000929DF" w:rsidRDefault="00C449D4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 xml:space="preserve">Consulta de los </w:t>
            </w:r>
            <w:r>
              <w:rPr>
                <w:rFonts w:ascii="Arial" w:hAnsi="Arial" w:cs="Arial"/>
                <w:b w:val="0"/>
                <w:bCs w:val="0"/>
              </w:rPr>
              <w:lastRenderedPageBreak/>
              <w:t>estudiantes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1C4ED1" w14:textId="77777777" w:rsidR="008B44EE" w:rsidRPr="000929DF" w:rsidRDefault="00C449D4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Falta el botón Consultar</w:t>
            </w:r>
          </w:p>
        </w:tc>
      </w:tr>
    </w:tbl>
    <w:p w14:paraId="092E9586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1BEA094B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B2AFC5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B1F541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4EC2172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C733D49" w14:textId="313E1A25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031ED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06AE0018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06FF54A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C5EDBC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E21ACE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5CF38E7C" w14:textId="3A12FA61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013</w:t>
            </w:r>
          </w:p>
        </w:tc>
      </w:tr>
      <w:tr w:rsidR="00D55FC9" w:rsidRPr="00C0345F" w14:paraId="4607C96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C46526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D4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13:47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699F0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 13:50</w:t>
            </w:r>
          </w:p>
        </w:tc>
      </w:tr>
      <w:tr w:rsidR="00D55FC9" w:rsidRPr="00C0345F" w14:paraId="380B6117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33C6752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F88E88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24D65F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E4CEC2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275B45A4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798848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121DCDB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registro de estudiante 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B2289EA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estudiante y muestra mensaje de Usuario Eliminado Correctamente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118D0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38B7C17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2A0754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924848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8FDFB5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5BDDE34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0BFE681" w14:textId="367DD615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CFAC82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428C8D88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A64E37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Editar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B777A2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195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0F86D455" w14:textId="7B3978F9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014</w:t>
            </w:r>
          </w:p>
        </w:tc>
      </w:tr>
      <w:tr w:rsidR="00D55FC9" w:rsidRPr="00C0345F" w14:paraId="6BCA95F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1E6D4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53129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13:51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CFCDD8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14:14</w:t>
            </w:r>
          </w:p>
        </w:tc>
      </w:tr>
      <w:tr w:rsidR="00D55FC9" w:rsidRPr="00C0345F" w14:paraId="30072D54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5E851D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C97892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C7683C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19AA298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446906F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E62C5D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E4C5FC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304637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3A6888D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5756C4A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36C2E9A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6E8A5AD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4CCD077C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70A4FE3B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hyperlink r:id="rId12" w:history="1">
              <w:r w:rsidRPr="0037722B">
                <w:rPr>
                  <w:rStyle w:val="Hipervnculo"/>
                  <w:rFonts w:ascii="Arial" w:eastAsia="Times New Roman" w:hAnsi="Arial" w:cs="Arial"/>
                </w:rPr>
                <w:t>jjparra@espol.edu.ec</w:t>
              </w:r>
            </w:hyperlink>
          </w:p>
          <w:p w14:paraId="04BA03A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6F2A54C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4602A0C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6DDF719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14E87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el ayudante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D273C4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ayudante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4147B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55FC9" w:rsidRPr="00C0345F" w14:paraId="5584BA91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C3D9A5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2559B5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935663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Nombres:</w:t>
            </w:r>
          </w:p>
          <w:p w14:paraId="309F57B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6BF524D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3692C3F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3773AFD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6C2CD8C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0F84AA01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dasdsasd</w:t>
            </w:r>
            <w:proofErr w:type="spellEnd"/>
          </w:p>
          <w:p w14:paraId="6F7A90E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4C15ABA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6673FA5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72018131" w14:textId="77777777" w:rsidR="00D55FC9" w:rsidRPr="00C0345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3EC63681" w14:textId="77777777" w:rsidR="00D55FC9" w:rsidRPr="001F0B20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lastRenderedPageBreak/>
              <w:t xml:space="preserve">No ingresa a la base de datos, y muestra </w:t>
            </w:r>
            <w:r>
              <w:rPr>
                <w:rFonts w:ascii="Arial" w:eastAsia="Times New Roman" w:hAnsi="Arial" w:cs="Arial"/>
                <w:bCs/>
              </w:rPr>
              <w:lastRenderedPageBreak/>
              <w:t>mensaje de error/es</w:t>
            </w:r>
          </w:p>
        </w:tc>
        <w:tc>
          <w:tcPr>
            <w:tcW w:w="2126" w:type="dxa"/>
            <w:gridSpan w:val="2"/>
          </w:tcPr>
          <w:p w14:paraId="5525B686" w14:textId="77777777" w:rsidR="00D55FC9" w:rsidRPr="001F0B20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lastRenderedPageBreak/>
              <w:t xml:space="preserve">No ingresa a la base de datos y </w:t>
            </w:r>
            <w:r>
              <w:rPr>
                <w:rFonts w:ascii="Arial" w:eastAsia="Times New Roman" w:hAnsi="Arial" w:cs="Arial"/>
                <w:bCs/>
              </w:rPr>
              <w:lastRenderedPageBreak/>
              <w:t>muestra los siguientes mensaje *Campo Requerido y *Correo no válido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22D80D58" w14:textId="77777777" w:rsidR="00D55FC9" w:rsidRPr="00B236B5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lastRenderedPageBreak/>
              <w:t>Correcto</w:t>
            </w:r>
          </w:p>
        </w:tc>
      </w:tr>
      <w:tr w:rsidR="00D55FC9" w:rsidRPr="00C0345F" w14:paraId="71AAE0B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F61F1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0013D46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3C94B5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C5C181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6415A09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2CBE8DE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555E67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6B76B15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437DBE67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49FE5BF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3E1C12AA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asdads</w:t>
            </w:r>
            <w:proofErr w:type="spellEnd"/>
          </w:p>
          <w:p w14:paraId="5604D31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12239A5D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E5964E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C43B3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1FFFF4" w14:textId="77777777" w:rsidR="00D55FC9" w:rsidRPr="00B236B5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55FC9" w:rsidRPr="00C0345F" w14:paraId="23FABDB8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7CE69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29A600CC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0796DD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D76F7B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480A0CE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449F046A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3793D5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7D31E1A1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7DA9C6D6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753DE89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630FE10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337FDF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615D5D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--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—a234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B8E062" w14:textId="77777777" w:rsidR="00D55FC9" w:rsidRPr="00866F5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584FC8D" w14:textId="77777777" w:rsidR="00D55FC9" w:rsidRPr="00866F5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D964BE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654CF683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499E20B" w14:textId="77777777" w:rsidR="00640ACF" w:rsidRDefault="00640AC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E81B3C3" w14:textId="77777777" w:rsidR="00640ACF" w:rsidRDefault="00640AC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0DA0BAB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82B1614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07FE7212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76AD2F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4D3A8D5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7FAF5C0" w14:textId="148AB8E6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B2A39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46734D0A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A4DAA0F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081DEA8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4147D1B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B45F920" w14:textId="78872693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015</w:t>
            </w:r>
          </w:p>
        </w:tc>
      </w:tr>
      <w:tr w:rsidR="00D55FC9" w:rsidRPr="00C0345F" w14:paraId="2703496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05F61C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36233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14:08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5F3049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14:10</w:t>
            </w:r>
          </w:p>
        </w:tc>
      </w:tr>
      <w:tr w:rsidR="00D55FC9" w:rsidRPr="00C0345F" w14:paraId="6D121C2F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423D1A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D2DE5D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4D6D5C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0D3EC0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640ACF" w:rsidRPr="00C0345F" w14:paraId="6366E734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AD022E5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DD793B7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24ABC4E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826DA98" w14:textId="77777777" w:rsidR="00640ACF" w:rsidRPr="000929D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9CE664" w14:textId="77777777" w:rsidR="00640ACF" w:rsidRPr="00C449D4" w:rsidRDefault="00640ACF" w:rsidP="00640AC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ayudantes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F3F56C1" w14:textId="77777777" w:rsidR="00640ACF" w:rsidRPr="000929DF" w:rsidRDefault="00640ACF" w:rsidP="00640ACF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ayudantes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BF00E72" w14:textId="77777777" w:rsidR="00640ACF" w:rsidRPr="000929DF" w:rsidRDefault="00640ACF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Falta el botón Consultar</w:t>
            </w:r>
          </w:p>
        </w:tc>
      </w:tr>
    </w:tbl>
    <w:p w14:paraId="7DC0B424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393B64CC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64CBCBC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9547C8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1E81A05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96C0D9" w14:textId="28E41E28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0711D6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310C6E4F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DF195C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80BE18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AD73FE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1EBC18B4" w14:textId="532D484E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016</w:t>
            </w:r>
          </w:p>
        </w:tc>
      </w:tr>
      <w:tr w:rsidR="00D55FC9" w:rsidRPr="00C0345F" w14:paraId="45F1FA6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4F09A0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51C36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14:16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4C21D7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 14:18</w:t>
            </w:r>
          </w:p>
        </w:tc>
      </w:tr>
      <w:tr w:rsidR="00D55FC9" w:rsidRPr="00C0345F" w14:paraId="7B9152BC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6F214CB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B89D56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1CC120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2CDB7E8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2D38FF6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11FECC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CAAF10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registro de Ayudante 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AAAB175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Ayudante y muestra mensaje de Usuario Eliminado Correctamente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66BBA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EAC0708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080CDB" w:rsidRPr="00C0345F" w14:paraId="4983C621" w14:textId="77777777" w:rsidTr="00397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896C993" w14:textId="77777777" w:rsidR="00080CDB" w:rsidRPr="000929DF" w:rsidRDefault="00080CDB" w:rsidP="00080C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Inicio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BBFD60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080CDB" w:rsidRPr="00C0345F" w14:paraId="3CAC819D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54C12B" w14:textId="21A19294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837F03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080CDB" w:rsidRPr="00C0345F" w14:paraId="6B3C0A42" w14:textId="77777777" w:rsidTr="00397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F5309D" w14:textId="77777777" w:rsidR="00080CDB" w:rsidRPr="000929DF" w:rsidRDefault="00080CDB" w:rsidP="00080C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Autenticacion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956C2F1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0814B1A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B2AFD15" w14:textId="0045D4B8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017</w:t>
            </w:r>
          </w:p>
        </w:tc>
      </w:tr>
      <w:tr w:rsidR="00080CDB" w:rsidRPr="00C0345F" w14:paraId="7402B63F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627B16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623FF6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18F799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12:31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DF851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F0B20">
              <w:rPr>
                <w:rFonts w:ascii="Arial" w:eastAsia="Times New Roman" w:hAnsi="Arial" w:cs="Arial"/>
                <w:b w:val="0"/>
              </w:rPr>
              <w:t>12:40</w:t>
            </w:r>
          </w:p>
        </w:tc>
      </w:tr>
      <w:tr w:rsidR="00080CDB" w:rsidRPr="00C0345F" w14:paraId="51F1DA8E" w14:textId="77777777" w:rsidTr="00397E9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71693BD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82E6F16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8686607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781ED582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080CDB" w:rsidRPr="00C0345F" w14:paraId="326E1E81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5A5D04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14:paraId="13AF3DB8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alcacere</w:t>
            </w:r>
            <w:proofErr w:type="spellEnd"/>
          </w:p>
          <w:p w14:paraId="44DF7876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4C1D1EA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******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2EF4EC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Ingresa al sistema CALPESPOL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876B0F0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al sistema CALPESPOL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6ED1AA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80CDB" w:rsidRPr="00C0345F" w14:paraId="19680B12" w14:textId="77777777" w:rsidTr="00397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5951A19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Usuario:</w:t>
            </w:r>
          </w:p>
          <w:p w14:paraId="041705C1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asdadasdasd</w:t>
            </w:r>
            <w:proofErr w:type="spellEnd"/>
          </w:p>
          <w:p w14:paraId="02447A5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1815D1B8" w14:textId="77777777" w:rsidR="00080CDB" w:rsidRPr="00C0345F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******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181B3439" w14:textId="77777777" w:rsidR="00080CDB" w:rsidRPr="001F0B20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1F0B20">
              <w:rPr>
                <w:rFonts w:ascii="Arial" w:eastAsia="Times New Roman" w:hAnsi="Arial" w:cs="Arial"/>
                <w:bCs/>
              </w:rPr>
              <w:t>No ingresa al sistema, muestra mensaje de error</w:t>
            </w:r>
          </w:p>
        </w:tc>
        <w:tc>
          <w:tcPr>
            <w:tcW w:w="2126" w:type="dxa"/>
            <w:gridSpan w:val="2"/>
          </w:tcPr>
          <w:p w14:paraId="66AF37E9" w14:textId="77777777" w:rsidR="00080CDB" w:rsidRPr="001F0B20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1F0B20">
              <w:rPr>
                <w:rFonts w:ascii="Arial" w:eastAsia="Times New Roman" w:hAnsi="Arial" w:cs="Arial"/>
                <w:bCs/>
              </w:rPr>
              <w:t xml:space="preserve">No ingresa al sistema y muestra mensaje de error Usuario y </w:t>
            </w:r>
            <w:proofErr w:type="spellStart"/>
            <w:r w:rsidRPr="001F0B20">
              <w:rPr>
                <w:rFonts w:ascii="Arial" w:eastAsia="Times New Roman" w:hAnsi="Arial" w:cs="Arial"/>
                <w:bCs/>
              </w:rPr>
              <w:t>Contrasenia</w:t>
            </w:r>
            <w:proofErr w:type="spellEnd"/>
            <w:r w:rsidRPr="001F0B20">
              <w:rPr>
                <w:rFonts w:ascii="Arial" w:eastAsia="Times New Roman" w:hAnsi="Arial" w:cs="Arial"/>
                <w:bCs/>
              </w:rPr>
              <w:t xml:space="preserve"> son inválidos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B00D13D" w14:textId="77777777" w:rsidR="00080CDB" w:rsidRPr="00B236B5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623FF6" w:rsidRPr="00C0345F" w14:paraId="50132D8F" w14:textId="77777777" w:rsidTr="00397E9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7D796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14:paraId="33A6F8F3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alcacere</w:t>
            </w:r>
            <w:proofErr w:type="spellEnd"/>
          </w:p>
          <w:p w14:paraId="27A95347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25EC8BD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BD3754" w14:textId="77777777" w:rsidR="00623FF6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ingresa al sistema, muestra mensaje de error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C008043" w14:textId="77777777" w:rsidR="00623FF6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ingresa al sistema y muestra mensaje de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454FCC" w14:textId="77777777" w:rsidR="00623FF6" w:rsidRPr="00B236B5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0AC7A8E2" w14:textId="77777777" w:rsidR="00080CDB" w:rsidRDefault="00080CD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4610571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8A6A917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CB199A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59A8ECC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1AB576" w14:textId="4E80F428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B061E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>Brick Reyes</w:t>
            </w:r>
          </w:p>
        </w:tc>
      </w:tr>
      <w:tr w:rsidR="00D55FC9" w:rsidRPr="00C0345F" w14:paraId="6BF1429F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91676A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539196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1A90AB1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AFF3717" w14:textId="53046E33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018</w:t>
            </w:r>
          </w:p>
        </w:tc>
      </w:tr>
      <w:tr w:rsidR="00D55FC9" w:rsidRPr="00C0345F" w14:paraId="5D27A4E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195C2B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5C21E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8C731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</w:p>
        </w:tc>
      </w:tr>
      <w:tr w:rsidR="00D55FC9" w:rsidRPr="00C0345F" w14:paraId="7B89BC0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4EDF53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7E4AA1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A5D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02EB95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978BA" w:rsidRPr="00C0345F" w14:paraId="4A4E9166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B51F40" w14:textId="77777777" w:rsidR="00A978BA" w:rsidRDefault="00A978BA" w:rsidP="004413A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527CA541" w14:textId="77777777" w:rsidR="00A978BA" w:rsidRDefault="00A978BA" w:rsidP="004413A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2DC81A3" w14:textId="77777777" w:rsidR="00A978BA" w:rsidRDefault="00A978BA" w:rsidP="004413A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DFEA4C4" w14:textId="30660795" w:rsidR="00A978BA" w:rsidRPr="000929DF" w:rsidRDefault="00A978BA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03DFC6" w14:textId="6DC4526E" w:rsidR="00A978BA" w:rsidRPr="000929DF" w:rsidRDefault="00A978BA" w:rsidP="004A70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Consulta de los </w:t>
            </w:r>
            <w:r w:rsidR="004A70A6">
              <w:rPr>
                <w:rFonts w:ascii="Arial" w:hAnsi="Arial" w:cs="Arial"/>
                <w:b w:val="0"/>
                <w:bCs w:val="0"/>
              </w:rPr>
              <w:t>grupos</w:t>
            </w:r>
            <w:r>
              <w:rPr>
                <w:rFonts w:ascii="Arial" w:hAnsi="Arial" w:cs="Arial"/>
                <w:b w:val="0"/>
                <w:bCs w:val="0"/>
              </w:rPr>
              <w:t xml:space="preserve">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8AC9069" w14:textId="1EE8D8BC" w:rsidR="00A978BA" w:rsidRPr="000929DF" w:rsidRDefault="00A978BA" w:rsidP="004A70A6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Consulta de los </w:t>
            </w:r>
            <w:r w:rsidR="004A70A6">
              <w:rPr>
                <w:rFonts w:ascii="Arial" w:hAnsi="Arial" w:cs="Arial"/>
                <w:b w:val="0"/>
                <w:bCs w:val="0"/>
              </w:rPr>
              <w:t>grupos</w:t>
            </w:r>
            <w:r>
              <w:rPr>
                <w:rFonts w:ascii="Arial" w:hAnsi="Arial" w:cs="Arial"/>
                <w:b w:val="0"/>
                <w:bCs w:val="0"/>
              </w:rPr>
              <w:t xml:space="preserve">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2CF20D" w14:textId="0E99D2D3" w:rsidR="00A978BA" w:rsidRPr="000929DF" w:rsidRDefault="00A978BA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Falta el botón Consultar</w:t>
            </w:r>
          </w:p>
        </w:tc>
      </w:tr>
    </w:tbl>
    <w:p w14:paraId="0CA9216A" w14:textId="77777777" w:rsidR="00080CDB" w:rsidRDefault="00080CD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75ED272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F738D37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EFD492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67D4D860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03DAE9" w14:textId="44238BCE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F1EB1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D55FC9" w:rsidRPr="00C0345F" w14:paraId="2BA1456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B7DC100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Literales de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2620CF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169761C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88EDC2B" w14:textId="6FAE730B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985276">
              <w:rPr>
                <w:rFonts w:ascii="Arial" w:hAnsi="Arial" w:cs="Arial"/>
                <w:b w:val="0"/>
              </w:rPr>
              <w:t>022</w:t>
            </w:r>
          </w:p>
        </w:tc>
      </w:tr>
      <w:tr w:rsidR="00D55FC9" w:rsidRPr="00C0345F" w14:paraId="26DF8AD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4F0237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8E262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14:30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5BC69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14:35</w:t>
            </w:r>
          </w:p>
        </w:tc>
      </w:tr>
      <w:tr w:rsidR="00D55FC9" w:rsidRPr="00C0345F" w14:paraId="13D58F89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68DD519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D8FC348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F43683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800DAC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3F01E1F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2F037B1" w14:textId="234B332F" w:rsidR="00D55FC9" w:rsidRPr="000929DF" w:rsidRDefault="00EE2DA2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Se da clic en la fechita del lado izquierdo de la </w:t>
            </w:r>
            <w:r w:rsidR="00D035D7">
              <w:rPr>
                <w:rFonts w:ascii="Arial" w:eastAsia="Times New Roman" w:hAnsi="Arial" w:cs="Arial"/>
                <w:b w:val="0"/>
                <w:bCs w:val="0"/>
              </w:rPr>
              <w:t>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952843" w14:textId="77777777" w:rsidR="00D55FC9" w:rsidRPr="00EE2DA2" w:rsidRDefault="00EE2DA2" w:rsidP="00EE2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EE2DA2">
              <w:rPr>
                <w:rFonts w:ascii="Arial" w:hAnsi="Arial" w:cs="Arial"/>
                <w:b w:val="0"/>
                <w:bCs w:val="0"/>
              </w:rPr>
              <w:t>Se visualiza los literales correspondientes a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9367D90" w14:textId="77777777" w:rsidR="00D55FC9" w:rsidRPr="00EE2DA2" w:rsidRDefault="00EE2DA2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EE2DA2">
              <w:rPr>
                <w:rFonts w:ascii="Arial" w:hAnsi="Arial" w:cs="Arial"/>
                <w:b w:val="0"/>
                <w:bCs w:val="0"/>
              </w:rPr>
              <w:t>Se visualiza los literales correspondientes 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A7BEB62" w14:textId="77777777" w:rsidR="00D55FC9" w:rsidRPr="000929DF" w:rsidRDefault="00EE2DA2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647D3D8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48FEFEF" w14:textId="77777777" w:rsidR="004413AB" w:rsidRDefault="004413A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70F4677B" w14:textId="77777777" w:rsidR="004413AB" w:rsidRDefault="004413A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6B32DAB5" w14:textId="77777777" w:rsidR="004413AB" w:rsidRDefault="004413A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80783B8" w14:textId="3C3DC2C9" w:rsidR="004413AB" w:rsidRDefault="004413AB" w:rsidP="004413AB">
      <w:pPr>
        <w:pStyle w:val="Sinespaciado"/>
        <w:jc w:val="center"/>
        <w:outlineLvl w:val="0"/>
        <w:rPr>
          <w:rFonts w:ascii="Berlin Sans FB Demi" w:hAnsi="Berlin Sans FB Demi" w:cs="Arial"/>
          <w:sz w:val="40"/>
          <w:szCs w:val="40"/>
        </w:rPr>
      </w:pPr>
      <w:bookmarkStart w:id="7" w:name="_Toc333083057"/>
      <w:r w:rsidRPr="00A31927">
        <w:rPr>
          <w:rFonts w:ascii="Berlin Sans FB Demi" w:hAnsi="Berlin Sans FB Demi" w:cs="Arial"/>
          <w:sz w:val="40"/>
          <w:szCs w:val="40"/>
        </w:rPr>
        <w:t>Registro de Pruebas de</w:t>
      </w:r>
      <w:r>
        <w:rPr>
          <w:rFonts w:ascii="Berlin Sans FB Demi" w:hAnsi="Berlin Sans FB Demi" w:cs="Arial"/>
          <w:sz w:val="40"/>
          <w:szCs w:val="40"/>
        </w:rPr>
        <w:t>l</w:t>
      </w:r>
      <w:r w:rsidRPr="00A31927">
        <w:rPr>
          <w:rFonts w:ascii="Berlin Sans FB Demi" w:hAnsi="Berlin Sans FB Demi" w:cs="Arial"/>
          <w:sz w:val="40"/>
          <w:szCs w:val="40"/>
        </w:rPr>
        <w:t xml:space="preserve"> </w:t>
      </w:r>
      <w:r>
        <w:rPr>
          <w:rFonts w:ascii="Berlin Sans FB Demi" w:hAnsi="Berlin Sans FB Demi" w:cs="Arial"/>
          <w:sz w:val="40"/>
          <w:szCs w:val="40"/>
        </w:rPr>
        <w:t>Tercer</w:t>
      </w:r>
      <w:r w:rsidRPr="00A31927">
        <w:rPr>
          <w:rFonts w:ascii="Berlin Sans FB Demi" w:hAnsi="Berlin Sans FB Demi" w:cs="Arial"/>
          <w:sz w:val="40"/>
          <w:szCs w:val="40"/>
        </w:rPr>
        <w:t xml:space="preserve"> Incremento</w:t>
      </w:r>
      <w:bookmarkEnd w:id="7"/>
    </w:p>
    <w:p w14:paraId="28EF478B" w14:textId="77777777" w:rsidR="004413AB" w:rsidRDefault="004413AB" w:rsidP="004413AB">
      <w:pPr>
        <w:pStyle w:val="Sinespaciado"/>
        <w:jc w:val="center"/>
        <w:outlineLvl w:val="0"/>
        <w:rPr>
          <w:rFonts w:ascii="Berlin Sans FB Demi" w:hAnsi="Berlin Sans FB Demi" w:cs="Arial"/>
          <w:sz w:val="40"/>
          <w:szCs w:val="40"/>
        </w:rPr>
      </w:pPr>
    </w:p>
    <w:p w14:paraId="4E2AD160" w14:textId="77777777" w:rsidR="004413AB" w:rsidRPr="009A32B9" w:rsidRDefault="004413AB" w:rsidP="00A01E5E">
      <w:pPr>
        <w:pStyle w:val="Prrafodelista"/>
        <w:numPr>
          <w:ilvl w:val="0"/>
          <w:numId w:val="37"/>
        </w:numPr>
        <w:outlineLvl w:val="1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8" w:name="_Toc333083058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8"/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6" w:space="0" w:color="auto"/>
          <w:left w:val="none" w:sz="0" w:space="0" w:color="auto"/>
          <w:bottom w:val="none" w:sz="0" w:space="0" w:color="auto"/>
          <w:right w:val="none" w:sz="0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4413AB" w:rsidRPr="00743049" w14:paraId="51F83AFB" w14:textId="77777777" w:rsidTr="008060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3A28DCC" w14:textId="77777777" w:rsidR="004413AB" w:rsidRPr="009509A8" w:rsidRDefault="004413AB" w:rsidP="004413AB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14:paraId="5E26906B" w14:textId="77777777" w:rsidR="004413AB" w:rsidRPr="009509A8" w:rsidRDefault="004413AB" w:rsidP="004413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14:paraId="087F3363" w14:textId="77777777" w:rsidR="004413AB" w:rsidRPr="009509A8" w:rsidRDefault="004413AB" w:rsidP="004413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14:paraId="12E320A1" w14:textId="77777777" w:rsidR="004413AB" w:rsidRPr="009509A8" w:rsidRDefault="004413AB" w:rsidP="004413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14:paraId="2E6774CA" w14:textId="77777777" w:rsidR="004413AB" w:rsidRPr="009509A8" w:rsidRDefault="004413AB" w:rsidP="004413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4413AB" w:rsidRPr="00743049" w14:paraId="596257D2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AFB819B" w14:textId="248A09DB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01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5DA7E9A7" w14:textId="77777777" w:rsidR="004413AB" w:rsidRPr="002A24FF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DBB9D6A" w14:textId="77777777" w:rsidR="004413AB" w:rsidRPr="002A24FF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719294A4" w14:textId="5B6F35A4" w:rsidR="004413AB" w:rsidRPr="002A24FF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F5D4D11" w14:textId="77777777" w:rsidR="004413AB" w:rsidRPr="002A24FF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C27FE" w:rsidRPr="00743049" w14:paraId="7363E263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3A53B188" w14:textId="57A7FCB5" w:rsidR="00AC27FE" w:rsidRDefault="00AC27FE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02</w:t>
            </w:r>
          </w:p>
        </w:tc>
        <w:tc>
          <w:tcPr>
            <w:tcW w:w="2557" w:type="dxa"/>
            <w:shd w:val="clear" w:color="auto" w:fill="FFFFFF" w:themeFill="background1"/>
          </w:tcPr>
          <w:p w14:paraId="37CE7A16" w14:textId="4303E73D" w:rsidR="00AC27FE" w:rsidRDefault="00562FBD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literal a una actividad</w:t>
            </w:r>
          </w:p>
        </w:tc>
        <w:tc>
          <w:tcPr>
            <w:tcW w:w="2265" w:type="dxa"/>
            <w:shd w:val="clear" w:color="auto" w:fill="FFFFFF" w:themeFill="background1"/>
          </w:tcPr>
          <w:p w14:paraId="072E6301" w14:textId="42B6EBE8" w:rsidR="00AC27FE" w:rsidRDefault="00725876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FFFFFF" w:themeFill="background1"/>
          </w:tcPr>
          <w:p w14:paraId="1998DC02" w14:textId="5469A8A6" w:rsidR="00AC27FE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183CE683" w14:textId="4F55C0D5" w:rsidR="00AC27FE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38ED80F5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2CCFFA8B" w14:textId="553D3CEE" w:rsidR="004413AB" w:rsidRDefault="004413AB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03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41CB6583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3022337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40DB989" w14:textId="303AA44E" w:rsidR="004413AB" w:rsidRPr="002A24FF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D93C4B0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55579838" w14:textId="77777777" w:rsidTr="00725876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0A791BDC" w14:textId="68C7A7CE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004</w:t>
            </w:r>
          </w:p>
        </w:tc>
        <w:tc>
          <w:tcPr>
            <w:tcW w:w="2557" w:type="dxa"/>
            <w:shd w:val="clear" w:color="auto" w:fill="FFFFFF" w:themeFill="background1"/>
          </w:tcPr>
          <w:p w14:paraId="632E8D21" w14:textId="77777777" w:rsidR="004413AB" w:rsidRPr="002A24FF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Actividades</w:t>
            </w:r>
          </w:p>
        </w:tc>
        <w:tc>
          <w:tcPr>
            <w:tcW w:w="2265" w:type="dxa"/>
            <w:shd w:val="clear" w:color="auto" w:fill="FFFFFF" w:themeFill="background1"/>
          </w:tcPr>
          <w:p w14:paraId="0BE90C66" w14:textId="77777777" w:rsidR="004413AB" w:rsidRPr="002A24FF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FFFFFF" w:themeFill="background1"/>
          </w:tcPr>
          <w:p w14:paraId="068D5DA1" w14:textId="1C47F9A5" w:rsidR="004413AB" w:rsidRPr="002A24FF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784DA248" w14:textId="77777777" w:rsidR="004413AB" w:rsidRPr="002A24FF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4FFD7F1D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1C77841F" w14:textId="25C9AF05" w:rsidR="004413AB" w:rsidRDefault="004413AB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005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01462B1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Literal de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91AFA71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Efrain</w:t>
            </w:r>
            <w:proofErr w:type="spellEnd"/>
            <w:r>
              <w:rPr>
                <w:rFonts w:ascii="Arial" w:eastAsia="Times New Roman" w:hAnsi="Arial" w:cs="Arial"/>
              </w:rPr>
              <w:t xml:space="preserve"> Astudillo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B06883C" w14:textId="243534CE" w:rsidR="004413AB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4A52EB5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C27FE" w:rsidRPr="00743049" w14:paraId="5B8C4895" w14:textId="77777777" w:rsidTr="00725876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4FCFFAC1" w14:textId="625BCC35" w:rsidR="00AC27FE" w:rsidRDefault="00AC27FE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06</w:t>
            </w:r>
          </w:p>
        </w:tc>
        <w:tc>
          <w:tcPr>
            <w:tcW w:w="2557" w:type="dxa"/>
            <w:shd w:val="clear" w:color="auto" w:fill="FFFFFF" w:themeFill="background1"/>
          </w:tcPr>
          <w:p w14:paraId="78D3A549" w14:textId="0704230E" w:rsidR="00AC27FE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actividades</w:t>
            </w:r>
          </w:p>
        </w:tc>
        <w:tc>
          <w:tcPr>
            <w:tcW w:w="2265" w:type="dxa"/>
            <w:shd w:val="clear" w:color="auto" w:fill="FFFFFF" w:themeFill="background1"/>
          </w:tcPr>
          <w:p w14:paraId="6A78E64A" w14:textId="77F3A876" w:rsidR="00AC27FE" w:rsidRDefault="00A72D02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Vanessa Robles</w:t>
            </w:r>
          </w:p>
        </w:tc>
        <w:tc>
          <w:tcPr>
            <w:tcW w:w="1438" w:type="dxa"/>
            <w:shd w:val="clear" w:color="auto" w:fill="FFFFFF" w:themeFill="background1"/>
          </w:tcPr>
          <w:p w14:paraId="3B279FFE" w14:textId="28377E1B" w:rsidR="00AC27FE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7A319774" w14:textId="27D381A0" w:rsidR="00AC27FE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C27FE" w:rsidRPr="00743049" w14:paraId="2AFA87F2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73A35FE9" w14:textId="03359907" w:rsidR="00AC27FE" w:rsidRDefault="00AC27FE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07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DA3703E" w14:textId="44C183C9" w:rsidR="00AC27FE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tipo de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6215EB70" w14:textId="6A91D5C9" w:rsidR="00AC27FE" w:rsidRDefault="00A72D02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DF61D9F" w14:textId="73ED9F48" w:rsidR="00AC27FE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5DB5937" w14:textId="78208D38" w:rsidR="00AC27FE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62CB0A27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vAlign w:val="center"/>
          </w:tcPr>
          <w:p w14:paraId="4B025F90" w14:textId="3DA93D13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008</w:t>
            </w:r>
          </w:p>
        </w:tc>
        <w:tc>
          <w:tcPr>
            <w:tcW w:w="2557" w:type="dxa"/>
          </w:tcPr>
          <w:p w14:paraId="351903F6" w14:textId="77777777" w:rsidR="004413AB" w:rsidRPr="009509A8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Grupo</w:t>
            </w:r>
          </w:p>
        </w:tc>
        <w:tc>
          <w:tcPr>
            <w:tcW w:w="2265" w:type="dxa"/>
          </w:tcPr>
          <w:p w14:paraId="1BB9B662" w14:textId="77777777" w:rsidR="004413AB" w:rsidRPr="009509A8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</w:tcPr>
          <w:p w14:paraId="3E96820D" w14:textId="0EA1A054" w:rsidR="004413AB" w:rsidRPr="009509A8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</w:tcPr>
          <w:p w14:paraId="2F080C42" w14:textId="77777777" w:rsidR="004413AB" w:rsidRPr="009509A8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50467D60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225173A1" w14:textId="144E42FD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009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29CDABD3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Grupo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2458A4E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0D7A535" w14:textId="65CBB519" w:rsidR="004413AB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BE9B80B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33D98987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vAlign w:val="center"/>
          </w:tcPr>
          <w:p w14:paraId="3B449D9F" w14:textId="79008D5F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010</w:t>
            </w:r>
          </w:p>
        </w:tc>
        <w:tc>
          <w:tcPr>
            <w:tcW w:w="2557" w:type="dxa"/>
          </w:tcPr>
          <w:p w14:paraId="525FBD1E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Grupo</w:t>
            </w:r>
          </w:p>
        </w:tc>
        <w:tc>
          <w:tcPr>
            <w:tcW w:w="2265" w:type="dxa"/>
          </w:tcPr>
          <w:p w14:paraId="3DE7185E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</w:tcPr>
          <w:p w14:paraId="659E9A46" w14:textId="444AF98B" w:rsidR="004413AB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</w:tcPr>
          <w:p w14:paraId="10915E40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541C9D89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3B7DD670" w14:textId="6B21B014" w:rsidR="004413AB" w:rsidRPr="009509A8" w:rsidRDefault="004413AB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65984AB8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E77725A" w14:textId="3660A246" w:rsidR="004413AB" w:rsidRDefault="00562FBD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676AA3AF" w14:textId="35A8AE3E" w:rsidR="004413AB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1166B3C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63AD91E1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68D46836" w14:textId="17DEB1CD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012</w:t>
            </w:r>
          </w:p>
        </w:tc>
        <w:tc>
          <w:tcPr>
            <w:tcW w:w="2557" w:type="dxa"/>
            <w:shd w:val="clear" w:color="auto" w:fill="FFFFFF" w:themeFill="background1"/>
          </w:tcPr>
          <w:p w14:paraId="37AEC3F2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Estudiante</w:t>
            </w:r>
          </w:p>
        </w:tc>
        <w:tc>
          <w:tcPr>
            <w:tcW w:w="2265" w:type="dxa"/>
            <w:shd w:val="clear" w:color="auto" w:fill="FFFFFF" w:themeFill="background1"/>
          </w:tcPr>
          <w:p w14:paraId="469FFD12" w14:textId="50BB7853" w:rsidR="004413AB" w:rsidRDefault="00562FBD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shd w:val="clear" w:color="auto" w:fill="FFFFFF" w:themeFill="background1"/>
          </w:tcPr>
          <w:p w14:paraId="02BC736F" w14:textId="36F178A2" w:rsidR="004413AB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12A51F47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7ECCBDD9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4C2403B" w14:textId="221FAB49" w:rsidR="004413AB" w:rsidRPr="009509A8" w:rsidRDefault="004413AB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013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B26C297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9040CAD" w14:textId="0B7C77A7" w:rsidR="004413AB" w:rsidRDefault="00562FBD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4B66F907" w14:textId="67771F4E" w:rsidR="004413AB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86C5384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3128B12C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</w:tcPr>
          <w:p w14:paraId="0F9C384E" w14:textId="34546FCF" w:rsidR="004413AB" w:rsidRPr="009509A8" w:rsidRDefault="004413AB" w:rsidP="004413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014</w:t>
            </w:r>
          </w:p>
        </w:tc>
        <w:tc>
          <w:tcPr>
            <w:tcW w:w="2557" w:type="dxa"/>
            <w:shd w:val="clear" w:color="auto" w:fill="FFFFFF" w:themeFill="background1"/>
          </w:tcPr>
          <w:p w14:paraId="7728AF38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Ayudante</w:t>
            </w:r>
          </w:p>
        </w:tc>
        <w:tc>
          <w:tcPr>
            <w:tcW w:w="2265" w:type="dxa"/>
            <w:shd w:val="clear" w:color="auto" w:fill="FFFFFF" w:themeFill="background1"/>
          </w:tcPr>
          <w:p w14:paraId="6ED701F5" w14:textId="4527E4E5" w:rsidR="004413AB" w:rsidRDefault="00562FBD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  <w:shd w:val="clear" w:color="auto" w:fill="FFFFFF" w:themeFill="background1"/>
          </w:tcPr>
          <w:p w14:paraId="497315B4" w14:textId="68A474D8" w:rsidR="004413AB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5F14846A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748AD044" w14:textId="77777777" w:rsidTr="00725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0121B696" w14:textId="69E51AEA" w:rsidR="004413AB" w:rsidRPr="002A24FF" w:rsidRDefault="004413AB" w:rsidP="004413AB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 w:rsidR="0080607C">
              <w:rPr>
                <w:rFonts w:ascii="Arial" w:hAnsi="Arial" w:cs="Arial"/>
                <w:b w:val="0"/>
              </w:rPr>
              <w:t>015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0566448E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Ayudante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F60A792" w14:textId="577504DC" w:rsidR="004413AB" w:rsidRDefault="00562FBD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A0962E9" w14:textId="50EC451C" w:rsidR="004413AB" w:rsidRDefault="00AC27FE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524818D" w14:textId="77777777" w:rsidR="004413AB" w:rsidRDefault="004413AB" w:rsidP="004413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4413AB" w:rsidRPr="00743049" w14:paraId="6A12C07B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C64BCF0" w14:textId="4A3921EA" w:rsidR="004413AB" w:rsidRPr="009509A8" w:rsidRDefault="004413AB" w:rsidP="008060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</w:t>
            </w:r>
            <w:r w:rsidR="0080607C">
              <w:rPr>
                <w:rFonts w:ascii="Arial" w:hAnsi="Arial" w:cs="Arial"/>
                <w:b w:val="0"/>
              </w:rPr>
              <w:t>16</w:t>
            </w:r>
          </w:p>
        </w:tc>
        <w:tc>
          <w:tcPr>
            <w:tcW w:w="2557" w:type="dxa"/>
          </w:tcPr>
          <w:p w14:paraId="0FB0FCF6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ayudante</w:t>
            </w:r>
          </w:p>
        </w:tc>
        <w:tc>
          <w:tcPr>
            <w:tcW w:w="2265" w:type="dxa"/>
          </w:tcPr>
          <w:p w14:paraId="13E51E92" w14:textId="56DF0B03" w:rsidR="004413AB" w:rsidRDefault="00562FBD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Brick Reyes</w:t>
            </w:r>
          </w:p>
        </w:tc>
        <w:tc>
          <w:tcPr>
            <w:tcW w:w="1438" w:type="dxa"/>
          </w:tcPr>
          <w:p w14:paraId="57D2792A" w14:textId="6D45B911" w:rsidR="004413AB" w:rsidRDefault="00AC27FE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</w:tcPr>
          <w:p w14:paraId="407F2DF4" w14:textId="77777777" w:rsidR="004413AB" w:rsidRDefault="004413AB" w:rsidP="004413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0E93EA5A" w14:textId="77777777" w:rsidTr="00C34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3A7F837" w14:textId="0B8B8734" w:rsidR="0080607C" w:rsidRDefault="0080607C" w:rsidP="0080607C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017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2DEA1A8B" w14:textId="13A127E4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Sincronización de datos con el web service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090901B1" w14:textId="42919736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992A9CF" w14:textId="077FF1A9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A89411E" w14:textId="5266888E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27404FC8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</w:tcPr>
          <w:p w14:paraId="061097E9" w14:textId="1D0B42E1" w:rsidR="0080607C" w:rsidRPr="009509A8" w:rsidRDefault="0080607C" w:rsidP="008060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018</w:t>
            </w:r>
          </w:p>
        </w:tc>
        <w:tc>
          <w:tcPr>
            <w:tcW w:w="2557" w:type="dxa"/>
            <w:shd w:val="clear" w:color="auto" w:fill="FFFFFF" w:themeFill="background1"/>
          </w:tcPr>
          <w:p w14:paraId="45A0693C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shd w:val="clear" w:color="auto" w:fill="FFFFFF" w:themeFill="background1"/>
          </w:tcPr>
          <w:p w14:paraId="35F2075A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shd w:val="clear" w:color="auto" w:fill="FFFFFF" w:themeFill="background1"/>
          </w:tcPr>
          <w:p w14:paraId="2110D865" w14:textId="681EF695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1E4A6639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3DFDEF46" w14:textId="77777777" w:rsidTr="00806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6880B43A" w14:textId="4FE1317C" w:rsidR="0080607C" w:rsidRDefault="0080607C" w:rsidP="008060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019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2C8F162C" w14:textId="35CE4BC5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materia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08526E8E" w14:textId="75E23344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D67E585" w14:textId="41E507A2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5DD1866" w14:textId="0A62AA92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2BD47D64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706CE39F" w14:textId="37A7EC61" w:rsidR="0080607C" w:rsidRDefault="0080607C" w:rsidP="008060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020</w:t>
            </w:r>
          </w:p>
        </w:tc>
        <w:tc>
          <w:tcPr>
            <w:tcW w:w="2557" w:type="dxa"/>
            <w:shd w:val="clear" w:color="auto" w:fill="FFFFFF" w:themeFill="background1"/>
          </w:tcPr>
          <w:p w14:paraId="1C6549C5" w14:textId="34200774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reporte de una actividad</w:t>
            </w:r>
          </w:p>
        </w:tc>
        <w:tc>
          <w:tcPr>
            <w:tcW w:w="2265" w:type="dxa"/>
            <w:shd w:val="clear" w:color="auto" w:fill="FFFFFF" w:themeFill="background1"/>
          </w:tcPr>
          <w:p w14:paraId="74CBB98B" w14:textId="0044CDD4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shd w:val="clear" w:color="auto" w:fill="FFFFFF" w:themeFill="background1"/>
          </w:tcPr>
          <w:p w14:paraId="469A056D" w14:textId="6DC2AA78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1DCF1139" w14:textId="561DD824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5B52901E" w14:textId="77777777" w:rsidTr="008060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  <w:vAlign w:val="center"/>
          </w:tcPr>
          <w:p w14:paraId="69417289" w14:textId="2C0F4334" w:rsidR="0080607C" w:rsidRPr="002A24FF" w:rsidRDefault="0080607C" w:rsidP="0080607C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0ED3EB88" w14:textId="77777777" w:rsidR="0080607C" w:rsidRPr="00E16904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Grupos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2FF7A40" w14:textId="5B06A1F2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Jennifer Bermeo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4E01CBC8" w14:textId="5615D4F2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5F38C1A" w14:textId="77777777" w:rsidR="0080607C" w:rsidRDefault="0080607C" w:rsidP="008060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80607C" w:rsidRPr="00743049" w14:paraId="6AE8AB6F" w14:textId="77777777" w:rsidTr="007258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FFFFFF" w:themeFill="background1"/>
            <w:vAlign w:val="center"/>
          </w:tcPr>
          <w:p w14:paraId="096FC477" w14:textId="4931DEC7" w:rsidR="0080607C" w:rsidRPr="002A24FF" w:rsidRDefault="0080607C" w:rsidP="0080607C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022</w:t>
            </w:r>
          </w:p>
        </w:tc>
        <w:tc>
          <w:tcPr>
            <w:tcW w:w="2557" w:type="dxa"/>
            <w:shd w:val="clear" w:color="auto" w:fill="FFFFFF" w:themeFill="background1"/>
          </w:tcPr>
          <w:p w14:paraId="1FD0BC7C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literales de una Actividad</w:t>
            </w:r>
          </w:p>
        </w:tc>
        <w:tc>
          <w:tcPr>
            <w:tcW w:w="2265" w:type="dxa"/>
            <w:shd w:val="clear" w:color="auto" w:fill="FFFFFF" w:themeFill="background1"/>
          </w:tcPr>
          <w:p w14:paraId="25DB9DD1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shd w:val="clear" w:color="auto" w:fill="FFFFFF" w:themeFill="background1"/>
          </w:tcPr>
          <w:p w14:paraId="75421A50" w14:textId="27D9D092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14/08/2012</w:t>
            </w:r>
          </w:p>
        </w:tc>
        <w:tc>
          <w:tcPr>
            <w:tcW w:w="1268" w:type="dxa"/>
            <w:shd w:val="clear" w:color="auto" w:fill="FFFFFF" w:themeFill="background1"/>
          </w:tcPr>
          <w:p w14:paraId="03F86288" w14:textId="77777777" w:rsidR="0080607C" w:rsidRDefault="0080607C" w:rsidP="008060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</w:tbl>
    <w:p w14:paraId="02C799E4" w14:textId="77777777" w:rsidR="00AC27FE" w:rsidRDefault="00AC27F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4371C844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7F1CA7C0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095C62CB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3846CAC1" w14:textId="77777777" w:rsidR="0080607C" w:rsidRPr="004413AB" w:rsidRDefault="0080607C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2399AF5A" w14:textId="3AD98938" w:rsidR="004413AB" w:rsidRPr="004413AB" w:rsidRDefault="004413AB" w:rsidP="00A01E5E">
      <w:pPr>
        <w:pStyle w:val="Prrafodelista"/>
        <w:numPr>
          <w:ilvl w:val="0"/>
          <w:numId w:val="37"/>
        </w:numPr>
        <w:outlineLvl w:val="1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9" w:name="_Toc333083059"/>
      <w:r w:rsidRPr="004413AB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9"/>
    </w:p>
    <w:p w14:paraId="17425DFC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0170A5B7" w14:textId="77777777" w:rsidTr="0040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7EA0D87D" w14:textId="535B640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5F3CB3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B9E42A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4FF02B65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992203E" w14:textId="746096E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A72D02"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EBBE4B" w14:textId="4837604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40271D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1342F5A8" w14:textId="77777777" w:rsidTr="0040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BBDADF6" w14:textId="2B5768C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5F3CB3">
              <w:rPr>
                <w:rFonts w:ascii="Arial" w:eastAsia="Times New Roman" w:hAnsi="Arial" w:cs="Arial"/>
                <w:b w:val="0"/>
              </w:rPr>
              <w:t>Ingresar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6C7A24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3A8D3C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2ED09723" w14:textId="1639D65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001</w:t>
            </w:r>
          </w:p>
        </w:tc>
      </w:tr>
      <w:tr w:rsidR="00A01E5E" w:rsidRPr="00C0345F" w14:paraId="0C52D5F6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AD6DCA4" w14:textId="02C6258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DB324D" w14:textId="0A58F00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D035D7">
              <w:rPr>
                <w:rFonts w:ascii="Arial" w:hAnsi="Arial" w:cs="Arial"/>
                <w:bCs/>
              </w:rPr>
              <w:t>8h14pm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25B30D" w14:textId="70D59B3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40271D">
              <w:rPr>
                <w:rFonts w:ascii="Arial" w:eastAsia="Times New Roman" w:hAnsi="Arial" w:cs="Arial"/>
                <w:b w:val="0"/>
              </w:rPr>
              <w:t>8h22</w:t>
            </w:r>
            <w:r w:rsidR="00D035D7">
              <w:rPr>
                <w:rFonts w:ascii="Arial" w:eastAsia="Times New Roman" w:hAnsi="Arial" w:cs="Arial"/>
                <w:b w:val="0"/>
              </w:rPr>
              <w:t>pm</w:t>
            </w:r>
          </w:p>
        </w:tc>
      </w:tr>
      <w:tr w:rsidR="00A01E5E" w:rsidRPr="00C0345F" w14:paraId="020FEE54" w14:textId="77777777" w:rsidTr="0040271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60E708D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A4B357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24DE3E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112CE31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3BC9DD88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FCAB76" w14:textId="093F254D" w:rsidR="00A01E5E" w:rsidRDefault="00D035D7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 Examen</w:t>
            </w:r>
          </w:p>
          <w:p w14:paraId="7AB1921C" w14:textId="77777777" w:rsidR="00D035D7" w:rsidRDefault="00D035D7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 Examen primer parcial</w:t>
            </w:r>
          </w:p>
          <w:p w14:paraId="5BFA751E" w14:textId="77777777" w:rsidR="00D035D7" w:rsidRDefault="00D035D7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  <w:r>
              <w:t xml:space="preserve"> </w:t>
            </w:r>
            <w:r w:rsidRPr="00D035D7">
              <w:rPr>
                <w:rFonts w:ascii="Arial" w:eastAsia="Times New Roman" w:hAnsi="Arial" w:cs="Arial"/>
                <w:b w:val="0"/>
                <w:bCs w:val="0"/>
              </w:rPr>
              <w:t>31/08/2012</w:t>
            </w:r>
          </w:p>
          <w:p w14:paraId="3836B640" w14:textId="326BEFFE" w:rsidR="00D035D7" w:rsidRPr="000929DF" w:rsidRDefault="00D035D7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FA95C3" w14:textId="58A37672" w:rsidR="00A01E5E" w:rsidRPr="00D035D7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D035D7">
              <w:rPr>
                <w:rFonts w:ascii="Arial" w:hAnsi="Arial" w:cs="Arial"/>
              </w:rPr>
              <w:t>Se ingresa los datos a la base de datos y muestra un mensaje de “Actividad Guardad Exitosamente”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9502286" w14:textId="0E84A2CD" w:rsidR="00A01E5E" w:rsidRPr="00D035D7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35D7">
              <w:rPr>
                <w:rFonts w:ascii="Arial" w:hAnsi="Arial" w:cs="Arial"/>
              </w:rPr>
              <w:t>Se ingresa los datos a la base de datos y muestra un mensaje de “Actividad Guardad Exitosamente”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2492980" w14:textId="11664919" w:rsidR="00A01E5E" w:rsidRPr="000929DF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035D7" w:rsidRPr="00C0345F" w14:paraId="24189778" w14:textId="77777777" w:rsidTr="00A72D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19B746D" w14:textId="77777777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 Examen</w:t>
            </w:r>
          </w:p>
          <w:p w14:paraId="113B8496" w14:textId="681A7DC1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 &lt;Vacío&gt;</w:t>
            </w:r>
          </w:p>
          <w:p w14:paraId="6B167BDE" w14:textId="77777777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  <w:r>
              <w:t xml:space="preserve"> </w:t>
            </w:r>
            <w:r w:rsidRPr="00D035D7">
              <w:rPr>
                <w:rFonts w:ascii="Arial" w:eastAsia="Times New Roman" w:hAnsi="Arial" w:cs="Arial"/>
                <w:b w:val="0"/>
                <w:bCs w:val="0"/>
              </w:rPr>
              <w:t>31/08/2012</w:t>
            </w:r>
          </w:p>
          <w:p w14:paraId="15C1C7F9" w14:textId="3FB03EC3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Nota: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62169FB" w14:textId="67649FCC" w:rsidR="00D035D7" w:rsidRPr="00D035D7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D035D7">
              <w:rPr>
                <w:rFonts w:ascii="Arial" w:hAnsi="Arial" w:cs="Arial"/>
              </w:rPr>
              <w:t>No se guarda en la base de datos y muestra mensajes de error respectivamente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0AEBA9D0" w14:textId="1A533099" w:rsidR="00D035D7" w:rsidRPr="00D035D7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35D7">
              <w:rPr>
                <w:rFonts w:ascii="Arial" w:hAnsi="Arial" w:cs="Arial"/>
              </w:rPr>
              <w:t>No se guarda en la base y muestra mensajes de errores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DDE4C0F" w14:textId="047C2F1C" w:rsidR="00D035D7" w:rsidRPr="000929DF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035D7" w:rsidRPr="00C0345F" w14:paraId="75C8E498" w14:textId="77777777" w:rsidTr="0040271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982338" w14:textId="77777777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 Examen</w:t>
            </w:r>
          </w:p>
          <w:p w14:paraId="268C067E" w14:textId="701F915F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 &lt;Vacío&gt;</w:t>
            </w:r>
          </w:p>
          <w:p w14:paraId="64E1DFDF" w14:textId="305B972F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  <w:r>
              <w:t xml:space="preserve"> &lt;No selecciona fecha&gt;</w:t>
            </w:r>
          </w:p>
          <w:p w14:paraId="60AE1DBF" w14:textId="3FA692DC" w:rsidR="00D035D7" w:rsidRDefault="00D035D7" w:rsidP="00D035D7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&lt;Vacío&gt;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2B81F00" w14:textId="5F670382" w:rsidR="00D035D7" w:rsidRPr="00EE2DA2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guarda en la base de datos y muestra mensajes de error respectivamente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C8A0B15" w14:textId="0DFE712A" w:rsidR="00D035D7" w:rsidRPr="00EE2DA2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guarda en la base de datos y muestra mensajes de error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6D7F46E" w14:textId="7548110D" w:rsidR="00D035D7" w:rsidRPr="000929DF" w:rsidRDefault="00D035D7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1A09A237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38893F28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0448C078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0EDD331F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6FEDA0B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367B90DE" w14:textId="77777777" w:rsidTr="00402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single" w:sz="12" w:space="0" w:color="auto"/>
            </w:tcBorders>
          </w:tcPr>
          <w:p w14:paraId="3E78DA41" w14:textId="1FC7873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5F3CB3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single" w:sz="12" w:space="0" w:color="auto"/>
            </w:tcBorders>
          </w:tcPr>
          <w:p w14:paraId="3D59BB8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4E52F7C4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single" w:sz="8" w:space="0" w:color="auto"/>
              <w:left w:val="none" w:sz="0" w:space="0" w:color="auto"/>
              <w:bottom w:val="none" w:sz="0" w:space="0" w:color="auto"/>
            </w:tcBorders>
          </w:tcPr>
          <w:p w14:paraId="3D716D4A" w14:textId="760C746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A72D02">
              <w:rPr>
                <w:rFonts w:ascii="Arial" w:eastAsia="Times New Roman" w:hAnsi="Arial" w:cs="Arial"/>
                <w:b w:val="0"/>
              </w:rPr>
              <w:t>Jeniffer</w:t>
            </w:r>
            <w:proofErr w:type="spellEnd"/>
            <w:r w:rsidR="00A72D02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A72D02"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single" w:sz="8" w:space="0" w:color="auto"/>
              <w:bottom w:val="none" w:sz="0" w:space="0" w:color="auto"/>
              <w:right w:val="none" w:sz="0" w:space="0" w:color="auto"/>
            </w:tcBorders>
          </w:tcPr>
          <w:p w14:paraId="437A8527" w14:textId="4DB0572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40271D">
              <w:rPr>
                <w:rFonts w:ascii="Arial" w:eastAsia="Times New Roman" w:hAnsi="Arial" w:cs="Arial"/>
                <w:b w:val="0"/>
              </w:rPr>
              <w:t xml:space="preserve"> Jefferson Rubio</w:t>
            </w:r>
          </w:p>
        </w:tc>
      </w:tr>
      <w:tr w:rsidR="00A01E5E" w:rsidRPr="00C0345F" w14:paraId="77DC01E3" w14:textId="77777777" w:rsidTr="004027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5FF808CC" w14:textId="0442732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5F3CB3">
              <w:rPr>
                <w:rFonts w:ascii="Arial" w:eastAsia="Times New Roman" w:hAnsi="Arial" w:cs="Arial"/>
                <w:b w:val="0"/>
              </w:rPr>
              <w:t xml:space="preserve">Asignar literal </w:t>
            </w:r>
            <w:r w:rsidR="007241E4">
              <w:rPr>
                <w:rFonts w:ascii="Arial" w:eastAsia="Times New Roman" w:hAnsi="Arial" w:cs="Arial"/>
                <w:b w:val="0"/>
              </w:rPr>
              <w:t>a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single" w:sz="8" w:space="0" w:color="auto"/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97657D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C14DC3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27515FFC" w14:textId="50933AA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="00C34E6B">
              <w:rPr>
                <w:rFonts w:ascii="Arial" w:hAnsi="Arial" w:cs="Arial"/>
                <w:b w:val="0"/>
              </w:rPr>
              <w:t>USR-002</w:t>
            </w:r>
          </w:p>
        </w:tc>
      </w:tr>
      <w:tr w:rsidR="00A01E5E" w:rsidRPr="00C0345F" w14:paraId="7682973A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single" w:sz="8" w:space="0" w:color="auto"/>
              <w:left w:val="none" w:sz="0" w:space="0" w:color="auto"/>
              <w:bottom w:val="none" w:sz="0" w:space="0" w:color="auto"/>
            </w:tcBorders>
          </w:tcPr>
          <w:p w14:paraId="4E415C46" w14:textId="0449156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single" w:sz="8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7DB82E" w14:textId="010C932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0271D">
              <w:rPr>
                <w:rFonts w:ascii="Arial" w:hAnsi="Arial" w:cs="Arial"/>
                <w:bCs/>
              </w:rPr>
              <w:t>8h19pm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single" w:sz="8" w:space="0" w:color="auto"/>
              <w:bottom w:val="none" w:sz="0" w:space="0" w:color="auto"/>
              <w:right w:val="none" w:sz="0" w:space="0" w:color="auto"/>
            </w:tcBorders>
          </w:tcPr>
          <w:p w14:paraId="3E0F92E1" w14:textId="0596073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40271D">
              <w:rPr>
                <w:rFonts w:ascii="Arial" w:eastAsia="Times New Roman" w:hAnsi="Arial" w:cs="Arial"/>
                <w:b w:val="0"/>
              </w:rPr>
              <w:t>8h23pm</w:t>
            </w:r>
          </w:p>
        </w:tc>
      </w:tr>
      <w:tr w:rsidR="00A01E5E" w:rsidRPr="00C0345F" w14:paraId="69F38472" w14:textId="77777777" w:rsidTr="0040271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0AF095F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8" w:space="0" w:color="auto"/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AB4FA6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1BF7B9B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099D132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3C206C2F" w14:textId="77777777" w:rsidTr="00402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8" w:space="0" w:color="auto"/>
              <w:left w:val="none" w:sz="0" w:space="0" w:color="auto"/>
              <w:bottom w:val="none" w:sz="0" w:space="0" w:color="auto"/>
            </w:tcBorders>
          </w:tcPr>
          <w:p w14:paraId="6D48A71B" w14:textId="173F95E5" w:rsidR="00A01E5E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</w:t>
            </w:r>
          </w:p>
          <w:p w14:paraId="55A5816D" w14:textId="496316ED" w:rsidR="0040271D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Primer literal</w:t>
            </w:r>
          </w:p>
          <w:p w14:paraId="031A4DF0" w14:textId="77777777" w:rsidR="0040271D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</w:t>
            </w:r>
          </w:p>
          <w:p w14:paraId="3E2CF0BE" w14:textId="232C9069" w:rsidR="0040271D" w:rsidRPr="000929DF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8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C6F01" w14:textId="74DFD63F" w:rsidR="00A01E5E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Se guarda en la base de datos el literal.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bottom w:val="none" w:sz="0" w:space="0" w:color="auto"/>
            </w:tcBorders>
          </w:tcPr>
          <w:p w14:paraId="26DB6C3B" w14:textId="596FA502" w:rsidR="00A01E5E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Se guarda en la base de datos el literal.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single" w:sz="8" w:space="0" w:color="auto"/>
              <w:bottom w:val="none" w:sz="0" w:space="0" w:color="auto"/>
              <w:right w:val="none" w:sz="0" w:space="0" w:color="auto"/>
            </w:tcBorders>
          </w:tcPr>
          <w:p w14:paraId="4AD3D85E" w14:textId="2B1A2B59" w:rsidR="00A01E5E" w:rsidRPr="000929DF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0271D" w:rsidRPr="00C0345F" w14:paraId="205ED649" w14:textId="77777777" w:rsidTr="00A72D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097F5D0F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</w:t>
            </w:r>
          </w:p>
          <w:p w14:paraId="7621C8F6" w14:textId="1E307523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&lt;Vacío&gt;</w:t>
            </w:r>
          </w:p>
          <w:p w14:paraId="7A79D51C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</w:t>
            </w:r>
          </w:p>
          <w:p w14:paraId="6CD5418A" w14:textId="2EF188D0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4C404E55" w14:textId="7FACC3AA" w:rsidR="0040271D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No se guarda el literal en la base de datos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5A09EED1" w14:textId="1EDAF8F6" w:rsidR="0040271D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No se guarda el literal en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single" w:sz="8" w:space="0" w:color="auto"/>
            </w:tcBorders>
            <w:shd w:val="clear" w:color="auto" w:fill="EAF1DD" w:themeFill="accent3" w:themeFillTint="33"/>
          </w:tcPr>
          <w:p w14:paraId="4A1B9CE5" w14:textId="517447FB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0271D" w:rsidRPr="00C0345F" w14:paraId="2BF0D6FC" w14:textId="77777777" w:rsidTr="0040271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8" w:space="0" w:color="auto"/>
              <w:bottom w:val="single" w:sz="8" w:space="0" w:color="auto"/>
            </w:tcBorders>
          </w:tcPr>
          <w:p w14:paraId="14F435A8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</w:t>
            </w:r>
          </w:p>
          <w:p w14:paraId="77BB3270" w14:textId="113170B9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Segundo Literal</w:t>
            </w:r>
          </w:p>
          <w:p w14:paraId="638AECAB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</w:t>
            </w:r>
          </w:p>
          <w:p w14:paraId="44CAB43D" w14:textId="25D4193A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asdasd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8" w:space="0" w:color="auto"/>
              <w:bottom w:val="single" w:sz="8" w:space="0" w:color="auto"/>
            </w:tcBorders>
          </w:tcPr>
          <w:p w14:paraId="2F7156B0" w14:textId="73243BF6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guarda el literal en la base de datos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2A175F34" w14:textId="501D4573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guarda el literal en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DAC0962" w14:textId="74FA3821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A446F91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69EF1BE9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1E362566" w14:textId="41E8FFD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E4576E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379D9BDB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50EA8FE" w14:textId="0D358D8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A72D02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75C89A" w14:textId="4C031BE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40271D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54386782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3470E738" w14:textId="22AAC16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Consultar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A630DD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51690F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DC39BAE" w14:textId="7C9AAC6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003</w:t>
            </w:r>
          </w:p>
        </w:tc>
      </w:tr>
      <w:tr w:rsidR="00A01E5E" w:rsidRPr="00C0345F" w14:paraId="4A3AD288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2E7C577" w14:textId="0614170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8F1489" w14:textId="2E533DB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0271D">
              <w:rPr>
                <w:rFonts w:ascii="Arial" w:hAnsi="Arial" w:cs="Arial"/>
                <w:bCs/>
              </w:rPr>
              <w:t>8h23pm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13AF59" w14:textId="0E06163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40271D">
              <w:rPr>
                <w:rFonts w:ascii="Arial" w:eastAsia="Times New Roman" w:hAnsi="Arial" w:cs="Arial"/>
                <w:b w:val="0"/>
              </w:rPr>
              <w:t>8h25pm</w:t>
            </w:r>
          </w:p>
        </w:tc>
      </w:tr>
      <w:tr w:rsidR="00A01E5E" w:rsidRPr="00C0345F" w14:paraId="0AE28890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DAB862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846120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32DA50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4920D04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503E6224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FCACD2" w14:textId="114D8E49" w:rsidR="0040271D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Paralelo: </w:t>
            </w:r>
          </w:p>
          <w:p w14:paraId="4C0D014A" w14:textId="77777777" w:rsidR="00A01E5E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29F75A3D" w14:textId="77777777" w:rsidR="0040271D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2F9DB735" w14:textId="220CB05B" w:rsidR="0040271D" w:rsidRPr="000929DF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Ingeniería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8A3D40" w14:textId="267EAB46" w:rsidR="00A01E5E" w:rsidRPr="0040271D" w:rsidRDefault="0040271D" w:rsidP="004027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Muestra las actividades con respecto al paralelo y materia escogida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25CA7A6" w14:textId="1EC6F61A" w:rsidR="00A01E5E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Muestra las actividades con respecto al paralelo y materia escogida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987E9F" w14:textId="51DBF473" w:rsidR="00A01E5E" w:rsidRPr="000929DF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0271D" w:rsidRPr="00C0345F" w14:paraId="393A7D9C" w14:textId="77777777" w:rsidTr="00A72D0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3F19487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Paralelo: </w:t>
            </w:r>
          </w:p>
          <w:p w14:paraId="35DBC421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4AFFEB99" w14:textId="77777777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331A1AB8" w14:textId="1E4A43FF" w:rsidR="0040271D" w:rsidRDefault="0040271D" w:rsidP="0040271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Señales y Sistemas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B7FD8FE" w14:textId="10E0DA14" w:rsidR="0040271D" w:rsidRPr="00EE2DA2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las actividades con respecto al paralelo y materia escogida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42B43B13" w14:textId="1D1AFCA5" w:rsidR="0040271D" w:rsidRPr="00EE2DA2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las actividades con respecto al paralelo y materia escogida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74B2797" w14:textId="7E3DB1AC" w:rsidR="0040271D" w:rsidRPr="000929DF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2E31F57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A833980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741CBF2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6BAFA072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605A243" w14:textId="7846E81A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12ECE5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5A7AABD3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AB2D60" w14:textId="54E49A2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A72D02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F88E60" w14:textId="5DE2DFE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40271D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347BB701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2F1EAB46" w14:textId="53432E0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Eliminar actividades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69D77C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208842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BC29FDD" w14:textId="1C9A2C8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="00C34E6B">
              <w:rPr>
                <w:rFonts w:ascii="Arial" w:hAnsi="Arial" w:cs="Arial"/>
                <w:b w:val="0"/>
              </w:rPr>
              <w:t>USR-004</w:t>
            </w:r>
          </w:p>
        </w:tc>
      </w:tr>
      <w:tr w:rsidR="00A01E5E" w:rsidRPr="00C0345F" w14:paraId="4913AE9A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928736A" w14:textId="5A6E921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E05902" w14:textId="63B5CC1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0271D">
              <w:rPr>
                <w:rFonts w:ascii="Arial" w:hAnsi="Arial" w:cs="Arial"/>
                <w:bCs/>
              </w:rPr>
              <w:t>8h26pm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C3A814" w14:textId="4E73588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40271D">
              <w:rPr>
                <w:rFonts w:ascii="Arial" w:eastAsia="Times New Roman" w:hAnsi="Arial" w:cs="Arial"/>
                <w:b w:val="0"/>
              </w:rPr>
              <w:t>8h28pm</w:t>
            </w:r>
          </w:p>
        </w:tc>
      </w:tr>
      <w:tr w:rsidR="00A01E5E" w:rsidRPr="00C0345F" w14:paraId="5C31080F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31E31A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8636FC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9C3907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E89EC0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744EE9C5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E8BA23F" w14:textId="1DD0AF68" w:rsidR="00A01E5E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600F0BC7" w14:textId="69E5DC8E" w:rsidR="0040271D" w:rsidRPr="000929DF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43B373" w14:textId="58025083" w:rsidR="00A01E5E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Se muestra un mensaje de “Actividad Eliminada Correctamente”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C481AAC" w14:textId="6BD7911F" w:rsidR="00A01E5E" w:rsidRP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0271D">
              <w:rPr>
                <w:rFonts w:ascii="Arial" w:hAnsi="Arial" w:cs="Arial"/>
              </w:rPr>
              <w:t>Se elimina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33EE6F" w14:textId="47E742CE" w:rsidR="00A01E5E" w:rsidRPr="000929DF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0271D" w:rsidRPr="00C0345F" w14:paraId="70AD1D03" w14:textId="77777777" w:rsidTr="00A72D0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0F230AD" w14:textId="77777777" w:rsidR="0040271D" w:rsidRDefault="0040271D" w:rsidP="00A72D0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04B9C078" w14:textId="6403416C" w:rsidR="0040271D" w:rsidRDefault="0040271D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Cancelar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5196B65" w14:textId="6BF1A88B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No se elimina la actividad 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B39FD8D" w14:textId="30DBD44F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AC0C75E" w14:textId="7C6C9F41" w:rsidR="0040271D" w:rsidRDefault="0040271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0447EAC1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18A58372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1215E3F" w14:textId="33755BF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68296F7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4A15DF47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0B058C6" w14:textId="0E828639" w:rsidR="00A01E5E" w:rsidRPr="000929DF" w:rsidRDefault="00A72D02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84A6BCA" w14:textId="183793E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40271D">
              <w:rPr>
                <w:rFonts w:ascii="Arial" w:eastAsia="Times New Roman" w:hAnsi="Arial" w:cs="Arial"/>
                <w:b w:val="0"/>
              </w:rPr>
              <w:t xml:space="preserve"> Jefferson Rubio</w:t>
            </w:r>
          </w:p>
        </w:tc>
      </w:tr>
      <w:tr w:rsidR="00A01E5E" w:rsidRPr="00C0345F" w14:paraId="112E3B6B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42377CA" w14:textId="3857129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Eliminar literal de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FB767C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A1556F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FB656D6" w14:textId="1FDF9A9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="00C34E6B">
              <w:rPr>
                <w:rFonts w:ascii="Arial" w:hAnsi="Arial" w:cs="Arial"/>
                <w:b w:val="0"/>
              </w:rPr>
              <w:t>USR-005</w:t>
            </w:r>
          </w:p>
        </w:tc>
      </w:tr>
      <w:tr w:rsidR="00A01E5E" w:rsidRPr="00C0345F" w14:paraId="5BB3BE5D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5AA2C19" w14:textId="7F70F33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6A85B6" w14:textId="4F9B36A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590ECE">
              <w:rPr>
                <w:rFonts w:ascii="Arial" w:hAnsi="Arial" w:cs="Arial"/>
                <w:bCs/>
              </w:rPr>
              <w:t>8h29pm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D986DA8" w14:textId="3B23379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590ECE">
              <w:rPr>
                <w:rFonts w:ascii="Arial" w:eastAsia="Times New Roman" w:hAnsi="Arial" w:cs="Arial"/>
                <w:b w:val="0"/>
              </w:rPr>
              <w:t>8h31pm</w:t>
            </w:r>
          </w:p>
        </w:tc>
      </w:tr>
      <w:tr w:rsidR="00A01E5E" w:rsidRPr="00C0345F" w14:paraId="1C76C81E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99AEB3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73DCF3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942E94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26FB945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590ECE" w:rsidRPr="00C0345F" w14:paraId="69D2A4C0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9129271" w14:textId="77777777" w:rsidR="00590ECE" w:rsidRDefault="00590ECE" w:rsidP="00A72D0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13E7D9B4" w14:textId="1163807B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9787B6" w14:textId="2ABC0090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elimina el literal de dicha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03E293C" w14:textId="6AC43403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elimina el literal de dicha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BC0ADA7" w14:textId="473DAA16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590ECE" w:rsidRPr="00C0345F" w14:paraId="4679BC68" w14:textId="77777777" w:rsidTr="00A72D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39C87330" w14:textId="77777777" w:rsidR="00590ECE" w:rsidRDefault="00590ECE" w:rsidP="00A72D0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7FAF040A" w14:textId="317DEB86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83B0358" w14:textId="6707FACE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elimina el literal de dicha actividad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0AFC2FCC" w14:textId="040C4D8E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elimina el literal de dicha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7C25D16" w14:textId="23B2F2B3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590ECE" w:rsidRPr="00C0345F" w14:paraId="7F9699E7" w14:textId="77777777" w:rsidTr="00590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E37D021" w14:textId="77777777" w:rsidR="00590ECE" w:rsidRDefault="00590ECE" w:rsidP="00A72D0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7D66B9FF" w14:textId="7F9FA64E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Cancelar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FA6C49" w14:textId="7DC82D65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literal de dicha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A192813" w14:textId="4A346C29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literal de dicha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2234EE5" w14:textId="2315754D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126B156B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4063E0F2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2B96C25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2E76A52E" w14:textId="77777777" w:rsidR="00A72D02" w:rsidRDefault="00A72D02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4338069E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1F0A9A3C" w14:textId="6E7E81A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4CBA2F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470F3B27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762C56C" w14:textId="18AB921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A72D02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33C9AE7" w14:textId="2D3ADAF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590ECE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2834F40D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2E5D1998" w14:textId="063FE1B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Modificar actividades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4AB9F3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707769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45C6900" w14:textId="514A940F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006</w:t>
            </w:r>
          </w:p>
        </w:tc>
      </w:tr>
      <w:tr w:rsidR="00A01E5E" w:rsidRPr="00C0345F" w14:paraId="7A07B816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2836267" w14:textId="5BC41CC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562CE6D" w14:textId="45EEB00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590ECE">
              <w:rPr>
                <w:rFonts w:ascii="Arial" w:hAnsi="Arial" w:cs="Arial"/>
                <w:bCs/>
              </w:rPr>
              <w:t>8h31pm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96109A" w14:textId="5642E5D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590ECE">
              <w:rPr>
                <w:rFonts w:ascii="Arial" w:eastAsia="Times New Roman" w:hAnsi="Arial" w:cs="Arial"/>
                <w:b w:val="0"/>
              </w:rPr>
              <w:t>8h34pm</w:t>
            </w:r>
          </w:p>
        </w:tc>
      </w:tr>
      <w:tr w:rsidR="00A01E5E" w:rsidRPr="00C0345F" w14:paraId="15C1079B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52E238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615852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2A1E8D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86F028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2EC94C69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EE3160" w14:textId="57E254BD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57FBCB3F" w14:textId="77777777" w:rsidR="00A01E5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  <w:p w14:paraId="71B10F45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</w:t>
            </w:r>
          </w:p>
          <w:p w14:paraId="12241DD3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Proyecto</w:t>
            </w:r>
          </w:p>
          <w:p w14:paraId="6561E546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Descripción:</w:t>
            </w:r>
          </w:p>
          <w:p w14:paraId="28FE5BFA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Proyecto Final</w:t>
            </w:r>
          </w:p>
          <w:p w14:paraId="4D635F6B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3F270B1E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31/08/2012</w:t>
            </w:r>
          </w:p>
          <w:p w14:paraId="294D83E0" w14:textId="20D9C482" w:rsidR="00590ECE" w:rsidRPr="000929DF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C8F58E" w14:textId="7669543C" w:rsidR="00A01E5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edita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180FF82" w14:textId="41D186B8" w:rsidR="00A01E5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edito la actividad excepto la fecha de entrega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D6FD8A" w14:textId="0AFF122F" w:rsidR="00A01E5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Incorrecto</w:t>
            </w:r>
          </w:p>
        </w:tc>
      </w:tr>
      <w:tr w:rsidR="00590ECE" w:rsidRPr="00C0345F" w14:paraId="46BA0008" w14:textId="77777777" w:rsidTr="00A72D0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C573572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¿Esta seguro que quiere Eliminar?</w:t>
            </w:r>
          </w:p>
          <w:p w14:paraId="1999111D" w14:textId="1E770B5E" w:rsidR="00590ECE" w:rsidRPr="000929DF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Cancelar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03232DE" w14:textId="1E2A23AD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edita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40D6445E" w14:textId="51A76DBA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edita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7099C31" w14:textId="60074232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510745B9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30460CC9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AF33ABC" w14:textId="7AA11F4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2021159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28927DBA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A654713" w14:textId="0910D8B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A72D02"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A646563" w14:textId="032F253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590ECE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302BBD9A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16EE1E97" w14:textId="1239463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Ingresar tipo de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8184E6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6784FDE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40CF54F" w14:textId="3EF0B565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007</w:t>
            </w:r>
          </w:p>
        </w:tc>
      </w:tr>
      <w:tr w:rsidR="00A01E5E" w:rsidRPr="00C0345F" w14:paraId="19D638D9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91597FC" w14:textId="3A46EBE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746C9F" w14:textId="1B55BBC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590ECE">
              <w:rPr>
                <w:rFonts w:ascii="Arial" w:hAnsi="Arial" w:cs="Arial"/>
                <w:bCs/>
              </w:rPr>
              <w:t>8h32</w:t>
            </w:r>
            <w:r w:rsidR="00562FBD">
              <w:rPr>
                <w:rFonts w:ascii="Arial" w:hAnsi="Arial" w:cs="Arial"/>
                <w:bCs/>
              </w:rPr>
              <w:t>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977F3F1" w14:textId="4312504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590ECE">
              <w:rPr>
                <w:rFonts w:ascii="Arial" w:eastAsia="Times New Roman" w:hAnsi="Arial" w:cs="Arial"/>
                <w:b w:val="0"/>
              </w:rPr>
              <w:t>8h38</w:t>
            </w:r>
            <w:r w:rsidR="00562FBD">
              <w:rPr>
                <w:rFonts w:ascii="Arial" w:eastAsia="Times New Roman" w:hAnsi="Arial" w:cs="Arial"/>
                <w:b w:val="0"/>
              </w:rPr>
              <w:t>pm</w:t>
            </w:r>
          </w:p>
        </w:tc>
      </w:tr>
      <w:tr w:rsidR="00A01E5E" w:rsidRPr="00C0345F" w14:paraId="7CF3903E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A4F9D9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B5CC17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077648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F59392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590ECE" w:rsidRPr="00C0345F" w14:paraId="7EB9E3E8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6AE863E" w14:textId="2796C0D6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 del tipo actividad:</w:t>
            </w:r>
          </w:p>
          <w:p w14:paraId="5B282FC7" w14:textId="3D67BD25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 w:rsidRPr="00590ECE">
              <w:rPr>
                <w:rFonts w:ascii="Arial" w:eastAsia="Times New Roman" w:hAnsi="Arial" w:cs="Arial"/>
                <w:b w:val="0"/>
                <w:bCs w:val="0"/>
              </w:rPr>
              <w:t>Exa,men</w:t>
            </w:r>
            <w:proofErr w:type="spellEnd"/>
          </w:p>
          <w:p w14:paraId="2A5E1438" w14:textId="77777777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Realización:</w:t>
            </w:r>
          </w:p>
          <w:p w14:paraId="4FD008F6" w14:textId="7AF49B02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Individual</w:t>
            </w:r>
          </w:p>
          <w:p w14:paraId="3C39C6EA" w14:textId="77777777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</w:t>
            </w:r>
          </w:p>
          <w:p w14:paraId="14EB8D2C" w14:textId="2B9384C3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Ordinaria</w:t>
            </w:r>
          </w:p>
          <w:p w14:paraId="3F83350B" w14:textId="77777777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Parcial:</w:t>
            </w:r>
          </w:p>
          <w:p w14:paraId="5558F405" w14:textId="50965316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31FE42B8" w14:textId="77777777" w:rsidR="00590ECE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Ponderación:</w:t>
            </w:r>
          </w:p>
          <w:p w14:paraId="26F1A85D" w14:textId="02524A84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D4CBC8" w14:textId="36607999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muestra mensaje de error y no se ingresa los datos a la base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19A82E2" w14:textId="500D1BC5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muestra mensaje de error y no se ingresa los datos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9C0007" w14:textId="21EF2C89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590ECE" w:rsidRPr="00C0345F" w14:paraId="7FFB7CCA" w14:textId="77777777" w:rsidTr="00A72D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A91006E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Nombre del tipo actividad:</w:t>
            </w:r>
          </w:p>
          <w:p w14:paraId="07CA4FBC" w14:textId="40EDC72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 w:rsidRPr="00590ECE"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7761959E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Realización:</w:t>
            </w:r>
          </w:p>
          <w:p w14:paraId="75B5C2AF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Individual</w:t>
            </w:r>
          </w:p>
          <w:p w14:paraId="58FAB02E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</w:t>
            </w:r>
          </w:p>
          <w:p w14:paraId="2445B140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Ordinaria</w:t>
            </w:r>
          </w:p>
          <w:p w14:paraId="20ADA43E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Parcial:</w:t>
            </w:r>
          </w:p>
          <w:p w14:paraId="408296A5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CDA13A7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Ponderación:</w:t>
            </w:r>
          </w:p>
          <w:p w14:paraId="5EF2D3DF" w14:textId="5B571228" w:rsidR="00590ECE" w:rsidRPr="000929DF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4B6FFC9" w14:textId="399F7E50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muestra mensaje de error y no se ingresa los datos a la base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B7F7978" w14:textId="5F51EB9E" w:rsidR="00590ECE" w:rsidRPr="00590ECE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90ECE">
              <w:rPr>
                <w:rFonts w:ascii="Arial" w:hAnsi="Arial" w:cs="Arial"/>
              </w:rPr>
              <w:t>Se muestra mensaje de error y no se ingresa los datos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463B3F5" w14:textId="6F8C40AF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590ECE" w:rsidRPr="00C0345F" w14:paraId="470B46F9" w14:textId="77777777" w:rsidTr="00590EC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D45823F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 del tipo actividad:</w:t>
            </w:r>
          </w:p>
          <w:p w14:paraId="2EA28973" w14:textId="2B60F041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</w:t>
            </w:r>
            <w:r w:rsidRPr="00590ECE">
              <w:rPr>
                <w:rFonts w:ascii="Arial" w:eastAsia="Times New Roman" w:hAnsi="Arial" w:cs="Arial"/>
                <w:b w:val="0"/>
                <w:bCs w:val="0"/>
              </w:rPr>
              <w:t>men</w:t>
            </w:r>
          </w:p>
          <w:p w14:paraId="2C7FBD19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Realización:</w:t>
            </w:r>
          </w:p>
          <w:p w14:paraId="3B862406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Individual</w:t>
            </w:r>
          </w:p>
          <w:p w14:paraId="2420E002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Tipo:</w:t>
            </w:r>
          </w:p>
          <w:p w14:paraId="1C3E80CC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Ordinaria</w:t>
            </w:r>
          </w:p>
          <w:p w14:paraId="24DFE44F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Parcial:</w:t>
            </w:r>
          </w:p>
          <w:p w14:paraId="3C466824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741604D1" w14:textId="77777777" w:rsidR="00590ECE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Ponderación:</w:t>
            </w:r>
          </w:p>
          <w:p w14:paraId="02F888D9" w14:textId="0BC3BAAB" w:rsidR="00590ECE" w:rsidRPr="000929DF" w:rsidRDefault="00590ECE" w:rsidP="00590EC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3A68C28" w14:textId="02325731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ingresa los datos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75B8B29" w14:textId="3DD9DE58" w:rsidR="00590ECE" w:rsidRPr="00EE2DA2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ingresa los datos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DF69052" w14:textId="729A6D43" w:rsidR="00590ECE" w:rsidRPr="000929DF" w:rsidRDefault="00590EC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B85113D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2295796C" w14:textId="77777777" w:rsidTr="000114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AEB2381" w14:textId="34B6413A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9BDD4B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1BA949E4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5FE605" w14:textId="309FC05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9083A17" w14:textId="6D214A14" w:rsidR="00A01E5E" w:rsidRPr="000929DF" w:rsidRDefault="00A01E5E" w:rsidP="0001149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011494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A01E5E" w:rsidRPr="00C0345F" w14:paraId="6E100DA5" w14:textId="77777777" w:rsidTr="000114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88478E2" w14:textId="4EF118E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Crear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D1E53C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F803BA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57C5685" w14:textId="3E9CB606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008</w:t>
            </w:r>
          </w:p>
        </w:tc>
      </w:tr>
      <w:tr w:rsidR="00A01E5E" w:rsidRPr="00C0345F" w14:paraId="7A4741E7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8E87144" w14:textId="30BD293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C33A12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84E4780" w14:textId="6AB2192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1A5BF8">
              <w:rPr>
                <w:rFonts w:ascii="Arial" w:hAnsi="Arial" w:cs="Arial"/>
                <w:bCs/>
              </w:rPr>
              <w:t>22:00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E19AE7A" w14:textId="4D7CF318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A5BF8">
              <w:rPr>
                <w:rFonts w:ascii="Arial" w:eastAsia="Times New Roman" w:hAnsi="Arial" w:cs="Arial"/>
                <w:b w:val="0"/>
              </w:rPr>
              <w:t>22:10</w:t>
            </w:r>
          </w:p>
        </w:tc>
      </w:tr>
      <w:tr w:rsidR="00A01E5E" w:rsidRPr="00C0345F" w14:paraId="4FAD5FF3" w14:textId="77777777" w:rsidTr="0001149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AB834F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7D5309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38B6D00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858547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C33A12" w:rsidRPr="00C0345F" w14:paraId="01B801A1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46E0E50" w14:textId="77777777" w:rsidR="00C33A12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 seleccionan los estudiantes para el grupo:</w:t>
            </w:r>
          </w:p>
          <w:p w14:paraId="5D27CA6F" w14:textId="77777777" w:rsidR="00C33A12" w:rsidRPr="009627FC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9627FC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AJILA CALVA RONALD DANIEL  </w:t>
            </w:r>
            <w:hyperlink r:id="rId13" w:history="1">
              <w:r w:rsidRPr="009627FC">
                <w:rPr>
                  <w:rStyle w:val="Hipervnculo"/>
                  <w:rFonts w:ascii="Arial" w:eastAsia="Times New Roman" w:hAnsi="Arial" w:cs="Arial"/>
                  <w:lang w:val="en-US"/>
                </w:rPr>
                <w:t>rajila@espol.edu.ec</w:t>
              </w:r>
            </w:hyperlink>
          </w:p>
          <w:p w14:paraId="5A8DE714" w14:textId="77777777" w:rsidR="00C33A12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 w:rsidRPr="00951F6E"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ALLAUCA GUSQUI LUIGGY ALBERTO </w:t>
            </w:r>
            <w:hyperlink r:id="rId14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luiall@espol.edu.ec</w:t>
              </w:r>
            </w:hyperlink>
          </w:p>
          <w:p w14:paraId="10E6D38B" w14:textId="77777777" w:rsidR="00C33A12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GOMEZ CANTOS ALICE </w:t>
            </w: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lastRenderedPageBreak/>
              <w:t xml:space="preserve">VANESSA  </w:t>
            </w:r>
            <w:hyperlink r:id="rId15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alivagom@espol.edu.ec</w:t>
              </w:r>
            </w:hyperlink>
          </w:p>
          <w:p w14:paraId="4946DDBF" w14:textId="77777777" w:rsidR="00C33A12" w:rsidRPr="000929DF" w:rsidRDefault="00C33A12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B5B484" w14:textId="33EEAAC2" w:rsidR="00C33A12" w:rsidRPr="00EE2DA2" w:rsidRDefault="00C33A12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lang w:val="es-EC"/>
              </w:rPr>
              <w:lastRenderedPageBreak/>
              <w:t>Grupo 1 ha sido creado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BDAF468" w14:textId="6619A506" w:rsidR="00C33A12" w:rsidRPr="00EE2DA2" w:rsidRDefault="00C33A12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lang w:val="es-EC"/>
              </w:rPr>
              <w:t>Grupo 1 ha sido creado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DF2C6B" w14:textId="5024E24C" w:rsidR="00C33A12" w:rsidRPr="000929DF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C33A12" w:rsidRPr="00C0345F" w14:paraId="072F9EE6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024E36D8" w14:textId="77777777" w:rsidR="00C33A12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lastRenderedPageBreak/>
              <w:t xml:space="preserve">CEREZO ROMERO CARLOS LUIS </w:t>
            </w:r>
            <w:hyperlink r:id="rId16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ccerezo@espol.edu.ec</w:t>
              </w:r>
            </w:hyperlink>
          </w:p>
          <w:p w14:paraId="0D9AAA8E" w14:textId="77777777" w:rsidR="00C33A12" w:rsidRDefault="00C33A12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PILCO NAULA HENRY LEONARDO </w:t>
            </w:r>
            <w:hyperlink r:id="rId17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hlpilco@espol.edu.ec</w:t>
              </w:r>
            </w:hyperlink>
          </w:p>
          <w:p w14:paraId="225473F8" w14:textId="77777777" w:rsidR="00C33A12" w:rsidRPr="000929DF" w:rsidRDefault="00C33A12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CF1C0D2" w14:textId="4F485BE4" w:rsidR="00C33A12" w:rsidRPr="00EE2DA2" w:rsidRDefault="00C33A12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  <w:lang w:val="es-EC"/>
              </w:rPr>
              <w:t>Grupo 2 ha sido creado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017EF5F6" w14:textId="48C5C789" w:rsidR="00C33A12" w:rsidRPr="00EE2DA2" w:rsidRDefault="00C33A12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  <w:lang w:val="es-EC"/>
              </w:rPr>
              <w:t>Grupo 2 ha sido creado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7EAE7E48" w14:textId="320A6430" w:rsidR="00C33A12" w:rsidRPr="000929DF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3C69338B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5B52D1B9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629868B1" w14:textId="6C9C6A5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0BF5448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7B2EAFF0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3448884" w14:textId="28A9C1F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35EF6B" w14:textId="3123DBB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011494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A01E5E" w:rsidRPr="00C0345F" w14:paraId="294A06E8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92082BF" w14:textId="47A94B2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Modificar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F44BD4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B1DB86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0E3884C4" w14:textId="4B05DF7C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009</w:t>
            </w:r>
          </w:p>
        </w:tc>
      </w:tr>
      <w:tr w:rsidR="00A01E5E" w:rsidRPr="00C0345F" w14:paraId="2F164ADC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7F7B27F" w14:textId="44B5CBA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877F2A" w14:textId="72FCEE28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C33A12">
              <w:rPr>
                <w:rFonts w:ascii="Arial" w:hAnsi="Arial" w:cs="Arial"/>
                <w:bCs/>
              </w:rPr>
              <w:t>22:</w:t>
            </w:r>
            <w:r w:rsidR="001A5BF8">
              <w:rPr>
                <w:rFonts w:ascii="Arial" w:hAnsi="Arial" w:cs="Arial"/>
                <w:bCs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D263D9C" w14:textId="6C49622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A5BF8">
              <w:rPr>
                <w:rFonts w:ascii="Arial" w:eastAsia="Times New Roman" w:hAnsi="Arial" w:cs="Arial"/>
                <w:b w:val="0"/>
              </w:rPr>
              <w:t>22:15</w:t>
            </w:r>
          </w:p>
        </w:tc>
      </w:tr>
      <w:tr w:rsidR="00A01E5E" w:rsidRPr="00C0345F" w14:paraId="40CB2CEF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0542B4D0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B1F4FB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B41727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8D0795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951F6E" w14:paraId="4226D1B3" w14:textId="77777777" w:rsidTr="006217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DE7AE0" w14:textId="57DFAF36" w:rsidR="00A01E5E" w:rsidRDefault="00216010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Se </w:t>
            </w:r>
            <w:r w:rsidR="001A5BF8">
              <w:rPr>
                <w:rFonts w:ascii="Arial" w:eastAsia="Times New Roman" w:hAnsi="Arial" w:cs="Arial"/>
                <w:b w:val="0"/>
                <w:bCs w:val="0"/>
              </w:rPr>
              <w:t xml:space="preserve">agregan </w:t>
            </w:r>
            <w:r>
              <w:rPr>
                <w:rFonts w:ascii="Arial" w:eastAsia="Times New Roman" w:hAnsi="Arial" w:cs="Arial"/>
                <w:b w:val="0"/>
                <w:bCs w:val="0"/>
              </w:rPr>
              <w:t xml:space="preserve"> estudiantes para el grupo:</w:t>
            </w:r>
          </w:p>
          <w:p w14:paraId="76712292" w14:textId="0E44643F" w:rsidR="001A5BF8" w:rsidRDefault="001A5BF8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CERVANTES BALLADARES </w:t>
            </w:r>
            <w:hyperlink r:id="rId18" w:history="1">
              <w:r w:rsidRPr="00E14348">
                <w:rPr>
                  <w:rStyle w:val="Hipervnculo"/>
                  <w:rFonts w:ascii="Arial" w:eastAsia="Times New Roman" w:hAnsi="Arial" w:cs="Arial"/>
                </w:rPr>
                <w:t>cballa@espol.edu.ec</w:t>
              </w:r>
            </w:hyperlink>
          </w:p>
          <w:p w14:paraId="76AFF890" w14:textId="77777777" w:rsidR="001A5BF8" w:rsidRDefault="001A5BF8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  <w:p w14:paraId="5D724C67" w14:textId="5CB61DE2" w:rsidR="00216010" w:rsidRPr="009627FC" w:rsidRDefault="009627FC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9627FC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AJILA CALVA RONALD DANIEL  </w:t>
            </w:r>
            <w:hyperlink r:id="rId19" w:history="1">
              <w:r w:rsidRPr="009627FC">
                <w:rPr>
                  <w:rStyle w:val="Hipervnculo"/>
                  <w:rFonts w:ascii="Arial" w:eastAsia="Times New Roman" w:hAnsi="Arial" w:cs="Arial"/>
                  <w:lang w:val="en-US"/>
                </w:rPr>
                <w:t>rajila@espol.edu.ec</w:t>
              </w:r>
            </w:hyperlink>
          </w:p>
          <w:p w14:paraId="2A0B913A" w14:textId="602A6314" w:rsidR="009627FC" w:rsidRDefault="00951F6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 w:rsidRPr="00951F6E"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ALLAUCA GUSQUI LUIGGY ALBERTO </w:t>
            </w:r>
            <w:hyperlink r:id="rId20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luiall@espol.edu.ec</w:t>
              </w:r>
            </w:hyperlink>
          </w:p>
          <w:p w14:paraId="7550177E" w14:textId="349B5512" w:rsidR="00951F6E" w:rsidRDefault="00951F6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GOMEZ CANTOS ALICE VANESSA  </w:t>
            </w:r>
            <w:hyperlink r:id="rId21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alivagom@esp</w:t>
              </w:r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lastRenderedPageBreak/>
                <w:t>ol.edu.ec</w:t>
              </w:r>
            </w:hyperlink>
          </w:p>
          <w:p w14:paraId="4D87A71D" w14:textId="5527DCD7" w:rsidR="00951F6E" w:rsidRPr="00951F6E" w:rsidRDefault="00951F6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22D8A7" w14:textId="3A1DFBFE" w:rsidR="00A01E5E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lang w:val="es-EC"/>
              </w:rPr>
            </w:pPr>
            <w:r>
              <w:rPr>
                <w:rFonts w:ascii="Arial" w:hAnsi="Arial" w:cs="Arial"/>
                <w:b/>
                <w:bCs/>
                <w:lang w:val="es-EC"/>
              </w:rPr>
              <w:lastRenderedPageBreak/>
              <w:t>El estudiante ha sido añadido al grupo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BDE65B2" w14:textId="765A0622" w:rsidR="00A01E5E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EC"/>
              </w:rPr>
            </w:pPr>
            <w:r>
              <w:rPr>
                <w:rFonts w:ascii="Arial" w:hAnsi="Arial" w:cs="Arial"/>
                <w:b/>
                <w:bCs/>
                <w:lang w:val="es-EC"/>
              </w:rPr>
              <w:t>El estudiante ha sido añadido al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DF02E23" w14:textId="770D312F" w:rsidR="00A01E5E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951F6E" w14:paraId="5503012A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BC75411" w14:textId="108456EF" w:rsidR="001A5BF8" w:rsidRDefault="001A5BF8" w:rsidP="001A5BF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Se agregan  estudiantes para el grupo:</w:t>
            </w:r>
          </w:p>
          <w:p w14:paraId="4B948536" w14:textId="48C61DF4" w:rsidR="001A5BF8" w:rsidRDefault="001A5BF8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FRANCO COCHEA DAVID AMABLE </w:t>
            </w:r>
            <w:hyperlink r:id="rId22" w:history="1">
              <w:r w:rsidRPr="00E14348">
                <w:rPr>
                  <w:rStyle w:val="Hipervnculo"/>
                  <w:rFonts w:ascii="Arial" w:eastAsia="Times New Roman" w:hAnsi="Arial" w:cs="Arial"/>
                </w:rPr>
                <w:t>cajafran@espol.edu.ec</w:t>
              </w:r>
            </w:hyperlink>
          </w:p>
          <w:p w14:paraId="56798F89" w14:textId="77777777" w:rsidR="001A5BF8" w:rsidRPr="001A5BF8" w:rsidRDefault="001A5BF8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  <w:p w14:paraId="611A6A5E" w14:textId="7A5BF557" w:rsidR="00011494" w:rsidRDefault="00126EE2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CEREZO ROMERO CARLOS LUIS </w:t>
            </w:r>
            <w:hyperlink r:id="rId23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ccerezo@espol.edu.ec</w:t>
              </w:r>
            </w:hyperlink>
          </w:p>
          <w:p w14:paraId="76DE39F4" w14:textId="599AB37F" w:rsidR="00126EE2" w:rsidRDefault="00126EE2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PILCO NAULA HENRY LEONARDO </w:t>
            </w:r>
            <w:hyperlink r:id="rId24" w:history="1">
              <w:r w:rsidRPr="00E14348">
                <w:rPr>
                  <w:rStyle w:val="Hipervnculo"/>
                  <w:rFonts w:ascii="Arial" w:eastAsia="Times New Roman" w:hAnsi="Arial" w:cs="Arial"/>
                  <w:lang w:val="es-EC"/>
                </w:rPr>
                <w:t>hlpilco@espol.edu.ec</w:t>
              </w:r>
            </w:hyperlink>
          </w:p>
          <w:p w14:paraId="2B0F4CAC" w14:textId="1175FFAD" w:rsidR="00126EE2" w:rsidRPr="00951F6E" w:rsidRDefault="00126EE2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4FD2A92" w14:textId="7A9007B7" w:rsidR="00011494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  <w:lang w:val="es-EC"/>
              </w:rPr>
            </w:pPr>
            <w:r>
              <w:rPr>
                <w:rFonts w:ascii="Arial" w:hAnsi="Arial" w:cs="Arial"/>
                <w:b w:val="0"/>
                <w:bCs w:val="0"/>
                <w:lang w:val="es-EC"/>
              </w:rPr>
              <w:t>El estudiante ha sido añadido al grupo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7F56CC79" w14:textId="41D9C96D" w:rsidR="00011494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es-EC"/>
              </w:rPr>
            </w:pPr>
            <w:r>
              <w:rPr>
                <w:rFonts w:ascii="Arial" w:hAnsi="Arial" w:cs="Arial"/>
                <w:b w:val="0"/>
                <w:bCs w:val="0"/>
                <w:lang w:val="es-EC"/>
              </w:rPr>
              <w:t>El estudiante ha sido añadido al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FEF28F4" w14:textId="53B25277" w:rsidR="00011494" w:rsidRPr="00951F6E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0B23419A" w14:textId="77777777" w:rsidR="00A01E5E" w:rsidRPr="00951F6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3E416820" w14:textId="77777777" w:rsidTr="000114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664AEFC6" w14:textId="21E0742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63DD5CE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166F4FE7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E447089" w14:textId="1382346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29E1A99" w14:textId="47B0346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011494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A01E5E" w:rsidRPr="00C0345F" w14:paraId="1BBDD600" w14:textId="77777777" w:rsidTr="000114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7590F1C" w14:textId="3AD49E3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Eliminar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EA575D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6CA7B78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9390691" w14:textId="17DCE92E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010</w:t>
            </w:r>
          </w:p>
        </w:tc>
      </w:tr>
      <w:tr w:rsidR="00A01E5E" w:rsidRPr="00C0345F" w14:paraId="50AA449B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CC77213" w14:textId="09C55CC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7025F5" w14:textId="25905AB8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FF7D12">
              <w:rPr>
                <w:rFonts w:ascii="Arial" w:hAnsi="Arial" w:cs="Arial"/>
                <w:bCs/>
              </w:rPr>
              <w:t xml:space="preserve"> 22:</w:t>
            </w:r>
            <w:r w:rsidR="001A5BF8">
              <w:rPr>
                <w:rFonts w:ascii="Arial" w:hAnsi="Arial" w:cs="Arial"/>
                <w:bCs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6D06C9" w14:textId="002CA32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A5BF8">
              <w:rPr>
                <w:rFonts w:ascii="Arial" w:eastAsia="Times New Roman" w:hAnsi="Arial" w:cs="Arial"/>
                <w:b w:val="0"/>
              </w:rPr>
              <w:t>22:20</w:t>
            </w:r>
          </w:p>
        </w:tc>
      </w:tr>
      <w:tr w:rsidR="00A01E5E" w:rsidRPr="00C0345F" w14:paraId="0B894089" w14:textId="77777777" w:rsidTr="0001149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F16C44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773B23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C883E6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21CE89C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16911683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9530896" w14:textId="78CD8E3D" w:rsidR="00621765" w:rsidRPr="00621765" w:rsidRDefault="00621765" w:rsidP="006217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 w:rsidRPr="00621765"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AJILA CALVA RONALD DANIEL  </w:t>
            </w:r>
          </w:p>
          <w:p w14:paraId="717D1D75" w14:textId="491A0F22" w:rsidR="00621765" w:rsidRDefault="00621765" w:rsidP="006217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</w:t>
            </w:r>
            <w:r w:rsidRPr="00951F6E"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ALLAUCA GUSQUI LUIGGY ALBERTO </w:t>
            </w:r>
          </w:p>
          <w:p w14:paraId="67E00FD5" w14:textId="7107A3AA" w:rsidR="00621765" w:rsidRDefault="00621765" w:rsidP="006217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GOMEZ CANTOS ALICE VANESSA  </w:t>
            </w:r>
          </w:p>
          <w:p w14:paraId="7F79EFD9" w14:textId="4C9A76AE" w:rsidR="00621765" w:rsidRDefault="00621765" w:rsidP="006217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2 CEREZO ROMERO CARLOS LUIS </w:t>
            </w:r>
          </w:p>
          <w:p w14:paraId="2B7D910D" w14:textId="75AEDB72" w:rsidR="00A01E5E" w:rsidRPr="00621765" w:rsidRDefault="00621765" w:rsidP="0062176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2 PILCO NAULA HENRY </w:t>
            </w: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lastRenderedPageBreak/>
              <w:t xml:space="preserve">LEONARDO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2B670B" w14:textId="77777777" w:rsidR="00F72F2D" w:rsidRPr="0080607C" w:rsidRDefault="00F72F2D" w:rsidP="00F72F2D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Cs/>
                <w:lang w:val="es-EC"/>
              </w:rPr>
            </w:pPr>
            <w:r w:rsidRPr="0080607C">
              <w:rPr>
                <w:rFonts w:ascii="Arial" w:eastAsia="Times New Roman" w:hAnsi="Arial" w:cs="Arial"/>
                <w:bCs/>
                <w:lang w:val="es-EC"/>
              </w:rPr>
              <w:lastRenderedPageBreak/>
              <w:t xml:space="preserve">1 AJILA CALVA RONALD DANIEL  </w:t>
            </w:r>
          </w:p>
          <w:p w14:paraId="641CFCAB" w14:textId="77777777" w:rsidR="00A01E5E" w:rsidRPr="0080607C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</w:p>
          <w:p w14:paraId="0B326BEE" w14:textId="0BF773EE" w:rsidR="00F72F2D" w:rsidRPr="0080607C" w:rsidRDefault="00F72F2D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80607C">
              <w:rPr>
                <w:rFonts w:ascii="Arial" w:hAnsi="Arial" w:cs="Arial"/>
                <w:bCs/>
              </w:rPr>
              <w:t>El estudiante ha sido eliminado del grupo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314923D" w14:textId="77777777" w:rsidR="00F72F2D" w:rsidRPr="0080607C" w:rsidRDefault="00F72F2D" w:rsidP="00F72F2D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lang w:val="es-EC"/>
              </w:rPr>
            </w:pPr>
            <w:r w:rsidRPr="0080607C">
              <w:rPr>
                <w:rFonts w:ascii="Arial" w:eastAsia="Times New Roman" w:hAnsi="Arial" w:cs="Arial"/>
                <w:bCs/>
                <w:lang w:val="es-EC"/>
              </w:rPr>
              <w:t xml:space="preserve">1 AJILA CALVA RONALD DANIEL  </w:t>
            </w:r>
          </w:p>
          <w:p w14:paraId="273B26CC" w14:textId="77777777" w:rsidR="00F72F2D" w:rsidRPr="0080607C" w:rsidRDefault="00F72F2D" w:rsidP="00F72F2D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  <w:p w14:paraId="28633286" w14:textId="234C2485" w:rsidR="00A01E5E" w:rsidRPr="0080607C" w:rsidRDefault="00F72F2D" w:rsidP="00F72F2D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80607C">
              <w:rPr>
                <w:rFonts w:ascii="Arial" w:hAnsi="Arial" w:cs="Arial"/>
                <w:bCs/>
              </w:rPr>
              <w:t>El estudiante ha sido eliminado del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9606D7" w14:textId="0FF9A3CA" w:rsidR="00A01E5E" w:rsidRPr="000929DF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C0345F" w14:paraId="262BEA6D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8765B4D" w14:textId="77777777" w:rsidR="00FF7D12" w:rsidRPr="00621765" w:rsidRDefault="00FF7D12" w:rsidP="00FF7D1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 w:rsidRPr="00621765">
              <w:rPr>
                <w:rFonts w:ascii="Arial" w:eastAsia="Times New Roman" w:hAnsi="Arial" w:cs="Arial"/>
                <w:b w:val="0"/>
                <w:bCs w:val="0"/>
                <w:lang w:val="es-EC"/>
              </w:rPr>
              <w:lastRenderedPageBreak/>
              <w:t xml:space="preserve">1 AJILA CALVA RONALD DANIEL  </w:t>
            </w:r>
          </w:p>
          <w:p w14:paraId="4F997C41" w14:textId="77777777" w:rsidR="00FF7D12" w:rsidRDefault="00FF7D12" w:rsidP="00FF7D1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</w:t>
            </w:r>
            <w:r w:rsidRPr="00951F6E"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ALLAUCA GUSQUI LUIGGY ALBERTO </w:t>
            </w:r>
          </w:p>
          <w:p w14:paraId="4E4096F0" w14:textId="77777777" w:rsidR="00FF7D12" w:rsidRDefault="00FF7D12" w:rsidP="00FF7D1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GOMEZ CANTOS ALICE VANESSA  </w:t>
            </w:r>
          </w:p>
          <w:p w14:paraId="1EEB606A" w14:textId="77777777" w:rsidR="00FF7D12" w:rsidRDefault="00FF7D12" w:rsidP="00FF7D1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2 CEREZO ROMERO CARLOS LUIS </w:t>
            </w:r>
          </w:p>
          <w:p w14:paraId="6E6C46E2" w14:textId="46DE7336" w:rsidR="00011494" w:rsidRPr="000929DF" w:rsidRDefault="00FF7D12" w:rsidP="00FF7D12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>2 PILCO NAULA HENRY LEONARDO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E7493C4" w14:textId="77777777" w:rsidR="00011494" w:rsidRDefault="00FF7D12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>2 CEREZO ROMERO CARLOS LUIS</w:t>
            </w:r>
          </w:p>
          <w:p w14:paraId="29558824" w14:textId="77777777" w:rsidR="00FF7D12" w:rsidRDefault="00FF7D12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</w:p>
          <w:p w14:paraId="4AE8317B" w14:textId="5154A0EC" w:rsidR="00FF7D12" w:rsidRPr="00EE2DA2" w:rsidRDefault="00FF7D12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>El estudiante ha sido eliminado del grupo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24E7968C" w14:textId="77777777" w:rsidR="00FF7D12" w:rsidRDefault="00FF7D12" w:rsidP="00FF7D12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>2 CEREZO ROMERO CARLOS LUIS</w:t>
            </w:r>
          </w:p>
          <w:p w14:paraId="63873DA4" w14:textId="77777777" w:rsidR="00FF7D12" w:rsidRDefault="00FF7D12" w:rsidP="00FF7D12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</w:p>
          <w:p w14:paraId="48BF0C62" w14:textId="5654B30A" w:rsidR="00011494" w:rsidRPr="00EE2DA2" w:rsidRDefault="00FF7D12" w:rsidP="00FF7D12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>El estudiante ha sido eliminado del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44AD721" w14:textId="01901FB2" w:rsidR="00011494" w:rsidRPr="000929DF" w:rsidRDefault="001A5BF8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6647A9D3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72A9B47E" w14:textId="77777777" w:rsidTr="000114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0388B9DA" w14:textId="3334150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2F4E874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02BA4250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37E3AF5" w14:textId="463F83A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CA8CC81" w14:textId="7948155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011494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011494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011494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3EBB04B5" w14:textId="77777777" w:rsidTr="000114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3E8EBB8C" w14:textId="7016E4E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Registrar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4BDC47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F26516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C0DF69E" w14:textId="547E703A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011</w:t>
            </w:r>
          </w:p>
        </w:tc>
      </w:tr>
      <w:tr w:rsidR="00A01E5E" w:rsidRPr="00C0345F" w14:paraId="6A72A7AD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7B07098" w14:textId="3959A4A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DC2CB8" w14:textId="1FEDBBA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011494">
              <w:rPr>
                <w:rFonts w:ascii="Arial" w:hAnsi="Arial" w:cs="Arial"/>
                <w:bCs/>
              </w:rPr>
              <w:t>8h45pm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7AC5CD8" w14:textId="42F3D98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011494">
              <w:rPr>
                <w:rFonts w:ascii="Arial" w:eastAsia="Times New Roman" w:hAnsi="Arial" w:cs="Arial"/>
                <w:b w:val="0"/>
              </w:rPr>
              <w:t>8h50pm</w:t>
            </w:r>
          </w:p>
        </w:tc>
      </w:tr>
      <w:tr w:rsidR="00A01E5E" w:rsidRPr="00C0345F" w14:paraId="10D3D8EF" w14:textId="77777777" w:rsidTr="0001149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B97968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1777EF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304F424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BAE17C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011494" w:rsidRPr="00C0345F" w14:paraId="4A3208C2" w14:textId="77777777" w:rsidTr="000114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626EF68" w14:textId="1EF0DE19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248A1AEA" w14:textId="61373BE0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7245106E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1F00FB69" w14:textId="4A874711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57D4F5F6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047CBAA0" w14:textId="42BE257A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1FECC1CD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13B08C0B" w14:textId="76F949D9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camihure</w:t>
            </w:r>
            <w:proofErr w:type="spellEnd"/>
          </w:p>
          <w:p w14:paraId="4670417E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Correo:</w:t>
            </w:r>
          </w:p>
          <w:p w14:paraId="54931174" w14:textId="2911604A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camihure@espol.edu.ec</w:t>
            </w:r>
          </w:p>
          <w:p w14:paraId="583FB433" w14:textId="1AA7C5DC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 200719316</w:t>
            </w:r>
          </w:p>
          <w:p w14:paraId="315E4DA2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2A360AFD" w14:textId="09D508FC" w:rsidR="00011494" w:rsidRPr="000929DF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090784523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504E4B" w14:textId="1C8E2065" w:rsidR="00011494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t>Se ingresa los datos a la base y muestra mensaje “Estudiante creado exitosamente”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1D890E8" w14:textId="488ABD4D" w:rsidR="00011494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t>Se ingresa los datos a la base y muestra mensaje “Estudiante creado exitosamente”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3BB8EB" w14:textId="36D77F0B" w:rsidR="00011494" w:rsidRPr="000929DF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C0345F" w14:paraId="276DE6A9" w14:textId="77777777" w:rsidTr="00562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17EA16D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203AE76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5248B2DE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4A02CBDC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68538F43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68ABDD19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244DE72B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5BAA235A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camihure</w:t>
            </w:r>
            <w:proofErr w:type="spellEnd"/>
          </w:p>
          <w:p w14:paraId="291B1F85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Correo:</w:t>
            </w:r>
          </w:p>
          <w:p w14:paraId="1094F368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camihure@espol.edu.ec</w:t>
            </w:r>
          </w:p>
          <w:p w14:paraId="3D4A9833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 200719316</w:t>
            </w:r>
          </w:p>
          <w:p w14:paraId="71BDB7F0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77DAC6A6" w14:textId="0E4A946F" w:rsidR="00011494" w:rsidRPr="000929DF" w:rsidRDefault="001A5BF8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D</w:t>
            </w:r>
            <w:r w:rsidR="00011494">
              <w:rPr>
                <w:rFonts w:ascii="Arial" w:eastAsia="Times New Roman" w:hAnsi="Arial" w:cs="Arial"/>
                <w:b w:val="0"/>
                <w:bCs w:val="0"/>
              </w:rPr>
              <w:t>asd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F03C5D1" w14:textId="137D7486" w:rsidR="00011494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lastRenderedPageBreak/>
              <w:t>No se ingresa a la base de datos y muestra mensajes de errores respectivos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EC8B1F9" w14:textId="4EBEEF02" w:rsidR="00011494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t>No se ingresa a la base de datos y muestra mensajes de errores respectivos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24608F80" w14:textId="04319786" w:rsidR="00011494" w:rsidRPr="000929DF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C0345F" w14:paraId="41CB7F17" w14:textId="77777777" w:rsidTr="0001149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54D276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421AAF91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4CE1815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417E9F44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31B0D20A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67769768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4B9B5F73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22A9A37C" w14:textId="2A230B31" w:rsidR="00011494" w:rsidRPr="00216010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234234</w:t>
            </w:r>
          </w:p>
          <w:p w14:paraId="60F18451" w14:textId="77777777" w:rsidR="00011494" w:rsidRPr="00216010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Correo</w:t>
            </w:r>
            <w:proofErr w:type="spellEnd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2C6E0114" w14:textId="77777777" w:rsidR="00011494" w:rsidRPr="00216010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camihure@espol.edu.ec</w:t>
            </w:r>
          </w:p>
          <w:p w14:paraId="132C1417" w14:textId="28D36638" w:rsidR="00011494" w:rsidRPr="00216010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Matricula</w:t>
            </w:r>
            <w:proofErr w:type="spellEnd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: </w:t>
            </w:r>
            <w:proofErr w:type="spellStart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sasdasd</w:t>
            </w:r>
            <w:proofErr w:type="spellEnd"/>
          </w:p>
          <w:p w14:paraId="1D0B7632" w14:textId="77777777" w:rsidR="00011494" w:rsidRPr="00216010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Cedula</w:t>
            </w:r>
            <w:proofErr w:type="spellEnd"/>
            <w:r w:rsidRPr="00216010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00A36660" w14:textId="5BC22CB6" w:rsidR="00011494" w:rsidRPr="000929DF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090784523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9B191D" w14:textId="62BFFD36" w:rsidR="00011494" w:rsidRPr="00EE2DA2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ingresa a la base de datos y muestra mensajes de errores respectivos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41F35C5" w14:textId="4D1D9023" w:rsidR="00011494" w:rsidRPr="00EE2DA2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ingresa a la base de datos y muestra mensajes de errores respectivos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5E8971" w14:textId="7D8EB0F0" w:rsidR="00011494" w:rsidRPr="000929DF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5719601A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7800DA52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ABD0268" w14:textId="51DBDE5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2012457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2B0317A5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3C47D0A" w14:textId="0DAA0BC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3FDCF36" w14:textId="2A164EC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57445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57445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57445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1E41F052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30AEE44B" w14:textId="776752A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Consultar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078D26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62DC73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5540491E" w14:textId="05A3310E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C34E6B">
              <w:rPr>
                <w:rFonts w:ascii="Arial" w:hAnsi="Arial" w:cs="Arial"/>
                <w:b w:val="0"/>
              </w:rPr>
              <w:t>012</w:t>
            </w:r>
          </w:p>
        </w:tc>
      </w:tr>
      <w:tr w:rsidR="00A01E5E" w:rsidRPr="00C0345F" w14:paraId="0E420483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AD4D42" w14:textId="7AEC7BB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79C427" w14:textId="34D9CE6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257445">
              <w:rPr>
                <w:rFonts w:ascii="Arial" w:hAnsi="Arial" w:cs="Arial"/>
                <w:bCs/>
              </w:rPr>
              <w:t>8h50pm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366EA94" w14:textId="22CF837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257445">
              <w:rPr>
                <w:rFonts w:ascii="Arial" w:eastAsia="Times New Roman" w:hAnsi="Arial" w:cs="Arial"/>
                <w:b w:val="0"/>
              </w:rPr>
              <w:t>8h53pm</w:t>
            </w:r>
          </w:p>
        </w:tc>
      </w:tr>
      <w:tr w:rsidR="00A01E5E" w:rsidRPr="00C0345F" w14:paraId="36BCE7DD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15B3D9C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FB6660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037435D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1C424E27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7C3BB7FD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4506FC0" w14:textId="2CDBF1EB" w:rsidR="00A01E5E" w:rsidRDefault="00011494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14:paraId="0817DDE2" w14:textId="0CDC7DB2" w:rsidR="00011494" w:rsidRPr="000929DF" w:rsidRDefault="00011494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Materia: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A7DD5A" w14:textId="751927A8" w:rsidR="00A01E5E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t>Muestra los estudiantes registrado en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0E38CA7" w14:textId="6A2BBBED" w:rsidR="00A01E5E" w:rsidRPr="00011494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11494">
              <w:rPr>
                <w:rFonts w:ascii="Arial" w:hAnsi="Arial" w:cs="Arial"/>
              </w:rPr>
              <w:t>Muestra los estudiantes registrado en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97BD07" w14:textId="2AD568D0" w:rsidR="00A01E5E" w:rsidRPr="000929DF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C0345F" w14:paraId="20D34593" w14:textId="77777777" w:rsidTr="0001149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9388AA8" w14:textId="77777777" w:rsidR="00011494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14:paraId="556A3862" w14:textId="6B81FECE" w:rsidR="00011494" w:rsidRPr="000929DF" w:rsidRDefault="00011494" w:rsidP="0001149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 Señales y Sistemas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01EB54" w14:textId="13D76F8C" w:rsidR="00011494" w:rsidRPr="00EE2DA2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los estudiantes registrado en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FADECA7" w14:textId="4ADF0E13" w:rsidR="00011494" w:rsidRPr="00EE2DA2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los estudiantes registrado en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5C952A" w14:textId="5822B4C0" w:rsidR="00011494" w:rsidRPr="000929DF" w:rsidRDefault="0001149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C86CEEB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09FFB12A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313C5194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4AFF7FCB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6A88B81" w14:textId="76F0A4F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AFCB02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6C03B7B7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D679AB" w14:textId="4F9201D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D0676AE" w14:textId="0E67403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57445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57445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57445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7EC30E2D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5ABE4C2" w14:textId="3092486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Eliminar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E73DB4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DB0868B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826421C" w14:textId="67295812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013</w:t>
            </w:r>
          </w:p>
        </w:tc>
      </w:tr>
      <w:tr w:rsidR="00A01E5E" w:rsidRPr="00C0345F" w14:paraId="5F998942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C03C4AB" w14:textId="659C19A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79C9263" w14:textId="60B8DF0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257445">
              <w:rPr>
                <w:rFonts w:ascii="Arial" w:hAnsi="Arial" w:cs="Arial"/>
                <w:bCs/>
              </w:rPr>
              <w:t>8h53pm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A8B7A2" w14:textId="2F50125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257445">
              <w:rPr>
                <w:rFonts w:ascii="Arial" w:eastAsia="Times New Roman" w:hAnsi="Arial" w:cs="Arial"/>
                <w:b w:val="0"/>
              </w:rPr>
              <w:t>8h54pm</w:t>
            </w:r>
          </w:p>
        </w:tc>
      </w:tr>
      <w:tr w:rsidR="00A01E5E" w:rsidRPr="00C0345F" w14:paraId="5DF688A0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03386C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3C6B6B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95D7C2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271AC9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18DB507C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57A3D12" w14:textId="4D85CEB4" w:rsidR="00A01E5E" w:rsidRDefault="00257445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Esta seguro que quiere Eliminar:</w:t>
            </w:r>
          </w:p>
          <w:p w14:paraId="55E43A51" w14:textId="2157B033" w:rsidR="00257445" w:rsidRPr="000929DF" w:rsidRDefault="00257445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F9E1E40" w14:textId="4D134D5F" w:rsidR="00A01E5E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t>Se eliminar el registro del estudiante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FFB5B82" w14:textId="70AD00DE" w:rsidR="00A01E5E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t>Muestra mensaje “Usuario Eliminado Correctamente”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F27766" w14:textId="7C282F2C" w:rsidR="00A01E5E" w:rsidRPr="000929DF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11494" w:rsidRPr="00C0345F" w14:paraId="2F43BA57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34A722E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Esta seguro que quiere Eliminar:</w:t>
            </w:r>
          </w:p>
          <w:p w14:paraId="6BA061CD" w14:textId="6A0B42EC" w:rsidR="00011494" w:rsidRPr="000929DF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2D4EF9C" w14:textId="788C1617" w:rsidR="00011494" w:rsidRPr="00EE2DA2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registro del estudiante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3DF8EA25" w14:textId="380725D5" w:rsidR="00011494" w:rsidRPr="00EE2DA2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registro del 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13B694F" w14:textId="0543267D" w:rsidR="00011494" w:rsidRPr="000929DF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1A0E6E42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32DC829B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A024C3F" w14:textId="1ACE5BD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0533E4C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3972A2F5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08B45C1" w14:textId="2F5E8D2C" w:rsidR="00A01E5E" w:rsidRPr="000929DF" w:rsidRDefault="00A01E5E" w:rsidP="0025744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Probador:</w:t>
            </w:r>
            <w:r w:rsidR="00562FBD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9FFE7F7" w14:textId="62F0285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57445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57445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57445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32E8F2E6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7DE25BA1" w14:textId="0E33592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257445">
              <w:rPr>
                <w:rFonts w:ascii="Arial" w:eastAsia="Times New Roman" w:hAnsi="Arial" w:cs="Arial"/>
                <w:b w:val="0"/>
              </w:rPr>
              <w:t>Asignar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FE22C6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2CDF0BD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199589A" w14:textId="71EE9D84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014</w:t>
            </w:r>
          </w:p>
        </w:tc>
      </w:tr>
      <w:tr w:rsidR="00A01E5E" w:rsidRPr="00C0345F" w14:paraId="627F005E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DBB2B10" w14:textId="4B92E8A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257445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6FBF8F" w14:textId="3248CFD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257445">
              <w:rPr>
                <w:rFonts w:ascii="Arial" w:hAnsi="Arial" w:cs="Arial"/>
                <w:bCs/>
              </w:rPr>
              <w:t>8h55pm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149402" w14:textId="60A4CE7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917F49">
              <w:rPr>
                <w:rFonts w:ascii="Arial" w:eastAsia="Times New Roman" w:hAnsi="Arial" w:cs="Arial"/>
                <w:b w:val="0"/>
              </w:rPr>
              <w:t>9h04pm</w:t>
            </w:r>
          </w:p>
        </w:tc>
      </w:tr>
      <w:tr w:rsidR="00A01E5E" w:rsidRPr="00C0345F" w14:paraId="430A5E79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3D3E142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198F01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33408CB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4E62E57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262F64B5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8AB7059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0401C6B3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533075A0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051D6899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54427785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14EFFD2A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55CFF18C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25727807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234234</w:t>
            </w:r>
          </w:p>
          <w:p w14:paraId="33737B29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Correo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7048ACD5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camihure@espol.edu.ec</w:t>
            </w:r>
          </w:p>
          <w:p w14:paraId="2F1B5886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Matricula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: </w:t>
            </w: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sasdasd</w:t>
            </w:r>
            <w:proofErr w:type="spellEnd"/>
          </w:p>
          <w:p w14:paraId="471FCAF2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Cedula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7FD72A09" w14:textId="29B97D95" w:rsidR="00A01E5E" w:rsidRPr="000929DF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090784523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74928D" w14:textId="489B923D" w:rsidR="00A01E5E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t>Se muestra mensaje exitoso que se ha asignado un ayudante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F273205" w14:textId="685D0197" w:rsidR="00A01E5E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t>Se muestra mensaje exitoso que se ha asignado un 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DB6BAF7" w14:textId="77CD5AD2" w:rsidR="00A01E5E" w:rsidRPr="000929DF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257445" w:rsidRPr="00C0345F" w14:paraId="1D8758B2" w14:textId="77777777" w:rsidTr="00562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C138489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23D05995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0B096C7E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0393DC91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5A816264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30A88D9D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4D4DA078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3611ECAB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234234</w:t>
            </w:r>
          </w:p>
          <w:p w14:paraId="68B12420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Correo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6EC3CED1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camihure@espol.edu.ec</w:t>
            </w:r>
          </w:p>
          <w:p w14:paraId="68E2170B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Matricula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: </w:t>
            </w: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sasdasd</w:t>
            </w:r>
            <w:proofErr w:type="spellEnd"/>
          </w:p>
          <w:p w14:paraId="449AE939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Cedula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09BAF997" w14:textId="05F1FC96" w:rsidR="00257445" w:rsidRPr="000929DF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090784523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505B9F8" w14:textId="13460D2C" w:rsidR="00257445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lastRenderedPageBreak/>
              <w:t>Se muestras mensajes de errores respectivamente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7BC4E10" w14:textId="30D6E42D" w:rsidR="00257445" w:rsidRPr="00257445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57445">
              <w:rPr>
                <w:rFonts w:ascii="Arial" w:hAnsi="Arial" w:cs="Arial"/>
              </w:rPr>
              <w:t xml:space="preserve">Se muestras mensajes de errores </w:t>
            </w:r>
            <w:r w:rsidRPr="00257445">
              <w:rPr>
                <w:rFonts w:ascii="Arial" w:hAnsi="Arial" w:cs="Arial"/>
              </w:rPr>
              <w:lastRenderedPageBreak/>
              <w:t>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7E0B9606" w14:textId="1C222FD0" w:rsidR="00257445" w:rsidRPr="000929DF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Correcto</w:t>
            </w:r>
          </w:p>
        </w:tc>
      </w:tr>
      <w:tr w:rsidR="00257445" w:rsidRPr="00C0345F" w14:paraId="2DD47B82" w14:textId="77777777" w:rsidTr="0025744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73C7E8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07C8D8B7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3F2E9842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7993E328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Carla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Mitchel</w:t>
            </w:r>
            <w:proofErr w:type="spellEnd"/>
          </w:p>
          <w:p w14:paraId="397E64CD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40EDDC46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Hurel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Laaz</w:t>
            </w:r>
            <w:proofErr w:type="spellEnd"/>
          </w:p>
          <w:p w14:paraId="00282E11" w14:textId="77777777" w:rsid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 de Espol:</w:t>
            </w:r>
          </w:p>
          <w:p w14:paraId="207C0457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234234</w:t>
            </w:r>
          </w:p>
          <w:p w14:paraId="50BF3FFE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Correo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5406D8F3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camihure@espol.edu.ec</w:t>
            </w:r>
          </w:p>
          <w:p w14:paraId="25BDCEC7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Matricula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 xml:space="preserve">: </w:t>
            </w: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sasdasd</w:t>
            </w:r>
            <w:proofErr w:type="spellEnd"/>
          </w:p>
          <w:p w14:paraId="7DB25C5D" w14:textId="77777777" w:rsidR="00257445" w:rsidRPr="00257445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n-US"/>
              </w:rPr>
            </w:pPr>
            <w:proofErr w:type="spellStart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Cedula</w:t>
            </w:r>
            <w:proofErr w:type="spellEnd"/>
            <w:r w:rsidRPr="00257445">
              <w:rPr>
                <w:rFonts w:ascii="Arial" w:eastAsia="Times New Roman" w:hAnsi="Arial" w:cs="Arial"/>
                <w:b w:val="0"/>
                <w:bCs w:val="0"/>
                <w:lang w:val="en-US"/>
              </w:rPr>
              <w:t>:</w:t>
            </w:r>
          </w:p>
          <w:p w14:paraId="02E4C1A1" w14:textId="3E8E6534" w:rsidR="00257445" w:rsidRPr="000929DF" w:rsidRDefault="00257445" w:rsidP="0025744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090784523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CE500C7" w14:textId="3EFC6020" w:rsidR="00257445" w:rsidRPr="00EE2DA2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muestras mensajes de errores respectivamente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85B8A1F" w14:textId="730073EE" w:rsidR="00257445" w:rsidRPr="00EE2DA2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muestras mensajes de errores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ACE77BE" w14:textId="66910C69" w:rsidR="00257445" w:rsidRPr="000929DF" w:rsidRDefault="00257445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30AB6304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0D183D65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787DF65B" w14:textId="12787FF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7241E4"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3610C0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3AE59EDB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F80A07" w14:textId="595A9D8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A5B38A" w14:textId="59C3BC3A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452DC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452DC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452DC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53CD95B0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160C1CB7" w14:textId="44E4A41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7241E4">
              <w:rPr>
                <w:rFonts w:ascii="Arial" w:eastAsia="Times New Roman" w:hAnsi="Arial" w:cs="Arial"/>
                <w:b w:val="0"/>
              </w:rPr>
              <w:t>Consultar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9B65432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12C8F97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3169136" w14:textId="34FDD1CC" w:rsidR="00A01E5E" w:rsidRPr="000929DF" w:rsidRDefault="00A01E5E" w:rsidP="007241E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015</w:t>
            </w:r>
          </w:p>
        </w:tc>
      </w:tr>
      <w:tr w:rsidR="00A01E5E" w:rsidRPr="00C0345F" w14:paraId="3F91510C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F46F4F" w14:textId="2983EB3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241E4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5EF288" w14:textId="672A011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2452DC">
              <w:rPr>
                <w:rFonts w:ascii="Arial" w:hAnsi="Arial" w:cs="Arial"/>
                <w:bCs/>
              </w:rPr>
              <w:t>9h06pm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18B142A" w14:textId="127F798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2452DC">
              <w:rPr>
                <w:rFonts w:ascii="Arial" w:eastAsia="Times New Roman" w:hAnsi="Arial" w:cs="Arial"/>
                <w:b w:val="0"/>
              </w:rPr>
              <w:t>9h07pm</w:t>
            </w:r>
          </w:p>
        </w:tc>
      </w:tr>
      <w:tr w:rsidR="00A01E5E" w:rsidRPr="00C0345F" w14:paraId="7FECB82E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4DEFF4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9F3BF9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70A4000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F461DA9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2452DC" w:rsidRPr="00C0345F" w14:paraId="79EC88F8" w14:textId="77777777" w:rsidTr="00245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78F77E" w14:textId="21BC6D87" w:rsidR="002452DC" w:rsidRDefault="002452DC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E378EE0" w14:textId="77777777" w:rsidR="002452DC" w:rsidRDefault="002452DC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2DB8B31F" w14:textId="77777777" w:rsidR="002452DC" w:rsidRDefault="002452DC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582F9D96" w14:textId="54C28F89" w:rsidR="002452DC" w:rsidRPr="000929DF" w:rsidRDefault="002452DC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BD75FC" w14:textId="337E530C" w:rsidR="002452DC" w:rsidRPr="002452DC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2452DC">
              <w:rPr>
                <w:rFonts w:ascii="Arial" w:hAnsi="Arial" w:cs="Arial"/>
              </w:rPr>
              <w:t>Se muestra la lista de ayudantes designados a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0640D01" w14:textId="5AAB1585" w:rsidR="002452DC" w:rsidRPr="002452DC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452DC">
              <w:rPr>
                <w:rFonts w:ascii="Arial" w:hAnsi="Arial" w:cs="Arial"/>
              </w:rPr>
              <w:t>Se muestra la lista de ayudantes designados a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53ABA4" w14:textId="012ECACA" w:rsidR="002452DC" w:rsidRPr="000929DF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A01E5E" w:rsidRPr="00C0345F" w14:paraId="147F861F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6B3A4C2" w14:textId="77777777" w:rsidR="002452DC" w:rsidRDefault="002452DC" w:rsidP="002452DC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4C49D17" w14:textId="77777777" w:rsidR="002452DC" w:rsidRDefault="002452DC" w:rsidP="002452DC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45CB4370" w14:textId="77777777" w:rsidR="002452DC" w:rsidRDefault="002452DC" w:rsidP="002452DC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3762AA1B" w14:textId="040F10B5" w:rsidR="00A01E5E" w:rsidRPr="000929DF" w:rsidRDefault="002452DC" w:rsidP="002452DC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Señales y Sistemas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F24AF24" w14:textId="607A9B77" w:rsidR="00A01E5E" w:rsidRPr="00EE2DA2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muestra la lista de ayudantes designados a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D5FD00C" w14:textId="706581BB" w:rsidR="00A01E5E" w:rsidRPr="00EE2DA2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muestra la lista de ayudantes designados a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FBD1946" w14:textId="7B265190" w:rsidR="00A01E5E" w:rsidRPr="000929DF" w:rsidRDefault="002452DC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528CF5D5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32D37413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E2F3454" w14:textId="616265B2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B8039A"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3F7570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3FAF1346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18DB62" w14:textId="04BFC1A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Brick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A540AD" w14:textId="4518E585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452DC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452DC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452DC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1A0A4E3A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3A8349E2" w14:textId="16E458E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B8039A">
              <w:rPr>
                <w:rFonts w:ascii="Arial" w:eastAsia="Times New Roman" w:hAnsi="Arial" w:cs="Arial"/>
                <w:b w:val="0"/>
              </w:rPr>
              <w:t>Eliminar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9B63AB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EF67F1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1176EA61" w14:textId="739A27FC" w:rsidR="00A01E5E" w:rsidRPr="000929DF" w:rsidRDefault="00A01E5E" w:rsidP="00B8039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016</w:t>
            </w:r>
          </w:p>
        </w:tc>
      </w:tr>
      <w:tr w:rsidR="00A01E5E" w:rsidRPr="00C0345F" w14:paraId="385B487C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867C962" w14:textId="513427D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8039A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A584EC" w14:textId="2D5FDFE8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2451F4">
              <w:rPr>
                <w:rFonts w:ascii="Arial" w:hAnsi="Arial" w:cs="Arial"/>
                <w:bCs/>
              </w:rPr>
              <w:t>9h11pm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E9472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</w:p>
        </w:tc>
      </w:tr>
      <w:tr w:rsidR="00A01E5E" w:rsidRPr="00C0345F" w14:paraId="7335D250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0F8820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8A2381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024E9E81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1D236DB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7DA52DAD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21DA132" w14:textId="5A7AE968" w:rsidR="00A01E5E" w:rsidRDefault="002451F4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Esta seguro que quiere Eliminar:</w:t>
            </w:r>
          </w:p>
          <w:p w14:paraId="72D2320F" w14:textId="6E735B1A" w:rsidR="002451F4" w:rsidRPr="000929DF" w:rsidRDefault="002451F4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Aceptar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D751FA" w14:textId="68A25016" w:rsidR="00A01E5E" w:rsidRPr="002451F4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2451F4">
              <w:rPr>
                <w:rFonts w:ascii="Arial" w:hAnsi="Arial" w:cs="Arial"/>
              </w:rPr>
              <w:t>Se elimina el registro del ayudante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370A648" w14:textId="60237818" w:rsidR="00A01E5E" w:rsidRPr="002451F4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451F4">
              <w:rPr>
                <w:rFonts w:ascii="Arial" w:hAnsi="Arial" w:cs="Arial"/>
              </w:rPr>
              <w:t>Muestra mensaje de éxito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3A7F66B" w14:textId="206AE6B7" w:rsidR="00A01E5E" w:rsidRPr="000929DF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2452DC" w:rsidRPr="00C0345F" w14:paraId="3A473B89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16171E52" w14:textId="77777777" w:rsidR="002451F4" w:rsidRDefault="002451F4" w:rsidP="002451F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Esta seguro que quiere Eliminar:</w:t>
            </w:r>
          </w:p>
          <w:p w14:paraId="1144FAAB" w14:textId="75177831" w:rsidR="002452DC" w:rsidRPr="000929DF" w:rsidRDefault="002451F4" w:rsidP="002451F4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Cancelar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E51241A" w14:textId="35E7445E" w:rsidR="002452DC" w:rsidRPr="00EE2DA2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registro del ayudante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29E2B2D8" w14:textId="117209EA" w:rsidR="002452DC" w:rsidRPr="00EE2DA2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elimina el registro del 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8F3C130" w14:textId="4021B826" w:rsidR="002452DC" w:rsidRPr="000929DF" w:rsidRDefault="002451F4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B49181E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1F71AD90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6947A98B" w14:textId="4AD26AC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B8039A">
              <w:rPr>
                <w:rFonts w:ascii="Arial Black" w:eastAsia="Times New Roman" w:hAnsi="Arial Black" w:cs="Arial"/>
                <w:sz w:val="24"/>
              </w:rPr>
              <w:t>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D401BA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1D2F7DC3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71C2355" w14:textId="5ABF4B8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D8472A8" w14:textId="5EF3016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2451F4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2451F4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2451F4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A01E5E" w:rsidRPr="00C0345F" w14:paraId="34722B5D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1F85671" w14:textId="5907328B" w:rsidR="00A01E5E" w:rsidRPr="000929DF" w:rsidRDefault="00A01E5E" w:rsidP="004F2399">
            <w:pPr>
              <w:widowControl w:val="0"/>
              <w:tabs>
                <w:tab w:val="left" w:pos="2992"/>
              </w:tabs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4F2399">
              <w:rPr>
                <w:rFonts w:ascii="Arial" w:eastAsia="Times New Roman" w:hAnsi="Arial" w:cs="Arial"/>
                <w:b w:val="0"/>
              </w:rPr>
              <w:t>Ingresar Materia</w:t>
            </w:r>
            <w:r w:rsidR="004F2399">
              <w:rPr>
                <w:rFonts w:ascii="Arial" w:eastAsia="Times New Roman" w:hAnsi="Arial" w:cs="Arial"/>
                <w:b w:val="0"/>
              </w:rPr>
              <w:tab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F18F42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B5B8AD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1E9E139" w14:textId="5C9C3CD3" w:rsidR="00A01E5E" w:rsidRPr="000929DF" w:rsidRDefault="00A01E5E" w:rsidP="00B8039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019</w:t>
            </w:r>
          </w:p>
        </w:tc>
      </w:tr>
      <w:tr w:rsidR="00A01E5E" w:rsidRPr="00C0345F" w14:paraId="5F67DBD0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AF658BE" w14:textId="1D165DC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8039A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B72F36" w14:textId="042ADA10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F2399">
              <w:rPr>
                <w:rFonts w:ascii="Arial" w:hAnsi="Arial" w:cs="Arial"/>
                <w:bCs/>
              </w:rPr>
              <w:t>9h24pm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99B21AE" w14:textId="430F5D34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A074BC">
              <w:rPr>
                <w:rFonts w:ascii="Arial" w:eastAsia="Times New Roman" w:hAnsi="Arial" w:cs="Arial"/>
                <w:b w:val="0"/>
              </w:rPr>
              <w:t>9h31</w:t>
            </w:r>
            <w:r w:rsidR="00E011CB">
              <w:rPr>
                <w:rFonts w:ascii="Arial" w:eastAsia="Times New Roman" w:hAnsi="Arial" w:cs="Arial"/>
                <w:b w:val="0"/>
              </w:rPr>
              <w:t>pm</w:t>
            </w:r>
          </w:p>
        </w:tc>
      </w:tr>
      <w:tr w:rsidR="00A01E5E" w:rsidRPr="00C0345F" w14:paraId="266746A2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E689EF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EA752D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74226F5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815C65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0A985538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BD542E5" w14:textId="7F742121" w:rsidR="00A01E5E" w:rsidRDefault="00E011CB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Nombre:</w:t>
            </w:r>
          </w:p>
          <w:p w14:paraId="0A0705FE" w14:textId="4A7DA9F4" w:rsidR="00E011CB" w:rsidRDefault="00E011CB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Seminario</w:t>
            </w:r>
          </w:p>
          <w:p w14:paraId="51EDD6D2" w14:textId="043242A7" w:rsidR="00E011CB" w:rsidRDefault="00E011CB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Código:</w:t>
            </w:r>
          </w:p>
          <w:p w14:paraId="630D89D2" w14:textId="2C5726AF" w:rsidR="00E011CB" w:rsidRPr="000929DF" w:rsidRDefault="00E011CB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SEM345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6D1662" w14:textId="2910800D" w:rsidR="00A01E5E" w:rsidRPr="00E011CB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E011CB">
              <w:rPr>
                <w:rFonts w:ascii="Arial" w:hAnsi="Arial" w:cs="Arial"/>
              </w:rPr>
              <w:t>Ingreso de la materia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9005FF5" w14:textId="06B1C882" w:rsidR="00A01E5E" w:rsidRPr="00E011CB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011CB">
              <w:rPr>
                <w:rFonts w:ascii="Arial" w:hAnsi="Arial" w:cs="Arial"/>
              </w:rPr>
              <w:t>Muestra mensaje de éxito al ingreso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E6DEFE0" w14:textId="14F44A53" w:rsidR="00A01E5E" w:rsidRPr="000929DF" w:rsidRDefault="004F2399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F2399" w:rsidRPr="00C0345F" w14:paraId="126E659B" w14:textId="77777777" w:rsidTr="00562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178CA65" w14:textId="77777777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Nombre:</w:t>
            </w:r>
          </w:p>
          <w:p w14:paraId="21F959F6" w14:textId="5F53B587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&lt;Vacío&gt;</w:t>
            </w:r>
          </w:p>
          <w:p w14:paraId="75FD00F7" w14:textId="1AF9B705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Código:</w:t>
            </w:r>
          </w:p>
          <w:p w14:paraId="11896779" w14:textId="386630FF" w:rsidR="004F2399" w:rsidRPr="000929DF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F534C32" w14:textId="790D3E2C" w:rsidR="004F2399" w:rsidRPr="00E011CB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  <w:r w:rsidRPr="00E011CB">
              <w:rPr>
                <w:rFonts w:ascii="Arial" w:hAnsi="Arial" w:cs="Arial"/>
              </w:rPr>
              <w:t>No se ingresa la materia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99EFFB2" w14:textId="6D65C70A" w:rsidR="004F2399" w:rsidRPr="00E011CB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011CB">
              <w:rPr>
                <w:rFonts w:ascii="Arial" w:hAnsi="Arial" w:cs="Arial"/>
              </w:rPr>
              <w:t>Muestra mensaje de error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3C407DD" w14:textId="7AD42060" w:rsidR="004F2399" w:rsidRPr="000929DF" w:rsidRDefault="004F2399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4F2399" w:rsidRPr="00C0345F" w14:paraId="360C67BB" w14:textId="77777777" w:rsidTr="004F239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2CF37E3" w14:textId="77777777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Nombre:</w:t>
            </w:r>
          </w:p>
          <w:p w14:paraId="729FE238" w14:textId="77777777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Seminario</w:t>
            </w:r>
          </w:p>
          <w:p w14:paraId="7AB6679D" w14:textId="77777777" w:rsidR="00E011CB" w:rsidRDefault="00E011CB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Codigo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6853E07D" w14:textId="7270A299" w:rsidR="004F2399" w:rsidRPr="000929DF" w:rsidRDefault="00A074BC" w:rsidP="00E011CB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“#$”$#”&amp;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D81983" w14:textId="0C171AD2" w:rsidR="004F2399" w:rsidRPr="00EE2DA2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No se ingresa la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157AB55" w14:textId="7491C417" w:rsidR="004F2399" w:rsidRPr="00EE2DA2" w:rsidRDefault="00E011CB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mensaje de errores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B548F5B" w14:textId="36EAF4FE" w:rsidR="004F2399" w:rsidRPr="000929DF" w:rsidRDefault="004F2399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2F49A696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7C0BE52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385258E9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4A29A5B4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00D389B4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44D332F" w14:textId="47B16DA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B8039A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0B1674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6AE47152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E566461" w14:textId="3AC6DA0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355BA99" w14:textId="63E5700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BA3C7E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A01E5E" w:rsidRPr="00C0345F" w14:paraId="728FBD58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8DC4CA6" w14:textId="51DB50EB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1C31CF">
              <w:rPr>
                <w:rFonts w:ascii="Arial" w:eastAsia="Times New Roman" w:hAnsi="Arial" w:cs="Arial"/>
                <w:b w:val="0"/>
              </w:rPr>
              <w:t>Generar reporte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67571D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29E2B4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8EE8C78" w14:textId="28723930" w:rsidR="00A01E5E" w:rsidRPr="000929DF" w:rsidRDefault="00A01E5E" w:rsidP="00B8039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020</w:t>
            </w:r>
          </w:p>
        </w:tc>
      </w:tr>
      <w:tr w:rsidR="00A01E5E" w:rsidRPr="00C0345F" w14:paraId="582CA149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5FCC96" w14:textId="4DF78A4D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A3C7E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385475" w14:textId="65BC20E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1C31CF">
              <w:rPr>
                <w:rFonts w:ascii="Arial" w:hAnsi="Arial" w:cs="Arial"/>
                <w:bCs/>
              </w:rPr>
              <w:t>9h34pm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10CEEA9" w14:textId="7D4766C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C31CF">
              <w:rPr>
                <w:rFonts w:ascii="Arial" w:eastAsia="Times New Roman" w:hAnsi="Arial" w:cs="Arial"/>
                <w:b w:val="0"/>
              </w:rPr>
              <w:t>9h35pm</w:t>
            </w:r>
          </w:p>
        </w:tc>
      </w:tr>
      <w:tr w:rsidR="00A01E5E" w:rsidRPr="00C0345F" w14:paraId="1AF45810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33449D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80141D3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7347267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B9CD71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02B36B32" w14:textId="77777777" w:rsidTr="006470D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A37846" w14:textId="4BAFFD78" w:rsidR="00BA3C7E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B694265" w14:textId="77777777" w:rsidR="00BA3C7E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320D53DE" w14:textId="77777777" w:rsidR="00BA3C7E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26805B6" w14:textId="77777777" w:rsidR="00BA3C7E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Señales y Sistemas</w:t>
            </w:r>
          </w:p>
          <w:p w14:paraId="2AE314F6" w14:textId="794A86BC" w:rsidR="00A01E5E" w:rsidRPr="000929DF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Clic en la opción Guardar Como PDF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A7EF37" w14:textId="2C818B95" w:rsidR="00A01E5E" w:rsidRPr="00EE2DA2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Se genera un </w:t>
            </w:r>
            <w:proofErr w:type="spellStart"/>
            <w:r>
              <w:rPr>
                <w:rFonts w:ascii="Arial" w:hAnsi="Arial" w:cs="Arial"/>
                <w:b w:val="0"/>
                <w:bCs w:val="0"/>
              </w:rPr>
              <w:t>pdf</w:t>
            </w:r>
            <w:proofErr w:type="spellEnd"/>
            <w:r>
              <w:rPr>
                <w:rFonts w:ascii="Arial" w:hAnsi="Arial" w:cs="Arial"/>
                <w:b w:val="0"/>
                <w:bCs w:val="0"/>
              </w:rPr>
              <w:t xml:space="preserve"> de las actividades escogiendo el parcial y materia deseada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991069F" w14:textId="00D4A448" w:rsidR="00A01E5E" w:rsidRPr="00EE2DA2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Se descarga el PDF a la computadora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B7BBFB" w14:textId="78AF06C4" w:rsidR="00A01E5E" w:rsidRPr="000929DF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3CCE9AA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0D4F121E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7D9B2AE7" w14:textId="48DA525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B8039A"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4C9D07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1AF98D4B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D76B4CF" w14:textId="4B43103E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Jennifer Bermeo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E032D9C" w14:textId="05BD53C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562FBD">
              <w:rPr>
                <w:rFonts w:ascii="Arial" w:eastAsia="Times New Roman" w:hAnsi="Arial" w:cs="Arial"/>
                <w:b w:val="0"/>
              </w:rPr>
              <w:t xml:space="preserve"> Brick Reyes</w:t>
            </w:r>
          </w:p>
        </w:tc>
      </w:tr>
      <w:tr w:rsidR="00A01E5E" w:rsidRPr="00C0345F" w14:paraId="082CDBFB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72AE44FE" w14:textId="7A94BE0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B8039A">
              <w:rPr>
                <w:rFonts w:ascii="Arial" w:eastAsia="Times New Roman" w:hAnsi="Arial" w:cs="Arial"/>
                <w:b w:val="0"/>
              </w:rPr>
              <w:t>Consultar grupos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299C0CE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F86747A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42F5DC3" w14:textId="38F5710F" w:rsidR="00A01E5E" w:rsidRPr="000929DF" w:rsidRDefault="00A01E5E" w:rsidP="00B8039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021</w:t>
            </w:r>
          </w:p>
        </w:tc>
      </w:tr>
      <w:tr w:rsidR="00A01E5E" w:rsidRPr="00C0345F" w14:paraId="109A073B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BFFF35E" w14:textId="374BBD48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8039A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528260D" w14:textId="7C0247F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D3071E">
              <w:rPr>
                <w:rFonts w:ascii="Arial" w:hAnsi="Arial" w:cs="Arial"/>
                <w:bCs/>
              </w:rPr>
              <w:t>22:20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048B6CF" w14:textId="7E90192F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D3071E">
              <w:rPr>
                <w:rFonts w:ascii="Arial" w:eastAsia="Times New Roman" w:hAnsi="Arial" w:cs="Arial"/>
                <w:b w:val="0"/>
              </w:rPr>
              <w:t>22:25</w:t>
            </w:r>
          </w:p>
        </w:tc>
      </w:tr>
      <w:tr w:rsidR="00A01E5E" w:rsidRPr="00C0345F" w14:paraId="50E94300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001428B8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06ADCD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3EA79860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E8D61AF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3071E" w:rsidRPr="00C0345F" w14:paraId="0EF476E3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FBC3B55" w14:textId="00705983" w:rsidR="00D3071E" w:rsidRPr="00D3071E" w:rsidRDefault="00D3071E" w:rsidP="00D3071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1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26AF4F" w14:textId="77777777" w:rsidR="00D3071E" w:rsidRPr="0080607C" w:rsidRDefault="00D3071E" w:rsidP="00D3071E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Cs/>
                <w:lang w:val="es-EC"/>
              </w:rPr>
            </w:pPr>
            <w:r w:rsidRPr="0080607C">
              <w:rPr>
                <w:rFonts w:ascii="Arial" w:eastAsia="Times New Roman" w:hAnsi="Arial" w:cs="Arial"/>
                <w:bCs/>
                <w:lang w:val="es-EC"/>
              </w:rPr>
              <w:t xml:space="preserve">GOMEZ CANTOS ALICE VANESSA  </w:t>
            </w:r>
          </w:p>
          <w:p w14:paraId="133CE7AD" w14:textId="5269633F" w:rsidR="00D3071E" w:rsidRPr="0080607C" w:rsidRDefault="00D3071E" w:rsidP="00D3071E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EC"/>
              </w:rPr>
            </w:pPr>
            <w:r w:rsidRPr="0080607C">
              <w:rPr>
                <w:rFonts w:ascii="Arial" w:hAnsi="Arial" w:cs="Arial"/>
                <w:bCs/>
                <w:lang w:val="es-EC"/>
              </w:rPr>
              <w:t>aligom@espol.edu.ec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5016F07" w14:textId="77777777" w:rsidR="00D3071E" w:rsidRPr="0080607C" w:rsidRDefault="00D3071E" w:rsidP="00985276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lang w:val="es-EC"/>
              </w:rPr>
            </w:pPr>
            <w:r w:rsidRPr="0080607C">
              <w:rPr>
                <w:rFonts w:ascii="Arial" w:eastAsia="Times New Roman" w:hAnsi="Arial" w:cs="Arial"/>
                <w:bCs/>
                <w:lang w:val="es-EC"/>
              </w:rPr>
              <w:t xml:space="preserve">GOMEZ CANTOS ALICE VANESSA  </w:t>
            </w:r>
          </w:p>
          <w:p w14:paraId="22908961" w14:textId="30198481" w:rsidR="00D3071E" w:rsidRPr="0080607C" w:rsidRDefault="00DD7ABC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hyperlink r:id="rId25" w:history="1">
              <w:r w:rsidR="00D3071E" w:rsidRPr="0080607C">
                <w:rPr>
                  <w:rStyle w:val="Hipervnculo"/>
                  <w:rFonts w:ascii="Arial" w:hAnsi="Arial" w:cs="Arial"/>
                  <w:bCs/>
                  <w:lang w:val="es-EC"/>
                </w:rPr>
                <w:t>aligom@espol.edu.ec</w:t>
              </w:r>
            </w:hyperlink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DF30430" w14:textId="374E29B2" w:rsidR="00D3071E" w:rsidRPr="000929DF" w:rsidRDefault="00D3071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3071E" w:rsidRPr="00C0345F" w14:paraId="18CBBE90" w14:textId="77777777" w:rsidTr="00562FB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5F02759E" w14:textId="0E116E42" w:rsidR="00D3071E" w:rsidRPr="000929DF" w:rsidRDefault="00D3071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GOM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DADCC64" w14:textId="77777777" w:rsidR="00D3071E" w:rsidRDefault="00D3071E" w:rsidP="0098527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GOMEZ CANTOS ALICE VANESSA  </w:t>
            </w:r>
          </w:p>
          <w:p w14:paraId="7C672096" w14:textId="24496942" w:rsidR="00D3071E" w:rsidRPr="00EE2DA2" w:rsidRDefault="00D3071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  <w:lang w:val="es-EC"/>
              </w:rPr>
              <w:t>aligom@espol.edu.ec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14:paraId="67DD762F" w14:textId="77777777" w:rsidR="00D3071E" w:rsidRDefault="00D3071E" w:rsidP="00985276">
            <w:pPr>
              <w:widowControl w:val="0"/>
              <w:autoSpaceDE w:val="0"/>
              <w:autoSpaceDN w:val="0"/>
              <w:adjustRightInd w:val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lang w:val="es-EC"/>
              </w:rPr>
            </w:pPr>
            <w:r>
              <w:rPr>
                <w:rFonts w:ascii="Arial" w:eastAsia="Times New Roman" w:hAnsi="Arial" w:cs="Arial"/>
                <w:b w:val="0"/>
                <w:bCs w:val="0"/>
                <w:lang w:val="es-EC"/>
              </w:rPr>
              <w:t xml:space="preserve">GOMEZ CANTOS ALICE VANESSA  </w:t>
            </w:r>
          </w:p>
          <w:p w14:paraId="1B5A13CE" w14:textId="5C8E736B" w:rsidR="00D3071E" w:rsidRPr="00EE2DA2" w:rsidRDefault="00DD7ABC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hyperlink r:id="rId26" w:history="1">
              <w:r w:rsidR="00A006F7" w:rsidRPr="00E14348">
                <w:rPr>
                  <w:rStyle w:val="Hipervnculo"/>
                  <w:rFonts w:ascii="Arial" w:hAnsi="Arial" w:cs="Arial"/>
                  <w:lang w:val="es-EC"/>
                </w:rPr>
                <w:t>aligom@espol.edu.ec</w:t>
              </w:r>
            </w:hyperlink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9B67C4E" w14:textId="412D2571" w:rsidR="00D3071E" w:rsidRPr="000929DF" w:rsidRDefault="00D3071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34BE24EB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A01E5E" w:rsidRPr="00C0345F" w14:paraId="03278F57" w14:textId="77777777" w:rsidTr="00647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FEE92DE" w14:textId="7B27E0A9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B8039A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6E85194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14/08/2012</w:t>
            </w:r>
          </w:p>
        </w:tc>
      </w:tr>
      <w:tr w:rsidR="00A01E5E" w:rsidRPr="00C0345F" w14:paraId="213060BD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FB2A84A" w14:textId="7E5AD8E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562FBD">
              <w:rPr>
                <w:rFonts w:ascii="Arial" w:eastAsia="Times New Roman" w:hAnsi="Arial" w:cs="Arial"/>
                <w:b w:val="0"/>
              </w:rPr>
              <w:t>Vanessa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3EEF4C1" w14:textId="5D5E1BBC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Desarrollador:</w:t>
            </w:r>
            <w:r w:rsidR="00562FBD">
              <w:rPr>
                <w:rFonts w:ascii="Arial" w:eastAsia="Times New Roman" w:hAnsi="Arial" w:cs="Arial"/>
                <w:b w:val="0"/>
              </w:rPr>
              <w:t xml:space="preserve"> Jefferson Rubio</w:t>
            </w:r>
          </w:p>
        </w:tc>
      </w:tr>
      <w:tr w:rsidR="00A01E5E" w:rsidRPr="00C0345F" w14:paraId="53B5F659" w14:textId="77777777" w:rsidTr="0064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7FBF738" w14:textId="361FC07A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B8039A">
              <w:rPr>
                <w:rFonts w:ascii="Arial" w:eastAsia="Times New Roman" w:hAnsi="Arial" w:cs="Arial"/>
                <w:b w:val="0"/>
              </w:rPr>
              <w:t>Consulta literal de un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84800E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D57646C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1CB48098" w14:textId="0ABDF081" w:rsidR="00A01E5E" w:rsidRPr="000929DF" w:rsidRDefault="00A01E5E" w:rsidP="00B8039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>USR-</w:t>
            </w:r>
            <w:r w:rsidR="0043456B">
              <w:rPr>
                <w:rFonts w:ascii="Arial" w:hAnsi="Arial" w:cs="Arial"/>
                <w:b w:val="0"/>
              </w:rPr>
              <w:t>022</w:t>
            </w:r>
          </w:p>
        </w:tc>
      </w:tr>
      <w:tr w:rsidR="00A01E5E" w:rsidRPr="00C0345F" w14:paraId="0E92CCC5" w14:textId="77777777" w:rsidTr="0064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6B897D7" w14:textId="72C50E11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A3C7E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A5CEF8" w14:textId="44046746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BA3C7E">
              <w:rPr>
                <w:rFonts w:ascii="Arial" w:hAnsi="Arial" w:cs="Arial"/>
                <w:bCs/>
              </w:rPr>
              <w:t>9h43pm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020551" w14:textId="5D797873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A72D02">
              <w:rPr>
                <w:rFonts w:ascii="Arial" w:eastAsia="Times New Roman" w:hAnsi="Arial" w:cs="Arial"/>
                <w:b w:val="0"/>
              </w:rPr>
              <w:t>9h46pm</w:t>
            </w:r>
          </w:p>
        </w:tc>
      </w:tr>
      <w:tr w:rsidR="00A01E5E" w:rsidRPr="00C0345F" w14:paraId="78F99FD3" w14:textId="77777777" w:rsidTr="006470D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30C65AF6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49C6E74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0461EE0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D1B3CD5" w14:textId="77777777" w:rsidR="00A01E5E" w:rsidRPr="000929DF" w:rsidRDefault="00A01E5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01E5E" w:rsidRPr="00C0345F" w14:paraId="384DE3CE" w14:textId="77777777" w:rsidTr="006470D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7569CD" w14:textId="0CB98862" w:rsidR="00A01E5E" w:rsidRPr="000929DF" w:rsidRDefault="00BA3C7E" w:rsidP="006470D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Clic en la fecha a lado de la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68929A" w14:textId="44B1C1C9" w:rsidR="00A01E5E" w:rsidRPr="00EE2DA2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el/los literales asociados a esa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0CCC91C" w14:textId="4CD2F9EC" w:rsidR="00A01E5E" w:rsidRPr="00EE2DA2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Muestra el/los literales asociados a esa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B4BDC43" w14:textId="54CAB424" w:rsidR="00A01E5E" w:rsidRPr="000929DF" w:rsidRDefault="00BA3C7E" w:rsidP="006470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5381A6F3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0B127968" w14:textId="77777777" w:rsidR="00A01E5E" w:rsidRDefault="00A01E5E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33C02EAD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6ECB63F5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0BC6A84A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F32E324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66D30166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47E98EF4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661E0BDE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29BA2CB3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66519BD4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63D3F4D2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ACE74A7" w14:textId="77777777" w:rsidR="00562FBD" w:rsidRDefault="00562FBD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21272E1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48CE12F4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3E40C820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64A4A9E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B1D64D0" w14:textId="77777777" w:rsidR="0043456B" w:rsidRDefault="0043456B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24BA062A" w14:textId="77777777" w:rsidR="0080607C" w:rsidRDefault="0080607C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559AFDFF" w14:textId="77777777" w:rsidR="00A234EA" w:rsidRDefault="00A234EA" w:rsidP="004413AB">
      <w:pPr>
        <w:pStyle w:val="Prrafodelista"/>
        <w:numPr>
          <w:ilvl w:val="0"/>
          <w:numId w:val="37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0" w:name="_Toc333083060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Control de calidad</w:t>
      </w:r>
      <w:bookmarkEnd w:id="10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A234EA" w:rsidRPr="00EA38C9" w14:paraId="711AA4DB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360F065D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973F8BF" w14:textId="77777777" w:rsidR="00A234EA" w:rsidRPr="00B64CF2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B64CF2">
              <w:rPr>
                <w:rFonts w:ascii="Tahoma" w:hAnsi="Tahoma" w:cs="Tahoma"/>
                <w:b w:val="0"/>
                <w:color w:val="auto"/>
                <w:sz w:val="20"/>
              </w:rPr>
              <w:t>Andrea Cáceres</w:t>
            </w:r>
          </w:p>
        </w:tc>
      </w:tr>
      <w:tr w:rsidR="00A234EA" w:rsidRPr="00EA38C9" w14:paraId="0658C09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26334DF0" w14:textId="77777777" w:rsidR="00A234EA" w:rsidRPr="00FE398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941A4B7" w14:textId="77777777" w:rsidR="00A234EA" w:rsidRPr="00EA38C9" w:rsidRDefault="00A234EA" w:rsidP="00362AC6">
            <w:pPr>
              <w:rPr>
                <w:rFonts w:ascii="Tahoma" w:hAnsi="Tahoma" w:cs="Tahoma"/>
                <w:sz w:val="20"/>
              </w:rPr>
            </w:pPr>
          </w:p>
        </w:tc>
      </w:tr>
      <w:tr w:rsidR="00A234EA" w:rsidRPr="00EA38C9" w14:paraId="279CA0C3" w14:textId="77777777" w:rsidTr="00362AC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E259D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074FA14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3ED019A7" w14:textId="77777777" w:rsidR="00A234EA" w:rsidRPr="00EA38C9" w:rsidRDefault="00A234EA" w:rsidP="00362AC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A234EA" w:rsidRPr="00EA38C9" w14:paraId="57AF854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2AAA603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A234EA" w:rsidRPr="00EA38C9" w14:paraId="142B5D58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398B383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A234EA" w:rsidRPr="00EA38C9" w14:paraId="07346B5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EA8A7A6" w14:textId="77777777" w:rsidR="00A234EA" w:rsidRPr="00EA38C9" w:rsidRDefault="00A234EA" w:rsidP="00362AC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412E395" wp14:editId="23B197A2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6" name="Rectángulo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916DE" w14:textId="77777777" w:rsidR="00985276" w:rsidRPr="00B87E33" w:rsidRDefault="00985276" w:rsidP="00A234EA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4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">
                      <v:textbox>
                        <w:txbxContent>
                          <w:p w14:paraId="089916DE" w14:textId="77777777" w:rsidR="00126EE2" w:rsidRPr="00B87E33" w:rsidRDefault="00126EE2" w:rsidP="00A234EA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F12E6C8" wp14:editId="432C8B0E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ángul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F107B5" w14:textId="77777777" w:rsidR="00985276" w:rsidRPr="008E0FA6" w:rsidRDefault="00985276" w:rsidP="00A234EA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63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JLm95MzAgAAUQQAAA4AAAAAAAAAAAAAAAAA&#10;LgIAAGRycy9lMm9Eb2MueG1sUEsBAi0AFAAGAAgAAAAhADXIafDeAAAACQEAAA8AAAAAAAAAAAAA&#10;AAAAjQQAAGRycy9kb3ducmV2LnhtbFBLBQYAAAAABAAEAPMAAACYBQAAAAA=&#10;">
                      <v:textbox>
                        <w:txbxContent>
                          <w:p w14:paraId="7BF107B5" w14:textId="77777777" w:rsidR="00126EE2" w:rsidRPr="008E0FA6" w:rsidRDefault="00126EE2" w:rsidP="00A234EA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EDF706E" wp14:editId="7CE8E55A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8" name="Rectángul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88B693" w14:textId="77777777" w:rsidR="00985276" w:rsidRPr="00B46AD6" w:rsidRDefault="00985276" w:rsidP="00A234E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4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">
                      <v:textbox>
                        <w:txbxContent>
                          <w:p w14:paraId="6A88B693" w14:textId="77777777" w:rsidR="00126EE2" w:rsidRPr="00B46AD6" w:rsidRDefault="00126EE2" w:rsidP="00A234EA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14:paraId="6C12A408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107A362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D139CDA" w14:textId="77777777" w:rsidR="00A234EA" w:rsidRPr="00EA38C9" w:rsidRDefault="00A234EA" w:rsidP="00362AC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4751E28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A234EA" w:rsidRPr="00EA38C9" w14:paraId="552BDBE4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22BB1A5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14AC40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C4E5BF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2EAC22A5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9F9D26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5C7866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283A05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DCDA222" w14:textId="77777777" w:rsidTr="00362AC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B9EE62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3FAE24C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AC83607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A148DF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4D1A1E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93E0E6A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CBBC229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0EC999B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196115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525338A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F3720A9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6D75B73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FCDC194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387FE51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3344212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2706BFA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EDBF305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A234EA" w:rsidRPr="00EA38C9" w14:paraId="76C66F5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8F43BA2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CA087A2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58048D7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57724A9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14:paraId="7BCF23F3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5A93D16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899338F" w14:textId="77777777" w:rsidR="00A234EA" w:rsidRPr="0034195B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85BC220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33322EA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A234EA" w:rsidRPr="00EA38C9" w14:paraId="733BA23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4A32347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18D3A54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20372B1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953E9C3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14:paraId="0A8E09DA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1CC44DF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47AEDC3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B002803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00BAA38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14:paraId="756E5B72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61CAC11" w14:textId="77777777"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01C0A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F495EAC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CC1E4AB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7774350D" w14:textId="77777777" w:rsidTr="00362AC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5B710C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B0AD57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9AD15A4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02430E3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93BF7F3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0242397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76390A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376FEA9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1484EA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7FC02D8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CA3F12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8684BA0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42A11C4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F86179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46C325F9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AA08F2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CA1B572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2BAB92B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5E8FE6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F107D6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7949CD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B52EFF4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27CC2E6C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1DA359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B65E3F4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6A88E40" w14:textId="77777777" w:rsidR="00A234EA" w:rsidRPr="00EA38C9" w:rsidRDefault="00A234EA" w:rsidP="00362AC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A234EA" w:rsidRPr="00EA38C9" w14:paraId="52551A3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EE6ABAE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6D2FC96A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5DB67F4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347B6121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D4ED62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3B450C99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7C49EE39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A234EA" w:rsidRPr="00EA38C9" w14:paraId="3E70AFA1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3012837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A234EA" w:rsidRPr="00EA38C9" w14:paraId="3DF759B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40E91AD" w14:textId="77777777"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7465CA00" w14:textId="77777777" w:rsidTr="00362AC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538857C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8E1A46C" w14:textId="77777777" w:rsidTr="00362AC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0347A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14:paraId="236D7E48" w14:textId="77777777" w:rsidR="00A234EA" w:rsidRPr="00A234EA" w:rsidRDefault="00A234EA" w:rsidP="00A234EA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A92568D" w14:textId="77777777" w:rsid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B0F3EDF" w14:textId="77777777"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2EBB280" w14:textId="77777777"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72BA8E7" w14:textId="77777777" w:rsidR="009509A8" w:rsidRPr="00A234EA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0FB5594" w14:textId="77777777" w:rsidR="00A234EA" w:rsidRDefault="00A234EA" w:rsidP="004413AB">
      <w:pPr>
        <w:pStyle w:val="Prrafodelista"/>
        <w:numPr>
          <w:ilvl w:val="0"/>
          <w:numId w:val="37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11" w:name="_Toc333083061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Rúbrica de coevaluación</w:t>
      </w:r>
      <w:bookmarkEnd w:id="11"/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A234EA" w14:paraId="5C90BA24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14:paraId="450EAFF5" w14:textId="77777777" w:rsidR="00A234EA" w:rsidRPr="009F5A5B" w:rsidRDefault="00A234EA" w:rsidP="00362AC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8135C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AF7F3B1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4CD18D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F0FD8A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5DF65A2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4EEC5BF6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</w:tr>
      <w:tr w:rsidR="00A234EA" w:rsidRPr="009A271D" w14:paraId="53F575AD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741E5C0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617B516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68B11F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03E00A3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5AB2C0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2C40473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4EB5A57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5A5B56D7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0AB03EEC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66AABBE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54B60DA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7CF7A51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D943737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0A16FEE4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2F3D365D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3EB3203E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D1F53C3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5DD61F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905146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EBB58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7A042F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A365479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1539620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393166D9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8E8C376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49F7703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4A56C5B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93AB6BA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C80C4F9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731188A1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02B37237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013E4B97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7435585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D34B31F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9C88400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C7CE8BC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EF97459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F1648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1A99177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597C5CE8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14:paraId="4DE68CA9" w14:textId="77777777" w:rsidR="00A234EA" w:rsidRPr="00E73CAC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E73CAC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20AF2110" w14:textId="77777777" w:rsidR="00A234EA" w:rsidRPr="00E73CAC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799436CE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46076E6D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26243386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14:paraId="55D9730C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121F6542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A234EA" w:rsidRPr="009A271D" w14:paraId="49BB442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3051882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58A001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A32CD38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9F7CD2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28591D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14:paraId="393945B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14:paraId="653552ED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14:paraId="3033A31B" w14:textId="77777777" w:rsidR="00A234EA" w:rsidRP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A234EA" w:rsidRPr="00A234EA" w:rsidSect="0021467F">
      <w:headerReference w:type="default" r:id="rId27"/>
      <w:footerReference w:type="default" r:id="rId28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2168D8" w14:textId="77777777" w:rsidR="00DD7ABC" w:rsidRDefault="00DD7ABC" w:rsidP="008F66AE">
      <w:pPr>
        <w:spacing w:after="0" w:line="240" w:lineRule="auto"/>
      </w:pPr>
      <w:r>
        <w:separator/>
      </w:r>
    </w:p>
  </w:endnote>
  <w:endnote w:type="continuationSeparator" w:id="0">
    <w:p w14:paraId="3D965FD6" w14:textId="77777777" w:rsidR="00DD7ABC" w:rsidRDefault="00DD7ABC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42395F" w14:textId="77777777" w:rsidR="00985276" w:rsidRPr="0008399D" w:rsidRDefault="00985276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4306DE">
      <w:rPr>
        <w:rFonts w:ascii="Arial" w:hAnsi="Arial" w:cs="Arial"/>
        <w:sz w:val="20"/>
      </w:rPr>
      <w:t>Andrea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Cáceres,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Brick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Reyes,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Jennifer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4306DE">
      <w:rPr>
        <w:rFonts w:ascii="Arial" w:hAnsi="Arial" w:cs="Arial"/>
        <w:sz w:val="20"/>
      </w:rPr>
      <w:t>Andrea Cáceres, Brick Reyes, Efraín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353662" w:rsidRPr="00353662">
      <w:rPr>
        <w:rFonts w:asciiTheme="majorHAnsi" w:hAnsiTheme="majorHAnsi" w:cstheme="majorHAnsi"/>
        <w:b/>
        <w:noProof/>
      </w:rPr>
      <w:t>3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32E584F6" wp14:editId="2A2AAF5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94FAD0" wp14:editId="6866DA79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D836C9" wp14:editId="1DBAAD44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F5D662" w14:textId="77777777" w:rsidR="00DD7ABC" w:rsidRDefault="00DD7ABC" w:rsidP="008F66AE">
      <w:pPr>
        <w:spacing w:after="0" w:line="240" w:lineRule="auto"/>
      </w:pPr>
      <w:r>
        <w:separator/>
      </w:r>
    </w:p>
  </w:footnote>
  <w:footnote w:type="continuationSeparator" w:id="0">
    <w:p w14:paraId="363DB74A" w14:textId="77777777" w:rsidR="00DD7ABC" w:rsidRDefault="00DD7ABC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D014FD" w14:textId="77777777" w:rsidR="00985276" w:rsidRDefault="00985276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E3923E2" wp14:editId="11226594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9F9563" wp14:editId="5832E0C3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A9017B" w14:textId="0AF42D06" w:rsidR="00985276" w:rsidRPr="007027D9" w:rsidRDefault="00985276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A234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Unidades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14/08/2012</w:t>
                          </w:r>
                        </w:p>
                        <w:p w14:paraId="1EAAC299" w14:textId="77777777" w:rsidR="00985276" w:rsidRDefault="00985276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14:paraId="70A9017B" w14:textId="0AF42D06" w:rsidR="00126EE2" w:rsidRPr="007027D9" w:rsidRDefault="00126EE2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A234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Unidades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14/08/2012</w:t>
                    </w:r>
                  </w:p>
                  <w:p w14:paraId="1EAAC299" w14:textId="77777777" w:rsidR="00126EE2" w:rsidRDefault="00126EE2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A3464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51AFA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6240DC"/>
    <w:multiLevelType w:val="hybridMultilevel"/>
    <w:tmpl w:val="DD663B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886C3B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5A1CEC"/>
    <w:multiLevelType w:val="hybridMultilevel"/>
    <w:tmpl w:val="77767D3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1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AE6A22"/>
    <w:multiLevelType w:val="hybridMultilevel"/>
    <w:tmpl w:val="97CCE7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E85303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4"/>
  </w:num>
  <w:num w:numId="5">
    <w:abstractNumId w:val="30"/>
  </w:num>
  <w:num w:numId="6">
    <w:abstractNumId w:val="22"/>
  </w:num>
  <w:num w:numId="7">
    <w:abstractNumId w:val="37"/>
  </w:num>
  <w:num w:numId="8">
    <w:abstractNumId w:val="20"/>
  </w:num>
  <w:num w:numId="9">
    <w:abstractNumId w:val="18"/>
  </w:num>
  <w:num w:numId="10">
    <w:abstractNumId w:val="3"/>
  </w:num>
  <w:num w:numId="11">
    <w:abstractNumId w:val="34"/>
  </w:num>
  <w:num w:numId="12">
    <w:abstractNumId w:val="26"/>
  </w:num>
  <w:num w:numId="13">
    <w:abstractNumId w:val="0"/>
  </w:num>
  <w:num w:numId="14">
    <w:abstractNumId w:val="7"/>
  </w:num>
  <w:num w:numId="15">
    <w:abstractNumId w:val="31"/>
  </w:num>
  <w:num w:numId="16">
    <w:abstractNumId w:val="29"/>
  </w:num>
  <w:num w:numId="17">
    <w:abstractNumId w:val="36"/>
  </w:num>
  <w:num w:numId="18">
    <w:abstractNumId w:val="8"/>
  </w:num>
  <w:num w:numId="19">
    <w:abstractNumId w:val="33"/>
  </w:num>
  <w:num w:numId="20">
    <w:abstractNumId w:val="24"/>
  </w:num>
  <w:num w:numId="21">
    <w:abstractNumId w:val="1"/>
  </w:num>
  <w:num w:numId="22">
    <w:abstractNumId w:val="9"/>
  </w:num>
  <w:num w:numId="23">
    <w:abstractNumId w:val="28"/>
  </w:num>
  <w:num w:numId="24">
    <w:abstractNumId w:val="35"/>
  </w:num>
  <w:num w:numId="25">
    <w:abstractNumId w:val="19"/>
  </w:num>
  <w:num w:numId="26">
    <w:abstractNumId w:val="15"/>
  </w:num>
  <w:num w:numId="27">
    <w:abstractNumId w:val="32"/>
  </w:num>
  <w:num w:numId="28">
    <w:abstractNumId w:val="4"/>
  </w:num>
  <w:num w:numId="29">
    <w:abstractNumId w:val="13"/>
  </w:num>
  <w:num w:numId="30">
    <w:abstractNumId w:val="27"/>
  </w:num>
  <w:num w:numId="31">
    <w:abstractNumId w:val="21"/>
  </w:num>
  <w:num w:numId="32">
    <w:abstractNumId w:val="12"/>
  </w:num>
  <w:num w:numId="33">
    <w:abstractNumId w:val="16"/>
  </w:num>
  <w:num w:numId="34">
    <w:abstractNumId w:val="23"/>
  </w:num>
  <w:num w:numId="35">
    <w:abstractNumId w:val="2"/>
  </w:num>
  <w:num w:numId="36">
    <w:abstractNumId w:val="17"/>
  </w:num>
  <w:num w:numId="37">
    <w:abstractNumId w:val="5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EA"/>
    <w:rsid w:val="000020DF"/>
    <w:rsid w:val="00011494"/>
    <w:rsid w:val="00012EFF"/>
    <w:rsid w:val="000413F9"/>
    <w:rsid w:val="00070489"/>
    <w:rsid w:val="00075973"/>
    <w:rsid w:val="00080CDB"/>
    <w:rsid w:val="0008399D"/>
    <w:rsid w:val="00084147"/>
    <w:rsid w:val="00094622"/>
    <w:rsid w:val="000D1129"/>
    <w:rsid w:val="000F0C2F"/>
    <w:rsid w:val="000F1ADB"/>
    <w:rsid w:val="0010178D"/>
    <w:rsid w:val="00126EE2"/>
    <w:rsid w:val="001460E4"/>
    <w:rsid w:val="00161BCE"/>
    <w:rsid w:val="001677F5"/>
    <w:rsid w:val="00173C71"/>
    <w:rsid w:val="00181572"/>
    <w:rsid w:val="0019617E"/>
    <w:rsid w:val="00196473"/>
    <w:rsid w:val="0019691E"/>
    <w:rsid w:val="001A5BF8"/>
    <w:rsid w:val="001A6ADA"/>
    <w:rsid w:val="001B324F"/>
    <w:rsid w:val="001C08AD"/>
    <w:rsid w:val="001C31CF"/>
    <w:rsid w:val="001C3672"/>
    <w:rsid w:val="001D0A98"/>
    <w:rsid w:val="001E6B9D"/>
    <w:rsid w:val="001F0B20"/>
    <w:rsid w:val="001F4811"/>
    <w:rsid w:val="0020676A"/>
    <w:rsid w:val="0021467F"/>
    <w:rsid w:val="00216010"/>
    <w:rsid w:val="002451F4"/>
    <w:rsid w:val="002451FD"/>
    <w:rsid w:val="002452DC"/>
    <w:rsid w:val="00250F2D"/>
    <w:rsid w:val="00257445"/>
    <w:rsid w:val="00265B7E"/>
    <w:rsid w:val="00282B56"/>
    <w:rsid w:val="00284148"/>
    <w:rsid w:val="00296C9C"/>
    <w:rsid w:val="002A24FF"/>
    <w:rsid w:val="002A2A31"/>
    <w:rsid w:val="002D7A94"/>
    <w:rsid w:val="002E4A94"/>
    <w:rsid w:val="002F2997"/>
    <w:rsid w:val="003110F6"/>
    <w:rsid w:val="00316140"/>
    <w:rsid w:val="00353662"/>
    <w:rsid w:val="003548C0"/>
    <w:rsid w:val="00362AC6"/>
    <w:rsid w:val="00366FD7"/>
    <w:rsid w:val="00397E93"/>
    <w:rsid w:val="003A49C2"/>
    <w:rsid w:val="003C33A2"/>
    <w:rsid w:val="003C37EC"/>
    <w:rsid w:val="0040271D"/>
    <w:rsid w:val="004204DF"/>
    <w:rsid w:val="004306DE"/>
    <w:rsid w:val="0043456B"/>
    <w:rsid w:val="004413AB"/>
    <w:rsid w:val="00463719"/>
    <w:rsid w:val="0047057B"/>
    <w:rsid w:val="0047085B"/>
    <w:rsid w:val="004825D8"/>
    <w:rsid w:val="00483064"/>
    <w:rsid w:val="004932EA"/>
    <w:rsid w:val="00493AAE"/>
    <w:rsid w:val="004A70A6"/>
    <w:rsid w:val="004B1577"/>
    <w:rsid w:val="004B5574"/>
    <w:rsid w:val="004B7D19"/>
    <w:rsid w:val="004C4888"/>
    <w:rsid w:val="004F2399"/>
    <w:rsid w:val="004F6C74"/>
    <w:rsid w:val="00507470"/>
    <w:rsid w:val="00524411"/>
    <w:rsid w:val="005274CF"/>
    <w:rsid w:val="00540CF3"/>
    <w:rsid w:val="005554EA"/>
    <w:rsid w:val="00562FBD"/>
    <w:rsid w:val="0058142B"/>
    <w:rsid w:val="00590ECE"/>
    <w:rsid w:val="005F3CB3"/>
    <w:rsid w:val="00621765"/>
    <w:rsid w:val="00623FF6"/>
    <w:rsid w:val="00640ACF"/>
    <w:rsid w:val="00642AC9"/>
    <w:rsid w:val="006470D5"/>
    <w:rsid w:val="006605BB"/>
    <w:rsid w:val="006703AA"/>
    <w:rsid w:val="00676DE1"/>
    <w:rsid w:val="00691B5C"/>
    <w:rsid w:val="006A0646"/>
    <w:rsid w:val="006A418F"/>
    <w:rsid w:val="006C555D"/>
    <w:rsid w:val="006C60F1"/>
    <w:rsid w:val="007027D9"/>
    <w:rsid w:val="00722708"/>
    <w:rsid w:val="007241E4"/>
    <w:rsid w:val="00725876"/>
    <w:rsid w:val="007305AF"/>
    <w:rsid w:val="00733EE8"/>
    <w:rsid w:val="007648E0"/>
    <w:rsid w:val="00766F73"/>
    <w:rsid w:val="007B75C0"/>
    <w:rsid w:val="007C7623"/>
    <w:rsid w:val="007F5554"/>
    <w:rsid w:val="008017A0"/>
    <w:rsid w:val="0080607C"/>
    <w:rsid w:val="00821C6F"/>
    <w:rsid w:val="00842C9D"/>
    <w:rsid w:val="008652ED"/>
    <w:rsid w:val="00866978"/>
    <w:rsid w:val="00866F54"/>
    <w:rsid w:val="00883E74"/>
    <w:rsid w:val="008978CE"/>
    <w:rsid w:val="008B44EE"/>
    <w:rsid w:val="008B6514"/>
    <w:rsid w:val="008C79F3"/>
    <w:rsid w:val="008F66AE"/>
    <w:rsid w:val="00917F49"/>
    <w:rsid w:val="0092334C"/>
    <w:rsid w:val="00945304"/>
    <w:rsid w:val="009509A8"/>
    <w:rsid w:val="00951F6E"/>
    <w:rsid w:val="009548BB"/>
    <w:rsid w:val="009627FC"/>
    <w:rsid w:val="009667C5"/>
    <w:rsid w:val="00982D7A"/>
    <w:rsid w:val="00985276"/>
    <w:rsid w:val="009A32B9"/>
    <w:rsid w:val="009B0310"/>
    <w:rsid w:val="009D3336"/>
    <w:rsid w:val="009F51EE"/>
    <w:rsid w:val="009F7DB2"/>
    <w:rsid w:val="00A006F7"/>
    <w:rsid w:val="00A01E5E"/>
    <w:rsid w:val="00A074BC"/>
    <w:rsid w:val="00A234EA"/>
    <w:rsid w:val="00A31927"/>
    <w:rsid w:val="00A6532B"/>
    <w:rsid w:val="00A72D02"/>
    <w:rsid w:val="00A870F6"/>
    <w:rsid w:val="00A978BA"/>
    <w:rsid w:val="00AA01D4"/>
    <w:rsid w:val="00AA1B0E"/>
    <w:rsid w:val="00AB24E0"/>
    <w:rsid w:val="00AB2B30"/>
    <w:rsid w:val="00AC27FE"/>
    <w:rsid w:val="00AE1376"/>
    <w:rsid w:val="00B0447F"/>
    <w:rsid w:val="00B165F4"/>
    <w:rsid w:val="00B236B5"/>
    <w:rsid w:val="00B27F20"/>
    <w:rsid w:val="00B45566"/>
    <w:rsid w:val="00B50BF6"/>
    <w:rsid w:val="00B57756"/>
    <w:rsid w:val="00B66B48"/>
    <w:rsid w:val="00B70A42"/>
    <w:rsid w:val="00B8039A"/>
    <w:rsid w:val="00BA257D"/>
    <w:rsid w:val="00BA3C7E"/>
    <w:rsid w:val="00C15448"/>
    <w:rsid w:val="00C33A12"/>
    <w:rsid w:val="00C34E6B"/>
    <w:rsid w:val="00C4294B"/>
    <w:rsid w:val="00C449D4"/>
    <w:rsid w:val="00C75B65"/>
    <w:rsid w:val="00C95A67"/>
    <w:rsid w:val="00CC5F0F"/>
    <w:rsid w:val="00CF3E93"/>
    <w:rsid w:val="00D035D7"/>
    <w:rsid w:val="00D075E5"/>
    <w:rsid w:val="00D25A95"/>
    <w:rsid w:val="00D3071E"/>
    <w:rsid w:val="00D32AC0"/>
    <w:rsid w:val="00D34BC1"/>
    <w:rsid w:val="00D5367E"/>
    <w:rsid w:val="00D55FC9"/>
    <w:rsid w:val="00D93494"/>
    <w:rsid w:val="00D95C2E"/>
    <w:rsid w:val="00DA7A8B"/>
    <w:rsid w:val="00DD7ABC"/>
    <w:rsid w:val="00DE226E"/>
    <w:rsid w:val="00DE325A"/>
    <w:rsid w:val="00DE33C1"/>
    <w:rsid w:val="00DF2E6B"/>
    <w:rsid w:val="00DF3EC7"/>
    <w:rsid w:val="00E011CB"/>
    <w:rsid w:val="00E16904"/>
    <w:rsid w:val="00E35E5B"/>
    <w:rsid w:val="00E427A6"/>
    <w:rsid w:val="00E57256"/>
    <w:rsid w:val="00E65F7C"/>
    <w:rsid w:val="00E67EAC"/>
    <w:rsid w:val="00E94820"/>
    <w:rsid w:val="00E94A7D"/>
    <w:rsid w:val="00EA154C"/>
    <w:rsid w:val="00EA3D81"/>
    <w:rsid w:val="00EA67A1"/>
    <w:rsid w:val="00EA7DBE"/>
    <w:rsid w:val="00EE2DA2"/>
    <w:rsid w:val="00EF47F0"/>
    <w:rsid w:val="00F0033B"/>
    <w:rsid w:val="00F072FA"/>
    <w:rsid w:val="00F12962"/>
    <w:rsid w:val="00F260FA"/>
    <w:rsid w:val="00F31EC6"/>
    <w:rsid w:val="00F34467"/>
    <w:rsid w:val="00F453A6"/>
    <w:rsid w:val="00F46D14"/>
    <w:rsid w:val="00F646B8"/>
    <w:rsid w:val="00F72F2D"/>
    <w:rsid w:val="00F755AB"/>
    <w:rsid w:val="00F8766C"/>
    <w:rsid w:val="00F92D1F"/>
    <w:rsid w:val="00FA1010"/>
    <w:rsid w:val="00FB7A8B"/>
    <w:rsid w:val="00FC43EF"/>
    <w:rsid w:val="00FD61AE"/>
    <w:rsid w:val="00FE0E97"/>
    <w:rsid w:val="00FF1BF6"/>
    <w:rsid w:val="00FF5C86"/>
    <w:rsid w:val="00FF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51116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rajila@espol.edu.ec" TargetMode="External"/><Relationship Id="rId18" Type="http://schemas.openxmlformats.org/officeDocument/2006/relationships/hyperlink" Target="mailto:cballa@espol.edu.ec" TargetMode="External"/><Relationship Id="rId26" Type="http://schemas.openxmlformats.org/officeDocument/2006/relationships/hyperlink" Target="mailto:aligom@espol.edu.ec" TargetMode="External"/><Relationship Id="rId3" Type="http://schemas.openxmlformats.org/officeDocument/2006/relationships/styles" Target="styles.xml"/><Relationship Id="rId21" Type="http://schemas.openxmlformats.org/officeDocument/2006/relationships/hyperlink" Target="mailto:alivagom@espol.edu.ec" TargetMode="External"/><Relationship Id="rId7" Type="http://schemas.openxmlformats.org/officeDocument/2006/relationships/footnotes" Target="footnotes.xml"/><Relationship Id="rId12" Type="http://schemas.openxmlformats.org/officeDocument/2006/relationships/hyperlink" Target="mailto:jjparra@espol.edu.ec" TargetMode="External"/><Relationship Id="rId17" Type="http://schemas.openxmlformats.org/officeDocument/2006/relationships/hyperlink" Target="mailto:hlpilco@espol.edu.ec" TargetMode="External"/><Relationship Id="rId25" Type="http://schemas.openxmlformats.org/officeDocument/2006/relationships/hyperlink" Target="mailto:aligom@espol.edu.ec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ccerezo@espol.edu.ec" TargetMode="External"/><Relationship Id="rId20" Type="http://schemas.openxmlformats.org/officeDocument/2006/relationships/hyperlink" Target="mailto:luiall@espol.edu.ec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jparra@espol.edu.ec" TargetMode="External"/><Relationship Id="rId24" Type="http://schemas.openxmlformats.org/officeDocument/2006/relationships/hyperlink" Target="mailto:hlpilco@espol.edu.ec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alivagom@espol.edu.ec" TargetMode="External"/><Relationship Id="rId23" Type="http://schemas.openxmlformats.org/officeDocument/2006/relationships/hyperlink" Target="mailto:ccerezo@espol.edu.ec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mailto:rajila@espol.edu.ec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luiall@espol.edu.ec" TargetMode="External"/><Relationship Id="rId22" Type="http://schemas.openxmlformats.org/officeDocument/2006/relationships/hyperlink" Target="mailto:cajafran@espol.edu.ec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A9D05-7621-4B47-A615-F047BBD02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950</TotalTime>
  <Pages>32</Pages>
  <Words>5769</Words>
  <Characters>31732</Characters>
  <Application>Microsoft Office Word</Application>
  <DocSecurity>0</DocSecurity>
  <Lines>264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75</cp:revision>
  <dcterms:created xsi:type="dcterms:W3CDTF">2012-06-16T06:19:00Z</dcterms:created>
  <dcterms:modified xsi:type="dcterms:W3CDTF">2012-08-19T00:55:00Z</dcterms:modified>
</cp:coreProperties>
</file>