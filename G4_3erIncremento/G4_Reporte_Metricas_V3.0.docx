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57D" w:rsidRDefault="00C24EC2" w:rsidP="00BA257D">
      <w:pPr>
        <w:pStyle w:val="Sinespaciado"/>
      </w:pPr>
      <w:r>
        <w:rPr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2148840</wp:posOffset>
            </wp:positionH>
            <wp:positionV relativeFrom="paragraph">
              <wp:posOffset>-10795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1601">
        <w:rPr>
          <w:noProof/>
          <w:lang w:val="en-US" w:eastAsia="en-US"/>
        </w:rPr>
        <w:pict>
          <v:shape id="Freeform 145" o:spid="_x0000_s1026" style="position:absolute;margin-left:-96.8pt;margin-top:-283.7pt;width:659.95pt;height:380.75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8247954,1679778;8381365,154500;0,693607;0,1679778;0,4835525;7561278,4835525;7608365,4694174;8247954,1679778" o:connectangles="0,0,0,0,0,0,0,0"/>
            <w10:wrap anchory="page"/>
          </v:shape>
        </w:pict>
      </w:r>
      <w:r w:rsidR="000A1601">
        <w:rPr>
          <w:noProof/>
          <w:lang w:val="en-US" w:eastAsia="en-US"/>
        </w:rPr>
        <w:pict>
          <v:group id="Group 146" o:spid="_x0000_s1084" style="position:absolute;margin-left:-70.3pt;margin-top:11.5pt;width:43.5pt;height:45.5pt;z-index:251675648;mso-position-horizontal-relative:text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  <w10:wrap anchory="page"/>
          </v:group>
        </w:pict>
      </w:r>
    </w:p>
    <w:p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6A1637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Sinespaciado"/>
        <w:rPr>
          <w:b/>
          <w:sz w:val="40"/>
          <w:szCs w:val="40"/>
        </w:rPr>
      </w:pPr>
    </w:p>
    <w:p w:rsidR="006703AA" w:rsidRPr="00EA3D81" w:rsidRDefault="00861B66" w:rsidP="00861B66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de métricas</w:t>
      </w:r>
    </w:p>
    <w:p w:rsidR="00BA257D" w:rsidRDefault="00E35E5B" w:rsidP="00BA257D">
      <w:pPr>
        <w:pStyle w:val="Sinespaciado"/>
      </w:pPr>
      <w:r>
        <w:rPr>
          <w:noProof/>
          <w:lang w:val="en-US"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0A1601" w:rsidP="00BA257D">
      <w:pPr>
        <w:pStyle w:val="Sinespaciado"/>
      </w:pPr>
      <w:r>
        <w:rPr>
          <w:noProof/>
          <w:lang w:val="en-US" w:eastAsia="en-US"/>
        </w:rPr>
        <w:pict>
          <v:shape id="Freeform 134" o:spid="_x0000_s1083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<v:fill color2="#ef792f" rotate="t" angle="90" focus="100%" type="gradient"/>
            <v:shadow color="#8c8682"/>
            <v:path arrowok="t" o:connecttype="custom" o:connectlocs="1639570,0;303745,0;0,10058400;1639570,10058400;1639570,0" o:connectangles="0,0,0,0,0"/>
            <w10:wrap anchory="page"/>
          </v:shape>
        </w:pic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2E4A94" w:rsidP="001B708C">
      <w:pPr>
        <w:jc w:val="center"/>
        <w:rPr>
          <w:rFonts w:ascii="Berlin Sans FB Demi" w:hAnsi="Berlin Sans FB Demi"/>
          <w:sz w:val="30"/>
          <w:szCs w:val="30"/>
        </w:rPr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1B708C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:rsidR="00483064" w:rsidRDefault="000A1601" w:rsidP="00861B66">
      <w:pPr>
        <w:jc w:val="center"/>
        <w:rPr>
          <w:rFonts w:ascii="Berlin Sans FB Demi" w:hAnsi="Berlin Sans FB Demi"/>
          <w:sz w:val="30"/>
          <w:szCs w:val="30"/>
        </w:rPr>
      </w:pPr>
      <w:r w:rsidRPr="000A1601">
        <w:rPr>
          <w:noProof/>
          <w:lang w:val="en-US" w:eastAsia="en-US"/>
        </w:rPr>
        <w:pict>
          <v:group id="Group 201" o:spid="_x0000_s1076" style="position:absolute;left:0;text-align:left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<v:group id="Group 153" o:spid="_x0000_s107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<v:shape id="Freeform 154" o:spid="_x0000_s108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<v:fill color2="#efb32f" rotate="t" angle="45" focus="100%" type="gradient"/>
                <v:shadow color="#8c8682"/>
                <v:path arrowok="t" o:connecttype="custom" o:connectlocs="378750,138750;86250,202500;0,90000;97500,243750;386250,180000;412500,0;378750,138750" o:connectangles="0,0,0,0,0,0,0"/>
              </v:shape>
              <v:shape id="Freeform 155" o:spid="_x0000_s1081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<v:fill color2="#efb32f" rotate="t" angle="45" focus="100%" type="gradient"/>
                <v:shadow color="#8c8682"/>
                <v:path arrowok="t" o:connecttype="custom" o:connectlocs="288750,303750;37500,142500;56250,0;15000,176250;266250,341250;408750,228750;288750,303750" o:connectangles="0,0,0,0,0,0,0"/>
              </v:shape>
              <v:shape id="Freeform 156" o:spid="_x0000_s108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<v:fill color2="#e33830" rotate="t" angle="135" focus="100%" type="gradient"/>
                <v:shadow color="#8c8682"/>
                <v:path arrowok="t" o:connecttype="custom" o:connectlocs="127500,292500;78750,67500;168750,0;48750,75000;97500,300000;236250,318750;127500,292500" o:connectangles="0,0,0,0,0,0,0"/>
              </v:shape>
              <v:shape id="Freeform 157" o:spid="_x0000_s107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135" focus="100%" type="gradient"/>
                <v:shadow color="#8c8682"/>
                <v:path arrowok="t" o:connecttype="custom" o:connectlocs="45000,225000;172500,26250;281250,41250;142500,11250;18750,206250;105000,318750;45000,225000" o:connectangles="0,0,0,0,0,0,0"/>
              </v:shape>
              <v:shape id="Freeform 158" o:spid="_x0000_s1078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<v:fill color2="#e33830" rotate="t" angle="135" focus="100%" type="gradient"/>
                <v:shadow color="#8c8682"/>
                <v:path arrowok="t" o:connecttype="custom" o:connectlocs="37500,161250;112500,18750;187500,22500;93750,11250;18750,153750;82500,225000;37500,161250" o:connectangles="0,0,0,0,0,0,0"/>
              </v:shape>
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<v:fill color2="#e33830" rotate="t" angle="135" focus="100%" type="gradient"/>
                <v:shadow color="#8c8682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45" focus="100%" type="gradient"/>
                <v:shadow color="#8c8682"/>
                <v:path arrowok="t" o:connecttype="custom" o:connectlocs="378750,138750;86250,202500;0,90000;97500,243750;386250,180000;412500,0;378750,138750" o:connectangles="0,0,0,0,0,0,0"/>
              </v:shape>
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<v:fill color2="#efb32f" rotate="t" angle="45" focus="100%" type="gradient"/>
                <v:shadow color="#8c8682"/>
                <v:path arrowok="t" o:connecttype="custom" o:connectlocs="288750,303750;37500,142500;56250,0;15000,176250;266250,341250;408750,228750;288750,303750" o:connectangles="0,0,0,0,0,0,0"/>
              </v:shape>
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<v:fill color2="#e33830" rotate="t" angle="135" focus="100%" type="gradient"/>
                <v:shadow color="#8c8682"/>
                <v:path arrowok="t" o:connecttype="custom" o:connectlocs="127500,292500;78750,67500;168750,0;48750,75000;97500,300000;236250,318750;127500,292500" o:connectangles="0,0,0,0,0,0,0"/>
              </v:shape>
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<v:fill color2="#e33830" rotate="t" angle="135" focus="100%" type="gradient"/>
                <v:shadow color="#8c8682"/>
                <v:path arrowok="t" o:connecttype="custom" o:connectlocs="45000,225000;172500,26250;281250,41250;142500,11250;18750,206250;105000,318750;45000,225000" o:connectangles="0,0,0,0,0,0,0"/>
              </v:shape>
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135" focus="100%" type="gradient"/>
                <v:shadow color="#8c8682"/>
                <v:path arrowok="t" o:connecttype="custom" o:connectlocs="37500,161250;112500,18750;187500,22500;93750,11250;18750,153750;82500,225000;37500,161250" o:connectangles="0,0,0,0,0,0,0"/>
              </v:shape>
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<v:fill color2="#e33830" rotate="t" angle="135" focus="100%" type="gradient"/>
                <v:shadow color="#8c8682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<v:fill color2="#efb32f" rotate="t" angle="45" focus="100%" type="gradient"/>
                <v:shadow color="#8c8682"/>
                <v:path arrowok="t" o:connecttype="custom" o:connectlocs="378750,138750;86250,202500;0,90000;97500,243750;386250,180000;412500,0;378750,138750" o:connectangles="0,0,0,0,0,0,0"/>
              </v:shape>
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<v:fill color2="#efb32f" rotate="t" angle="45" focus="100%" type="gradient"/>
                <v:shadow color="#8c8682"/>
                <v:path arrowok="t" o:connecttype="custom" o:connectlocs="288750,303750;37500,142500;56250,0;15000,176250;266250,341250;408750,228750;288750,303750" o:connectangles="0,0,0,0,0,0,0"/>
              </v:shape>
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135" focus="100%" type="gradient"/>
                <v:shadow color="#8c8682"/>
                <v:path arrowok="t" o:connecttype="custom" o:connectlocs="127500,292500;78750,67500;168750,0;48750,75000;97500,300000;236250,318750;127500,292500" o:connectangles="0,0,0,0,0,0,0"/>
              </v:shape>
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<v:fill color2="#e33830" rotate="t" angle="135" focus="100%" type="gradient"/>
                <v:shadow color="#8c8682"/>
                <v:path arrowok="t" o:connecttype="custom" o:connectlocs="45000,225000;172500,26250;281250,41250;142500,11250;18750,206250;105000,318750;45000,225000" o:connectangles="0,0,0,0,0,0,0"/>
              </v:shape>
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<v:fill color2="#e33830" rotate="t" angle="135" focus="100%" type="gradient"/>
                <v:shadow color="#8c8682"/>
                <v:path arrowok="t" o:connecttype="custom" o:connectlocs="37500,161250;112500,18750;187500,22500;93750,11250;18750,153750;82500,225000;37500,161250" o:connectangles="0,0,0,0,0,0,0"/>
              </v:shape>
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<v:fill color2="#e33830" rotate="t" angle="135" focus="100%" type="gradient"/>
                <v:shadow color="#8c8682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<v:fill color2="#efb32f" rotate="t" angle="45" focus="100%" type="gradient"/>
                <v:shadow color="#8c8682"/>
                <v:path arrowok="t" o:connecttype="custom" o:connectlocs="378750,138750;86250,202500;0,90000;97500,243750;386250,180000;412500,0;378750,138750" o:connectangles="0,0,0,0,0,0,0"/>
              </v:shape>
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<v:fill color2="#efb32f" rotate="t" angle="45" focus="100%" type="gradient"/>
                <v:shadow color="#8c8682"/>
                <v:path arrowok="t" o:connecttype="custom" o:connectlocs="288750,303750;37500,142500;56250,0;15000,176250;266250,341250;408750,228750;288750,303750" o:connectangles="0,0,0,0,0,0,0"/>
              </v:shape>
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<v:fill color2="#e33830" rotate="t" angle="135" focus="100%" type="gradient"/>
                <v:shadow color="#8c8682"/>
                <v:path arrowok="t" o:connecttype="custom" o:connectlocs="127500,292500;78750,67500;168750,0;48750,75000;97500,300000;236250,318750;127500,292500" o:connectangles="0,0,0,0,0,0,0"/>
              </v:shape>
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135" focus="100%" type="gradient"/>
                <v:shadow color="#8c8682"/>
                <v:path arrowok="t" o:connecttype="custom" o:connectlocs="45000,225000;172500,26250;281250,41250;142500,11250;18750,206250;105000,318750;45000,225000" o:connectangles="0,0,0,0,0,0,0"/>
              </v:shape>
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135" focus="100%" type="gradient"/>
                <v:shadow color="#8c8682"/>
                <v:path arrowok="t" o:connecttype="custom" o:connectlocs="37500,161250;112500,18750;187500,22500;93750,11250;18750,153750;82500,225000;37500,161250" o:connectangles="0,0,0,0,0,0,0"/>
              </v:shape>
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<v:fill color2="#e33830" rotate="t" angle="135" focus="100%" type="gradient"/>
                <v:shadow color="#8c8682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<v:fill color2="#efb32f" rotate="t" angle="45" focus="100%" type="gradient"/>
                <v:shadow color="#8c8682"/>
                <v:path arrowok="t" o:connecttype="custom" o:connectlocs="378750,138750;86250,202500;0,90000;97500,243750;386250,180000;412500,0;378750,138750" o:connectangles="0,0,0,0,0,0,0"/>
              </v:shape>
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<v:fill color2="#efb32f" rotate="t" angle="45" focus="100%" type="gradient"/>
                <v:shadow color="#8c8682"/>
                <v:path arrowok="t" o:connecttype="custom" o:connectlocs="288750,303750;37500,142500;56250,0;15000,176250;266250,341250;408750,228750;288750,303750" o:connectangles="0,0,0,0,0,0,0"/>
              </v:shape>
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<v:fill color2="#e33830" rotate="t" angle="135" focus="100%" type="gradient"/>
                <v:shadow color="#8c8682"/>
                <v:path arrowok="t" o:connecttype="custom" o:connectlocs="127500,292500;78750,67500;168750,0;48750,75000;97500,300000;236250,318750;127500,292500" o:connectangles="0,0,0,0,0,0,0"/>
              </v:shape>
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135" focus="100%" type="gradient"/>
                <v:shadow color="#8c8682"/>
                <v:path arrowok="t" o:connecttype="custom" o:connectlocs="45000,225000;172500,26250;281250,41250;142500,11250;18750,206250;105000,318750;45000,225000" o:connectangles="0,0,0,0,0,0,0"/>
              </v:shape>
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<v:fill color2="#e33830" rotate="t" angle="135" focus="100%" type="gradient"/>
                <v:shadow color="#8c8682"/>
                <v:path arrowok="t" o:connecttype="custom" o:connectlocs="37500,161250;112500,18750;187500,22500;93750,11250;18750,153750;82500,225000;37500,161250" o:connectangles="0,0,0,0,0,0,0"/>
              </v:shape>
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<v:fill color2="#e33830" rotate="t" angle="135" focus="100%" type="gradient"/>
                <v:shadow color="#8c8682"/>
                <v:path arrowok="t" o:connecttype="custom" o:connectlocs="26250,97500;180000,48750;228750,105000;172500,26250;18750,75000;15000,172500;26250,97500" o:connectangles="0,0,0,0,0,0,0"/>
              </v:shape>
            </v:group>
          </v:group>
        </w:pict>
      </w:r>
      <w:r w:rsidRPr="000A1601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0" o:spid="_x0000_s1075" type="#_x0000_t202" style="position:absolute;left:0;text-align:left;margin-left:306.15pt;margin-top:177.85pt;width:84.75pt;height:31.75pt;z-index:2516879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<v:textbox style="mso-fit-shape-to-text:t">
              <w:txbxContent>
                <w:p w:rsidR="00626FB5" w:rsidRPr="00EA3D81" w:rsidRDefault="00485E7D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>Versión: 3</w:t>
                  </w:r>
                  <w:r w:rsidR="00626FB5">
                    <w:rPr>
                      <w:rFonts w:ascii="Arial" w:hAnsi="Arial" w:cs="Arial"/>
                      <w:b/>
                      <w:color w:val="FFFFFF" w:themeColor="background1"/>
                    </w:rPr>
                    <w:t>.0</w:t>
                  </w:r>
                </w:p>
              </w:txbxContent>
            </v:textbox>
          </v:shape>
        </w:pict>
      </w:r>
      <w:r w:rsidRPr="000A1601">
        <w:rPr>
          <w:noProof/>
          <w:lang w:val="en-US" w:eastAsia="en-US"/>
        </w:rPr>
        <w:pict>
          <v:shape id="Text Box 161" o:spid="_x0000_s1074" type="#_x0000_t202" style="position:absolute;left:0;text-align:left;margin-left:-19pt;margin-top:96.7pt;width:141.95pt;height:26.4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<v:textbox>
              <w:txbxContent>
                <w:p w:rsidR="00626FB5" w:rsidRPr="00EA3D81" w:rsidRDefault="00626FB5" w:rsidP="00B70A42">
                  <w:pPr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</w:pPr>
                  <w:r w:rsidRPr="00EA3D81"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  <w:t>Integrantes:</w:t>
                  </w:r>
                </w:p>
              </w:txbxContent>
            </v:textbox>
          </v:shape>
        </w:pict>
      </w:r>
      <w:r w:rsidRPr="000A1601">
        <w:rPr>
          <w:noProof/>
          <w:lang w:val="en-US" w:eastAsia="en-US"/>
        </w:rPr>
        <w:pict>
          <v:shape id="Text Box 197" o:spid="_x0000_s1073" type="#_x0000_t202" style="position:absolute;left:0;text-align:left;margin-left:8.75pt;margin-top:120.95pt;width:111pt;height:129.95pt;z-index:2516858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<v:textbox style="mso-fit-shape-to-text:t">
              <w:txbxContent>
                <w:p w:rsidR="00626FB5" w:rsidRPr="00EA3D81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Astudillo Efraín</w:t>
                  </w:r>
                </w:p>
                <w:p w:rsidR="00626FB5" w:rsidRPr="00EA3D81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Bermeo Jennifer</w:t>
                  </w:r>
                </w:p>
                <w:p w:rsidR="00626FB5" w:rsidRPr="00EA3D81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Cáceres Andrea</w:t>
                  </w:r>
                </w:p>
                <w:p w:rsidR="00626FB5" w:rsidRPr="00C24EC2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C24EC2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Reyes Brick</w:t>
                  </w:r>
                </w:p>
                <w:p w:rsidR="00626FB5" w:rsidRPr="00C24EC2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C24EC2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Vanessa Robles</w:t>
                  </w:r>
                </w:p>
                <w:p w:rsidR="00626FB5" w:rsidRPr="00C24EC2" w:rsidRDefault="00626FB5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C24EC2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Rubio Jefferson</w:t>
                  </w:r>
                </w:p>
              </w:txbxContent>
            </v:textbox>
          </v:shape>
        </w:pict>
      </w:r>
      <w:r w:rsidRPr="000A1601">
        <w:rPr>
          <w:noProof/>
          <w:lang w:val="en-US" w:eastAsia="en-US"/>
        </w:rPr>
        <w:pict>
          <v:shape id="Freeform 133" o:spid="_x0000_s1072" style="position:absolute;left:0;text-align:left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6700720,1263749;6809105,116235;0,521822;0,1263749;0,3637915;6142858,3637915;6181112,3531572;6700720,1263749" o:connectangles="0,0,0,0,0,0,0,0"/>
            <w10:wrap anchory="page"/>
          </v:shape>
        </w:pict>
      </w:r>
      <w:r w:rsidRPr="000A1601">
        <w:rPr>
          <w:noProof/>
          <w:lang w:val="en-US" w:eastAsia="en-US"/>
        </w:rPr>
        <w:pict>
          <v:shape id="Freeform 137" o:spid="_x0000_s1071" style="position:absolute;left:0;text-align:left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<v:stroke joinstyle="miter"/>
            <v:shadow color="#8c8682"/>
            <v:path arrowok="t" o:connecttype="custom" o:connectlocs="66950,0;0,10058400" o:connectangles="0,0"/>
            <w10:wrap anchory="page"/>
          </v:shape>
        </w:pict>
      </w:r>
      <w:r w:rsidRPr="000A1601">
        <w:rPr>
          <w:noProof/>
          <w:lang w:val="en-US" w:eastAsia="en-US"/>
        </w:rPr>
        <w:pict>
          <v:shape id="Freeform 136" o:spid="_x0000_s1070" style="position:absolute;left:0;text-align:left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<v:stroke joinstyle="miter"/>
            <v:shadow color="#8c8682"/>
            <v:path arrowok="t" o:connecttype="custom" o:connectlocs="63763,0;0,10058400" o:connectangles="0,0"/>
            <w10:wrap anchory="page"/>
          </v:shape>
        </w:pict>
      </w:r>
      <w:r w:rsidRPr="000A1601">
        <w:rPr>
          <w:noProof/>
          <w:lang w:val="en-US" w:eastAsia="en-US"/>
        </w:rPr>
        <w:pict>
          <v:shape id="Freeform 135" o:spid="_x0000_s1069" style="position:absolute;left:0;text-align:left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<v:stroke joinstyle="miter"/>
            <v:shadow color="#8c8682"/>
            <v:path arrowok="t" o:connecttype="custom" o:connectlocs="89263,0;0,10058400" o:connectangles="0,0"/>
            <w10:wrap anchory="page"/>
          </v:shape>
        </w:pict>
      </w:r>
      <w:r w:rsidR="00861B66" w:rsidRPr="00EA3D81">
        <w:rPr>
          <w:rFonts w:ascii="Berlin Sans FB Demi" w:hAnsi="Berlin Sans FB Demi"/>
          <w:sz w:val="30"/>
          <w:szCs w:val="30"/>
        </w:rPr>
        <w:t>“CALPESPOL”</w: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0A1601" w:rsidP="00861B66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  <w:lang w:val="en-US" w:eastAsia="en-US"/>
        </w:rPr>
        <w:pict>
          <v:group id="Group 65" o:spid="_x0000_s1065" style="position:absolute;left:0;text-align:left;margin-left:-4.4pt;margin-top:38.65pt;width:15.35pt;height:14.95pt;z-index:251693056" coordsize="194956,190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">
            <v:shape id="Freeform 192" o:spid="_x0000_s1068" style="position:absolute;top:32764;width:194956;height:157333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fIMEA&#10;AADbAAAADwAAAGRycy9kb3ducmV2LnhtbERP32vCMBB+H+x/CDfY20yVKbUaRQRxIgzWic9HczbV&#10;5lKbTOt/bwaCb/fx/bzpvLO1uFDrK8cK+r0EBHHhdMWlgt3v6iMF4QOyxtoxKbiRh/ns9WWKmXZX&#10;/qFLHkoRQ9hnqMCE0GRS+sKQRd9zDXHkDq61GCJsS6lbvMZwW8tBkoykxYpjg8GGloaKU/5nFXxv&#10;jEmTFQ3z/SAdD932nB/XqNT7W7eYgAjUhaf44f7Scf4n/P8SD5C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13yD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137721,131381;17886,61636;26829,0;7154,76234;126990,147601;194956,98941;137721,131381" o:connectangles="0,0,0,0,0,0,0"/>
            </v:shape>
            <v:shape id="Freeform 194" o:spid="_x0000_s1067" style="position:absolute;left:35742;width:134144;height:137869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6DRMMA&#10;AADbAAAADwAAAGRycy9kb3ducmV2LnhtbESPQWsCMRSE7wX/Q3iCt5pVQcrWKCqKihRRe+ntkbzu&#10;Lm5ewibq+u+NUOhxmJlvmMmstbW4URMqxwoG/QwEsXam4kLB93n9/gEiRGSDtWNS8KAAs2nnbYK5&#10;cXc+0u0UC5EgHHJUUMbocymDLsli6DtPnLxf11iMSTaFNA3eE9zWcphlY2mx4rRQoqdlSfpyuloF&#10;i42pM6/Xy91DHwarr+1PtZ97pXrddv4JIlIb/8N/7a1RMB7B60v6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6DRMMAAADbAAAADwAAAAAAAAAAAAAAAACYAgAAZHJzL2Rv&#10;d25yZXYueG1sUEsFBgAAAAAEAAQA9QAAAIgDAAAAAA=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21463,97319;82275,11354;134144,17842;67966,4866;8943,89209;50080,137869;21463,97319" o:connectangles="0,0,0,0,0,0,0"/>
            </v:shape>
            <v:shape id="Freeform 196" o:spid="_x0000_s1066" style="position:absolute;left:80419;top:26807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12520,42171;85852,21086;109104,45415;82275,11354;8943,32440;7154,74611;12520,42171" o:connectangles="0,0,0,0,0,0,0"/>
            </v:shape>
          </v:group>
        </w:pic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582118" w:rsidRPr="00524411" w:rsidRDefault="00582118" w:rsidP="00582118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/>
      </w:tblPr>
      <w:tblGrid>
        <w:gridCol w:w="1526"/>
        <w:gridCol w:w="1984"/>
        <w:gridCol w:w="2977"/>
        <w:gridCol w:w="2552"/>
      </w:tblGrid>
      <w:tr w:rsidR="00582118" w:rsidRPr="00C3683B" w:rsidTr="00D8259F">
        <w:trPr>
          <w:cnfStyle w:val="100000000000"/>
        </w:trPr>
        <w:tc>
          <w:tcPr>
            <w:cnfStyle w:val="001000000100"/>
            <w:tcW w:w="1526" w:type="dxa"/>
            <w:tcBorders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582118" w:rsidRPr="000360B5" w:rsidTr="00D8259F">
        <w:trPr>
          <w:cnfStyle w:val="000000100000"/>
        </w:trPr>
        <w:tc>
          <w:tcPr>
            <w:cnfStyle w:val="00100000000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47057B" w:rsidRDefault="009B50F3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D8259F">
            <w:pPr>
              <w:jc w:val="center"/>
              <w:cnfStyle w:val="00000010000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D8259F">
            <w:pPr>
              <w:jc w:val="center"/>
              <w:cnfStyle w:val="00000010000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>l documento de plan de pruebas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Default="00582118" w:rsidP="00D8259F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582118" w:rsidRDefault="00582118" w:rsidP="00D8259F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Efrain Astudillo</w:t>
            </w:r>
          </w:p>
          <w:p w:rsidR="00582118" w:rsidRDefault="00582118" w:rsidP="00D8259F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9B50F3" w:rsidRPr="000360B5" w:rsidRDefault="009B50F3" w:rsidP="00D8259F">
            <w:pPr>
              <w:jc w:val="center"/>
              <w:cnfStyle w:val="00000010000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Brick Reyes</w:t>
            </w:r>
          </w:p>
          <w:p w:rsidR="009B50F3" w:rsidRPr="000360B5" w:rsidRDefault="009B50F3" w:rsidP="00D8259F">
            <w:pPr>
              <w:jc w:val="center"/>
              <w:cnfStyle w:val="00000010000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Jefferson Rubio</w:t>
            </w:r>
          </w:p>
          <w:p w:rsidR="009B50F3" w:rsidRPr="000360B5" w:rsidRDefault="009B50F3" w:rsidP="00D8259F">
            <w:pPr>
              <w:jc w:val="center"/>
              <w:cnfStyle w:val="00000010000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Jeniffer Bermeo</w:t>
            </w:r>
          </w:p>
        </w:tc>
      </w:tr>
      <w:tr w:rsidR="00582118" w:rsidRPr="000360B5" w:rsidTr="00D8259F">
        <w:tc>
          <w:tcPr>
            <w:cnfStyle w:val="00100000000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0360B5" w:rsidRDefault="00612CEC" w:rsidP="00D8259F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  <w:r>
              <w:rPr>
                <w:rFonts w:ascii="Arial" w:hAnsi="Arial" w:cs="Arial"/>
                <w:b w:val="0"/>
                <w:color w:val="auto"/>
                <w:lang w:val="en-US"/>
              </w:rPr>
              <w:t>28/07/12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9E6903" w:rsidP="00D8259F">
            <w:pPr>
              <w:jc w:val="center"/>
              <w:cnfStyle w:val="00000000000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9E6903" w:rsidP="00D8259F">
            <w:pPr>
              <w:jc w:val="center"/>
              <w:cnfStyle w:val="000000000000"/>
              <w:rPr>
                <w:rFonts w:ascii="Arial" w:hAnsi="Arial" w:cs="Arial"/>
                <w:lang w:val="es-ES_tradnl"/>
              </w:rPr>
            </w:pPr>
            <w:r w:rsidRPr="009E6903">
              <w:rPr>
                <w:rFonts w:ascii="Arial" w:hAnsi="Arial" w:cs="Arial"/>
                <w:lang w:val="es-ES_tradnl"/>
              </w:rPr>
              <w:t>Corrección de Primer Incremento y Creaci</w:t>
            </w:r>
            <w:r>
              <w:rPr>
                <w:rFonts w:ascii="Arial" w:hAnsi="Arial" w:cs="Arial"/>
                <w:lang w:val="es-ES_tradnl"/>
              </w:rPr>
              <w:t>ón del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E6903" w:rsidRPr="009E6903" w:rsidRDefault="009E6903" w:rsidP="009E6903">
            <w:pPr>
              <w:jc w:val="center"/>
              <w:cnfStyle w:val="000000000000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Efraín Astudillo</w:t>
            </w:r>
          </w:p>
        </w:tc>
      </w:tr>
      <w:tr w:rsidR="00582118" w:rsidRPr="000360B5" w:rsidTr="00D8259F">
        <w:trPr>
          <w:cnfStyle w:val="000000100000"/>
        </w:trPr>
        <w:tc>
          <w:tcPr>
            <w:cnfStyle w:val="00100000000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485E7D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  <w:r>
              <w:rPr>
                <w:rFonts w:ascii="Arial" w:hAnsi="Arial" w:cs="Arial"/>
                <w:b w:val="0"/>
                <w:color w:val="auto"/>
                <w:lang w:val="es-ES_tradnl"/>
              </w:rPr>
              <w:t>18/08/12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485E7D" w:rsidP="00D8259F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485E7D" w:rsidP="00485E7D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  <w:r w:rsidRPr="009E6903">
              <w:rPr>
                <w:rFonts w:ascii="Arial" w:hAnsi="Arial" w:cs="Arial"/>
                <w:lang w:val="es-ES_tradnl"/>
              </w:rPr>
              <w:t>Creaci</w:t>
            </w:r>
            <w:r>
              <w:rPr>
                <w:rFonts w:ascii="Arial" w:hAnsi="Arial" w:cs="Arial"/>
                <w:lang w:val="es-ES_tradnl"/>
              </w:rPr>
              <w:t>ón del Tercer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Pr="009E6903" w:rsidRDefault="00485E7D" w:rsidP="00D8259F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Efraín Astudillo</w:t>
            </w:r>
          </w:p>
        </w:tc>
      </w:tr>
      <w:tr w:rsidR="00582118" w:rsidRPr="000360B5" w:rsidTr="00D8259F">
        <w:tc>
          <w:tcPr>
            <w:cnfStyle w:val="00100000000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9E6903" w:rsidRDefault="00582118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582118" w:rsidP="00D8259F">
            <w:pPr>
              <w:jc w:val="center"/>
              <w:cnfStyle w:val="00000000000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582118" w:rsidP="00D8259F">
            <w:pPr>
              <w:jc w:val="center"/>
              <w:cnfStyle w:val="00000000000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82118" w:rsidRPr="009E6903" w:rsidRDefault="00582118" w:rsidP="00D8259F">
            <w:pPr>
              <w:jc w:val="center"/>
              <w:cnfStyle w:val="000000000000"/>
              <w:rPr>
                <w:rFonts w:ascii="Arial" w:hAnsi="Arial" w:cs="Arial"/>
                <w:lang w:val="es-ES_tradnl"/>
              </w:rPr>
            </w:pPr>
          </w:p>
        </w:tc>
      </w:tr>
      <w:tr w:rsidR="00582118" w:rsidRPr="000360B5" w:rsidTr="00D8259F">
        <w:trPr>
          <w:cnfStyle w:val="000000100000"/>
        </w:trPr>
        <w:tc>
          <w:tcPr>
            <w:cnfStyle w:val="00100000000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/>
              <w:rPr>
                <w:rFonts w:ascii="Arial" w:hAnsi="Arial" w:cs="Arial"/>
                <w:lang w:val="es-ES_tradnl"/>
              </w:rPr>
            </w:pPr>
          </w:p>
        </w:tc>
      </w:tr>
    </w:tbl>
    <w:p w:rsidR="00861B66" w:rsidRPr="009E6903" w:rsidRDefault="00861B66" w:rsidP="00861B66">
      <w:pPr>
        <w:jc w:val="center"/>
        <w:rPr>
          <w:lang w:val="es-ES_tradnl"/>
        </w:rPr>
      </w:pPr>
    </w:p>
    <w:p w:rsidR="003110F6" w:rsidRPr="009E6903" w:rsidRDefault="003110F6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8950D1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  <w:r w:rsidRPr="00600054">
        <w:rPr>
          <w:rFonts w:ascii="Berlin Sans FB Demi" w:hAnsi="Berlin Sans FB Demi"/>
          <w:b/>
          <w:sz w:val="40"/>
          <w:szCs w:val="40"/>
        </w:rPr>
        <w:t>Índices</w:t>
      </w:r>
    </w:p>
    <w:p w:rsid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739139429"/>
        <w:docPartObj>
          <w:docPartGallery w:val="Table of Contents"/>
          <w:docPartUnique/>
        </w:docPartObj>
      </w:sdtPr>
      <w:sdtEndPr>
        <w:rPr>
          <w:rFonts w:cstheme="minorHAnsi"/>
          <w:noProof/>
          <w:sz w:val="24"/>
          <w:szCs w:val="24"/>
        </w:rPr>
      </w:sdtEndPr>
      <w:sdtContent>
        <w:p w:rsidR="00600054" w:rsidRPr="00600054" w:rsidRDefault="00600054">
          <w:pPr>
            <w:pStyle w:val="TtulodeTDC"/>
            <w:rPr>
              <w:rFonts w:asciiTheme="minorHAnsi" w:hAnsiTheme="minorHAnsi" w:cstheme="minorHAnsi"/>
              <w:b w:val="0"/>
              <w:sz w:val="32"/>
            </w:rPr>
          </w:pPr>
        </w:p>
        <w:p w:rsidR="00485E7D" w:rsidRDefault="000A1601">
          <w:pPr>
            <w:pStyle w:val="TDC1"/>
            <w:tabs>
              <w:tab w:val="left" w:pos="440"/>
            </w:tabs>
            <w:rPr>
              <w:noProof/>
              <w:lang w:val="en-US" w:eastAsia="en-US"/>
            </w:rPr>
          </w:pPr>
          <w:r w:rsidRPr="000A1601">
            <w:rPr>
              <w:rFonts w:cstheme="minorHAnsi"/>
              <w:sz w:val="24"/>
              <w:szCs w:val="24"/>
            </w:rPr>
            <w:fldChar w:fldCharType="begin"/>
          </w:r>
          <w:r w:rsidR="00600054" w:rsidRPr="00FC30C2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0A1601">
            <w:rPr>
              <w:rFonts w:cstheme="minorHAnsi"/>
              <w:sz w:val="24"/>
              <w:szCs w:val="24"/>
            </w:rPr>
            <w:fldChar w:fldCharType="separate"/>
          </w:r>
          <w:hyperlink w:anchor="_Toc333078066" w:history="1">
            <w:r w:rsidR="00485E7D"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1.</w:t>
            </w:r>
            <w:r w:rsidR="00485E7D">
              <w:rPr>
                <w:noProof/>
                <w:lang w:val="en-US" w:eastAsia="en-US"/>
              </w:rPr>
              <w:tab/>
            </w:r>
            <w:r w:rsidR="00485E7D"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Registro de Métricas</w:t>
            </w:r>
            <w:r w:rsidR="00485E7D">
              <w:rPr>
                <w:noProof/>
                <w:webHidden/>
              </w:rPr>
              <w:tab/>
            </w:r>
            <w:r w:rsidR="00485E7D">
              <w:rPr>
                <w:noProof/>
                <w:webHidden/>
              </w:rPr>
              <w:fldChar w:fldCharType="begin"/>
            </w:r>
            <w:r w:rsidR="00485E7D">
              <w:rPr>
                <w:noProof/>
                <w:webHidden/>
              </w:rPr>
              <w:instrText xml:space="preserve"> PAGEREF _Toc333078066 \h </w:instrText>
            </w:r>
            <w:r w:rsidR="00485E7D">
              <w:rPr>
                <w:noProof/>
                <w:webHidden/>
              </w:rPr>
            </w:r>
            <w:r w:rsidR="00485E7D">
              <w:rPr>
                <w:noProof/>
                <w:webHidden/>
              </w:rPr>
              <w:fldChar w:fldCharType="separate"/>
            </w:r>
            <w:r w:rsidR="00485E7D">
              <w:rPr>
                <w:noProof/>
                <w:webHidden/>
              </w:rPr>
              <w:t>4</w:t>
            </w:r>
            <w:r w:rsidR="00485E7D"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660"/>
            </w:tabs>
            <w:rPr>
              <w:noProof/>
              <w:lang w:val="en-US" w:eastAsia="en-US"/>
            </w:rPr>
          </w:pPr>
          <w:hyperlink w:anchor="_Toc333078067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1.1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Primer incremento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660"/>
            </w:tabs>
            <w:rPr>
              <w:noProof/>
              <w:lang w:val="en-US" w:eastAsia="en-US"/>
            </w:rPr>
          </w:pPr>
          <w:hyperlink w:anchor="_Toc333078068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1.2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Segundo incremento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660"/>
            </w:tabs>
            <w:rPr>
              <w:noProof/>
              <w:lang w:val="en-US" w:eastAsia="en-US"/>
            </w:rPr>
          </w:pPr>
          <w:hyperlink w:anchor="_Toc333078069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1.3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noProof/>
                <w:lang w:val="es-EC" w:eastAsia="en-US"/>
              </w:rPr>
              <w:t>Tercer Incremento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440"/>
            </w:tabs>
            <w:rPr>
              <w:noProof/>
              <w:lang w:val="en-US" w:eastAsia="en-US"/>
            </w:rPr>
          </w:pPr>
          <w:hyperlink w:anchor="_Toc333078070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Registro de Métricas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440"/>
            </w:tabs>
            <w:rPr>
              <w:noProof/>
              <w:lang w:val="en-US" w:eastAsia="en-US"/>
            </w:rPr>
          </w:pPr>
          <w:hyperlink w:anchor="_Toc333078071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Control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E7D" w:rsidRDefault="00485E7D">
          <w:pPr>
            <w:pStyle w:val="TDC1"/>
            <w:tabs>
              <w:tab w:val="left" w:pos="440"/>
            </w:tabs>
            <w:rPr>
              <w:noProof/>
              <w:lang w:val="en-US" w:eastAsia="en-US"/>
            </w:rPr>
          </w:pPr>
          <w:hyperlink w:anchor="_Toc333078072" w:history="1"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3E5B8C">
              <w:rPr>
                <w:rStyle w:val="Hipervnculo"/>
                <w:rFonts w:asciiTheme="majorHAnsi" w:eastAsiaTheme="majorEastAsia" w:hAnsiTheme="majorHAnsi" w:cs="Tahoma"/>
                <w:b/>
                <w:bCs/>
                <w:noProof/>
                <w:lang w:val="es-EC" w:eastAsia="en-US"/>
              </w:rPr>
              <w:t>Coevaluación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_Toc333078072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054" w:rsidRPr="00FC30C2" w:rsidRDefault="000A1601">
          <w:pPr>
            <w:rPr>
              <w:rFonts w:cstheme="minorHAnsi"/>
              <w:sz w:val="24"/>
              <w:szCs w:val="24"/>
            </w:rPr>
          </w:pPr>
          <w:r w:rsidRPr="00FC30C2">
            <w:rPr>
              <w:rFonts w:cstheme="minorHAnsi"/>
              <w:bCs/>
              <w:noProof/>
              <w:sz w:val="24"/>
              <w:szCs w:val="24"/>
            </w:rPr>
            <w:fldChar w:fldCharType="end"/>
          </w:r>
        </w:p>
      </w:sdtContent>
    </w:sdt>
    <w:p w:rsidR="00600054" w:rsidRP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  <w:sectPr w:rsidR="00600054" w:rsidRPr="00600054" w:rsidSect="0021467F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928C8" w:rsidRDefault="008928C8" w:rsidP="00DC07C9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33078066"/>
      <w:r w:rsidRPr="008928C8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Registro de Métricas</w:t>
      </w:r>
      <w:bookmarkEnd w:id="0"/>
    </w:p>
    <w:p w:rsidR="002738AC" w:rsidRPr="00612CEC" w:rsidRDefault="00612CEC" w:rsidP="00612CEC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bookmarkStart w:id="1" w:name="_Toc333078067"/>
      <w:r w:rsidRPr="00612CEC"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t>Primer incremento</w:t>
      </w:r>
      <w:bookmarkEnd w:id="1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/>
      </w:tblPr>
      <w:tblGrid>
        <w:gridCol w:w="1951"/>
        <w:gridCol w:w="3827"/>
        <w:gridCol w:w="3686"/>
        <w:gridCol w:w="1680"/>
        <w:gridCol w:w="1438"/>
      </w:tblGrid>
      <w:tr w:rsidR="00100A84" w:rsidRPr="00E942B3" w:rsidTr="00100A84">
        <w:trPr>
          <w:cnfStyle w:val="100000000000"/>
        </w:trPr>
        <w:tc>
          <w:tcPr>
            <w:cnfStyle w:val="001000000000"/>
            <w:tcW w:w="1951" w:type="dxa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cnfStyle w:val="10000000000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nil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702E6D" w:rsidRPr="00E942B3" w:rsidTr="00100A84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single" w:sz="12" w:space="0" w:color="auto"/>
              <w:righ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Efrain Astudillo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D56C30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u w:val="single"/>
                <w:lang w:val="es-ES_tradnl"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IngresarEstudiante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702E6D" w:rsidRPr="00E942B3" w:rsidTr="00100A84">
        <w:trPr>
          <w:trHeight w:val="345"/>
        </w:trPr>
        <w:tc>
          <w:tcPr>
            <w:cnfStyle w:val="001000000000"/>
            <w:tcW w:w="1951" w:type="dxa"/>
            <w:tcBorders>
              <w:top w:val="single" w:sz="8" w:space="0" w:color="9BBB59" w:themeColor="accent3"/>
              <w:bottom w:val="nil"/>
              <w:right w:val="single" w:sz="2" w:space="0" w:color="auto"/>
            </w:tcBorders>
            <w:shd w:val="clear" w:color="auto" w:fill="EAF1DD" w:themeFill="accent3" w:themeFillTint="33"/>
          </w:tcPr>
          <w:p w:rsidR="00702E6D" w:rsidRPr="00100A84" w:rsidRDefault="00100A84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top w:val="single" w:sz="8" w:space="0" w:color="9BBB59" w:themeColor="accent3"/>
              <w:left w:val="single" w:sz="2" w:space="0" w:color="auto"/>
              <w:bottom w:val="nil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903BD0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</w:t>
            </w:r>
            <w:r w:rsidR="00702E6D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</w:t>
            </w:r>
            <w:r w:rsidR="00702E6D">
              <w:rPr>
                <w:rFonts w:ascii="Arial" w:hAnsi="Arial" w:cs="Arial"/>
                <w:b w:val="0"/>
                <w:szCs w:val="20"/>
                <w:lang w:eastAsia="en-US"/>
              </w:rPr>
              <w:t>min</w:t>
            </w:r>
          </w:p>
        </w:tc>
      </w:tr>
      <w:tr w:rsidR="00702E6D" w:rsidRPr="00E942B3" w:rsidTr="00100A84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nil"/>
              <w:right w:val="single" w:sz="2" w:space="0" w:color="auto"/>
            </w:tcBorders>
          </w:tcPr>
          <w:p w:rsidR="00702E6D" w:rsidRPr="00100A84" w:rsidRDefault="00100A84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Jeniffer Bermeo</w:t>
            </w:r>
          </w:p>
        </w:tc>
        <w:tc>
          <w:tcPr>
            <w:cnfStyle w:val="000010000000"/>
            <w:tcW w:w="3827" w:type="dxa"/>
            <w:tcBorders>
              <w:top w:val="nil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903BD0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</w:t>
            </w:r>
            <w:r w:rsidR="00702E6D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</w:t>
            </w:r>
            <w:r w:rsidR="00702E6D">
              <w:rPr>
                <w:rFonts w:ascii="Arial" w:hAnsi="Arial" w:cs="Arial"/>
                <w:b w:val="0"/>
                <w:szCs w:val="20"/>
                <w:lang w:eastAsia="en-US"/>
              </w:rPr>
              <w:t>min</w:t>
            </w:r>
          </w:p>
        </w:tc>
      </w:tr>
      <w:tr w:rsidR="00702E6D" w:rsidRPr="00E942B3" w:rsidTr="00100A84">
        <w:trPr>
          <w:trHeight w:val="345"/>
        </w:trPr>
        <w:tc>
          <w:tcPr>
            <w:cnfStyle w:val="001000000000"/>
            <w:tcW w:w="1951" w:type="dxa"/>
            <w:tcBorders>
              <w:right w:val="single" w:sz="2" w:space="0" w:color="auto"/>
            </w:tcBorders>
            <w:shd w:val="clear" w:color="auto" w:fill="EAF1DD" w:themeFill="accent3" w:themeFillTint="33"/>
          </w:tcPr>
          <w:p w:rsidR="00702E6D" w:rsidRPr="00100A84" w:rsidRDefault="00100A84" w:rsidP="00702E6D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702E6D" w:rsidRPr="00E942B3" w:rsidTr="00100A84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right w:val="single" w:sz="2" w:space="0" w:color="auto"/>
            </w:tcBorders>
          </w:tcPr>
          <w:p w:rsidR="00702E6D" w:rsidRPr="00100A84" w:rsidRDefault="00100A84" w:rsidP="00702E6D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36min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EE74DA" w:rsidRPr="00E942B3" w:rsidTr="00100A84">
        <w:trPr>
          <w:trHeight w:val="345"/>
        </w:trPr>
        <w:tc>
          <w:tcPr>
            <w:cnfStyle w:val="001000000000"/>
            <w:tcW w:w="1951" w:type="dxa"/>
            <w:tcBorders>
              <w:right w:val="single" w:sz="2" w:space="0" w:color="auto"/>
            </w:tcBorders>
          </w:tcPr>
          <w:p w:rsidR="00EE74DA" w:rsidRPr="00EE74DA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EE74DA">
              <w:rPr>
                <w:rFonts w:ascii="Arial" w:hAnsi="Arial" w:cs="Arial"/>
                <w:b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EE74DA" w:rsidRPr="008950D1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Independencia del hardware y S.O.</w:t>
            </w:r>
          </w:p>
        </w:tc>
        <w:tc>
          <w:tcPr>
            <w:tcW w:w="3686" w:type="dxa"/>
            <w:tcBorders>
              <w:left w:val="single" w:sz="2" w:space="0" w:color="auto"/>
              <w:righ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Todo el sistema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EE74DA" w:rsidRPr="00E942B3" w:rsidTr="00100A84">
        <w:trPr>
          <w:cnfStyle w:val="000000100000"/>
          <w:trHeight w:val="293"/>
        </w:trPr>
        <w:tc>
          <w:tcPr>
            <w:cnfStyle w:val="001000000000"/>
            <w:tcW w:w="1951" w:type="dxa"/>
            <w:tcBorders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Cáceres, 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EE74DA" w:rsidRPr="008950D1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del código</w:t>
            </w:r>
          </w:p>
        </w:tc>
        <w:tc>
          <w:tcPr>
            <w:tcW w:w="3686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Todo el sistema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 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80min</w:t>
            </w:r>
          </w:p>
        </w:tc>
      </w:tr>
      <w:tr w:rsidR="00EE74DA" w:rsidRPr="00E942B3" w:rsidTr="00100A84">
        <w:trPr>
          <w:cnfStyle w:val="010000000000"/>
        </w:trPr>
        <w:tc>
          <w:tcPr>
            <w:cnfStyle w:val="001000000000"/>
            <w:tcW w:w="1951" w:type="dxa"/>
            <w:tcBorders>
              <w:top w:val="none" w:sz="0" w:space="0" w:color="auto"/>
              <w:left w:val="none" w:sz="0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Jennifer Bermeo</w:t>
            </w:r>
          </w:p>
        </w:tc>
        <w:tc>
          <w:tcPr>
            <w:cnfStyle w:val="000010000000"/>
            <w:tcW w:w="3827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EE74DA" w:rsidRPr="00DC07C9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Esfuerzo</w:t>
            </w:r>
          </w:p>
        </w:tc>
        <w:tc>
          <w:tcPr>
            <w:tcW w:w="3686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903BD0" w:rsidRDefault="00EE74DA" w:rsidP="00EE74DA">
            <w:pPr>
              <w:tabs>
                <w:tab w:val="left" w:pos="735"/>
              </w:tabs>
              <w:ind w:left="735" w:hanging="735"/>
              <w:jc w:val="center"/>
              <w:cnfStyle w:val="010000000000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T</w:t>
            </w:r>
            <w:r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odo el sistema</w:t>
            </w:r>
          </w:p>
        </w:tc>
        <w:tc>
          <w:tcPr>
            <w:cnfStyle w:val="000010000000"/>
            <w:tcW w:w="1680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903BD0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120 min</w:t>
            </w:r>
          </w:p>
        </w:tc>
        <w:tc>
          <w:tcPr>
            <w:cnfStyle w:val="000100000000"/>
            <w:tcW w:w="1438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none" w:sz="0" w:space="0" w:color="auto"/>
            </w:tcBorders>
            <w:shd w:val="clear" w:color="auto" w:fill="FFFFFF" w:themeFill="background1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150 min</w:t>
            </w:r>
          </w:p>
        </w:tc>
      </w:tr>
    </w:tbl>
    <w:p w:rsidR="00612CEC" w:rsidRDefault="00612CEC" w:rsidP="00612CEC">
      <w:pPr>
        <w:pStyle w:val="Ttulo2"/>
        <w:rPr>
          <w:rFonts w:cs="Tahoma"/>
          <w:bCs w:val="0"/>
          <w:color w:val="92D050"/>
          <w:sz w:val="28"/>
          <w:szCs w:val="28"/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Pr="003806F6" w:rsidRDefault="003806F6" w:rsidP="003806F6">
      <w:pPr>
        <w:rPr>
          <w:lang w:val="es-EC" w:eastAsia="en-US"/>
        </w:rPr>
      </w:pPr>
    </w:p>
    <w:p w:rsidR="00612CEC" w:rsidRPr="00612CEC" w:rsidRDefault="004355D8" w:rsidP="00612CEC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bookmarkStart w:id="2" w:name="_Toc333078068"/>
      <w:r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lastRenderedPageBreak/>
        <w:t>Segundo</w:t>
      </w:r>
      <w:r w:rsidR="00612CEC" w:rsidRPr="00612CEC"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t xml:space="preserve"> incremento</w:t>
      </w:r>
      <w:bookmarkEnd w:id="2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/>
      </w:tblPr>
      <w:tblGrid>
        <w:gridCol w:w="1951"/>
        <w:gridCol w:w="3827"/>
        <w:gridCol w:w="3686"/>
        <w:gridCol w:w="1680"/>
        <w:gridCol w:w="1438"/>
      </w:tblGrid>
      <w:tr w:rsidR="003806F6" w:rsidRPr="00E942B3" w:rsidTr="003F6286">
        <w:trPr>
          <w:cnfStyle w:val="100000000000"/>
        </w:trPr>
        <w:tc>
          <w:tcPr>
            <w:cnfStyle w:val="001000000000"/>
            <w:tcW w:w="1951" w:type="dxa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cnfStyle w:val="10000000000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nil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single" w:sz="12" w:space="0" w:color="auto"/>
              <w:left w:val="single" w:sz="2" w:space="0" w:color="9BBB59" w:themeColor="accent3"/>
              <w:right w:val="single" w:sz="2" w:space="0" w:color="auto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D56C30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u w:val="single"/>
                <w:lang w:val="es-ES_tradnl"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IngresarEstudiante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  <w:right w:val="single" w:sz="2" w:space="0" w:color="9BBB59" w:themeColor="accent3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top w:val="single" w:sz="8" w:space="0" w:color="9BBB59" w:themeColor="accent3"/>
              <w:left w:val="single" w:sz="2" w:space="0" w:color="9BBB59" w:themeColor="accent3"/>
              <w:bottom w:val="nil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top w:val="single" w:sz="8" w:space="0" w:color="9BBB59" w:themeColor="accent3"/>
              <w:left w:val="single" w:sz="2" w:space="0" w:color="auto"/>
              <w:bottom w:val="nil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nil"/>
              <w:left w:val="single" w:sz="2" w:space="0" w:color="9BBB59" w:themeColor="accent3"/>
              <w:right w:val="single" w:sz="2" w:space="0" w:color="auto"/>
            </w:tcBorders>
          </w:tcPr>
          <w:p w:rsidR="002A5DD8" w:rsidRPr="00100A84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="002A5DD8" w:rsidRPr="00100A84">
              <w:rPr>
                <w:rFonts w:ascii="Arial" w:hAnsi="Arial" w:cs="Arial"/>
                <w:b w:val="0"/>
                <w:bCs w:val="0"/>
                <w:szCs w:val="20"/>
              </w:rPr>
              <w:t>er Bermeo</w:t>
            </w:r>
          </w:p>
        </w:tc>
        <w:tc>
          <w:tcPr>
            <w:cnfStyle w:val="000010000000"/>
            <w:tcW w:w="3827" w:type="dxa"/>
            <w:tcBorders>
              <w:top w:val="nil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30</w:t>
            </w:r>
            <w:r w:rsidR="002A5DD8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</w:t>
            </w:r>
            <w:r w:rsidR="00D8259F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22min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D8259F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  <w:r w:rsidRPr="00D8259F"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I</w:t>
            </w:r>
            <w:r w:rsidR="002A5DD8" w:rsidRPr="00D8259F"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ngresarAyud</w:t>
            </w:r>
            <w:r w:rsidR="002A5DD8" w:rsidRPr="00D8259F">
              <w:rPr>
                <w:rFonts w:ascii="Arial" w:hAnsi="Arial" w:cs="Arial"/>
                <w:szCs w:val="20"/>
              </w:rPr>
              <w:t>ante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8950D1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Pr="00D8259F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8min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Jennifer</w:t>
            </w:r>
            <w:r w:rsidR="002A5DD8" w:rsidRPr="003806F6">
              <w:rPr>
                <w:rFonts w:ascii="Arial" w:hAnsi="Arial" w:cs="Arial"/>
                <w:b w:val="0"/>
                <w:bCs w:val="0"/>
                <w:szCs w:val="20"/>
              </w:rPr>
              <w:t xml:space="preserve">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20min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  <w:r w:rsidR="002A5DD8">
              <w:rPr>
                <w:rFonts w:ascii="Arial" w:hAnsi="Arial" w:cs="Arial"/>
                <w:szCs w:val="20"/>
              </w:rPr>
              <w:t>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1</w:t>
            </w:r>
            <w:r w:rsidR="002A5DD8" w:rsidRPr="00D8259F">
              <w:rPr>
                <w:rFonts w:ascii="Arial" w:hAnsi="Arial" w:cs="Arial"/>
                <w:b w:val="0"/>
                <w:bCs w:val="0"/>
                <w:szCs w:val="20"/>
              </w:rPr>
              <w:t>5min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2</w:t>
            </w:r>
            <w:r w:rsidR="002A5DD8" w:rsidRPr="00D8259F">
              <w:rPr>
                <w:rFonts w:ascii="Arial" w:hAnsi="Arial" w:cs="Arial"/>
                <w:b w:val="0"/>
                <w:bCs w:val="0"/>
                <w:szCs w:val="20"/>
              </w:rPr>
              <w:t>0min</w:t>
            </w:r>
          </w:p>
        </w:tc>
      </w:tr>
      <w:tr w:rsidR="002A5DD8" w:rsidRPr="00E942B3" w:rsidTr="003F628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</w:t>
            </w:r>
            <w:r w:rsidR="00D8259F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szCs w:val="20"/>
              </w:rPr>
              <w:t>30min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E074DC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D8259F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8min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ingresarActividad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er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14min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36min</w:t>
            </w:r>
          </w:p>
        </w:tc>
      </w:tr>
      <w:tr w:rsidR="00924CDF" w:rsidRPr="00E942B3" w:rsidTr="007C092C">
        <w:trPr>
          <w:cnfStyle w:val="000000100000"/>
          <w:trHeight w:val="291"/>
        </w:trPr>
        <w:tc>
          <w:tcPr>
            <w:cnfStyle w:val="001000000000"/>
            <w:tcW w:w="1951" w:type="dxa"/>
            <w:vMerge w:val="restart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35min</w:t>
            </w:r>
          </w:p>
        </w:tc>
      </w:tr>
      <w:tr w:rsidR="00924CDF" w:rsidRPr="00E942B3" w:rsidTr="007C092C">
        <w:trPr>
          <w:trHeight w:val="42"/>
        </w:trPr>
        <w:tc>
          <w:tcPr>
            <w:cnfStyle w:val="001000000000"/>
            <w:tcW w:w="1951" w:type="dxa"/>
            <w:vMerge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</w:p>
        </w:tc>
        <w:tc>
          <w:tcPr>
            <w:cnfStyle w:val="000010000000"/>
            <w:tcW w:w="3827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lastRenderedPageBreak/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25min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Autenticación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Jennifer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10min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45min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60min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15min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2min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er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13min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40min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ingresarGrupo</w:t>
            </w: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60min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70min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30min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15min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3min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Jennifer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ingresarLiteral</w:t>
            </w: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7C092C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EE74DA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22min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EE74DA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EE74DA">
              <w:rPr>
                <w:rFonts w:ascii="Arial" w:hAnsi="Arial" w:cs="Arial"/>
                <w:b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Independencia del hardware y S.O.</w:t>
            </w:r>
          </w:p>
        </w:tc>
        <w:tc>
          <w:tcPr>
            <w:tcW w:w="3686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Todo el sistema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3F6286">
        <w:trPr>
          <w:cnfStyle w:val="000000100000"/>
          <w:trHeight w:val="293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lastRenderedPageBreak/>
              <w:t>Andrea Cáceres, 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del código</w:t>
            </w:r>
          </w:p>
        </w:tc>
        <w:tc>
          <w:tcPr>
            <w:tcW w:w="3686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Todo el sistema</w:t>
            </w: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 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80min</w:t>
            </w:r>
          </w:p>
        </w:tc>
      </w:tr>
      <w:tr w:rsidR="00924CDF" w:rsidRPr="00E942B3" w:rsidTr="003F6286">
        <w:trPr>
          <w:cnfStyle w:val="010000000000"/>
        </w:trPr>
        <w:tc>
          <w:tcPr>
            <w:cnfStyle w:val="001000000000"/>
            <w:tcW w:w="1951" w:type="dxa"/>
            <w:tcBorders>
              <w:top w:val="single" w:sz="2" w:space="0" w:color="9BBB59" w:themeColor="accent3"/>
              <w:left w:val="single" w:sz="2" w:space="0" w:color="9BBB59" w:themeColor="accent3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Jennifer Bermeo</w:t>
            </w:r>
          </w:p>
        </w:tc>
        <w:tc>
          <w:tcPr>
            <w:cnfStyle w:val="000010000000"/>
            <w:tcW w:w="3827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DC07C9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Esfuerzo</w:t>
            </w:r>
          </w:p>
        </w:tc>
        <w:tc>
          <w:tcPr>
            <w:tcW w:w="3686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903BD0" w:rsidRDefault="00924CDF" w:rsidP="00924CDF">
            <w:pPr>
              <w:tabs>
                <w:tab w:val="left" w:pos="735"/>
              </w:tabs>
              <w:ind w:left="735" w:hanging="735"/>
              <w:jc w:val="center"/>
              <w:cnfStyle w:val="010000000000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T</w:t>
            </w:r>
            <w:r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odo el sistema</w:t>
            </w: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903BD0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120 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150 min</w:t>
            </w:r>
          </w:p>
        </w:tc>
      </w:tr>
    </w:tbl>
    <w:p w:rsidR="00485E7D" w:rsidRDefault="00485E7D" w:rsidP="00485E7D">
      <w:pPr>
        <w:pStyle w:val="Prrafodelista"/>
        <w:ind w:left="1440"/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bookmarkStart w:id="3" w:name="_Toc333078069"/>
    </w:p>
    <w:p w:rsidR="00485E7D" w:rsidRDefault="00485E7D" w:rsidP="00485E7D">
      <w:pPr>
        <w:pStyle w:val="Prrafodelista"/>
        <w:ind w:left="1440"/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</w:p>
    <w:p w:rsidR="00612CEC" w:rsidRDefault="000233A9" w:rsidP="000233A9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r w:rsidRPr="000233A9"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t>Tercer Incremento</w:t>
      </w:r>
      <w:bookmarkEnd w:id="3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/>
      </w:tblPr>
      <w:tblGrid>
        <w:gridCol w:w="1951"/>
        <w:gridCol w:w="3827"/>
        <w:gridCol w:w="3686"/>
        <w:gridCol w:w="1680"/>
        <w:gridCol w:w="1438"/>
      </w:tblGrid>
      <w:tr w:rsidR="00187F95" w:rsidRPr="00E942B3" w:rsidTr="00D842C6">
        <w:trPr>
          <w:cnfStyle w:val="100000000000"/>
        </w:trPr>
        <w:tc>
          <w:tcPr>
            <w:cnfStyle w:val="001000000000"/>
            <w:tcW w:w="1951" w:type="dxa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10000000000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nil"/>
            </w:tcBorders>
            <w:hideMark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single" w:sz="12" w:space="0" w:color="auto"/>
              <w:left w:val="single" w:sz="2" w:space="0" w:color="9BBB59" w:themeColor="accent3"/>
              <w:right w:val="single" w:sz="2" w:space="0" w:color="auto"/>
            </w:tcBorders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Pr="00D56C30" w:rsidRDefault="00187F95" w:rsidP="00187F95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u w:val="single"/>
                <w:lang w:val="es-ES_tradnl"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IngresarAsistencia</w:t>
            </w:r>
          </w:p>
        </w:tc>
        <w:tc>
          <w:tcPr>
            <w:cnfStyle w:val="000010000000"/>
            <w:tcW w:w="168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3min</w:t>
            </w:r>
          </w:p>
        </w:tc>
        <w:tc>
          <w:tcPr>
            <w:cnfStyle w:val="000100000000"/>
            <w:tcW w:w="1438" w:type="dxa"/>
            <w:tcBorders>
              <w:top w:val="single" w:sz="12" w:space="0" w:color="auto"/>
              <w:left w:val="single" w:sz="2" w:space="0" w:color="auto"/>
              <w:right w:val="single" w:sz="2" w:space="0" w:color="9BBB59" w:themeColor="accent3"/>
            </w:tcBorders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top w:val="single" w:sz="8" w:space="0" w:color="9BBB59" w:themeColor="accent3"/>
              <w:left w:val="single" w:sz="2" w:space="0" w:color="9BBB59" w:themeColor="accent3"/>
              <w:bottom w:val="nil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top w:val="single" w:sz="8" w:space="0" w:color="9BBB59" w:themeColor="accent3"/>
              <w:left w:val="single" w:sz="2" w:space="0" w:color="auto"/>
              <w:bottom w:val="nil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top w:val="nil"/>
              <w:left w:val="single" w:sz="2" w:space="0" w:color="9BBB59" w:themeColor="accent3"/>
              <w:right w:val="single" w:sz="2" w:space="0" w:color="auto"/>
            </w:tcBorders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top w:val="nil"/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10min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30min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65min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10min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12min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8950D1" w:rsidRDefault="00187F95" w:rsidP="00187F95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  <w:r w:rsidRPr="00D8259F"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Ingresar</w:t>
            </w:r>
            <w:r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Materia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5min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10</w:t>
            </w: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30</w:t>
            </w: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8min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12</w:t>
            </w: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15</w:t>
            </w: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12min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</w:t>
            </w:r>
            <w:r w:rsidRPr="00D8259F">
              <w:rPr>
                <w:rFonts w:ascii="Arial" w:hAnsi="Arial" w:cs="Arial"/>
                <w:b w:val="0"/>
                <w:szCs w:val="20"/>
              </w:rPr>
              <w:t>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3806F6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E074DC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Pr="00D8259F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10min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Pr="00E074DC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Default="00187F95" w:rsidP="00187F95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ingresarNota</w:t>
            </w: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12min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E074DC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60min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20min</w:t>
            </w: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lastRenderedPageBreak/>
              <w:t>Jennif</w:t>
            </w: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er Bermeo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Pr="00E074DC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5min</w:t>
            </w:r>
          </w:p>
        </w:tc>
      </w:tr>
      <w:tr w:rsidR="00187F95" w:rsidRPr="00E942B3" w:rsidTr="00D842C6">
        <w:trPr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Pr="00100A84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Pr="00E074DC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60min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50min</w:t>
            </w:r>
          </w:p>
        </w:tc>
      </w:tr>
      <w:tr w:rsidR="00187F95" w:rsidRPr="00E942B3" w:rsidTr="00187F95">
        <w:trPr>
          <w:cnfStyle w:val="000000100000"/>
          <w:trHeight w:val="291"/>
        </w:trPr>
        <w:tc>
          <w:tcPr>
            <w:cnfStyle w:val="001000000000"/>
            <w:tcW w:w="1951" w:type="dxa"/>
            <w:vMerge w:val="restart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Pr="00100A84" w:rsidRDefault="00187F95" w:rsidP="00187F9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/>
            <w:tcW w:w="3827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20min</w:t>
            </w:r>
          </w:p>
        </w:tc>
      </w:tr>
      <w:tr w:rsidR="00187F95" w:rsidRPr="00E942B3" w:rsidTr="00D842C6">
        <w:trPr>
          <w:trHeight w:val="42"/>
        </w:trPr>
        <w:tc>
          <w:tcPr>
            <w:cnfStyle w:val="001000000000"/>
            <w:tcW w:w="1951" w:type="dxa"/>
            <w:vMerge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</w:p>
        </w:tc>
        <w:tc>
          <w:tcPr>
            <w:cnfStyle w:val="000010000000"/>
            <w:tcW w:w="3827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100000000"/>
            <w:tcW w:w="1438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</w:p>
        </w:tc>
      </w:tr>
      <w:tr w:rsidR="00187F95" w:rsidRPr="00E942B3" w:rsidTr="00D842C6">
        <w:trPr>
          <w:cnfStyle w:val="0000001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000001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13min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12min</w:t>
            </w:r>
          </w:p>
        </w:tc>
      </w:tr>
      <w:tr w:rsidR="00187F95" w:rsidRPr="00E942B3" w:rsidTr="00D842C6">
        <w:trPr>
          <w:cnfStyle w:val="010000000000"/>
          <w:trHeight w:val="345"/>
        </w:trPr>
        <w:tc>
          <w:tcPr>
            <w:cnfStyle w:val="00100000000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187F95" w:rsidRPr="008950D1" w:rsidRDefault="00187F95" w:rsidP="00D842C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Brick Reyes</w:t>
            </w:r>
          </w:p>
        </w:tc>
        <w:tc>
          <w:tcPr>
            <w:cnfStyle w:val="00001000000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 w:val="0"/>
                <w:szCs w:val="20"/>
              </w:rPr>
            </w:pPr>
            <w:r w:rsidRPr="00187F95">
              <w:rPr>
                <w:rFonts w:ascii="Arial" w:hAnsi="Arial" w:cs="Arial"/>
                <w:b w:val="0"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cnfStyle w:val="01000000000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187F95" w:rsidRDefault="00187F95" w:rsidP="00D842C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8min</w:t>
            </w:r>
          </w:p>
        </w:tc>
      </w:tr>
    </w:tbl>
    <w:p w:rsidR="00187F95" w:rsidRPr="00187F95" w:rsidRDefault="00187F95" w:rsidP="00187F95">
      <w:p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</w:p>
    <w:p w:rsidR="008928C8" w:rsidRDefault="00E074DC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4" w:name="_Toc333078070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Métricas F</w:t>
      </w:r>
      <w:r w:rsidR="00D91836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uncionales</w:t>
      </w:r>
      <w:bookmarkEnd w:id="4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52"/>
        <w:gridCol w:w="4181"/>
        <w:gridCol w:w="1987"/>
        <w:gridCol w:w="1868"/>
        <w:gridCol w:w="3432"/>
      </w:tblGrid>
      <w:tr w:rsidR="005236FA" w:rsidTr="001D0000">
        <w:trPr>
          <w:cnfStyle w:val="100000000000"/>
        </w:trPr>
        <w:tc>
          <w:tcPr>
            <w:cnfStyle w:val="001000000000"/>
            <w:tcW w:w="1752" w:type="dxa"/>
            <w:tcBorders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Valor esperado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Valor obtenido 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Observación </w:t>
            </w:r>
          </w:p>
        </w:tc>
      </w:tr>
      <w:tr w:rsidR="00600054" w:rsidTr="001D0000">
        <w:trPr>
          <w:cnfStyle w:val="000000100000"/>
        </w:trPr>
        <w:tc>
          <w:tcPr>
            <w:cnfStyle w:val="00100000000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Fiabilidad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 xml:space="preserve">Nivel de errores del sistema, por semana 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187F95" w:rsidP="00D8259F">
            <w:pPr>
              <w:jc w:val="center"/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  <w:bookmarkStart w:id="5" w:name="_GoBack"/>
            <w:bookmarkEnd w:id="5"/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600054" w:rsidTr="001D0000">
        <w:trPr>
          <w:cnfStyle w:val="000000010000"/>
        </w:trPr>
        <w:tc>
          <w:tcPr>
            <w:cnfStyle w:val="00100000000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 xml:space="preserve">Seguridad 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Número de veces en las que un usuario accede a una opción que no le corresponde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DC07C9" w:rsidTr="00DC07C9">
        <w:trPr>
          <w:cnfStyle w:val="000000100000"/>
        </w:trPr>
        <w:tc>
          <w:tcPr>
            <w:cnfStyle w:val="00100000000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Mantenimiento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Horas invertidas en un mantenimiento, divididas para el número de cambios por mantenimiento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10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5236FA" w:rsidTr="00DC07C9">
        <w:trPr>
          <w:cnfStyle w:val="000000010000"/>
        </w:trPr>
        <w:tc>
          <w:tcPr>
            <w:cnfStyle w:val="001000000000"/>
            <w:tcW w:w="1752" w:type="dxa"/>
            <w:tcBorders>
              <w:right w:val="single" w:sz="8" w:space="0" w:color="auto"/>
            </w:tcBorders>
          </w:tcPr>
          <w:p w:rsidR="005236FA" w:rsidRPr="005236FA" w:rsidRDefault="005236FA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Portabilidad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E67713" w:rsidP="00D8259F">
            <w:pPr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Es</w:t>
            </w:r>
            <w:r w:rsidR="0092475E">
              <w:rPr>
                <w:rFonts w:ascii="Arial" w:hAnsi="Arial" w:cs="Arial"/>
                <w:szCs w:val="24"/>
                <w:lang w:val="es-ES_tradnl"/>
              </w:rPr>
              <w:t xml:space="preserve"> accesible en cualquier plataforma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D8259F">
            <w:pPr>
              <w:jc w:val="center"/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D8259F">
            <w:pPr>
              <w:jc w:val="center"/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5236FA" w:rsidRPr="005236FA" w:rsidRDefault="0092475E" w:rsidP="00D8259F">
            <w:pPr>
              <w:cnfStyle w:val="00000001000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</w:tbl>
    <w:p w:rsidR="008950D1" w:rsidRDefault="008950D1" w:rsidP="002738AC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sectPr w:rsidR="008950D1" w:rsidSect="00600054">
          <w:pgSz w:w="15840" w:h="1224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D91836" w:rsidRDefault="00D91836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6" w:name="_Toc333078071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6"/>
    </w:p>
    <w:tbl>
      <w:tblPr>
        <w:tblStyle w:val="Listaclara-nfasis5"/>
        <w:tblW w:w="0" w:type="auto"/>
        <w:tblLook w:val="01E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91836" w:rsidRPr="00EA38C9" w:rsidTr="00D8259F">
        <w:trPr>
          <w:cnfStyle w:val="100000000000"/>
        </w:trPr>
        <w:tc>
          <w:tcPr>
            <w:cnfStyle w:val="00100000000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EA38C9" w:rsidRDefault="00D91836" w:rsidP="00D8259F">
            <w:pPr>
              <w:rPr>
                <w:rFonts w:ascii="Tahoma" w:hAnsi="Tahoma" w:cs="Tahoma"/>
                <w:sz w:val="20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FE398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C24EC2" w:rsidRDefault="00C24EC2" w:rsidP="00D8259F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D91836" w:rsidRPr="00EA38C9" w:rsidTr="00D8259F">
        <w:trPr>
          <w:trHeight w:val="87"/>
        </w:trPr>
        <w:tc>
          <w:tcPr>
            <w:cnfStyle w:val="00100000000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0A1601" w:rsidP="00D8259F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n-US" w:eastAsia="en-US"/>
              </w:rPr>
              <w:pict>
                <v:rect id="Rectangle 68" o:spid="_x0000_s1064" style="position:absolute;margin-left:228.8pt;margin-top:4.4pt;width:17.9pt;height:18.1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1LKwIAAE8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">
                  <v:textbox>
                    <w:txbxContent>
                      <w:p w:rsidR="00626FB5" w:rsidRPr="00B87E33" w:rsidRDefault="00626FB5" w:rsidP="00D91836">
                        <w:pPr>
                          <w:cnfStyle w:val="001000000000"/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n-US" w:eastAsia="en-US"/>
              </w:rPr>
              <w:pict>
                <v:rect id="Rectangle 67" o:spid="_x0000_s1063" style="position:absolute;margin-left:285.55pt;margin-top:5.25pt;width:17.9pt;height:18.1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">
                  <v:textbox>
                    <w:txbxContent>
                      <w:p w:rsidR="00626FB5" w:rsidRPr="008E0FA6" w:rsidRDefault="00626FB5" w:rsidP="00D91836">
                        <w:pPr>
                          <w:jc w:val="both"/>
                          <w:cnfStyle w:val="001000000000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n-US" w:eastAsia="en-US"/>
              </w:rPr>
              <w:pict>
                <v:rect id="Rectangle 66" o:spid="_x0000_s1062" style="position:absolute;margin-left:173.3pt;margin-top:3.65pt;width:17.9pt;height:18.1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">
                  <v:textbox>
                    <w:txbxContent>
                      <w:p w:rsidR="00626FB5" w:rsidRPr="00B46AD6" w:rsidRDefault="00626FB5" w:rsidP="00D91836">
                        <w:pPr>
                          <w:cnfStyle w:val="001000000000"/>
                        </w:pPr>
                      </w:p>
                    </w:txbxContent>
                  </v:textbox>
                </v:rect>
              </w:pict>
            </w:r>
            <w:r w:rsidR="00D9183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="00D9183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 w:rsidR="00D9183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="00D9183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 w:rsidR="00D9183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="00D9183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91836" w:rsidRPr="00EA38C9" w:rsidTr="00D8259F"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201"/>
        </w:trPr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  <w:trHeight w:val="33"/>
        </w:trPr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D8259F"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195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  <w:trHeight w:val="15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91836" w:rsidRPr="00EA38C9" w:rsidTr="00D8259F"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91836" w:rsidRPr="00EA38C9" w:rsidTr="00D8259F">
        <w:trPr>
          <w:cnfStyle w:val="0000001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234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10000000000"/>
        </w:trPr>
        <w:tc>
          <w:tcPr>
            <w:cnfStyle w:val="00100000000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7" w:name="_Toc333078072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7"/>
    </w:p>
    <w:tbl>
      <w:tblPr>
        <w:tblStyle w:val="Sombreadomedio2-nfasis3"/>
        <w:tblW w:w="0" w:type="auto"/>
        <w:tblLook w:val="04A0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D91836" w:rsidTr="00D8259F">
        <w:trPr>
          <w:cnfStyle w:val="100000000000"/>
        </w:trPr>
        <w:tc>
          <w:tcPr>
            <w:cnfStyle w:val="001000000100"/>
            <w:tcW w:w="1203" w:type="dxa"/>
            <w:tcBorders>
              <w:right w:val="single" w:sz="8" w:space="0" w:color="76923C" w:themeColor="accent3" w:themeShade="BF"/>
            </w:tcBorders>
          </w:tcPr>
          <w:p w:rsidR="00D91836" w:rsidRPr="009F5A5B" w:rsidRDefault="00D91836" w:rsidP="00D8259F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D91836" w:rsidRPr="001460E4" w:rsidRDefault="00D91836" w:rsidP="00D8259F">
            <w:pPr>
              <w:jc w:val="center"/>
              <w:cnfStyle w:val="10000000000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D91836" w:rsidRPr="009A271D" w:rsidTr="00D8259F">
        <w:trPr>
          <w:cnfStyle w:val="000000100000"/>
        </w:trPr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/>
        </w:trPr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/>
        </w:trPr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D91836" w:rsidRPr="00CF584B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/>
        </w:trPr>
        <w:tc>
          <w:tcPr>
            <w:cnfStyle w:val="00100000000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D8259F">
            <w:pPr>
              <w:jc w:val="center"/>
              <w:cnfStyle w:val="00000010000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D91836" w:rsidRPr="003F628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u w:val="single"/>
          <w:lang w:val="es-EC" w:eastAsia="en-US"/>
        </w:rPr>
      </w:pPr>
    </w:p>
    <w:sectPr w:rsidR="00D91836" w:rsidRPr="003F6286" w:rsidSect="008950D1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2528" w:rsidRDefault="00E02528" w:rsidP="008F66AE">
      <w:pPr>
        <w:spacing w:after="0" w:line="240" w:lineRule="auto"/>
      </w:pPr>
      <w:r>
        <w:separator/>
      </w:r>
    </w:p>
  </w:endnote>
  <w:endnote w:type="continuationSeparator" w:id="1">
    <w:p w:rsidR="00E02528" w:rsidRDefault="00E02528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FB5" w:rsidRPr="0008399D" w:rsidRDefault="00626FB5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C24EC2">
      <w:rPr>
        <w:rFonts w:ascii="Arial" w:hAnsi="Arial" w:cs="Arial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C24EC2">
      <w:rPr>
        <w:rFonts w:ascii="Arial" w:hAnsi="Arial" w:cs="Arial"/>
        <w:sz w:val="20"/>
      </w:rPr>
      <w:t>Andrea Cáceres, Brick Reyes, Efraín</w:t>
    </w:r>
    <w:r w:rsidRPr="00C24EC2">
      <w:rPr>
        <w:rFonts w:ascii="Tahoma" w:hAnsi="Tahoma" w:cs="Tahoma"/>
        <w:b/>
        <w:sz w:val="20"/>
      </w:rPr>
      <w:t xml:space="preserve"> </w:t>
    </w:r>
    <w:r w:rsidRPr="00C24EC2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0A160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0A1601" w:rsidRPr="00284148">
      <w:rPr>
        <w:b/>
      </w:rPr>
      <w:fldChar w:fldCharType="separate"/>
    </w:r>
    <w:r w:rsidR="00485E7D" w:rsidRPr="00485E7D">
      <w:rPr>
        <w:rFonts w:asciiTheme="majorHAnsi" w:hAnsiTheme="majorHAnsi" w:cstheme="majorHAnsi"/>
        <w:b/>
        <w:noProof/>
      </w:rPr>
      <w:t>7</w:t>
    </w:r>
    <w:r w:rsidR="000A1601" w:rsidRPr="00284148">
      <w:rPr>
        <w:b/>
      </w:rPr>
      <w:fldChar w:fldCharType="end"/>
    </w:r>
    <w:r w:rsidR="000A1601">
      <w:rPr>
        <w:noProof/>
        <w:lang w:val="en-US" w:eastAsia="en-US"/>
      </w:rPr>
      <w:pict>
        <v:group id="Group 27" o:spid="_x0000_s4105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4107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<v:rect id="Rectangle 29" o:spid="_x0000_s4106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<w10:wrap anchorx="page" anchory="page"/>
        </v:group>
      </w:pict>
    </w:r>
    <w:r w:rsidR="000A1601">
      <w:rPr>
        <w:noProof/>
        <w:lang w:val="en-US" w:eastAsia="en-US"/>
      </w:rPr>
      <w:pict>
        <v:rect id="Rectangle 26" o:spid="_x0000_s4104" style="position:absolute;margin-left:0;margin-top:0;width:7.15pt;height:62.45pt;z-index:251665408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<w10:wrap anchorx="margin" anchory="page"/>
        </v:rect>
      </w:pict>
    </w:r>
    <w:r w:rsidR="000A1601">
      <w:rPr>
        <w:noProof/>
        <w:lang w:val="en-US" w:eastAsia="en-US"/>
      </w:rPr>
      <w:pict>
        <v:rect id="Rectangle 25" o:spid="_x0000_s4103" style="position:absolute;margin-left:0;margin-top:0;width:7.15pt;height:62.45pt;z-index:251664384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<w10:wrap anchorx="margin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FB5" w:rsidRPr="0008399D" w:rsidRDefault="00626FB5" w:rsidP="008950D1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A47486">
      <w:rPr>
        <w:rFonts w:ascii="Arial" w:hAnsi="Arial" w:cs="Arial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A47486">
      <w:rPr>
        <w:rFonts w:ascii="Arial" w:hAnsi="Arial" w:cs="Arial"/>
        <w:sz w:val="20"/>
      </w:rPr>
      <w:t>Andrea Cáceres, Brick Reyes, Efraín</w:t>
    </w:r>
    <w:r w:rsidRPr="00A47486">
      <w:rPr>
        <w:rFonts w:ascii="Tahoma" w:hAnsi="Tahoma" w:cs="Tahoma"/>
        <w:b/>
        <w:sz w:val="20"/>
      </w:rPr>
      <w:t xml:space="preserve"> </w:t>
    </w:r>
    <w:r w:rsidRPr="00A47486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0A160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0A1601" w:rsidRPr="00284148">
      <w:rPr>
        <w:b/>
      </w:rPr>
      <w:fldChar w:fldCharType="separate"/>
    </w:r>
    <w:r w:rsidR="00485E7D" w:rsidRPr="00485E7D">
      <w:rPr>
        <w:rFonts w:asciiTheme="majorHAnsi" w:hAnsiTheme="majorHAnsi" w:cstheme="majorHAnsi"/>
        <w:b/>
        <w:noProof/>
      </w:rPr>
      <w:t>9</w:t>
    </w:r>
    <w:r w:rsidR="000A1601" w:rsidRPr="00284148">
      <w:rPr>
        <w:b/>
      </w:rPr>
      <w:fldChar w:fldCharType="end"/>
    </w:r>
    <w:r w:rsidR="000A1601">
      <w:rPr>
        <w:noProof/>
        <w:lang w:val="en-US" w:eastAsia="en-US"/>
      </w:rPr>
      <w:pict>
        <v:group id="_x0000_s4099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dk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Du&#10;fNdkpAMAALMJAAAOAAAAAAAAAAAAAAAAAC4CAABkcnMvZTJvRG9jLnhtbFBLAQItABQABgAIAAAA&#10;IQBUtRwF3AAAAAYBAAAPAAAAAAAAAAAAAAAAAP4FAABkcnMvZG93bnJldi54bWxQSwUGAAAAAAQA&#10;BADzAAAABwcAAAAA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4101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9OwMYAAADbAAAADwAAAGRycy9kb3ducmV2LnhtbESPS2vDMBCE74X8B7GFXkIsN4fGOFFC&#10;CbSUYmjzgFw31vqBrZWx1MT1r68KgRyHmfmGWW0G04oL9a62rOA5ikEQ51bXXCo4Ht5mCQjnkTW2&#10;lknBLznYrCcPK0y1vfKOLntfigBhl6KCyvsuldLlFRl0ke2Ig1fY3qAPsi+l7vEa4KaV8zh+kQZr&#10;DgsVdrStKG/2P0ZBc9h9jlN5nibvRftVn8YMvxeZUk+Pw+sShKfB38O39odWsJjD/5fwA+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fTsDGAAAA2wAAAA8AAAAAAAAA&#10;AAAAAAAAoQIAAGRycy9kb3ducmV2LnhtbFBLBQYAAAAABAAEAPkAAACUAwAAAAA=&#10;" strokecolor="#090"/>
          <v:rect id="Rectangle 29" o:spid="_x0000_s4100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MyM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Y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BjMjEAAAA2wAAAA8AAAAAAAAAAAAAAAAAmAIAAGRycy9k&#10;b3ducmV2LnhtbFBLBQYAAAAABAAEAPUAAACJAwAAAAA=&#10;" filled="f" stroked="f"/>
          <w10:wrap anchorx="page" anchory="page"/>
        </v:group>
      </w:pict>
    </w:r>
    <w:r w:rsidR="000A1601">
      <w:rPr>
        <w:noProof/>
        <w:lang w:val="en-US" w:eastAsia="en-US"/>
      </w:rPr>
      <w:pict>
        <v:rect id="_x0000_s4098" style="position:absolute;margin-left:0;margin-top:0;width:7.15pt;height:62.45pt;z-index:251674624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qz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BuSZqzJwIAADwEAAAOAAAAAAAAAAAAAAAAAC4CAABkcnMvZTJvRG9j&#10;LnhtbFBLAQItABQABgAIAAAAIQDU7MLU3AAAAAQBAAAPAAAAAAAAAAAAAAAAAIEEAABkcnMvZG93&#10;bnJldi54bWxQSwUGAAAAAAQABADzAAAAigUAAAAA&#10;" fillcolor="#92d050" strokecolor="#090">
          <w10:wrap anchorx="margin" anchory="page"/>
        </v:rect>
      </w:pict>
    </w:r>
    <w:r w:rsidR="000A1601">
      <w:rPr>
        <w:noProof/>
        <w:lang w:val="en-US" w:eastAsia="en-US"/>
      </w:rPr>
      <w:pict>
        <v:rect id="_x0000_s4097" style="position:absolute;margin-left:0;margin-top:0;width:7.15pt;height:62.45pt;z-index:251673600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0L8+bSICAAA8BAAADgAAAAAAAAAAAAAAAAAuAgAAZHJzL2Uyb0RvYy54bWxQ&#10;SwECLQAUAAYACAAAACEA1OzC1NwAAAAEAQAADwAAAAAAAAAAAAAAAAB8BAAAZHJzL2Rvd25yZXYu&#10;eG1sUEsFBgAAAAAEAAQA8wAAAIUFAAAAAA==&#10;" fillcolor="#92d050" strokecolor="#090">
          <w10:wrap anchorx="margin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2528" w:rsidRDefault="00E02528" w:rsidP="008F66AE">
      <w:pPr>
        <w:spacing w:after="0" w:line="240" w:lineRule="auto"/>
      </w:pPr>
      <w:r>
        <w:separator/>
      </w:r>
    </w:p>
  </w:footnote>
  <w:footnote w:type="continuationSeparator" w:id="1">
    <w:p w:rsidR="00E02528" w:rsidRDefault="00E02528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FB5" w:rsidRDefault="00626FB5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6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A1601">
      <w:rPr>
        <w:noProof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108" type="#_x0000_t202" style="position:absolute;margin-left:-46.05pt;margin-top:-21.9pt;width:402.2pt;height:51.75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<v:textbox>
            <w:txbxContent>
              <w:p w:rsidR="00626FB5" w:rsidRPr="007027D9" w:rsidRDefault="00626FB5" w:rsidP="008F66AE">
                <w:pPr>
                  <w:pStyle w:val="Ttulo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861B66">
                  <w:rPr>
                    <w:rFonts w:ascii="Arial" w:hAnsi="Arial" w:cs="Arial"/>
                    <w:b w:val="0"/>
                    <w:color w:val="auto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Reporte de métricas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1.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Efraín Astudillo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28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07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20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1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2</w:t>
                </w:r>
              </w:p>
              <w:p w:rsidR="00626FB5" w:rsidRDefault="00626FB5" w:rsidP="008F66AE">
                <w:pPr>
                  <w:ind w:left="708"/>
                </w:pPr>
              </w:p>
            </w:txbxContent>
          </v:textbox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FB5" w:rsidRDefault="00626FB5" w:rsidP="008950D1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7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A1601">
      <w:rPr>
        <w:noProof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2" type="#_x0000_t202" style="position:absolute;margin-left:-46.05pt;margin-top:-21.9pt;width:402.2pt;height:51.75pt;z-index:2516705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" strokecolor="#92d050">
          <v:textbox>
            <w:txbxContent>
              <w:p w:rsidR="00626FB5" w:rsidRPr="007027D9" w:rsidRDefault="00626FB5" w:rsidP="008950D1">
                <w:pPr>
                  <w:pStyle w:val="Ttulo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861B66">
                  <w:rPr>
                    <w:rFonts w:ascii="Arial" w:hAnsi="Arial" w:cs="Arial"/>
                    <w:b w:val="0"/>
                    <w:color w:val="auto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Reporte de métricas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1.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Jefferson Rubio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17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06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/1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2</w:t>
                </w:r>
              </w:p>
              <w:p w:rsidR="00626FB5" w:rsidRDefault="00626FB5" w:rsidP="008950D1">
                <w:pPr>
                  <w:ind w:left="708"/>
                </w:pPr>
              </w:p>
            </w:txbxContent>
          </v:textbox>
        </v:shape>
      </w:pict>
    </w:r>
  </w:p>
  <w:p w:rsidR="00626FB5" w:rsidRDefault="00626FB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804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DF70F4"/>
    <w:multiLevelType w:val="multilevel"/>
    <w:tmpl w:val="E7B00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928448D"/>
    <w:multiLevelType w:val="multilevel"/>
    <w:tmpl w:val="87044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E3D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2338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148380D"/>
    <w:multiLevelType w:val="hybridMultilevel"/>
    <w:tmpl w:val="71E25D72"/>
    <w:lvl w:ilvl="0" w:tplc="4A7615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280683"/>
    <w:multiLevelType w:val="multilevel"/>
    <w:tmpl w:val="87044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0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3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16"/>
  </w:num>
  <w:num w:numId="5">
    <w:abstractNumId w:val="30"/>
  </w:num>
  <w:num w:numId="6">
    <w:abstractNumId w:val="24"/>
  </w:num>
  <w:num w:numId="7">
    <w:abstractNumId w:val="37"/>
  </w:num>
  <w:num w:numId="8">
    <w:abstractNumId w:val="22"/>
  </w:num>
  <w:num w:numId="9">
    <w:abstractNumId w:val="20"/>
  </w:num>
  <w:num w:numId="10">
    <w:abstractNumId w:val="2"/>
  </w:num>
  <w:num w:numId="11">
    <w:abstractNumId w:val="34"/>
  </w:num>
  <w:num w:numId="12">
    <w:abstractNumId w:val="26"/>
  </w:num>
  <w:num w:numId="13">
    <w:abstractNumId w:val="0"/>
  </w:num>
  <w:num w:numId="14">
    <w:abstractNumId w:val="8"/>
  </w:num>
  <w:num w:numId="15">
    <w:abstractNumId w:val="31"/>
  </w:num>
  <w:num w:numId="16">
    <w:abstractNumId w:val="29"/>
  </w:num>
  <w:num w:numId="17">
    <w:abstractNumId w:val="36"/>
  </w:num>
  <w:num w:numId="18">
    <w:abstractNumId w:val="10"/>
  </w:num>
  <w:num w:numId="19">
    <w:abstractNumId w:val="33"/>
  </w:num>
  <w:num w:numId="20">
    <w:abstractNumId w:val="25"/>
  </w:num>
  <w:num w:numId="21">
    <w:abstractNumId w:val="1"/>
  </w:num>
  <w:num w:numId="22">
    <w:abstractNumId w:val="11"/>
  </w:num>
  <w:num w:numId="23">
    <w:abstractNumId w:val="28"/>
  </w:num>
  <w:num w:numId="24">
    <w:abstractNumId w:val="35"/>
  </w:num>
  <w:num w:numId="25">
    <w:abstractNumId w:val="21"/>
  </w:num>
  <w:num w:numId="26">
    <w:abstractNumId w:val="18"/>
  </w:num>
  <w:num w:numId="27">
    <w:abstractNumId w:val="32"/>
  </w:num>
  <w:num w:numId="28">
    <w:abstractNumId w:val="3"/>
  </w:num>
  <w:num w:numId="29">
    <w:abstractNumId w:val="15"/>
  </w:num>
  <w:num w:numId="30">
    <w:abstractNumId w:val="27"/>
  </w:num>
  <w:num w:numId="31">
    <w:abstractNumId w:val="23"/>
  </w:num>
  <w:num w:numId="32">
    <w:abstractNumId w:val="17"/>
  </w:num>
  <w:num w:numId="33">
    <w:abstractNumId w:val="6"/>
  </w:num>
  <w:num w:numId="34">
    <w:abstractNumId w:val="12"/>
  </w:num>
  <w:num w:numId="35">
    <w:abstractNumId w:val="9"/>
  </w:num>
  <w:num w:numId="36">
    <w:abstractNumId w:val="4"/>
  </w:num>
  <w:num w:numId="37">
    <w:abstractNumId w:val="5"/>
  </w:num>
  <w:num w:numId="3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  <o:rules v:ext="edit">
        <o:r id="V:Rule1" type="connector" idref="#AutoShape 28"/>
        <o:r id="V:Rule2" type="connector" idref="#AutoShape 28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1B66"/>
    <w:rsid w:val="00012EFF"/>
    <w:rsid w:val="000233A9"/>
    <w:rsid w:val="000360B5"/>
    <w:rsid w:val="000413F9"/>
    <w:rsid w:val="00075973"/>
    <w:rsid w:val="00076A64"/>
    <w:rsid w:val="0008399D"/>
    <w:rsid w:val="00084147"/>
    <w:rsid w:val="000A1601"/>
    <w:rsid w:val="000F1ADB"/>
    <w:rsid w:val="00100A84"/>
    <w:rsid w:val="0010178D"/>
    <w:rsid w:val="001460E4"/>
    <w:rsid w:val="001677F5"/>
    <w:rsid w:val="00167FAC"/>
    <w:rsid w:val="00181572"/>
    <w:rsid w:val="00187F95"/>
    <w:rsid w:val="0019617E"/>
    <w:rsid w:val="001B708C"/>
    <w:rsid w:val="001C3672"/>
    <w:rsid w:val="001D0000"/>
    <w:rsid w:val="001E10AE"/>
    <w:rsid w:val="001F4811"/>
    <w:rsid w:val="0020676A"/>
    <w:rsid w:val="0021467F"/>
    <w:rsid w:val="00265B7E"/>
    <w:rsid w:val="002738AC"/>
    <w:rsid w:val="00284148"/>
    <w:rsid w:val="00296C9C"/>
    <w:rsid w:val="002A2A31"/>
    <w:rsid w:val="002A5DD8"/>
    <w:rsid w:val="002D7A94"/>
    <w:rsid w:val="002E4A94"/>
    <w:rsid w:val="002F2997"/>
    <w:rsid w:val="003110F6"/>
    <w:rsid w:val="00316140"/>
    <w:rsid w:val="00344E6C"/>
    <w:rsid w:val="003806F6"/>
    <w:rsid w:val="003F6286"/>
    <w:rsid w:val="004355D8"/>
    <w:rsid w:val="00465C35"/>
    <w:rsid w:val="0047057B"/>
    <w:rsid w:val="0047085B"/>
    <w:rsid w:val="00471EBB"/>
    <w:rsid w:val="004825D8"/>
    <w:rsid w:val="00483064"/>
    <w:rsid w:val="00485E7D"/>
    <w:rsid w:val="004A3A48"/>
    <w:rsid w:val="004B1577"/>
    <w:rsid w:val="004B5574"/>
    <w:rsid w:val="004C6C5B"/>
    <w:rsid w:val="004F6C74"/>
    <w:rsid w:val="005236FA"/>
    <w:rsid w:val="00524411"/>
    <w:rsid w:val="00540CF3"/>
    <w:rsid w:val="005554EA"/>
    <w:rsid w:val="00582118"/>
    <w:rsid w:val="00600054"/>
    <w:rsid w:val="00601227"/>
    <w:rsid w:val="00610D2D"/>
    <w:rsid w:val="00612CEC"/>
    <w:rsid w:val="00626FB5"/>
    <w:rsid w:val="006605BB"/>
    <w:rsid w:val="006703AA"/>
    <w:rsid w:val="00691B5C"/>
    <w:rsid w:val="006A1637"/>
    <w:rsid w:val="006A418F"/>
    <w:rsid w:val="007027D9"/>
    <w:rsid w:val="00702E6D"/>
    <w:rsid w:val="00722708"/>
    <w:rsid w:val="007648E0"/>
    <w:rsid w:val="007C092C"/>
    <w:rsid w:val="007E6DE9"/>
    <w:rsid w:val="008017A0"/>
    <w:rsid w:val="00861B66"/>
    <w:rsid w:val="00883E74"/>
    <w:rsid w:val="008928C8"/>
    <w:rsid w:val="008950D1"/>
    <w:rsid w:val="008B6514"/>
    <w:rsid w:val="008F369D"/>
    <w:rsid w:val="008F66AE"/>
    <w:rsid w:val="00903BD0"/>
    <w:rsid w:val="00913471"/>
    <w:rsid w:val="0092475E"/>
    <w:rsid w:val="00924CDF"/>
    <w:rsid w:val="009548BB"/>
    <w:rsid w:val="00957363"/>
    <w:rsid w:val="009B50F3"/>
    <w:rsid w:val="009E6903"/>
    <w:rsid w:val="00A01484"/>
    <w:rsid w:val="00A47486"/>
    <w:rsid w:val="00A870F6"/>
    <w:rsid w:val="00AA01D4"/>
    <w:rsid w:val="00AE1376"/>
    <w:rsid w:val="00B45566"/>
    <w:rsid w:val="00B57756"/>
    <w:rsid w:val="00B66B48"/>
    <w:rsid w:val="00B70A42"/>
    <w:rsid w:val="00BA257D"/>
    <w:rsid w:val="00C24EC2"/>
    <w:rsid w:val="00C551B9"/>
    <w:rsid w:val="00CC5F0F"/>
    <w:rsid w:val="00D5367E"/>
    <w:rsid w:val="00D56C30"/>
    <w:rsid w:val="00D651A0"/>
    <w:rsid w:val="00D8259F"/>
    <w:rsid w:val="00D91836"/>
    <w:rsid w:val="00D93494"/>
    <w:rsid w:val="00DC07C9"/>
    <w:rsid w:val="00DE33C1"/>
    <w:rsid w:val="00E02528"/>
    <w:rsid w:val="00E074DC"/>
    <w:rsid w:val="00E35E5B"/>
    <w:rsid w:val="00E44736"/>
    <w:rsid w:val="00E65F7C"/>
    <w:rsid w:val="00E67713"/>
    <w:rsid w:val="00E67EAC"/>
    <w:rsid w:val="00E94820"/>
    <w:rsid w:val="00EA3D81"/>
    <w:rsid w:val="00EE74DA"/>
    <w:rsid w:val="00EF47F0"/>
    <w:rsid w:val="00F12962"/>
    <w:rsid w:val="00F34467"/>
    <w:rsid w:val="00F453A6"/>
    <w:rsid w:val="00F755AB"/>
    <w:rsid w:val="00F8766C"/>
    <w:rsid w:val="00FC30C2"/>
    <w:rsid w:val="00FD61AE"/>
    <w:rsid w:val="00FF5C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601"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2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2C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2C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2C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2C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2C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customStyle="1" w:styleId="Listaclara-nfasis11">
    <w:name w:val="Lista clara - Énfasis 11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12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2C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2C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2C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Listamedia1-nfasis3">
    <w:name w:val="Medium List 1 Accent 3"/>
    <w:basedOn w:val="Tablanormal"/>
    <w:uiPriority w:val="65"/>
    <w:rsid w:val="00EE74D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Cuadrculaclara-nfasis3">
    <w:name w:val="Light Grid Accent 3"/>
    <w:basedOn w:val="Tablanormal"/>
    <w:uiPriority w:val="62"/>
    <w:rsid w:val="00EE74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C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C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C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C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C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customStyle="1" w:styleId="Listaclara-nfasis11">
    <w:name w:val="Lista clara - Énfasis 11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">
    <w:name w:val="Table Grid"/>
    <w:basedOn w:val="Table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612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C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C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C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ediumList1-Accent3">
    <w:name w:val="Medium List 1 Accent 3"/>
    <w:basedOn w:val="TableNormal"/>
    <w:uiPriority w:val="65"/>
    <w:rsid w:val="00EE74D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ghtGrid-Accent3">
    <w:name w:val="Light Grid Accent 3"/>
    <w:basedOn w:val="TableNormal"/>
    <w:uiPriority w:val="62"/>
    <w:rsid w:val="00EE74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F86E96-9F2B-4B3B-BD4B-3B9B57BCB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273</TotalTime>
  <Pages>10</Pages>
  <Words>1020</Words>
  <Characters>5818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Efrain Astudillo</cp:lastModifiedBy>
  <cp:revision>31</cp:revision>
  <dcterms:created xsi:type="dcterms:W3CDTF">2012-06-17T06:26:00Z</dcterms:created>
  <dcterms:modified xsi:type="dcterms:W3CDTF">2012-08-18T23:33:00Z</dcterms:modified>
</cp:coreProperties>
</file>