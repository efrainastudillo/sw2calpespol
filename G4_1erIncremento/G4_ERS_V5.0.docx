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2FBF6" w14:textId="5F8AAFD5" w:rsidR="00BA257D" w:rsidRDefault="00FB4F6F" w:rsidP="00BA257D">
      <w:pPr>
        <w:pStyle w:val="NoSpacing"/>
      </w:pPr>
      <w:r>
        <w:rPr>
          <w:noProof/>
        </w:rPr>
        <mc:AlternateContent>
          <mc:Choice Requires="wps">
            <w:drawing>
              <wp:anchor distT="0" distB="0" distL="114300" distR="114300" simplePos="0" relativeHeight="251533311" behindDoc="0" locked="0" layoutInCell="1" allowOverlap="1" wp14:anchorId="00F9F577" wp14:editId="7079E026">
                <wp:simplePos x="0" y="0"/>
                <wp:positionH relativeFrom="column">
                  <wp:posOffset>-1610995</wp:posOffset>
                </wp:positionH>
                <wp:positionV relativeFrom="page">
                  <wp:posOffset>-3216910</wp:posOffset>
                </wp:positionV>
                <wp:extent cx="8381365" cy="4688840"/>
                <wp:effectExtent l="0" t="0" r="635" b="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468884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126.85pt;margin-top:-253.3pt;width:659.95pt;height:369.2pt;flip:x y;z-index:251533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628822;8381365,149813;0,672566;0,1628822;0,4688840;7561278,4688840;7608365,4551777;8247954,1628822" o:connectangles="0,0,0,0,0,0,0,0"/>
                <w10:wrap anchory="page"/>
              </v:shape>
            </w:pict>
          </mc:Fallback>
        </mc:AlternateContent>
      </w:r>
      <w:r w:rsidR="00B83CE3">
        <w:rPr>
          <w:noProof/>
        </w:rPr>
        <mc:AlternateContent>
          <mc:Choice Requires="wps">
            <w:drawing>
              <wp:anchor distT="0" distB="0" distL="114300" distR="114300" simplePos="0" relativeHeight="251561984" behindDoc="0" locked="0" layoutInCell="1" allowOverlap="1" wp14:anchorId="18E79B88" wp14:editId="0E991096">
                <wp:simplePos x="0" y="0"/>
                <wp:positionH relativeFrom="column">
                  <wp:posOffset>5291455</wp:posOffset>
                </wp:positionH>
                <wp:positionV relativeFrom="page">
                  <wp:posOffset>-13970</wp:posOffset>
                </wp:positionV>
                <wp:extent cx="1077595" cy="10058400"/>
                <wp:effectExtent l="0" t="0" r="0" b="19050"/>
                <wp:wrapNone/>
                <wp:docPr id="2"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65pt;margin-top:-1.1pt;width:84.85pt;height:11in;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B83CE3">
        <w:rPr>
          <w:noProof/>
        </w:rPr>
        <mc:AlternateContent>
          <mc:Choice Requires="wps">
            <w:drawing>
              <wp:anchor distT="0" distB="0" distL="114300" distR="114300" simplePos="0" relativeHeight="251539967" behindDoc="0" locked="0" layoutInCell="1" allowOverlap="1" wp14:anchorId="0F20BA76" wp14:editId="211E0ADC">
                <wp:simplePos x="0" y="0"/>
                <wp:positionH relativeFrom="column">
                  <wp:posOffset>5433060</wp:posOffset>
                </wp:positionH>
                <wp:positionV relativeFrom="page">
                  <wp:posOffset>15875</wp:posOffset>
                </wp:positionV>
                <wp:extent cx="1093470" cy="10058400"/>
                <wp:effectExtent l="0" t="0" r="0" b="19050"/>
                <wp:wrapNone/>
                <wp:docPr id="3"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27.8pt;margin-top:1.25pt;width:86.1pt;height:11in;z-index:2515399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B83CE3">
        <w:rPr>
          <w:b/>
          <w:noProof/>
          <w:sz w:val="40"/>
          <w:szCs w:val="40"/>
        </w:rPr>
        <mc:AlternateContent>
          <mc:Choice Requires="wps">
            <w:drawing>
              <wp:anchor distT="0" distB="0" distL="114300" distR="114300" simplePos="0" relativeHeight="251560960" behindDoc="0" locked="0" layoutInCell="1" allowOverlap="1" wp14:anchorId="4ADCD13C" wp14:editId="18934E86">
                <wp:simplePos x="0" y="0"/>
                <wp:positionH relativeFrom="column">
                  <wp:posOffset>5194300</wp:posOffset>
                </wp:positionH>
                <wp:positionV relativeFrom="page">
                  <wp:posOffset>3810</wp:posOffset>
                </wp:positionV>
                <wp:extent cx="1639570" cy="10805795"/>
                <wp:effectExtent l="6985" t="3810" r="1270" b="1270"/>
                <wp:wrapNone/>
                <wp:docPr id="4"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805795"/>
                        </a:xfrm>
                        <a:custGeom>
                          <a:avLst/>
                          <a:gdLst>
                            <a:gd name="T0" fmla="*/ 1639570 w 502"/>
                            <a:gd name="T1" fmla="*/ 0 h 3168"/>
                            <a:gd name="T2" fmla="*/ 303745 w 502"/>
                            <a:gd name="T3" fmla="*/ 0 h 3168"/>
                            <a:gd name="T4" fmla="*/ 0 w 502"/>
                            <a:gd name="T5" fmla="*/ 10058400 h 3168"/>
                            <a:gd name="T6" fmla="*/ 1639570 w 502"/>
                            <a:gd name="T7" fmla="*/ 10058400 h 3168"/>
                            <a:gd name="T8" fmla="*/ 1639570 w 502"/>
                            <a:gd name="T9" fmla="*/ 0 h 316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8097" dir="2700000" algn="ctr" rotWithShape="0">
                                  <a:srgbClr val="8C8682">
                                    <a:alpha val="74997"/>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 o:spid="_x0000_s1026" style="position:absolute;margin-left:409pt;margin-top:.3pt;width:129.1pt;height:850.8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" path="m502,c93,,93,,93,,146,383,323,1900,,3168v502,,502,,502,l502,xe" fillcolor="#efb32f" stroked="f" strokecolor="#212120">
                <v:fill color2="#ef792f" rotate="t" angle="90" focus="100%" type="gradient"/>
                <v:shadow color="#8c8682" opacity="49150f" offset=".74831mm,.74831mm"/>
                <v:path arrowok="t" o:connecttype="custom" o:connectlocs="2147483647,0;992054163,0;0,2147483647;2147483647,2147483647;2147483647,0" o:connectangles="0,0,0,0,0"/>
                <w10:wrap anchory="page"/>
              </v:shape>
            </w:pict>
          </mc:Fallback>
        </mc:AlternateContent>
      </w:r>
      <w:r w:rsidR="00B83CE3">
        <w:rPr>
          <w:noProof/>
        </w:rPr>
        <mc:AlternateContent>
          <mc:Choice Requires="wpg">
            <w:drawing>
              <wp:anchor distT="0" distB="0" distL="114300" distR="114300" simplePos="0" relativeHeight="251542528" behindDoc="0" locked="0" layoutInCell="1" allowOverlap="1" wp14:anchorId="6E1B6255" wp14:editId="663831C9">
                <wp:simplePos x="0" y="0"/>
                <wp:positionH relativeFrom="column">
                  <wp:posOffset>-892810</wp:posOffset>
                </wp:positionH>
                <wp:positionV relativeFrom="page">
                  <wp:posOffset>146050</wp:posOffset>
                </wp:positionV>
                <wp:extent cx="552450" cy="577850"/>
                <wp:effectExtent l="0" t="0" r="0" b="0"/>
                <wp:wrapNone/>
                <wp:docPr id="6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63"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6"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7"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8"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542528;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9+sMA&#10;AADbAAAADwAAAGRycy9kb3ducmV2LnhtbESPQYvCMBSE74L/ITzBi6ypdhHpGkVFwYsHu4vnR/O2&#10;Ldu8lCa21V9vBGGPw8x8w6w2valES40rLSuYTSMQxJnVJecKfr6PH0sQziNrrCyTgjs52KyHgxUm&#10;2nZ8oTb1uQgQdgkqKLyvEyldVpBBN7U1cfB+bWPQB9nkUjfYBbip5DyKFtJgyWGhwJr2BWV/6c0o&#10;eJzMeX4919Gu2x4m8SXm9jOLlRqP+u0XCE+9/w+/2yetYBHD60v4A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t9+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sXcQA&#10;AADbAAAADwAAAGRycy9kb3ducmV2LnhtbESPQWvCQBSE74L/YXlCb7pRqsTUTZCCtEUQmhbPj+xr&#10;Npp9m2a3mv77riD0OMzMN8ymGGwrLtT7xrGC+SwBQVw53XCt4PNjN01B+ICssXVMCn7JQ5GPRxvM&#10;tLvyO13KUIsIYZ+hAhNCl0npK0MW/cx1xNH7cr3FEGVfS93jNcJtKxdJspIWG44LBjt6NlSdyx+r&#10;4PBmTJrsaFkeF+l66fbf5ekFlXqYDNsnEIGG8B++t1+1gtUj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rF3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n+MQA&#10;AADbAAAADwAAAGRycy9kb3ducmV2LnhtbESPQWvCQBSE7wX/w/IEb3VjtaGkriIFRU/VmB56e2Sf&#10;STD7NmRXE/31XaHgcZiZb5j5sje1uFLrKssKJuMIBHFudcWFguy4fv0A4TyyxtoyKbiRg+Vi8DLH&#10;RNuOD3RNfSEChF2CCkrvm0RKl5dk0I1tQxy8k20N+iDbQuoWuwA3tXyLolgarDgslNjQV0n5Ob0Y&#10;Bft7/osbnMW3uJO76a6XWfbzrdRo2K8+QXjq/TP8395qBfE7P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Z/j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g3MQA&#10;AADbAAAADwAAAGRycy9kb3ducmV2LnhtbESPQWsCMRSE74L/ITyhN81uD4tsjbKVipZSpOqlt0fy&#10;urt08xI2Udd/3wgFj8PMfMMsVoPtxIX60DpWkM8yEMTamZZrBafjZjoHESKywc4xKbhRgNVyPFpg&#10;adyVv+hyiLVIEA4lKmhi9KWUQTdkMcycJ07ej+stxiT7WpoerwluO/mcZYW02HJaaNDTuiH9ezhb&#10;Ba9b02Veb9bvN73P3z533+1H5ZV6mgzVC4hIQ3yE/9s7o6Ao4P4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INz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2BsQA&#10;AADbAAAADwAAAGRycy9kb3ducmV2LnhtbESPQWvCQBSE7wX/w/IEL0U36SEtqauUFosKHmoUr4/s&#10;axKafRuyT43/3i0Uehxm5htmvhxcqy7Uh8azgXSWgCIuvW24MnAoVtMXUEGQLbaeycCNAiwXo4c5&#10;5tZf+Ysue6lUhHDI0UAt0uVah7Imh2HmO+LoffveoUTZV9r2eI1w1+qnJMm0w4bjQo0dvddU/uzP&#10;zkDycSp2n4PY7Fg8pmGz3aUkYsxkPLy9ghIa5D/8115bA9kz/H6JP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G9gb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j2MIA&#10;AADbAAAADwAAAGRycy9kb3ducmV2LnhtbERPS27CMBDdV+odrKnUXXHaRYQCBoWKiqqwIMABRvE0&#10;TonHUWzy6enxolKXT++/XI+2ET11vnas4HWWgCAuna65UnA5f7zMQfiArLFxTAom8rBePT4sMdNu&#10;4IL6U6hEDGGfoQITQptJ6UtDFv3MtcSR+3adxRBhV0nd4RDDbSPfkiSVFmuODQZbejdUXk83q+DL&#10;73/O2+PBVbt6a6bNb368FLlSz09jvgARaAz/4j/3p1aQxrHxS/w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3KPYwgAAANsAAAAPAAAAAAAAAAAAAAAAAJgCAABkcnMvZG93&#10;bnJldi54bWxQSwUGAAAAAAQABAD1AAAAhw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14:paraId="1648C038" w14:textId="77777777" w:rsidR="002E4A94" w:rsidRDefault="00FB4F6F" w:rsidP="00BA257D">
      <w:pPr>
        <w:pStyle w:val="NoSpacing"/>
        <w:rPr>
          <w:b/>
          <w:sz w:val="40"/>
          <w:szCs w:val="40"/>
        </w:rPr>
      </w:pPr>
      <w:r>
        <w:rPr>
          <w:noProof/>
        </w:rPr>
        <w:drawing>
          <wp:anchor distT="0" distB="0" distL="114300" distR="114300" simplePos="0" relativeHeight="251541504" behindDoc="1" locked="0" layoutInCell="1" allowOverlap="1" wp14:anchorId="09F084D1" wp14:editId="14DAD453">
            <wp:simplePos x="0" y="0"/>
            <wp:positionH relativeFrom="column">
              <wp:posOffset>2374900</wp:posOffset>
            </wp:positionH>
            <wp:positionV relativeFrom="paragraph">
              <wp:posOffset>19685</wp:posOffset>
            </wp:positionV>
            <wp:extent cx="895350" cy="871855"/>
            <wp:effectExtent l="0" t="0" r="0" b="0"/>
            <wp:wrapNone/>
            <wp:docPr id="5"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10" cstate="print"/>
                    <a:srcRect/>
                    <a:stretch>
                      <a:fillRect/>
                    </a:stretch>
                  </pic:blipFill>
                  <pic:spPr bwMode="auto">
                    <a:xfrm>
                      <a:off x="0" y="0"/>
                      <a:ext cx="895350" cy="871855"/>
                    </a:xfrm>
                    <a:prstGeom prst="rect">
                      <a:avLst/>
                    </a:prstGeom>
                    <a:noFill/>
                    <a:ln w="9525">
                      <a:noFill/>
                      <a:miter lim="800000"/>
                      <a:headEnd/>
                      <a:tailEnd/>
                    </a:ln>
                  </pic:spPr>
                </pic:pic>
              </a:graphicData>
            </a:graphic>
          </wp:anchor>
        </w:drawing>
      </w:r>
      <w:r w:rsidR="00BA257D">
        <w:rPr>
          <w:b/>
          <w:sz w:val="40"/>
          <w:szCs w:val="40"/>
        </w:rPr>
        <w:t xml:space="preserve">                 </w:t>
      </w:r>
    </w:p>
    <w:p w14:paraId="0002F280" w14:textId="6CD3EB06" w:rsidR="00FB4F6F" w:rsidRDefault="00E41C40" w:rsidP="00BA257D">
      <w:pPr>
        <w:pStyle w:val="NoSpacing"/>
        <w:rPr>
          <w:b/>
          <w:sz w:val="40"/>
          <w:szCs w:val="40"/>
        </w:rPr>
      </w:pPr>
      <w:r>
        <w:rPr>
          <w:b/>
          <w:sz w:val="40"/>
          <w:szCs w:val="40"/>
        </w:rPr>
        <w:tab/>
      </w:r>
      <w:r>
        <w:rPr>
          <w:b/>
          <w:sz w:val="40"/>
          <w:szCs w:val="40"/>
        </w:rPr>
        <w:tab/>
      </w:r>
    </w:p>
    <w:p w14:paraId="0C1DB6ED" w14:textId="77777777" w:rsidR="003A6823" w:rsidRPr="003A6823" w:rsidRDefault="00BA257D" w:rsidP="0020510C">
      <w:pPr>
        <w:pStyle w:val="NoSpacing"/>
        <w:jc w:val="center"/>
        <w:rPr>
          <w:rFonts w:ascii="Berlin Sans FB Demi" w:hAnsi="Berlin Sans FB Demi"/>
          <w:b/>
          <w:sz w:val="40"/>
          <w:szCs w:val="40"/>
        </w:rPr>
      </w:pPr>
      <w:r w:rsidRPr="00EA3D81">
        <w:rPr>
          <w:rFonts w:ascii="Berlin Sans FB Demi" w:hAnsi="Berlin Sans FB Demi"/>
          <w:b/>
          <w:sz w:val="40"/>
          <w:szCs w:val="40"/>
        </w:rPr>
        <w:t>Ingeniería de Software I</w:t>
      </w:r>
    </w:p>
    <w:p w14:paraId="6AFF4BD5" w14:textId="25C6A3DF" w:rsidR="003A6823" w:rsidRPr="003A6823" w:rsidRDefault="0020510C" w:rsidP="009544AE">
      <w:pPr>
        <w:pStyle w:val="Cuadrculamedia21"/>
        <w:ind w:left="0"/>
        <w:jc w:val="center"/>
        <w:rPr>
          <w:rFonts w:ascii="Berlin Sans FB Demi" w:hAnsi="Berlin Sans FB Demi"/>
          <w:b/>
          <w:sz w:val="36"/>
          <w:szCs w:val="40"/>
        </w:rPr>
      </w:pPr>
      <w:r w:rsidRPr="003A6823">
        <w:rPr>
          <w:rFonts w:ascii="Berlin Sans FB Demi" w:hAnsi="Berlin Sans FB Demi"/>
          <w:b/>
          <w:sz w:val="36"/>
          <w:szCs w:val="40"/>
        </w:rPr>
        <w:t xml:space="preserve"> </w:t>
      </w:r>
      <w:r w:rsidR="003A6823" w:rsidRPr="003A6823">
        <w:rPr>
          <w:rFonts w:ascii="Berlin Sans FB Demi" w:hAnsi="Berlin Sans FB Demi"/>
          <w:b/>
          <w:sz w:val="36"/>
          <w:szCs w:val="40"/>
        </w:rPr>
        <w:t>“LABORATORIO DE ELECTRÓNICA EN POTENCIA - ESPOL”</w:t>
      </w:r>
    </w:p>
    <w:p w14:paraId="5F0D18B8" w14:textId="77777777" w:rsidR="0020510C" w:rsidRDefault="003A6823" w:rsidP="0020510C">
      <w:pPr>
        <w:tabs>
          <w:tab w:val="left" w:pos="720"/>
        </w:tabs>
        <w:autoSpaceDE w:val="0"/>
        <w:autoSpaceDN w:val="0"/>
        <w:adjustRightInd w:val="0"/>
        <w:spacing w:before="1" w:after="95" w:line="240" w:lineRule="auto"/>
        <w:ind w:left="72" w:right="18"/>
        <w:jc w:val="center"/>
        <w:rPr>
          <w:rFonts w:ascii="Segoe UI" w:hAnsi="Segoe UI" w:cs="Segoe UI"/>
          <w:color w:val="000000"/>
          <w:sz w:val="18"/>
          <w:szCs w:val="20"/>
        </w:rPr>
      </w:pPr>
      <w:r w:rsidRPr="003A6823">
        <w:rPr>
          <w:rFonts w:ascii="Berlin Sans FB Demi" w:hAnsi="Berlin Sans FB Demi"/>
          <w:b/>
          <w:sz w:val="36"/>
          <w:szCs w:val="40"/>
        </w:rPr>
        <w:t>CALPESPOL</w:t>
      </w:r>
    </w:p>
    <w:p w14:paraId="147A32C6" w14:textId="77777777" w:rsidR="006703AA" w:rsidRPr="003A6823" w:rsidRDefault="0020510C" w:rsidP="0020510C">
      <w:pPr>
        <w:tabs>
          <w:tab w:val="left" w:pos="720"/>
        </w:tabs>
        <w:autoSpaceDE w:val="0"/>
        <w:autoSpaceDN w:val="0"/>
        <w:adjustRightInd w:val="0"/>
        <w:spacing w:before="1" w:after="95" w:line="240" w:lineRule="auto"/>
        <w:ind w:left="72" w:right="18"/>
        <w:jc w:val="center"/>
        <w:rPr>
          <w:rFonts w:ascii="Berlin Sans FB Demi" w:hAnsi="Berlin Sans FB Demi"/>
          <w:b/>
          <w:sz w:val="36"/>
          <w:szCs w:val="40"/>
        </w:rPr>
      </w:pPr>
      <w:r>
        <w:rPr>
          <w:rFonts w:ascii="Berlin Sans FB Demi" w:hAnsi="Berlin Sans FB Demi"/>
          <w:b/>
          <w:sz w:val="36"/>
          <w:szCs w:val="40"/>
        </w:rPr>
        <w:t>E</w:t>
      </w:r>
      <w:r w:rsidR="0007138D">
        <w:rPr>
          <w:rFonts w:ascii="Berlin Sans FB Demi" w:hAnsi="Berlin Sans FB Demi"/>
          <w:b/>
          <w:sz w:val="36"/>
          <w:szCs w:val="40"/>
        </w:rPr>
        <w:t xml:space="preserve">specificación de </w:t>
      </w:r>
      <w:r>
        <w:rPr>
          <w:rFonts w:ascii="Berlin Sans FB Demi" w:hAnsi="Berlin Sans FB Demi"/>
          <w:b/>
          <w:sz w:val="36"/>
          <w:szCs w:val="40"/>
        </w:rPr>
        <w:t>R</w:t>
      </w:r>
      <w:r w:rsidR="0007138D">
        <w:rPr>
          <w:rFonts w:ascii="Berlin Sans FB Demi" w:hAnsi="Berlin Sans FB Demi"/>
          <w:b/>
          <w:sz w:val="36"/>
          <w:szCs w:val="40"/>
        </w:rPr>
        <w:t xml:space="preserve">equerimientos del </w:t>
      </w:r>
      <w:r>
        <w:rPr>
          <w:rFonts w:ascii="Berlin Sans FB Demi" w:hAnsi="Berlin Sans FB Demi"/>
          <w:b/>
          <w:sz w:val="36"/>
          <w:szCs w:val="40"/>
        </w:rPr>
        <w:t>S</w:t>
      </w:r>
      <w:r w:rsidR="0007138D">
        <w:rPr>
          <w:rFonts w:ascii="Berlin Sans FB Demi" w:hAnsi="Berlin Sans FB Demi"/>
          <w:b/>
          <w:sz w:val="36"/>
          <w:szCs w:val="40"/>
        </w:rPr>
        <w:t>oftware</w:t>
      </w:r>
    </w:p>
    <w:p w14:paraId="2EFA86EF" w14:textId="77777777" w:rsidR="00BA257D" w:rsidRDefault="00E35E5B" w:rsidP="00BA257D">
      <w:pPr>
        <w:pStyle w:val="NoSpacing"/>
      </w:pPr>
      <w:r>
        <w:rPr>
          <w:noProof/>
        </w:rPr>
        <w:drawing>
          <wp:anchor distT="0" distB="0" distL="114300" distR="114300" simplePos="0" relativeHeight="251559936" behindDoc="0" locked="0" layoutInCell="1" allowOverlap="1" wp14:anchorId="5E8291D2" wp14:editId="2A1021A3">
            <wp:simplePos x="0" y="0"/>
            <wp:positionH relativeFrom="column">
              <wp:posOffset>-316865</wp:posOffset>
            </wp:positionH>
            <wp:positionV relativeFrom="paragraph">
              <wp:posOffset>135890</wp:posOffset>
            </wp:positionV>
            <wp:extent cx="5605145" cy="2211070"/>
            <wp:effectExtent l="19050" t="0" r="0" b="0"/>
            <wp:wrapThrough wrapText="bothSides">
              <wp:wrapPolygon edited="0">
                <wp:start x="4845" y="0"/>
                <wp:lineTo x="3817" y="2978"/>
                <wp:lineTo x="-73" y="5769"/>
                <wp:lineTo x="-73" y="7072"/>
                <wp:lineTo x="147" y="8933"/>
                <wp:lineTo x="1468" y="11910"/>
                <wp:lineTo x="367" y="14702"/>
                <wp:lineTo x="2496" y="17866"/>
                <wp:lineTo x="2643" y="17866"/>
                <wp:lineTo x="2643" y="18052"/>
                <wp:lineTo x="4478" y="21401"/>
                <wp:lineTo x="4992" y="21401"/>
                <wp:lineTo x="5065" y="21401"/>
                <wp:lineTo x="6093" y="20843"/>
                <wp:lineTo x="6387" y="19540"/>
                <wp:lineTo x="6313" y="17866"/>
                <wp:lineTo x="7194" y="15074"/>
                <wp:lineTo x="7194" y="14888"/>
                <wp:lineTo x="20996" y="14516"/>
                <wp:lineTo x="21436" y="12096"/>
                <wp:lineTo x="18426" y="11910"/>
                <wp:lineTo x="14389" y="8933"/>
                <wp:lineTo x="21142" y="7816"/>
                <wp:lineTo x="21583" y="7444"/>
                <wp:lineTo x="21216" y="5955"/>
                <wp:lineTo x="21363" y="4094"/>
                <wp:lineTo x="19454" y="3536"/>
                <wp:lineTo x="6680" y="2791"/>
                <wp:lineTo x="6387" y="1861"/>
                <wp:lineTo x="5286" y="0"/>
                <wp:lineTo x="4845" y="0"/>
              </wp:wrapPolygon>
            </wp:wrapThrough>
            <wp:docPr id="6"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1" cstate="print"/>
                    <a:stretch>
                      <a:fillRect/>
                    </a:stretch>
                  </pic:blipFill>
                  <pic:spPr>
                    <a:xfrm>
                      <a:off x="0" y="0"/>
                      <a:ext cx="5605145" cy="2211070"/>
                    </a:xfrm>
                    <a:prstGeom prst="rect">
                      <a:avLst/>
                    </a:prstGeom>
                  </pic:spPr>
                </pic:pic>
              </a:graphicData>
            </a:graphic>
          </wp:anchor>
        </w:drawing>
      </w:r>
      <w:r w:rsidR="002F2997">
        <w:t xml:space="preserve"> </w:t>
      </w:r>
    </w:p>
    <w:p w14:paraId="5C1750B8" w14:textId="77777777" w:rsidR="00BA257D" w:rsidRDefault="00BA257D" w:rsidP="00BA257D">
      <w:pPr>
        <w:pStyle w:val="NoSpacing"/>
      </w:pPr>
    </w:p>
    <w:p w14:paraId="05809124" w14:textId="77777777" w:rsidR="00BA257D" w:rsidRDefault="00B83CE3" w:rsidP="00BA257D">
      <w:pPr>
        <w:pStyle w:val="NoSpacing"/>
      </w:pPr>
      <w:r>
        <w:rPr>
          <w:noProof/>
        </w:rPr>
        <mc:AlternateContent>
          <mc:Choice Requires="wps">
            <w:drawing>
              <wp:anchor distT="0" distB="0" distL="114300" distR="114300" simplePos="0" relativeHeight="251535360" behindDoc="0" locked="0" layoutInCell="1" allowOverlap="1" wp14:anchorId="5977C92C" wp14:editId="47E72782">
                <wp:simplePos x="0" y="0"/>
                <wp:positionH relativeFrom="column">
                  <wp:posOffset>5056505</wp:posOffset>
                </wp:positionH>
                <wp:positionV relativeFrom="page">
                  <wp:posOffset>3810</wp:posOffset>
                </wp:positionV>
                <wp:extent cx="1639570" cy="10058400"/>
                <wp:effectExtent l="0" t="0" r="0" b="0"/>
                <wp:wrapNone/>
                <wp:docPr id="7"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mcacl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14:paraId="304CD3F1" w14:textId="77777777" w:rsidR="00EA3D81" w:rsidRDefault="00EA3D81" w:rsidP="002E4A94"/>
    <w:p w14:paraId="4FB6EA5F" w14:textId="33D08462" w:rsidR="002E4A94" w:rsidRDefault="002F624A" w:rsidP="002F624A">
      <w:pPr>
        <w:ind w:left="0" w:firstLine="0"/>
      </w:pPr>
      <w:r>
        <w:t xml:space="preserve"> </w:t>
      </w:r>
      <w:r w:rsidR="00FB4F6F">
        <w:t xml:space="preserve">         </w:t>
      </w:r>
    </w:p>
    <w:p w14:paraId="374A2E4E" w14:textId="77777777" w:rsidR="00CB1FC5" w:rsidRPr="00FB4F6F" w:rsidRDefault="00B83CE3" w:rsidP="00FB4F6F">
      <w:pPr>
        <w:jc w:val="center"/>
        <w:rPr>
          <w:rFonts w:ascii="Berlin Sans FB Demi" w:hAnsi="Berlin Sans FB Demi"/>
          <w:sz w:val="30"/>
          <w:szCs w:val="30"/>
        </w:rPr>
      </w:pPr>
      <w:r>
        <w:rPr>
          <w:noProof/>
        </w:rPr>
        <mc:AlternateContent>
          <mc:Choice Requires="wps">
            <w:drawing>
              <wp:anchor distT="0" distB="0" distL="114300" distR="114300" simplePos="0" relativeHeight="251558912" behindDoc="0" locked="0" layoutInCell="1" allowOverlap="1" wp14:anchorId="7C4E6D79" wp14:editId="09E37009">
                <wp:simplePos x="0" y="0"/>
                <wp:positionH relativeFrom="column">
                  <wp:posOffset>3345180</wp:posOffset>
                </wp:positionH>
                <wp:positionV relativeFrom="paragraph">
                  <wp:posOffset>2258695</wp:posOffset>
                </wp:positionV>
                <wp:extent cx="1619250" cy="466725"/>
                <wp:effectExtent l="0" t="0" r="0" b="9525"/>
                <wp:wrapNone/>
                <wp:docPr id="6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7EB37" w14:textId="22596BB3" w:rsidR="005F54C1" w:rsidRPr="00EA3D81" w:rsidRDefault="00B92035">
                            <w:pPr>
                              <w:rPr>
                                <w:rFonts w:ascii="Arial" w:hAnsi="Arial" w:cs="Arial"/>
                                <w:b/>
                                <w:color w:val="FFFFFF" w:themeColor="background1"/>
                              </w:rPr>
                            </w:pPr>
                            <w:r>
                              <w:rPr>
                                <w:rFonts w:ascii="Arial" w:hAnsi="Arial" w:cs="Arial"/>
                                <w:b/>
                                <w:color w:val="FFFFFF" w:themeColor="background1"/>
                              </w:rPr>
                              <w:t>Versión: 5</w:t>
                            </w:r>
                            <w:r w:rsidR="005F54C1">
                              <w:rPr>
                                <w:rFonts w:ascii="Arial" w:hAnsi="Arial" w:cs="Arial"/>
                                <w:b/>
                                <w:color w:val="FFFFFF" w:themeColor="background1"/>
                              </w:rPr>
                              <w:t>.0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left:0;text-align:left;margin-left:263.4pt;margin-top:177.85pt;width:127.5pt;height:36.75pt;z-index:251558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8ntAIAALw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" filled="f" stroked="f">
                <v:textbox style="mso-fit-shape-to-text:t">
                  <w:txbxContent>
                    <w:p w14:paraId="7AC7EB37" w14:textId="22596BB3" w:rsidR="005F54C1" w:rsidRPr="00EA3D81" w:rsidRDefault="00B92035">
                      <w:pPr>
                        <w:rPr>
                          <w:rFonts w:ascii="Arial" w:hAnsi="Arial" w:cs="Arial"/>
                          <w:b/>
                          <w:color w:val="FFFFFF" w:themeColor="background1"/>
                        </w:rPr>
                      </w:pPr>
                      <w:r>
                        <w:rPr>
                          <w:rFonts w:ascii="Arial" w:hAnsi="Arial" w:cs="Arial"/>
                          <w:b/>
                          <w:color w:val="FFFFFF" w:themeColor="background1"/>
                        </w:rPr>
                        <w:t>Versión: 5</w:t>
                      </w:r>
                      <w:r w:rsidR="005F54C1">
                        <w:rPr>
                          <w:rFonts w:ascii="Arial" w:hAnsi="Arial" w:cs="Arial"/>
                          <w:b/>
                          <w:color w:val="FFFFFF" w:themeColor="background1"/>
                        </w:rPr>
                        <w:t>.0</w:t>
                      </w:r>
                    </w:p>
                  </w:txbxContent>
                </v:textbox>
              </v:shape>
            </w:pict>
          </mc:Fallback>
        </mc:AlternateContent>
      </w:r>
      <w:r>
        <w:rPr>
          <w:noProof/>
        </w:rPr>
        <mc:AlternateContent>
          <mc:Choice Requires="wps">
            <w:drawing>
              <wp:anchor distT="0" distB="0" distL="114300" distR="114300" simplePos="0" relativeHeight="251534336" behindDoc="0" locked="0" layoutInCell="1" allowOverlap="1" wp14:anchorId="65C5F94C" wp14:editId="754DB985">
                <wp:simplePos x="0" y="0"/>
                <wp:positionH relativeFrom="column">
                  <wp:posOffset>-1082040</wp:posOffset>
                </wp:positionH>
                <wp:positionV relativeFrom="page">
                  <wp:posOffset>7176770</wp:posOffset>
                </wp:positionV>
                <wp:extent cx="7175500" cy="2897505"/>
                <wp:effectExtent l="0" t="0" r="6350" b="0"/>
                <wp:wrapNone/>
                <wp:docPr id="8"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5500" cy="289750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2pt;margin-top:565.1pt;width:565pt;height:228.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" path="m2102,511v16,-157,27,-312,34,-464c1803,,976,63,,211,,511,,511,,511v,960,,960,,960c1927,1471,1927,1471,1927,1471v4,-14,8,-28,12,-43c2019,1131,2071,819,2102,511xe" fillcolor="#2e3640" stroked="f" strokecolor="#212120">
                <v:shadow color="#8c8682"/>
                <v:path arrowok="t" o:connecttype="custom" o:connectlocs="7061283,1006543;7175500,92578;0,415618;0,1006543;0,2897505;6473403,2897505;6513715,2812806;7061283,1006543" o:connectangles="0,0,0,0,0,0,0,0"/>
                <w10:wrap anchory="page"/>
              </v:shape>
            </w:pict>
          </mc:Fallback>
        </mc:AlternateContent>
      </w:r>
      <w:r w:rsidR="0020510C" w:rsidRPr="00EA3D81">
        <w:rPr>
          <w:rFonts w:ascii="Berlin Sans FB Demi" w:hAnsi="Berlin Sans FB Demi"/>
          <w:sz w:val="30"/>
          <w:szCs w:val="30"/>
        </w:rPr>
        <w:t>“</w:t>
      </w:r>
      <w:r w:rsidR="0020510C">
        <w:rPr>
          <w:rFonts w:ascii="Berlin Sans FB Demi" w:hAnsi="Berlin Sans FB Demi"/>
          <w:sz w:val="30"/>
          <w:szCs w:val="30"/>
        </w:rPr>
        <w:t xml:space="preserve">Control Académico del Laboratorio de Potencia - </w:t>
      </w:r>
      <w:r w:rsidR="00617AA7">
        <w:rPr>
          <w:rFonts w:ascii="Berlin Sans FB Demi" w:hAnsi="Berlin Sans FB Demi"/>
          <w:sz w:val="30"/>
          <w:szCs w:val="30"/>
        </w:rPr>
        <w:t>ESPOL</w:t>
      </w:r>
      <w:r w:rsidR="0020510C" w:rsidRPr="00EA3D81">
        <w:rPr>
          <w:rFonts w:ascii="Berlin Sans FB Demi" w:hAnsi="Berlin Sans FB Demi"/>
          <w:sz w:val="30"/>
          <w:szCs w:val="30"/>
        </w:rPr>
        <w:t>”</w:t>
      </w:r>
      <w:r w:rsidR="0020510C" w:rsidRPr="00200F4B">
        <w:rPr>
          <w:noProof/>
        </w:rPr>
        <w:t xml:space="preserve"> </w:t>
      </w:r>
      <w:r>
        <w:rPr>
          <w:noProof/>
        </w:rPr>
        <mc:AlternateContent>
          <mc:Choice Requires="wps">
            <w:drawing>
              <wp:anchor distT="0" distB="0" distL="114300" distR="114300" simplePos="0" relativeHeight="251570176" behindDoc="0" locked="0" layoutInCell="1" allowOverlap="1" wp14:anchorId="671CB678" wp14:editId="41D3229F">
                <wp:simplePos x="0" y="0"/>
                <wp:positionH relativeFrom="column">
                  <wp:posOffset>763270</wp:posOffset>
                </wp:positionH>
                <wp:positionV relativeFrom="paragraph">
                  <wp:posOffset>7272020</wp:posOffset>
                </wp:positionV>
                <wp:extent cx="1802765" cy="335915"/>
                <wp:effectExtent l="0" t="0" r="0" b="6985"/>
                <wp:wrapNone/>
                <wp:docPr id="5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46021"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left:0;text-align:left;margin-left:60.1pt;margin-top:572.6pt;width:141.95pt;height:26.4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J8B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LS4nwG5&#10;AgAAwwUAAA4AAAAAAAAAAAAAAAAALgIAAGRycy9lMm9Eb2MueG1sUEsBAi0AFAAGAAgAAAAhANFm&#10;U6zfAAAADQEAAA8AAAAAAAAAAAAAAAAAEwUAAGRycy9kb3ducmV2LnhtbFBLBQYAAAAABAAEAPMA&#10;AAAfBgAAAAA=&#10;" filled="f" stroked="f">
                <v:textbox>
                  <w:txbxContent>
                    <w:p w14:paraId="6DF46021"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rPr>
        <mc:AlternateContent>
          <mc:Choice Requires="wps">
            <w:drawing>
              <wp:anchor distT="0" distB="0" distL="114300" distR="114300" simplePos="0" relativeHeight="251564032" behindDoc="0" locked="0" layoutInCell="1" allowOverlap="1" wp14:anchorId="7E47536B" wp14:editId="5BE3F89D">
                <wp:simplePos x="0" y="0"/>
                <wp:positionH relativeFrom="column">
                  <wp:posOffset>763270</wp:posOffset>
                </wp:positionH>
                <wp:positionV relativeFrom="paragraph">
                  <wp:posOffset>7272020</wp:posOffset>
                </wp:positionV>
                <wp:extent cx="1802765" cy="335915"/>
                <wp:effectExtent l="0" t="0" r="0" b="6985"/>
                <wp:wrapNone/>
                <wp:docPr id="5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1387A"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0.1pt;margin-top:572.6pt;width:141.95pt;height:26.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AWug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CguEAW&#10;ugIAAMMFAAAOAAAAAAAAAAAAAAAAAC4CAABkcnMvZTJvRG9jLnhtbFBLAQItABQABgAIAAAAIQDR&#10;ZlOs3wAAAA0BAAAPAAAAAAAAAAAAAAAAABQFAABkcnMvZG93bnJldi54bWxQSwUGAAAAAAQABADz&#10;AAAAIAYAAAAA&#10;" filled="f" stroked="f">
                <v:textbox>
                  <w:txbxContent>
                    <w:p w14:paraId="7711387A"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7FE592E3" wp14:editId="53C58A7B">
                <wp:simplePos x="0" y="0"/>
                <wp:positionH relativeFrom="column">
                  <wp:posOffset>763270</wp:posOffset>
                </wp:positionH>
                <wp:positionV relativeFrom="paragraph">
                  <wp:posOffset>7272020</wp:posOffset>
                </wp:positionV>
                <wp:extent cx="1802765" cy="335915"/>
                <wp:effectExtent l="0" t="0" r="0" b="6985"/>
                <wp:wrapNone/>
                <wp:docPr id="1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A28B4"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0.1pt;margin-top:572.6pt;width:141.95pt;height:26.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yBugIAAMM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Au8lyB&#10;ugIAAMMFAAAOAAAAAAAAAAAAAAAAAC4CAABkcnMvZTJvRG9jLnhtbFBLAQItABQABgAIAAAAIQDR&#10;ZlOs3wAAAA0BAAAPAAAAAAAAAAAAAAAAABQFAABkcnMvZG93bnJldi54bWxQSwUGAAAAAAQABADz&#10;AAAAIAYAAAAA&#10;" filled="f" stroked="f">
                <v:textbox>
                  <w:txbxContent>
                    <w:p w14:paraId="14DA28B4"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rPr>
        <mc:AlternateContent>
          <mc:Choice Requires="wps">
            <w:drawing>
              <wp:anchor distT="0" distB="0" distL="114300" distR="114300" simplePos="0" relativeHeight="251566080" behindDoc="0" locked="0" layoutInCell="1" allowOverlap="1" wp14:anchorId="4A473A2D" wp14:editId="5C5E7CA7">
                <wp:simplePos x="0" y="0"/>
                <wp:positionH relativeFrom="column">
                  <wp:posOffset>763270</wp:posOffset>
                </wp:positionH>
                <wp:positionV relativeFrom="paragraph">
                  <wp:posOffset>7272020</wp:posOffset>
                </wp:positionV>
                <wp:extent cx="1802765" cy="335915"/>
                <wp:effectExtent l="0" t="0" r="0" b="6985"/>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8E8E"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0.1pt;margin-top:572.6pt;width:141.95pt;height:26.4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S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A4xLST&#10;ugIAAMMFAAAOAAAAAAAAAAAAAAAAAC4CAABkcnMvZTJvRG9jLnhtbFBLAQItABQABgAIAAAAIQDR&#10;ZlOs3wAAAA0BAAAPAAAAAAAAAAAAAAAAABQFAABkcnMvZG93bnJldi54bWxQSwUGAAAAAAQABADz&#10;AAAAIAYAAAAA&#10;" filled="f" stroked="f">
                <v:textbox>
                  <w:txbxContent>
                    <w:p w14:paraId="23F68E8E"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rPr>
        <mc:AlternateContent>
          <mc:Choice Requires="wps">
            <w:drawing>
              <wp:anchor distT="0" distB="0" distL="114300" distR="114300" simplePos="0" relativeHeight="251567104" behindDoc="0" locked="0" layoutInCell="1" allowOverlap="1" wp14:anchorId="0A5DC423" wp14:editId="2FE1090E">
                <wp:simplePos x="0" y="0"/>
                <wp:positionH relativeFrom="column">
                  <wp:posOffset>763270</wp:posOffset>
                </wp:positionH>
                <wp:positionV relativeFrom="paragraph">
                  <wp:posOffset>7272020</wp:posOffset>
                </wp:positionV>
                <wp:extent cx="1802765" cy="335915"/>
                <wp:effectExtent l="0" t="0" r="0" b="6985"/>
                <wp:wrapNone/>
                <wp:docPr id="14"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3663"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0.1pt;margin-top:572.6pt;width:141.95pt;height:26.4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NXuA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" filled="f" stroked="f">
                <v:textbox>
                  <w:txbxContent>
                    <w:p w14:paraId="384E3663"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rPr>
        <mc:AlternateContent>
          <mc:Choice Requires="wps">
            <w:drawing>
              <wp:anchor distT="0" distB="0" distL="114300" distR="114300" simplePos="0" relativeHeight="251568128" behindDoc="0" locked="0" layoutInCell="1" allowOverlap="1" wp14:anchorId="3184F23F" wp14:editId="672537A0">
                <wp:simplePos x="0" y="0"/>
                <wp:positionH relativeFrom="column">
                  <wp:posOffset>763270</wp:posOffset>
                </wp:positionH>
                <wp:positionV relativeFrom="paragraph">
                  <wp:posOffset>7272020</wp:posOffset>
                </wp:positionV>
                <wp:extent cx="1802765" cy="335915"/>
                <wp:effectExtent l="0" t="0" r="0" b="6985"/>
                <wp:wrapNone/>
                <wp:docPr id="9"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B703"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0.1pt;margin-top:572.6pt;width:141.95pt;height:26.4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KbuQIAAMI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FTqMpu5&#10;AgAAwgUAAA4AAAAAAAAAAAAAAAAALgIAAGRycy9lMm9Eb2MueG1sUEsBAi0AFAAGAAgAAAAhANFm&#10;U6zfAAAADQEAAA8AAAAAAAAAAAAAAAAAEwUAAGRycy9kb3ducmV2LnhtbFBLBQYAAAAABAAEAPMA&#10;AAAfBgAAAAA=&#10;" filled="f" stroked="f">
                <v:textbox>
                  <w:txbxContent>
                    <w:p w14:paraId="4F15B703"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rPr>
        <mc:AlternateContent>
          <mc:Choice Requires="wps">
            <w:drawing>
              <wp:anchor distT="0" distB="0" distL="114300" distR="114300" simplePos="0" relativeHeight="251569152" behindDoc="0" locked="0" layoutInCell="1" allowOverlap="1" wp14:anchorId="52D46895" wp14:editId="19D3D14A">
                <wp:simplePos x="0" y="0"/>
                <wp:positionH relativeFrom="column">
                  <wp:posOffset>763270</wp:posOffset>
                </wp:positionH>
                <wp:positionV relativeFrom="paragraph">
                  <wp:posOffset>7272020</wp:posOffset>
                </wp:positionV>
                <wp:extent cx="1802765" cy="335915"/>
                <wp:effectExtent l="0" t="0" r="0" b="6985"/>
                <wp:wrapNone/>
                <wp:docPr id="1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F7D9F" w14:textId="77777777" w:rsidR="005F54C1" w:rsidRPr="00EA3D81" w:rsidRDefault="005F54C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0.1pt;margin-top:572.6pt;width:141.95pt;height:26.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0F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OTm7QW5&#10;AgAAwwUAAA4AAAAAAAAAAAAAAAAALgIAAGRycy9lMm9Eb2MueG1sUEsBAi0AFAAGAAgAAAAhANFm&#10;U6zfAAAADQEAAA8AAAAAAAAAAAAAAAAAEwUAAGRycy9kb3ducmV2LnhtbFBLBQYAAAAABAAEAPMA&#10;AAAfBgAAAAA=&#10;" filled="f" stroked="f">
                <v:textbox>
                  <w:txbxContent>
                    <w:p w14:paraId="150F7D9F" w14:textId="77777777" w:rsidR="005E0EC4" w:rsidRPr="00EA3D81" w:rsidRDefault="005E0EC4"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p>
    <w:p w14:paraId="79FEE032" w14:textId="41E90DE7" w:rsidR="002F624A" w:rsidRDefault="001F313B" w:rsidP="001F313B">
      <w:pPr>
        <w:jc w:val="center"/>
      </w:pPr>
      <w:r w:rsidRPr="00EA3D81">
        <w:rPr>
          <w:rFonts w:ascii="Berlin Sans FB Demi" w:hAnsi="Berlin Sans FB Demi"/>
          <w:sz w:val="30"/>
          <w:szCs w:val="30"/>
        </w:rPr>
        <w:t>“CALPESPOL”</w:t>
      </w:r>
    </w:p>
    <w:p w14:paraId="33DF407A" w14:textId="6DC6D5C5" w:rsidR="00E75008" w:rsidRPr="003A6823" w:rsidRDefault="00DC76E2" w:rsidP="00E75008">
      <w:pPr>
        <w:rPr>
          <w:rFonts w:ascii="Berlin Sans FB Demi" w:hAnsi="Berlin Sans FB Demi"/>
          <w:sz w:val="30"/>
          <w:szCs w:val="30"/>
        </w:rPr>
      </w:pPr>
      <w:r>
        <w:rPr>
          <w:noProof/>
        </w:rPr>
        <mc:AlternateContent>
          <mc:Choice Requires="wpg">
            <w:drawing>
              <wp:anchor distT="0" distB="0" distL="114300" distR="114300" simplePos="0" relativeHeight="251865088" behindDoc="0" locked="0" layoutInCell="1" allowOverlap="1" wp14:anchorId="7DA195DF" wp14:editId="7F7D31D2">
                <wp:simplePos x="0" y="0"/>
                <wp:positionH relativeFrom="column">
                  <wp:posOffset>316865</wp:posOffset>
                </wp:positionH>
                <wp:positionV relativeFrom="paragraph">
                  <wp:posOffset>2240915</wp:posOffset>
                </wp:positionV>
                <wp:extent cx="214630" cy="210820"/>
                <wp:effectExtent l="0" t="0" r="0" b="0"/>
                <wp:wrapNone/>
                <wp:docPr id="224"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20"/>
                          <a:chOff x="114379548" y="106280986"/>
                          <a:chExt cx="450000" cy="487500"/>
                        </a:xfrm>
                      </wpg:grpSpPr>
                      <wps:wsp>
                        <wps:cNvPr id="241"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7"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8"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4"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8"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9"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24.95pt;margin-top:176.45pt;width:16.9pt;height:16.6pt;z-index:25186508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q08YA&#10;AADcAAAADwAAAGRycy9kb3ducmV2LnhtbESPzWrDMBCE74W+g9hCLyWRf0IpTpSQlgZ8ySFJ6XmR&#10;traptTKWart5+igQyHGYmW+Y1WayrRio941jBek8AUGsnWm4UvB12s3eQPiAbLB1TAr+ycNm/fiw&#10;wsK4kQ80HEMlIoR9gQrqELpCSq9rsujnriOO3o/rLYYo+0qaHscIt63MkuRVWmw4LtTY0UdN+vf4&#10;ZxWcS7vPvvdd8j5uP1/yQ87DQudKPT9N2yWIQFO4h2/t0ijIFilcz8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pq08YAAADcAAAADwAAAAAAAAAAAAAAAACYAgAAZHJz&#10;L2Rvd25yZXYueG1sUEsFBgAAAAAEAAQA9QAAAIs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J4cUA&#10;AADcAAAADwAAAGRycy9kb3ducmV2LnhtbESPQWvCQBSE70L/w/IKvdWNoWqMriIFaUuh0CieH9ln&#10;Npp9G7NbTf99Vyh4HGbmG2ax6m0jLtT52rGC0TABQVw6XXOlYLfdPGcgfEDW2DgmBb/kYbV8GCww&#10;1+7K33QpQiUihH2OCkwIbS6lLw1Z9EPXEkfv4DqLIcqukrrDa4TbRqZJMpEWa44LBlt6NVSeih+r&#10;4OvDmCzZ0LjYp9ls7D7PxfENlXp67NdzEIH6cA//t9+1gvRlCrc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onhxQAAANwAAAAPAAAAAAAAAAAAAAAAAJgCAABkcnMv&#10;ZG93bnJldi54bWxQSwUGAAAAAAQABAD1AAAAigM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aYMEA&#10;AADcAAAADwAAAGRycy9kb3ducmV2LnhtbERPy4rCMBTdC/5DuII7TX1QpGMUERRd6WhdzO7S3GnL&#10;NDelibb69WYhzPJw3st1ZyrxoMaVlhVMxhEI4szqknMF6XU3WoBwHlljZZkUPMnBetXvLTHRtuVv&#10;elx8LkIIuwQVFN7XiZQuK8igG9uaOHC/tjHoA2xyqRtsQ7ip5DSKYmmw5NBQYE3bgrK/y90oOL+y&#10;H9zjPH7GrTzOjp1M09tJqeGg23yB8NT5f/HHfdAKpvOwNp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ammDBAAAA3A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X8UA&#10;AADcAAAADwAAAGRycy9kb3ducmV2LnhtbESPQWsCMRSE74X+h/AK3mpWESlbo1ipVBERt168PZLn&#10;7uLmJWxSXf+9EYQeh5n5hpnMOtuIC7Whdqxg0M9AEGtnai4VHH6X7x8gQkQ22DgmBTcKMJu+vkww&#10;N+7Ke7oUsRQJwiFHBVWMPpcy6Ioshr7zxMk7udZiTLItpWnxmuC2kcMsG0uLNaeFCj0tKtLn4s8q&#10;+PoxTeb1crG+6d3ge7s61pu5V6r31s0/QUTq4n/42V4ZBcPxCB5n0h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JpfxQAAANw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1zsIA&#10;AADcAAAADwAAAGRycy9kb3ducmV2LnhtbERPTWvCQBC9C/0PyxR6EbOJh1CiGykVSyt4qFG8Dtlp&#10;EpqdDdmppv/ePRR6fLzv9WZyvbrSGDrPBrIkBUVce9txY+BU7RbPoIIgW+w9k4FfCrApH2ZrLKy/&#10;8Sddj9KoGMKhQAOtyFBoHeqWHIbED8SR+/KjQ4lwbLQd8RbDXa+XaZprhx3HhhYHem2p/j7+OAPp&#10;9lId3iax+bmaZ+Fjf8hIxJinx+llBUpokn/xn/vdGljmcW08E4+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bXOwgAAANwAAAAPAAAAAAAAAAAAAAAAAJgCAABkcnMvZG93&#10;bnJldi54bWxQSwUGAAAAAAQABAD1AAAAhwM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25BcUA&#10;AADcAAAADwAAAGRycy9kb3ducmV2LnhtbESPzW7CMBCE70h9B2srcQMHDoimGBQqKhD0wN8DrOJt&#10;nDZeR7GBwNNjJCSOo5n5RjOZtbYSZ2p86VjBoJ+AIM6dLrlQcDx898YgfEDWWDkmBVfyMJu+dSaY&#10;anfhHZ33oRARwj5FBSaEOpXS54Ys+r6riaP36xqLIcqmkLrBS4TbSg6TZCQtlhwXDNb0ZSj/35+s&#10;grXf/B0W2x9XLMuFuc5v2fa4y5TqvrfZJ4hAbXiFn+2VVjAcfcD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bkFxQAAANw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549696" behindDoc="0" locked="0" layoutInCell="1" allowOverlap="1" wp14:anchorId="27FA61E2" wp14:editId="34DD2A14">
                <wp:simplePos x="0" y="0"/>
                <wp:positionH relativeFrom="column">
                  <wp:posOffset>319405</wp:posOffset>
                </wp:positionH>
                <wp:positionV relativeFrom="paragraph">
                  <wp:posOffset>655320</wp:posOffset>
                </wp:positionV>
                <wp:extent cx="214630" cy="210858"/>
                <wp:effectExtent l="0" t="0" r="0" b="0"/>
                <wp:wrapNone/>
                <wp:docPr id="1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53" o:spid="_x0000_s1026" style="position:absolute;margin-left:25.15pt;margin-top:51.6pt;width:16.9pt;height:16.6pt;z-index:251549696"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">
                <v:shape id="Freeform 15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550720" behindDoc="0" locked="0" layoutInCell="1" allowOverlap="1" wp14:anchorId="2F28AE0C" wp14:editId="23A40EAC">
                <wp:simplePos x="0" y="0"/>
                <wp:positionH relativeFrom="column">
                  <wp:posOffset>307975</wp:posOffset>
                </wp:positionH>
                <wp:positionV relativeFrom="paragraph">
                  <wp:posOffset>958932</wp:posOffset>
                </wp:positionV>
                <wp:extent cx="214630" cy="210858"/>
                <wp:effectExtent l="0" t="0" r="0" b="0"/>
                <wp:wrapNone/>
                <wp:docPr id="2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69" o:spid="_x0000_s1026" style="position:absolute;margin-left:24.25pt;margin-top:75.5pt;width:16.9pt;height:16.6pt;z-index:25155072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KTQ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">
                <v:shape id="Freeform 17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551744" behindDoc="0" locked="0" layoutInCell="1" allowOverlap="1" wp14:anchorId="2E3446A5" wp14:editId="67D398F3">
                <wp:simplePos x="0" y="0"/>
                <wp:positionH relativeFrom="column">
                  <wp:posOffset>307340</wp:posOffset>
                </wp:positionH>
                <wp:positionV relativeFrom="paragraph">
                  <wp:posOffset>1273490</wp:posOffset>
                </wp:positionV>
                <wp:extent cx="214630" cy="210858"/>
                <wp:effectExtent l="0" t="0" r="0" b="0"/>
                <wp:wrapNone/>
                <wp:docPr id="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76" o:spid="_x0000_s1026" style="position:absolute;margin-left:24.2pt;margin-top:100.25pt;width:16.9pt;height:16.6pt;z-index:251551744"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">
                <v:shape id="Freeform 17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552768" behindDoc="0" locked="0" layoutInCell="1" allowOverlap="1" wp14:anchorId="2ADAA062" wp14:editId="0003CE0C">
                <wp:simplePos x="0" y="0"/>
                <wp:positionH relativeFrom="column">
                  <wp:posOffset>299085</wp:posOffset>
                </wp:positionH>
                <wp:positionV relativeFrom="paragraph">
                  <wp:posOffset>1574222</wp:posOffset>
                </wp:positionV>
                <wp:extent cx="214630" cy="210858"/>
                <wp:effectExtent l="0" t="0" r="0" b="0"/>
                <wp:wrapNone/>
                <wp:docPr id="4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83" o:spid="_x0000_s1026" style="position:absolute;margin-left:23.55pt;margin-top:123.95pt;width:16.9pt;height:16.6pt;z-index:25155276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">
                <v:shape id="Freeform 18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8uMEA&#10;AADbAAAADwAAAGRycy9kb3ducmV2LnhtbERP32vCMBB+F/Y/hBvszaYVlK4ayxiIGwPBbuz5aM6m&#10;W3OpTabdf28Ewbf7+H7eqhxtJ040+NaxgixJQRDXTrfcKPj63ExzED4ga+wck4J/8lCuHyYrLLQ7&#10;855OVWhEDGFfoAITQl9I6WtDFn3ieuLIHdxgMUQ4NFIPeI7htpOzNF1Iiy3HBoM9vRqqf6s/q2D3&#10;bkyebmhefc/y57n7OFY/W1Tq6XF8WYIINIa7+OZ+03F+Btdf4gF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CfLjBAAAA2wAAAA8AAAAAAAAAAAAAAAAAmAIAAGRycy9kb3du&#10;cmV2LnhtbFBLBQYAAAAABAAEAPUAAACG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M8cIA&#10;AADbAAAADwAAAGRycy9kb3ducmV2LnhtbERPS2vCQBC+F/wPywi91Y1pCZK6iggt5mSr6aG3ITtN&#10;gtnZkF3z8Nd3CwVv8/E9Z70dTSN66lxtWcFyEYEgLqyuuVSQn9+eViCcR9bYWCYFEznYbmYPa0y1&#10;HfiT+pMvRQhhl6KCyvs2ldIVFRl0C9sSB+7HdgZ9gF0pdYdDCDeNjKMokQZrDg0VtrSvqLicrkbB&#10;x634xnd8SaZkkNlzNso8/zoq9Tgfd68gPI3+Lv53H3SYH8PfL+E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ozxwgAAANsAAAAPAAAAAAAAAAAAAAAAAJgCAABkcnMvZG93&#10;bnJldi54bWxQSwUGAAAAAAQABAD1AAAAhw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OcIA&#10;AADbAAAADwAAAGRycy9kb3ducmV2LnhtbERPTWsCMRC9C/6HMEJvmlWhyNbsoqJoKaXUevE2JNPd&#10;pZtJ2ERd/31TKHibx/ucZdnbVlypC41jBdNJBoJYO9NwpeD0tRsvQISIbLB1TAruFKAshoMl5sbd&#10;+JOux1iJFMIhRwV1jD6XMuiaLIaJ88SJ+3adxZhgV0nT4S2F21bOsuxZWmw4NdToaVOT/jlerIL1&#10;3rSZ17vN611/TLfvh3PztvJKPY361QuISH18iP/dB5Pmz+Hvl3S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PA5wgAAANsAAAAPAAAAAAAAAAAAAAAAAJgCAABkcnMvZG93&#10;bnJldi54bWxQSwUGAAAAAAQABAD1AAAAhw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553792" behindDoc="0" locked="0" layoutInCell="1" allowOverlap="1" wp14:anchorId="09E5FEC8" wp14:editId="73C4D5E6">
                <wp:simplePos x="0" y="0"/>
                <wp:positionH relativeFrom="column">
                  <wp:posOffset>301625</wp:posOffset>
                </wp:positionH>
                <wp:positionV relativeFrom="paragraph">
                  <wp:posOffset>1879562</wp:posOffset>
                </wp:positionV>
                <wp:extent cx="214630" cy="210858"/>
                <wp:effectExtent l="0" t="0" r="0" b="0"/>
                <wp:wrapNone/>
                <wp:docPr id="4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23.75pt;margin-top:148pt;width:16.9pt;height:16.6pt;z-index:251553792"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RA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s">
            <w:drawing>
              <wp:anchor distT="0" distB="0" distL="114300" distR="114300" simplePos="0" relativeHeight="251548159" behindDoc="0" locked="0" layoutInCell="1" allowOverlap="1" wp14:anchorId="22519B58" wp14:editId="0B813329">
                <wp:simplePos x="0" y="0"/>
                <wp:positionH relativeFrom="column">
                  <wp:posOffset>69850</wp:posOffset>
                </wp:positionH>
                <wp:positionV relativeFrom="paragraph">
                  <wp:posOffset>413385</wp:posOffset>
                </wp:positionV>
                <wp:extent cx="2173605" cy="1815465"/>
                <wp:effectExtent l="0" t="0" r="0" b="0"/>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181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7B94F" w14:textId="77777777" w:rsidR="005F54C1" w:rsidRPr="00EA3D81" w:rsidRDefault="005F54C1">
                            <w:pPr>
                              <w:rPr>
                                <w:rFonts w:ascii="Arial" w:hAnsi="Arial" w:cs="Arial"/>
                                <w:b/>
                                <w:color w:val="FFFFFF" w:themeColor="background1"/>
                              </w:rPr>
                            </w:pPr>
                            <w:r w:rsidRPr="00EA3D81">
                              <w:rPr>
                                <w:rFonts w:ascii="Arial" w:hAnsi="Arial" w:cs="Arial"/>
                                <w:b/>
                                <w:color w:val="FFFFFF" w:themeColor="background1"/>
                              </w:rPr>
                              <w:t>Astudillo Efraín</w:t>
                            </w:r>
                          </w:p>
                          <w:p w14:paraId="438CE012" w14:textId="77777777" w:rsidR="005F54C1" w:rsidRPr="00EA3D81" w:rsidRDefault="005F54C1">
                            <w:pPr>
                              <w:rPr>
                                <w:rFonts w:ascii="Arial" w:hAnsi="Arial" w:cs="Arial"/>
                                <w:b/>
                                <w:color w:val="FFFFFF" w:themeColor="background1"/>
                              </w:rPr>
                            </w:pPr>
                            <w:proofErr w:type="spellStart"/>
                            <w:r w:rsidRPr="00EA3D81">
                              <w:rPr>
                                <w:rFonts w:ascii="Arial" w:hAnsi="Arial" w:cs="Arial"/>
                                <w:b/>
                                <w:color w:val="FFFFFF" w:themeColor="background1"/>
                              </w:rPr>
                              <w:t>Bermeo</w:t>
                            </w:r>
                            <w:proofErr w:type="spellEnd"/>
                            <w:r w:rsidRPr="00EA3D81">
                              <w:rPr>
                                <w:rFonts w:ascii="Arial" w:hAnsi="Arial" w:cs="Arial"/>
                                <w:b/>
                                <w:color w:val="FFFFFF" w:themeColor="background1"/>
                              </w:rPr>
                              <w:t xml:space="preserve"> Jennifer</w:t>
                            </w:r>
                          </w:p>
                          <w:p w14:paraId="0E7CDA40" w14:textId="77777777" w:rsidR="005F54C1" w:rsidRPr="00EA3D81" w:rsidRDefault="005F54C1">
                            <w:pPr>
                              <w:rPr>
                                <w:rFonts w:ascii="Arial" w:hAnsi="Arial" w:cs="Arial"/>
                                <w:b/>
                                <w:color w:val="FFFFFF" w:themeColor="background1"/>
                              </w:rPr>
                            </w:pPr>
                            <w:r w:rsidRPr="00EA3D81">
                              <w:rPr>
                                <w:rFonts w:ascii="Arial" w:hAnsi="Arial" w:cs="Arial"/>
                                <w:b/>
                                <w:color w:val="FFFFFF" w:themeColor="background1"/>
                              </w:rPr>
                              <w:t>Cáceres Andrea</w:t>
                            </w:r>
                          </w:p>
                          <w:p w14:paraId="66CD7634" w14:textId="77777777" w:rsidR="005F54C1" w:rsidRPr="0060331D" w:rsidRDefault="005F54C1">
                            <w:pPr>
                              <w:rPr>
                                <w:rFonts w:ascii="Arial" w:hAnsi="Arial" w:cs="Arial"/>
                                <w:b/>
                                <w:color w:val="FFFFFF" w:themeColor="background1"/>
                                <w:lang w:val="en-US"/>
                              </w:rPr>
                            </w:pPr>
                            <w:r w:rsidRPr="0060331D">
                              <w:rPr>
                                <w:rFonts w:ascii="Arial" w:hAnsi="Arial" w:cs="Arial"/>
                                <w:b/>
                                <w:color w:val="FFFFFF" w:themeColor="background1"/>
                                <w:lang w:val="en-US"/>
                              </w:rPr>
                              <w:t>Reyes Brick</w:t>
                            </w:r>
                          </w:p>
                          <w:p w14:paraId="1507E8C4" w14:textId="6B7961A5" w:rsidR="005F54C1" w:rsidRPr="0060331D" w:rsidRDefault="005F54C1">
                            <w:pPr>
                              <w:rPr>
                                <w:rFonts w:ascii="Arial" w:hAnsi="Arial" w:cs="Arial"/>
                                <w:b/>
                                <w:color w:val="FFFFFF" w:themeColor="background1"/>
                                <w:lang w:val="en-US"/>
                              </w:rPr>
                            </w:pPr>
                            <w:r w:rsidRPr="0060331D">
                              <w:rPr>
                                <w:rFonts w:ascii="Arial" w:hAnsi="Arial" w:cs="Arial"/>
                                <w:b/>
                                <w:color w:val="FFFFFF" w:themeColor="background1"/>
                                <w:lang w:val="en-US"/>
                              </w:rPr>
                              <w:t>Robles Vanessa</w:t>
                            </w:r>
                          </w:p>
                          <w:p w14:paraId="733CA87E" w14:textId="77777777" w:rsidR="005F54C1" w:rsidRPr="0060331D" w:rsidRDefault="005F54C1">
                            <w:pPr>
                              <w:rPr>
                                <w:rFonts w:ascii="Arial" w:hAnsi="Arial" w:cs="Arial"/>
                                <w:b/>
                                <w:color w:val="FFFFFF" w:themeColor="background1"/>
                                <w:lang w:val="en-US"/>
                              </w:rPr>
                            </w:pPr>
                            <w:r w:rsidRPr="0060331D">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7" o:spid="_x0000_s1034" type="#_x0000_t202" style="position:absolute;left:0;text-align:left;margin-left:5.5pt;margin-top:32.55pt;width:171.15pt;height:142.95pt;z-index:25154815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Xg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" filled="f" stroked="f">
                <v:textbox style="mso-fit-shape-to-text:t">
                  <w:txbxContent>
                    <w:p w14:paraId="1DF7B94F" w14:textId="77777777" w:rsidR="005E0EC4" w:rsidRPr="00EA3D81" w:rsidRDefault="005E0EC4">
                      <w:pPr>
                        <w:rPr>
                          <w:rFonts w:ascii="Arial" w:hAnsi="Arial" w:cs="Arial"/>
                          <w:b/>
                          <w:color w:val="FFFFFF" w:themeColor="background1"/>
                        </w:rPr>
                      </w:pPr>
                      <w:r w:rsidRPr="00EA3D81">
                        <w:rPr>
                          <w:rFonts w:ascii="Arial" w:hAnsi="Arial" w:cs="Arial"/>
                          <w:b/>
                          <w:color w:val="FFFFFF" w:themeColor="background1"/>
                        </w:rPr>
                        <w:t>Astudillo Efraín</w:t>
                      </w:r>
                    </w:p>
                    <w:p w14:paraId="438CE012" w14:textId="77777777" w:rsidR="005E0EC4" w:rsidRPr="00EA3D81" w:rsidRDefault="005E0EC4">
                      <w:pPr>
                        <w:rPr>
                          <w:rFonts w:ascii="Arial" w:hAnsi="Arial" w:cs="Arial"/>
                          <w:b/>
                          <w:color w:val="FFFFFF" w:themeColor="background1"/>
                        </w:rPr>
                      </w:pPr>
                      <w:r w:rsidRPr="00EA3D81">
                        <w:rPr>
                          <w:rFonts w:ascii="Arial" w:hAnsi="Arial" w:cs="Arial"/>
                          <w:b/>
                          <w:color w:val="FFFFFF" w:themeColor="background1"/>
                        </w:rPr>
                        <w:t>Bermeo Jennifer</w:t>
                      </w:r>
                    </w:p>
                    <w:p w14:paraId="0E7CDA40" w14:textId="77777777" w:rsidR="005E0EC4" w:rsidRPr="00EA3D81" w:rsidRDefault="005E0EC4">
                      <w:pPr>
                        <w:rPr>
                          <w:rFonts w:ascii="Arial" w:hAnsi="Arial" w:cs="Arial"/>
                          <w:b/>
                          <w:color w:val="FFFFFF" w:themeColor="background1"/>
                        </w:rPr>
                      </w:pPr>
                      <w:r w:rsidRPr="00EA3D81">
                        <w:rPr>
                          <w:rFonts w:ascii="Arial" w:hAnsi="Arial" w:cs="Arial"/>
                          <w:b/>
                          <w:color w:val="FFFFFF" w:themeColor="background1"/>
                        </w:rPr>
                        <w:t>Cáceres Andrea</w:t>
                      </w:r>
                    </w:p>
                    <w:p w14:paraId="66CD7634" w14:textId="77777777" w:rsidR="005E0EC4" w:rsidRPr="0060331D" w:rsidRDefault="005E0EC4">
                      <w:pPr>
                        <w:rPr>
                          <w:rFonts w:ascii="Arial" w:hAnsi="Arial" w:cs="Arial"/>
                          <w:b/>
                          <w:color w:val="FFFFFF" w:themeColor="background1"/>
                          <w:lang w:val="en-US"/>
                        </w:rPr>
                      </w:pPr>
                      <w:r w:rsidRPr="0060331D">
                        <w:rPr>
                          <w:rFonts w:ascii="Arial" w:hAnsi="Arial" w:cs="Arial"/>
                          <w:b/>
                          <w:color w:val="FFFFFF" w:themeColor="background1"/>
                          <w:lang w:val="en-US"/>
                        </w:rPr>
                        <w:t>Reyes Brick</w:t>
                      </w:r>
                    </w:p>
                    <w:p w14:paraId="1507E8C4" w14:textId="6B7961A5" w:rsidR="005E0EC4" w:rsidRPr="0060331D" w:rsidRDefault="005E0EC4">
                      <w:pPr>
                        <w:rPr>
                          <w:rFonts w:ascii="Arial" w:hAnsi="Arial" w:cs="Arial"/>
                          <w:b/>
                          <w:color w:val="FFFFFF" w:themeColor="background1"/>
                          <w:lang w:val="en-US"/>
                        </w:rPr>
                      </w:pPr>
                      <w:r w:rsidRPr="0060331D">
                        <w:rPr>
                          <w:rFonts w:ascii="Arial" w:hAnsi="Arial" w:cs="Arial"/>
                          <w:b/>
                          <w:color w:val="FFFFFF" w:themeColor="background1"/>
                          <w:lang w:val="en-US"/>
                        </w:rPr>
                        <w:t>Robles Vanessa</w:t>
                      </w:r>
                    </w:p>
                    <w:p w14:paraId="733CA87E" w14:textId="77777777" w:rsidR="005E0EC4" w:rsidRPr="0060331D" w:rsidRDefault="005E0EC4">
                      <w:pPr>
                        <w:rPr>
                          <w:rFonts w:ascii="Arial" w:hAnsi="Arial" w:cs="Arial"/>
                          <w:b/>
                          <w:color w:val="FFFFFF" w:themeColor="background1"/>
                          <w:lang w:val="en-US"/>
                        </w:rPr>
                      </w:pPr>
                      <w:r w:rsidRPr="0060331D">
                        <w:rPr>
                          <w:rFonts w:ascii="Arial" w:hAnsi="Arial" w:cs="Arial"/>
                          <w:b/>
                          <w:color w:val="FFFFFF" w:themeColor="background1"/>
                          <w:lang w:val="en-US"/>
                        </w:rPr>
                        <w:t>Rubio Jefferson</w:t>
                      </w:r>
                    </w:p>
                  </w:txbxContent>
                </v:textbox>
              </v:shape>
            </w:pict>
          </mc:Fallback>
        </mc:AlternateContent>
      </w:r>
      <w:r w:rsidR="00FB4F6F">
        <w:rPr>
          <w:noProof/>
        </w:rPr>
        <mc:AlternateContent>
          <mc:Choice Requires="wps">
            <w:drawing>
              <wp:anchor distT="0" distB="0" distL="114300" distR="114300" simplePos="0" relativeHeight="251546624" behindDoc="0" locked="0" layoutInCell="1" allowOverlap="1" wp14:anchorId="24DB32BD" wp14:editId="76945148">
                <wp:simplePos x="0" y="0"/>
                <wp:positionH relativeFrom="column">
                  <wp:posOffset>-340360</wp:posOffset>
                </wp:positionH>
                <wp:positionV relativeFrom="paragraph">
                  <wp:posOffset>169545</wp:posOffset>
                </wp:positionV>
                <wp:extent cx="1802765" cy="617220"/>
                <wp:effectExtent l="0" t="0" r="0" b="0"/>
                <wp:wrapNone/>
                <wp:docPr id="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A457" w14:textId="77777777" w:rsidR="005F54C1" w:rsidRPr="00EA3D81" w:rsidRDefault="005F54C1"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6.8pt;margin-top:13.35pt;width:141.95pt;height:48.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" filled="f" stroked="f">
                <v:textbox>
                  <w:txbxContent>
                    <w:p w14:paraId="21BFA457" w14:textId="77777777" w:rsidR="005E0EC4" w:rsidRPr="00EA3D81" w:rsidRDefault="005E0EC4"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B83CE3">
        <w:rPr>
          <w:noProof/>
        </w:rPr>
        <mc:AlternateContent>
          <mc:Choice Requires="wps">
            <w:drawing>
              <wp:anchor distT="0" distB="0" distL="114300" distR="114300" simplePos="0" relativeHeight="251538432" behindDoc="0" locked="0" layoutInCell="1" allowOverlap="1" wp14:anchorId="653E6AC2" wp14:editId="32FF297F">
                <wp:simplePos x="0" y="0"/>
                <wp:positionH relativeFrom="column">
                  <wp:posOffset>5328285</wp:posOffset>
                </wp:positionH>
                <wp:positionV relativeFrom="page">
                  <wp:posOffset>3810</wp:posOffset>
                </wp:positionV>
                <wp:extent cx="1080770" cy="10058400"/>
                <wp:effectExtent l="0" t="0" r="0" b="19050"/>
                <wp:wrapNone/>
                <wp:docPr id="42"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483064">
        <w:br w:type="page"/>
      </w:r>
    </w:p>
    <w:p w14:paraId="16B94F81" w14:textId="77777777" w:rsidR="00E75008" w:rsidRDefault="00E75008" w:rsidP="00E75008"/>
    <w:p w14:paraId="5E2BD0C4" w14:textId="77777777" w:rsidR="00E75008" w:rsidRDefault="00E75008" w:rsidP="00D22AA0">
      <w:pPr>
        <w:pStyle w:val="Cuadrculamedia21"/>
        <w:suppressAutoHyphens w:val="0"/>
        <w:jc w:val="center"/>
        <w:rPr>
          <w:rFonts w:ascii="Berlin Sans FB Demi" w:eastAsia="Calibri" w:hAnsi="Berlin Sans FB Demi" w:cs="Tahoma"/>
          <w:bCs/>
          <w:sz w:val="40"/>
          <w:szCs w:val="40"/>
          <w:lang w:eastAsia="en-US"/>
        </w:rPr>
      </w:pPr>
      <w:r w:rsidRPr="00D22AA0">
        <w:rPr>
          <w:rFonts w:ascii="Berlin Sans FB Demi" w:eastAsia="Calibri" w:hAnsi="Berlin Sans FB Demi" w:cs="Tahoma"/>
          <w:bCs/>
          <w:sz w:val="40"/>
          <w:szCs w:val="40"/>
          <w:lang w:eastAsia="en-US"/>
        </w:rPr>
        <w:t>Historial de Revisión</w:t>
      </w:r>
    </w:p>
    <w:p w14:paraId="51F4E54A" w14:textId="70D0C59E" w:rsidR="00D22AA0" w:rsidRPr="008768EF" w:rsidRDefault="00D22AA0" w:rsidP="0060331D">
      <w:pPr>
        <w:pStyle w:val="Cuadrculamedia21"/>
        <w:suppressAutoHyphens w:val="0"/>
        <w:rPr>
          <w:rFonts w:ascii="Verdana" w:hAnsi="Verdana"/>
          <w:b/>
          <w:sz w:val="28"/>
          <w:szCs w:val="28"/>
          <w:lang w:eastAsia="es-ES"/>
        </w:rPr>
      </w:pPr>
    </w:p>
    <w:tbl>
      <w:tblPr>
        <w:tblStyle w:val="MediumShading2-Accent3"/>
        <w:tblW w:w="9018" w:type="dxa"/>
        <w:tblLayout w:type="fixed"/>
        <w:tblLook w:val="00A0" w:firstRow="1" w:lastRow="0" w:firstColumn="1" w:lastColumn="0" w:noHBand="0" w:noVBand="0"/>
      </w:tblPr>
      <w:tblGrid>
        <w:gridCol w:w="1638"/>
        <w:gridCol w:w="1260"/>
        <w:gridCol w:w="3420"/>
        <w:gridCol w:w="2679"/>
        <w:gridCol w:w="21"/>
      </w:tblGrid>
      <w:tr w:rsidR="0060331D" w:rsidRPr="00742FB6" w14:paraId="0FB0AFEB" w14:textId="77777777" w:rsidTr="0060331D">
        <w:trPr>
          <w:cnfStyle w:val="100000000000" w:firstRow="1" w:lastRow="0" w:firstColumn="0" w:lastColumn="0" w:oddVBand="0" w:evenVBand="0" w:oddHBand="0" w:evenHBand="0" w:firstRowFirstColumn="0" w:firstRowLastColumn="0" w:lastRowFirstColumn="0" w:lastRowLastColumn="0"/>
          <w:trHeight w:val="286"/>
        </w:trPr>
        <w:tc>
          <w:tcPr>
            <w:cnfStyle w:val="001000000100" w:firstRow="0" w:lastRow="0" w:firstColumn="1" w:lastColumn="0" w:oddVBand="0" w:evenVBand="0" w:oddHBand="0" w:evenHBand="0" w:firstRowFirstColumn="1" w:firstRowLastColumn="0" w:lastRowFirstColumn="0" w:lastRowLastColumn="0"/>
            <w:tcW w:w="1638" w:type="dxa"/>
          </w:tcPr>
          <w:p w14:paraId="3B0D2BEA" w14:textId="77777777" w:rsidR="00E75008" w:rsidRPr="001F313B" w:rsidRDefault="00E75008" w:rsidP="0060331D">
            <w:pPr>
              <w:ind w:left="0" w:firstLine="0"/>
              <w:jc w:val="center"/>
              <w:rPr>
                <w:rFonts w:ascii="Arial Black" w:hAnsi="Arial Black"/>
                <w:b w:val="0"/>
                <w:bCs w:val="0"/>
                <w:color w:val="FFFFFF"/>
                <w:sz w:val="24"/>
                <w:szCs w:val="20"/>
              </w:rPr>
            </w:pPr>
            <w:r w:rsidRPr="001F313B">
              <w:rPr>
                <w:rFonts w:ascii="Arial Black" w:hAnsi="Arial Black"/>
                <w:color w:val="FFFFFF"/>
                <w:sz w:val="24"/>
                <w:szCs w:val="20"/>
              </w:rPr>
              <w:t>Fecha</w:t>
            </w:r>
          </w:p>
        </w:tc>
        <w:tc>
          <w:tcPr>
            <w:cnfStyle w:val="000010000000" w:firstRow="0" w:lastRow="0" w:firstColumn="0" w:lastColumn="0" w:oddVBand="1" w:evenVBand="0" w:oddHBand="0" w:evenHBand="0" w:firstRowFirstColumn="0" w:firstRowLastColumn="0" w:lastRowFirstColumn="0" w:lastRowLastColumn="0"/>
            <w:tcW w:w="1260" w:type="dxa"/>
          </w:tcPr>
          <w:p w14:paraId="035A764B" w14:textId="77777777" w:rsidR="00E75008" w:rsidRPr="001F313B" w:rsidRDefault="00E75008" w:rsidP="0060331D">
            <w:pPr>
              <w:ind w:left="0" w:firstLine="0"/>
              <w:jc w:val="center"/>
              <w:rPr>
                <w:rFonts w:ascii="Arial Black" w:hAnsi="Arial Black"/>
                <w:b w:val="0"/>
                <w:bCs w:val="0"/>
                <w:color w:val="FFFFFF"/>
                <w:sz w:val="24"/>
                <w:szCs w:val="20"/>
              </w:rPr>
            </w:pPr>
            <w:r w:rsidRPr="001F313B">
              <w:rPr>
                <w:rFonts w:ascii="Arial Black" w:hAnsi="Arial Black"/>
                <w:color w:val="FFFFFF"/>
                <w:sz w:val="24"/>
                <w:szCs w:val="20"/>
              </w:rPr>
              <w:t>Versión</w:t>
            </w:r>
          </w:p>
        </w:tc>
        <w:tc>
          <w:tcPr>
            <w:tcW w:w="3420" w:type="dxa"/>
          </w:tcPr>
          <w:p w14:paraId="4078DD42" w14:textId="77777777" w:rsidR="00E75008" w:rsidRPr="001F313B" w:rsidRDefault="00E75008" w:rsidP="0060331D">
            <w:pPr>
              <w:ind w:left="0" w:firstLine="0"/>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val="0"/>
                <w:color w:val="FFFFFF"/>
                <w:sz w:val="24"/>
                <w:szCs w:val="20"/>
              </w:rPr>
            </w:pPr>
            <w:r w:rsidRPr="001F313B">
              <w:rPr>
                <w:rFonts w:ascii="Arial Black" w:hAnsi="Arial Black"/>
                <w:color w:val="FFFFFF"/>
                <w:sz w:val="24"/>
                <w:szCs w:val="20"/>
              </w:rPr>
              <w:t>Descripción</w:t>
            </w: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7CD07C9" w14:textId="77777777" w:rsidR="00E75008" w:rsidRPr="001F313B" w:rsidRDefault="00E75008" w:rsidP="0060331D">
            <w:pPr>
              <w:ind w:left="-64"/>
              <w:jc w:val="center"/>
              <w:rPr>
                <w:rFonts w:ascii="Arial Black" w:hAnsi="Arial Black"/>
                <w:b w:val="0"/>
                <w:bCs w:val="0"/>
                <w:color w:val="FFFFFF"/>
                <w:sz w:val="24"/>
                <w:szCs w:val="20"/>
              </w:rPr>
            </w:pPr>
            <w:r w:rsidRPr="001F313B">
              <w:rPr>
                <w:rFonts w:ascii="Arial Black" w:hAnsi="Arial Black"/>
                <w:color w:val="FFFFFF"/>
                <w:sz w:val="24"/>
                <w:szCs w:val="20"/>
              </w:rPr>
              <w:t>Autor</w:t>
            </w:r>
          </w:p>
        </w:tc>
      </w:tr>
      <w:tr w:rsidR="0060331D" w:rsidRPr="001F313B" w14:paraId="51A8FBE7" w14:textId="77777777" w:rsidTr="0060331D">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085994A1" w14:textId="77777777" w:rsidR="00E75008" w:rsidRPr="001F313B" w:rsidRDefault="00321128" w:rsidP="0060331D">
            <w:pPr>
              <w:ind w:left="0"/>
              <w:jc w:val="center"/>
              <w:rPr>
                <w:rFonts w:ascii="Arial" w:hAnsi="Arial" w:cs="Arial"/>
                <w:b w:val="0"/>
                <w:bCs w:val="0"/>
                <w:color w:val="auto"/>
              </w:rPr>
            </w:pPr>
            <w:r w:rsidRPr="001F313B">
              <w:rPr>
                <w:rFonts w:ascii="Arial" w:hAnsi="Arial" w:cs="Arial"/>
                <w:b w:val="0"/>
                <w:bCs w:val="0"/>
                <w:color w:val="auto"/>
              </w:rPr>
              <w:t>10</w:t>
            </w:r>
            <w:r w:rsidRPr="001F313B">
              <w:rPr>
                <w:rFonts w:ascii="Arial" w:hAnsi="Arial" w:cs="Arial"/>
                <w:b w:val="0"/>
                <w:color w:val="auto"/>
              </w:rPr>
              <w:t>/12</w:t>
            </w:r>
            <w:r w:rsidR="00E75008" w:rsidRPr="001F313B">
              <w:rPr>
                <w:rFonts w:ascii="Arial" w:hAnsi="Arial" w:cs="Arial"/>
                <w:b w:val="0"/>
                <w:color w:val="auto"/>
              </w:rPr>
              <w:t>/1</w:t>
            </w:r>
            <w:r w:rsidR="008F6CDF" w:rsidRPr="001F313B">
              <w:rPr>
                <w:rFonts w:ascii="Arial" w:hAnsi="Arial" w:cs="Arial"/>
                <w:b w:val="0"/>
                <w:bCs w:val="0"/>
                <w:color w:val="auto"/>
              </w:rPr>
              <w:t>1</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6FA79830" w14:textId="77777777" w:rsidR="00E75008" w:rsidRPr="001F313B" w:rsidRDefault="00E75008" w:rsidP="0060331D">
            <w:pPr>
              <w:ind w:left="-108" w:right="-198"/>
              <w:jc w:val="center"/>
              <w:rPr>
                <w:rFonts w:ascii="Arial" w:hAnsi="Arial" w:cs="Arial"/>
              </w:rPr>
            </w:pPr>
            <w:r w:rsidRPr="001F313B">
              <w:rPr>
                <w:rFonts w:ascii="Arial" w:hAnsi="Arial" w:cs="Arial"/>
              </w:rPr>
              <w:t>1.0</w:t>
            </w:r>
          </w:p>
        </w:tc>
        <w:tc>
          <w:tcPr>
            <w:tcW w:w="3420" w:type="dxa"/>
            <w:shd w:val="clear" w:color="auto" w:fill="FFFFFF" w:themeFill="background1"/>
          </w:tcPr>
          <w:p w14:paraId="0B865005" w14:textId="77777777" w:rsidR="00E75008" w:rsidRPr="001F313B" w:rsidRDefault="00321128" w:rsidP="0074052B">
            <w:pPr>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1F313B">
              <w:rPr>
                <w:rFonts w:ascii="Arial" w:hAnsi="Arial" w:cs="Arial"/>
                <w:lang w:val="es-MX"/>
              </w:rPr>
              <w:t>Redacción de los requisitos de usuario y casos de uso</w:t>
            </w:r>
          </w:p>
        </w:tc>
        <w:tc>
          <w:tcPr>
            <w:cnfStyle w:val="000010000000" w:firstRow="0" w:lastRow="0" w:firstColumn="0" w:lastColumn="0" w:oddVBand="1" w:evenVBand="0" w:oddHBand="0" w:evenHBand="0" w:firstRowFirstColumn="0" w:firstRowLastColumn="0" w:lastRowFirstColumn="0" w:lastRowLastColumn="0"/>
            <w:tcW w:w="2679" w:type="dxa"/>
            <w:shd w:val="clear" w:color="auto" w:fill="FFFFFF" w:themeFill="background1"/>
          </w:tcPr>
          <w:p w14:paraId="3AB8768E" w14:textId="77777777" w:rsidR="00321128" w:rsidRPr="001F313B" w:rsidRDefault="00321128" w:rsidP="00321128">
            <w:pPr>
              <w:ind w:left="0"/>
              <w:jc w:val="center"/>
              <w:rPr>
                <w:rFonts w:ascii="Arial" w:hAnsi="Arial" w:cs="Arial"/>
              </w:rPr>
            </w:pPr>
            <w:proofErr w:type="spellStart"/>
            <w:r w:rsidRPr="001F313B">
              <w:rPr>
                <w:rFonts w:ascii="Arial" w:hAnsi="Arial" w:cs="Arial"/>
              </w:rPr>
              <w:t>Brick</w:t>
            </w:r>
            <w:proofErr w:type="spellEnd"/>
            <w:r w:rsidRPr="001F313B">
              <w:rPr>
                <w:rFonts w:ascii="Arial" w:hAnsi="Arial" w:cs="Arial"/>
              </w:rPr>
              <w:t xml:space="preserve"> Reyes, Andrea Cáceres, Jefferson Rubio, Efraín Astudillo, Jennifer </w:t>
            </w:r>
            <w:proofErr w:type="spellStart"/>
            <w:r w:rsidRPr="001F313B">
              <w:rPr>
                <w:rFonts w:ascii="Arial" w:hAnsi="Arial" w:cs="Arial"/>
              </w:rPr>
              <w:t>Bermeo</w:t>
            </w:r>
            <w:proofErr w:type="spellEnd"/>
          </w:p>
        </w:tc>
      </w:tr>
      <w:tr w:rsidR="0060331D" w:rsidRPr="001F313B" w14:paraId="10B43051" w14:textId="77777777" w:rsidTr="0060331D">
        <w:trPr>
          <w:gridAfter w:val="1"/>
          <w:wAfter w:w="21" w:type="dxa"/>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5AD4B059" w14:textId="77777777" w:rsidR="00930179" w:rsidRPr="001F313B" w:rsidRDefault="00930179" w:rsidP="0060331D">
            <w:pPr>
              <w:ind w:left="0"/>
              <w:jc w:val="center"/>
              <w:rPr>
                <w:rFonts w:ascii="Arial" w:hAnsi="Arial" w:cs="Arial"/>
                <w:b w:val="0"/>
                <w:bCs w:val="0"/>
                <w:color w:val="auto"/>
              </w:rPr>
            </w:pPr>
            <w:r w:rsidRPr="001F313B">
              <w:rPr>
                <w:rFonts w:ascii="Arial" w:hAnsi="Arial" w:cs="Arial"/>
                <w:b w:val="0"/>
                <w:bCs w:val="0"/>
                <w:color w:val="auto"/>
              </w:rPr>
              <w:t>07/02/12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2C7E2199" w14:textId="77777777" w:rsidR="00930179" w:rsidRPr="001F313B" w:rsidRDefault="00930179" w:rsidP="0060331D">
            <w:pPr>
              <w:ind w:left="-108" w:right="-198"/>
              <w:jc w:val="center"/>
              <w:rPr>
                <w:rFonts w:ascii="Arial" w:hAnsi="Arial" w:cs="Arial"/>
              </w:rPr>
            </w:pPr>
            <w:r w:rsidRPr="001F313B">
              <w:rPr>
                <w:rFonts w:ascii="Arial" w:hAnsi="Arial" w:cs="Arial"/>
              </w:rPr>
              <w:t>2.0</w:t>
            </w:r>
          </w:p>
        </w:tc>
        <w:tc>
          <w:tcPr>
            <w:tcW w:w="3420" w:type="dxa"/>
            <w:shd w:val="clear" w:color="auto" w:fill="FFFFFF" w:themeFill="background1"/>
          </w:tcPr>
          <w:p w14:paraId="7DDBA732" w14:textId="77777777" w:rsidR="00930179" w:rsidRPr="001F313B" w:rsidRDefault="00AE4AB7" w:rsidP="0074052B">
            <w:pPr>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1F313B">
              <w:rPr>
                <w:rFonts w:ascii="Arial" w:hAnsi="Arial" w:cs="Arial"/>
                <w:lang w:val="es-MX"/>
              </w:rPr>
              <w:t xml:space="preserve">Agregar requisito USR-012 y USR-013. </w:t>
            </w:r>
            <w:r w:rsidR="00930179" w:rsidRPr="001F313B">
              <w:rPr>
                <w:rFonts w:ascii="Arial" w:hAnsi="Arial" w:cs="Arial"/>
                <w:lang w:val="es-MX"/>
              </w:rPr>
              <w:t>Modificación</w:t>
            </w:r>
            <w:r w:rsidRPr="001F313B">
              <w:rPr>
                <w:rFonts w:ascii="Arial" w:hAnsi="Arial" w:cs="Arial"/>
                <w:lang w:val="es-MX"/>
              </w:rPr>
              <w:t xml:space="preserve"> del contenido</w:t>
            </w:r>
            <w:r w:rsidR="00930179" w:rsidRPr="001F313B">
              <w:rPr>
                <w:rFonts w:ascii="Arial" w:hAnsi="Arial" w:cs="Arial"/>
                <w:lang w:val="es-MX"/>
              </w:rPr>
              <w:t xml:space="preserve"> de </w:t>
            </w:r>
            <w:r w:rsidRPr="001F313B">
              <w:rPr>
                <w:rFonts w:ascii="Arial" w:hAnsi="Arial" w:cs="Arial"/>
                <w:lang w:val="es-MX"/>
              </w:rPr>
              <w:t>todos los casos de uso</w:t>
            </w:r>
            <w:r w:rsidR="00930179" w:rsidRPr="001F313B">
              <w:rPr>
                <w:rFonts w:ascii="Arial" w:hAnsi="Arial" w:cs="Arial"/>
                <w:lang w:val="es-MX"/>
              </w:rPr>
              <w:t>.</w:t>
            </w:r>
            <w:r w:rsidR="00FB4F6F" w:rsidRPr="001F313B">
              <w:rPr>
                <w:rFonts w:ascii="Arial" w:hAnsi="Arial" w:cs="Arial"/>
                <w:lang w:val="es-MX"/>
              </w:rPr>
              <w:t xml:space="preserve"> Inserción de las plantillas de la aplicación</w:t>
            </w:r>
          </w:p>
        </w:tc>
        <w:tc>
          <w:tcPr>
            <w:cnfStyle w:val="000010000000" w:firstRow="0" w:lastRow="0" w:firstColumn="0" w:lastColumn="0" w:oddVBand="1" w:evenVBand="0" w:oddHBand="0" w:evenHBand="0" w:firstRowFirstColumn="0" w:firstRowLastColumn="0" w:lastRowFirstColumn="0" w:lastRowLastColumn="0"/>
            <w:tcW w:w="2679" w:type="dxa"/>
            <w:shd w:val="clear" w:color="auto" w:fill="FFFFFF" w:themeFill="background1"/>
          </w:tcPr>
          <w:p w14:paraId="6EAA2757" w14:textId="15C114F9" w:rsidR="00930179" w:rsidRPr="001F313B" w:rsidRDefault="00930179" w:rsidP="00930179">
            <w:pPr>
              <w:ind w:left="0"/>
              <w:jc w:val="center"/>
              <w:rPr>
                <w:rFonts w:ascii="Arial" w:hAnsi="Arial" w:cs="Arial"/>
              </w:rPr>
            </w:pPr>
            <w:proofErr w:type="spellStart"/>
            <w:r w:rsidRPr="001F313B">
              <w:rPr>
                <w:rFonts w:ascii="Arial" w:hAnsi="Arial" w:cs="Arial"/>
              </w:rPr>
              <w:t>Brick</w:t>
            </w:r>
            <w:proofErr w:type="spellEnd"/>
            <w:r w:rsidRPr="001F313B">
              <w:rPr>
                <w:rFonts w:ascii="Arial" w:hAnsi="Arial" w:cs="Arial"/>
              </w:rPr>
              <w:t xml:space="preserve"> Reyes, Andrea Cáceres, Efraí</w:t>
            </w:r>
            <w:r w:rsidR="005E7C7D" w:rsidRPr="001F313B">
              <w:rPr>
                <w:rFonts w:ascii="Arial" w:hAnsi="Arial" w:cs="Arial"/>
              </w:rPr>
              <w:t>n</w:t>
            </w:r>
            <w:r w:rsidRPr="001F313B">
              <w:rPr>
                <w:rFonts w:ascii="Arial" w:hAnsi="Arial" w:cs="Arial"/>
              </w:rPr>
              <w:t xml:space="preserve"> Astudillo, Jennifer </w:t>
            </w:r>
            <w:proofErr w:type="spellStart"/>
            <w:r w:rsidRPr="001F313B">
              <w:rPr>
                <w:rFonts w:ascii="Arial" w:hAnsi="Arial" w:cs="Arial"/>
              </w:rPr>
              <w:t>Bermeo</w:t>
            </w:r>
            <w:proofErr w:type="spellEnd"/>
            <w:r w:rsidRPr="001F313B">
              <w:rPr>
                <w:rFonts w:ascii="Arial" w:hAnsi="Arial" w:cs="Arial"/>
              </w:rPr>
              <w:t>, Jefferson Rubio.</w:t>
            </w:r>
          </w:p>
        </w:tc>
      </w:tr>
      <w:tr w:rsidR="0060331D" w:rsidRPr="001F313B" w14:paraId="6A90F5E9" w14:textId="77777777" w:rsidTr="00603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6619EF87" w14:textId="508772B1" w:rsidR="0074052B" w:rsidRPr="001F313B" w:rsidRDefault="00376905" w:rsidP="0060331D">
            <w:pPr>
              <w:ind w:left="0"/>
              <w:jc w:val="center"/>
              <w:rPr>
                <w:rFonts w:ascii="Arial" w:hAnsi="Arial" w:cs="Arial"/>
                <w:b w:val="0"/>
                <w:bCs w:val="0"/>
                <w:color w:val="auto"/>
              </w:rPr>
            </w:pPr>
            <w:r w:rsidRPr="001F313B">
              <w:rPr>
                <w:rFonts w:ascii="Arial" w:hAnsi="Arial" w:cs="Arial"/>
                <w:b w:val="0"/>
                <w:bCs w:val="0"/>
                <w:color w:val="auto"/>
              </w:rPr>
              <w:t>09/03/12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0C06FAB1" w14:textId="2392DF3F" w:rsidR="0074052B" w:rsidRPr="001F313B" w:rsidRDefault="0074052B" w:rsidP="0060331D">
            <w:pPr>
              <w:ind w:left="-108" w:right="-198"/>
              <w:jc w:val="center"/>
              <w:rPr>
                <w:rFonts w:ascii="Arial" w:hAnsi="Arial" w:cs="Arial"/>
              </w:rPr>
            </w:pPr>
            <w:r w:rsidRPr="001F313B">
              <w:rPr>
                <w:rFonts w:ascii="Arial" w:hAnsi="Arial" w:cs="Arial"/>
              </w:rPr>
              <w:t>3.0</w:t>
            </w:r>
          </w:p>
        </w:tc>
        <w:tc>
          <w:tcPr>
            <w:tcW w:w="3420" w:type="dxa"/>
            <w:shd w:val="clear" w:color="auto" w:fill="FFFFFF" w:themeFill="background1"/>
          </w:tcPr>
          <w:p w14:paraId="5C080431" w14:textId="65309DFB" w:rsidR="00DF44A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consulta de actividad</w:t>
            </w:r>
            <w:r w:rsidR="00576B3D" w:rsidRPr="001F313B">
              <w:rPr>
                <w:rFonts w:ascii="Arial" w:hAnsi="Arial" w:cs="Arial"/>
                <w:lang w:val="es-MX"/>
              </w:rPr>
              <w:t>.</w:t>
            </w:r>
          </w:p>
          <w:p w14:paraId="32D26094" w14:textId="15298E30" w:rsidR="00DF44A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w:t>
            </w:r>
            <w:r w:rsidR="0074052B" w:rsidRPr="001F313B">
              <w:rPr>
                <w:rFonts w:ascii="Arial" w:hAnsi="Arial" w:cs="Arial"/>
                <w:lang w:val="es-MX"/>
              </w:rPr>
              <w:t xml:space="preserve"> asignación de activida</w:t>
            </w:r>
            <w:r w:rsidRPr="001F313B">
              <w:rPr>
                <w:rFonts w:ascii="Arial" w:hAnsi="Arial" w:cs="Arial"/>
                <w:lang w:val="es-MX"/>
              </w:rPr>
              <w:t>d</w:t>
            </w:r>
            <w:r w:rsidR="0074052B" w:rsidRPr="001F313B">
              <w:rPr>
                <w:rFonts w:ascii="Arial" w:hAnsi="Arial" w:cs="Arial"/>
                <w:lang w:val="es-MX"/>
              </w:rPr>
              <w:t>.</w:t>
            </w:r>
          </w:p>
          <w:p w14:paraId="1A26D3D4" w14:textId="314DE146" w:rsidR="00576B3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elimi</w:t>
            </w:r>
            <w:r w:rsidR="00376905" w:rsidRPr="001F313B">
              <w:rPr>
                <w:rFonts w:ascii="Arial" w:hAnsi="Arial" w:cs="Arial"/>
                <w:lang w:val="es-MX"/>
              </w:rPr>
              <w:t>n</w:t>
            </w:r>
            <w:r w:rsidRPr="001F313B">
              <w:rPr>
                <w:rFonts w:ascii="Arial" w:hAnsi="Arial" w:cs="Arial"/>
                <w:lang w:val="es-MX"/>
              </w:rPr>
              <w:t>ó ventana</w:t>
            </w:r>
            <w:r w:rsidR="00576B3D" w:rsidRPr="001F313B">
              <w:rPr>
                <w:rFonts w:ascii="Arial" w:hAnsi="Arial" w:cs="Arial"/>
                <w:lang w:val="es-MX"/>
              </w:rPr>
              <w:t xml:space="preserve"> de</w:t>
            </w:r>
            <w:r w:rsidR="0074052B" w:rsidRPr="001F313B">
              <w:rPr>
                <w:rFonts w:ascii="Arial" w:hAnsi="Arial" w:cs="Arial"/>
                <w:lang w:val="es-MX"/>
              </w:rPr>
              <w:t xml:space="preserve"> consulta de ayudantes</w:t>
            </w:r>
            <w:r w:rsidR="00576B3D" w:rsidRPr="001F313B">
              <w:rPr>
                <w:rFonts w:ascii="Arial" w:hAnsi="Arial" w:cs="Arial"/>
                <w:lang w:val="es-MX"/>
              </w:rPr>
              <w:t>.</w:t>
            </w:r>
          </w:p>
          <w:p w14:paraId="121C263D" w14:textId="77777777" w:rsidR="00576B3D"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asignación de ayudante.</w:t>
            </w:r>
          </w:p>
          <w:p w14:paraId="6F81B218" w14:textId="76407F68" w:rsidR="0074052B"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nuevo ayudante.</w:t>
            </w:r>
          </w:p>
          <w:p w14:paraId="6315110C" w14:textId="14F5E333" w:rsidR="00106DDC" w:rsidRPr="001F313B" w:rsidRDefault="00106DDC"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asignación de estudiante.</w:t>
            </w:r>
          </w:p>
          <w:p w14:paraId="726D0574" w14:textId="1B47E481" w:rsidR="00AB5BBD" w:rsidRPr="001F313B" w:rsidRDefault="00AB5BB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 xml:space="preserve">Se modificó el contenido </w:t>
            </w:r>
            <w:r w:rsidR="00934E74" w:rsidRPr="001F313B">
              <w:rPr>
                <w:rFonts w:ascii="Arial" w:hAnsi="Arial" w:cs="Arial"/>
                <w:lang w:val="es-MX"/>
              </w:rPr>
              <w:t>referente</w:t>
            </w:r>
            <w:r w:rsidRPr="001F313B">
              <w:rPr>
                <w:rFonts w:ascii="Arial" w:hAnsi="Arial" w:cs="Arial"/>
                <w:lang w:val="es-MX"/>
              </w:rPr>
              <w:t xml:space="preserve"> la las ventanas.</w:t>
            </w:r>
          </w:p>
          <w:p w14:paraId="02CC1A51" w14:textId="57FB5A9A" w:rsidR="00576B3D"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6B1A49E0" w14:textId="13DA25DD" w:rsidR="0074052B" w:rsidRPr="001F313B" w:rsidRDefault="00376905" w:rsidP="00930179">
            <w:pPr>
              <w:ind w:left="0"/>
              <w:jc w:val="center"/>
              <w:rPr>
                <w:rFonts w:ascii="Arial" w:hAnsi="Arial" w:cs="Arial"/>
              </w:rPr>
            </w:pPr>
            <w:proofErr w:type="spellStart"/>
            <w:r w:rsidRPr="001F313B">
              <w:rPr>
                <w:rFonts w:ascii="Arial" w:hAnsi="Arial" w:cs="Arial"/>
              </w:rPr>
              <w:t>Brick</w:t>
            </w:r>
            <w:proofErr w:type="spellEnd"/>
            <w:r w:rsidRPr="001F313B">
              <w:rPr>
                <w:rFonts w:ascii="Arial" w:hAnsi="Arial" w:cs="Arial"/>
              </w:rPr>
              <w:t xml:space="preserve"> Reyes, Andrea Cáceres, Efraín Astudillo, Jennifer </w:t>
            </w:r>
            <w:proofErr w:type="spellStart"/>
            <w:r w:rsidRPr="001F313B">
              <w:rPr>
                <w:rFonts w:ascii="Arial" w:hAnsi="Arial" w:cs="Arial"/>
              </w:rPr>
              <w:t>Bermeo</w:t>
            </w:r>
            <w:proofErr w:type="spellEnd"/>
            <w:r w:rsidRPr="001F313B">
              <w:rPr>
                <w:rFonts w:ascii="Arial" w:hAnsi="Arial" w:cs="Arial"/>
              </w:rPr>
              <w:t>, Jefferson Rubio.</w:t>
            </w:r>
          </w:p>
        </w:tc>
      </w:tr>
      <w:tr w:rsidR="0060331D" w:rsidRPr="001F313B" w14:paraId="4AE891D4" w14:textId="77777777" w:rsidTr="0060331D">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0377D311" w14:textId="63AF0E0A" w:rsidR="00DC76E2" w:rsidRPr="001F313B" w:rsidRDefault="00DC76E2" w:rsidP="0060331D">
            <w:pPr>
              <w:ind w:left="0"/>
              <w:jc w:val="center"/>
              <w:rPr>
                <w:rFonts w:ascii="Arial" w:hAnsi="Arial" w:cs="Arial"/>
                <w:b w:val="0"/>
                <w:color w:val="auto"/>
              </w:rPr>
            </w:pPr>
            <w:r w:rsidRPr="001F313B">
              <w:rPr>
                <w:rFonts w:ascii="Arial" w:hAnsi="Arial" w:cs="Arial"/>
                <w:b w:val="0"/>
                <w:color w:val="auto"/>
              </w:rPr>
              <w:t>21/05/12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26E8E754" w14:textId="4DBA92C3" w:rsidR="00DC76E2" w:rsidRPr="001F313B" w:rsidRDefault="00DC76E2" w:rsidP="0060331D">
            <w:pPr>
              <w:ind w:left="-108" w:right="-198"/>
              <w:jc w:val="center"/>
              <w:rPr>
                <w:rFonts w:ascii="Arial" w:hAnsi="Arial" w:cs="Arial"/>
              </w:rPr>
            </w:pPr>
            <w:r w:rsidRPr="001F313B">
              <w:rPr>
                <w:rFonts w:ascii="Arial" w:hAnsi="Arial" w:cs="Arial"/>
              </w:rPr>
              <w:t>4.0</w:t>
            </w:r>
          </w:p>
        </w:tc>
        <w:tc>
          <w:tcPr>
            <w:tcW w:w="3420" w:type="dxa"/>
            <w:shd w:val="clear" w:color="auto" w:fill="FFFFFF" w:themeFill="background1"/>
          </w:tcPr>
          <w:p w14:paraId="4FFF5C2B" w14:textId="6E37FCD3" w:rsidR="00DC76E2" w:rsidRPr="001F313B" w:rsidRDefault="00DC76E2" w:rsidP="0074052B">
            <w:pPr>
              <w:ind w:left="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1F313B">
              <w:rPr>
                <w:rFonts w:ascii="Arial" w:hAnsi="Arial" w:cs="Arial"/>
                <w:lang w:val="es-MX"/>
              </w:rPr>
              <w:t>Incorporación de nueva integrante al grupo de desarrollo.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127FC656" w14:textId="41C6F5A8" w:rsidR="00DC76E2" w:rsidRPr="001F313B" w:rsidRDefault="00DC76E2" w:rsidP="00930179">
            <w:pPr>
              <w:ind w:left="0"/>
              <w:jc w:val="center"/>
              <w:rPr>
                <w:rFonts w:ascii="Arial" w:hAnsi="Arial" w:cs="Arial"/>
              </w:rPr>
            </w:pPr>
            <w:r w:rsidRPr="001F313B">
              <w:rPr>
                <w:rFonts w:ascii="Arial" w:hAnsi="Arial" w:cs="Arial"/>
              </w:rPr>
              <w:t>Jefferson Rubio y Vanessa Robles</w:t>
            </w:r>
          </w:p>
        </w:tc>
      </w:tr>
      <w:tr w:rsidR="001F313B" w:rsidRPr="001F313B" w14:paraId="31620E44" w14:textId="77777777" w:rsidTr="00603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479070ED" w14:textId="19CA1741" w:rsidR="001F313B" w:rsidRPr="001F313B" w:rsidRDefault="001F313B" w:rsidP="0060331D">
            <w:pPr>
              <w:ind w:left="0"/>
              <w:jc w:val="center"/>
              <w:rPr>
                <w:rFonts w:ascii="Arial" w:hAnsi="Arial" w:cs="Arial"/>
                <w:b w:val="0"/>
              </w:rPr>
            </w:pPr>
            <w:r w:rsidRPr="001F313B">
              <w:rPr>
                <w:rFonts w:ascii="Arial" w:hAnsi="Arial" w:cs="Arial"/>
                <w:b w:val="0"/>
                <w:color w:val="auto"/>
              </w:rPr>
              <w:t>17/06/12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0B4912BC" w14:textId="6570B62B" w:rsidR="001F313B" w:rsidRPr="001F313B" w:rsidRDefault="00B92035" w:rsidP="0060331D">
            <w:pPr>
              <w:ind w:left="-108" w:right="-198"/>
              <w:jc w:val="center"/>
              <w:rPr>
                <w:rFonts w:ascii="Arial" w:hAnsi="Arial" w:cs="Arial"/>
              </w:rPr>
            </w:pPr>
            <w:r>
              <w:rPr>
                <w:rFonts w:ascii="Arial" w:hAnsi="Arial" w:cs="Arial"/>
              </w:rPr>
              <w:t>5.0</w:t>
            </w:r>
          </w:p>
        </w:tc>
        <w:tc>
          <w:tcPr>
            <w:tcW w:w="3420" w:type="dxa"/>
            <w:shd w:val="clear" w:color="auto" w:fill="FFFFFF" w:themeFill="background1"/>
          </w:tcPr>
          <w:p w14:paraId="0D607996" w14:textId="64286E91" w:rsidR="001F313B" w:rsidRPr="001F313B" w:rsidRDefault="001F313B"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Actualización del documento para primer incremento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49252750" w14:textId="2A6B5B4C" w:rsidR="001F313B" w:rsidRPr="001F313B" w:rsidRDefault="001F313B" w:rsidP="00930179">
            <w:pPr>
              <w:ind w:left="0"/>
              <w:jc w:val="center"/>
              <w:rPr>
                <w:rFonts w:ascii="Arial" w:hAnsi="Arial" w:cs="Arial"/>
                <w:lang w:val="es-MX"/>
              </w:rPr>
            </w:pPr>
            <w:r w:rsidRPr="001F313B">
              <w:rPr>
                <w:rFonts w:ascii="Arial" w:hAnsi="Arial" w:cs="Arial"/>
                <w:lang w:val="es-MX"/>
              </w:rPr>
              <w:t>Andrea Cáceres</w:t>
            </w:r>
          </w:p>
        </w:tc>
      </w:tr>
    </w:tbl>
    <w:p w14:paraId="6BAE42B4" w14:textId="77777777" w:rsidR="00E75008" w:rsidRDefault="00E75008" w:rsidP="00E75008">
      <w:pPr>
        <w:rPr>
          <w:b/>
        </w:rPr>
      </w:pPr>
    </w:p>
    <w:p w14:paraId="1741E4D6" w14:textId="77777777" w:rsidR="00E75008" w:rsidRDefault="00E75008" w:rsidP="00E75008">
      <w:pPr>
        <w:rPr>
          <w:b/>
          <w:color w:val="730E00"/>
        </w:rPr>
      </w:pPr>
    </w:p>
    <w:p w14:paraId="352DF980" w14:textId="3A4CF49D" w:rsidR="00492D21" w:rsidRPr="001F313B" w:rsidRDefault="00DC5E12" w:rsidP="001F313B">
      <w:pPr>
        <w:pStyle w:val="Heading1"/>
        <w:jc w:val="center"/>
        <w:rPr>
          <w:rStyle w:val="BookTitle"/>
          <w:rFonts w:ascii="Berlin Sans FB Demi" w:hAnsi="Berlin Sans FB Demi"/>
          <w:color w:val="auto"/>
          <w:sz w:val="40"/>
          <w:szCs w:val="40"/>
        </w:rPr>
      </w:pPr>
      <w:bookmarkStart w:id="0" w:name="_Toc327715203"/>
      <w:r>
        <w:rPr>
          <w:rStyle w:val="BookTitle"/>
          <w:rFonts w:ascii="Berlin Sans FB Demi" w:hAnsi="Berlin Sans FB Demi"/>
          <w:color w:val="auto"/>
          <w:sz w:val="40"/>
          <w:szCs w:val="40"/>
        </w:rPr>
        <w:t>Índice</w:t>
      </w:r>
      <w:bookmarkEnd w:id="0"/>
    </w:p>
    <w:p w14:paraId="2DF339A1" w14:textId="23239275" w:rsidR="00E80F1F" w:rsidRDefault="00847D3E">
      <w:pPr>
        <w:pStyle w:val="TOC1"/>
        <w:rPr>
          <w:smallCaps w:val="0"/>
          <w:spacing w:val="0"/>
          <w:sz w:val="22"/>
          <w:szCs w:val="22"/>
        </w:rPr>
      </w:pPr>
      <w:r w:rsidRPr="001F313B">
        <w:rPr>
          <w:rFonts w:cs="Arial"/>
          <w:b/>
        </w:rPr>
        <w:fldChar w:fldCharType="begin"/>
      </w:r>
      <w:r w:rsidR="00492D21" w:rsidRPr="001F313B">
        <w:rPr>
          <w:rFonts w:cs="Arial"/>
          <w:b/>
        </w:rPr>
        <w:instrText xml:space="preserve"> TOC \o "1-3" \h \z \u </w:instrText>
      </w:r>
      <w:r w:rsidRPr="001F313B">
        <w:rPr>
          <w:rFonts w:cs="Arial"/>
          <w:b/>
        </w:rPr>
        <w:fldChar w:fldCharType="separate"/>
      </w:r>
    </w:p>
    <w:p w14:paraId="66F6ADFA" w14:textId="23239275" w:rsidR="00E80F1F" w:rsidRDefault="001219C3">
      <w:pPr>
        <w:pStyle w:val="TOC1"/>
        <w:tabs>
          <w:tab w:val="left" w:pos="1320"/>
        </w:tabs>
        <w:rPr>
          <w:smallCaps w:val="0"/>
          <w:spacing w:val="0"/>
          <w:sz w:val="22"/>
          <w:szCs w:val="22"/>
        </w:rPr>
      </w:pPr>
      <w:hyperlink w:anchor="_Toc327715204" w:history="1">
        <w:r w:rsidR="00E80F1F" w:rsidRPr="00E95AC7">
          <w:rPr>
            <w:rStyle w:val="Hyperlink"/>
            <w:rFonts w:eastAsia="Times New Roman"/>
            <w:lang w:val="es-EC"/>
          </w:rPr>
          <w:t>1.</w:t>
        </w:r>
        <w:r w:rsidR="00E80F1F">
          <w:rPr>
            <w:smallCaps w:val="0"/>
            <w:spacing w:val="0"/>
            <w:sz w:val="22"/>
            <w:szCs w:val="22"/>
          </w:rPr>
          <w:tab/>
        </w:r>
        <w:r w:rsidR="00E80F1F" w:rsidRPr="00E95AC7">
          <w:rPr>
            <w:rStyle w:val="Hyperlink"/>
            <w:rFonts w:eastAsia="Times New Roman"/>
            <w:lang w:val="es-EC"/>
          </w:rPr>
          <w:t>Introducción</w:t>
        </w:r>
        <w:r w:rsidR="00E80F1F">
          <w:rPr>
            <w:webHidden/>
          </w:rPr>
          <w:tab/>
        </w:r>
        <w:r w:rsidR="00E80F1F">
          <w:rPr>
            <w:webHidden/>
          </w:rPr>
          <w:fldChar w:fldCharType="begin"/>
        </w:r>
        <w:r w:rsidR="00E80F1F">
          <w:rPr>
            <w:webHidden/>
          </w:rPr>
          <w:instrText xml:space="preserve"> PAGEREF _Toc327715204 \h </w:instrText>
        </w:r>
        <w:r w:rsidR="00E80F1F">
          <w:rPr>
            <w:webHidden/>
          </w:rPr>
        </w:r>
        <w:r w:rsidR="00E80F1F">
          <w:rPr>
            <w:webHidden/>
          </w:rPr>
          <w:fldChar w:fldCharType="separate"/>
        </w:r>
        <w:r w:rsidR="00E80F1F">
          <w:rPr>
            <w:webHidden/>
          </w:rPr>
          <w:t>5</w:t>
        </w:r>
        <w:r w:rsidR="00E80F1F">
          <w:rPr>
            <w:webHidden/>
          </w:rPr>
          <w:fldChar w:fldCharType="end"/>
        </w:r>
      </w:hyperlink>
    </w:p>
    <w:p w14:paraId="207D3D85" w14:textId="77777777" w:rsidR="00E80F1F" w:rsidRDefault="001219C3">
      <w:pPr>
        <w:pStyle w:val="TOC2"/>
        <w:rPr>
          <w:noProof/>
        </w:rPr>
      </w:pPr>
      <w:hyperlink w:anchor="_Toc327715205" w:history="1">
        <w:r w:rsidR="00E80F1F" w:rsidRPr="00E95AC7">
          <w:rPr>
            <w:rStyle w:val="Hyperlink"/>
            <w:rFonts w:ascii="Times New Roman" w:eastAsia="Times New Roman" w:hAnsi="Times New Roman" w:cs="Times New Roman"/>
            <w:noProof/>
            <w:lang w:val="es-EC" w:eastAsia="en-US"/>
          </w:rPr>
          <w:t>1.1</w:t>
        </w:r>
        <w:r w:rsidR="00E80F1F">
          <w:rPr>
            <w:noProof/>
          </w:rPr>
          <w:tab/>
        </w:r>
        <w:r w:rsidR="00E80F1F" w:rsidRPr="00E95AC7">
          <w:rPr>
            <w:rStyle w:val="Hyperlink"/>
            <w:rFonts w:ascii="Times New Roman" w:eastAsia="Times New Roman" w:hAnsi="Times New Roman" w:cs="Times New Roman"/>
            <w:noProof/>
            <w:lang w:val="es-EC" w:eastAsia="en-US"/>
          </w:rPr>
          <w:t>Propósito</w:t>
        </w:r>
        <w:r w:rsidR="00E80F1F">
          <w:rPr>
            <w:noProof/>
            <w:webHidden/>
          </w:rPr>
          <w:tab/>
        </w:r>
        <w:r w:rsidR="00E80F1F">
          <w:rPr>
            <w:noProof/>
            <w:webHidden/>
          </w:rPr>
          <w:fldChar w:fldCharType="begin"/>
        </w:r>
        <w:r w:rsidR="00E80F1F">
          <w:rPr>
            <w:noProof/>
            <w:webHidden/>
          </w:rPr>
          <w:instrText xml:space="preserve"> PAGEREF _Toc327715205 \h </w:instrText>
        </w:r>
        <w:r w:rsidR="00E80F1F">
          <w:rPr>
            <w:noProof/>
            <w:webHidden/>
          </w:rPr>
        </w:r>
        <w:r w:rsidR="00E80F1F">
          <w:rPr>
            <w:noProof/>
            <w:webHidden/>
          </w:rPr>
          <w:fldChar w:fldCharType="separate"/>
        </w:r>
        <w:r w:rsidR="00E80F1F">
          <w:rPr>
            <w:noProof/>
            <w:webHidden/>
          </w:rPr>
          <w:t>5</w:t>
        </w:r>
        <w:r w:rsidR="00E80F1F">
          <w:rPr>
            <w:noProof/>
            <w:webHidden/>
          </w:rPr>
          <w:fldChar w:fldCharType="end"/>
        </w:r>
      </w:hyperlink>
    </w:p>
    <w:p w14:paraId="7FADC7CB" w14:textId="77777777" w:rsidR="00E80F1F" w:rsidRDefault="001219C3">
      <w:pPr>
        <w:pStyle w:val="TOC2"/>
        <w:rPr>
          <w:noProof/>
        </w:rPr>
      </w:pPr>
      <w:hyperlink w:anchor="_Toc327715206" w:history="1">
        <w:r w:rsidR="00E80F1F" w:rsidRPr="00E95AC7">
          <w:rPr>
            <w:rStyle w:val="Hyperlink"/>
            <w:rFonts w:ascii="Times New Roman" w:eastAsia="Times New Roman" w:hAnsi="Times New Roman" w:cs="Times New Roman"/>
            <w:noProof/>
            <w:lang w:val="es-EC" w:eastAsia="en-US"/>
          </w:rPr>
          <w:t>1.2      Alcance</w:t>
        </w:r>
        <w:r w:rsidR="00E80F1F">
          <w:rPr>
            <w:noProof/>
            <w:webHidden/>
          </w:rPr>
          <w:tab/>
        </w:r>
        <w:r w:rsidR="00E80F1F">
          <w:rPr>
            <w:noProof/>
            <w:webHidden/>
          </w:rPr>
          <w:fldChar w:fldCharType="begin"/>
        </w:r>
        <w:r w:rsidR="00E80F1F">
          <w:rPr>
            <w:noProof/>
            <w:webHidden/>
          </w:rPr>
          <w:instrText xml:space="preserve"> PAGEREF _Toc327715206 \h </w:instrText>
        </w:r>
        <w:r w:rsidR="00E80F1F">
          <w:rPr>
            <w:noProof/>
            <w:webHidden/>
          </w:rPr>
        </w:r>
        <w:r w:rsidR="00E80F1F">
          <w:rPr>
            <w:noProof/>
            <w:webHidden/>
          </w:rPr>
          <w:fldChar w:fldCharType="separate"/>
        </w:r>
        <w:r w:rsidR="00E80F1F">
          <w:rPr>
            <w:noProof/>
            <w:webHidden/>
          </w:rPr>
          <w:t>5</w:t>
        </w:r>
        <w:r w:rsidR="00E80F1F">
          <w:rPr>
            <w:noProof/>
            <w:webHidden/>
          </w:rPr>
          <w:fldChar w:fldCharType="end"/>
        </w:r>
      </w:hyperlink>
    </w:p>
    <w:p w14:paraId="48D6A497" w14:textId="77777777" w:rsidR="00E80F1F" w:rsidRDefault="001219C3">
      <w:pPr>
        <w:pStyle w:val="TOC2"/>
        <w:rPr>
          <w:noProof/>
        </w:rPr>
      </w:pPr>
      <w:hyperlink w:anchor="_Toc327715207" w:history="1">
        <w:r w:rsidR="00E80F1F" w:rsidRPr="00E95AC7">
          <w:rPr>
            <w:rStyle w:val="Hyperlink"/>
            <w:rFonts w:ascii="Times New Roman" w:eastAsia="Times New Roman" w:hAnsi="Times New Roman" w:cs="Times New Roman"/>
            <w:noProof/>
            <w:lang w:val="es-EC" w:eastAsia="en-US"/>
          </w:rPr>
          <w:t>1.3</w:t>
        </w:r>
        <w:r w:rsidR="00E80F1F">
          <w:rPr>
            <w:noProof/>
          </w:rPr>
          <w:tab/>
        </w:r>
        <w:r w:rsidR="00E80F1F" w:rsidRPr="00E95AC7">
          <w:rPr>
            <w:rStyle w:val="Hyperlink"/>
            <w:rFonts w:ascii="Times New Roman" w:eastAsia="Times New Roman" w:hAnsi="Times New Roman" w:cs="Times New Roman"/>
            <w:noProof/>
            <w:lang w:val="es-EC" w:eastAsia="en-US"/>
          </w:rPr>
          <w:t>Definiciones, Acrónimos y Abreviaciones</w:t>
        </w:r>
        <w:r w:rsidR="00E80F1F">
          <w:rPr>
            <w:noProof/>
            <w:webHidden/>
          </w:rPr>
          <w:tab/>
        </w:r>
        <w:r w:rsidR="00E80F1F">
          <w:rPr>
            <w:noProof/>
            <w:webHidden/>
          </w:rPr>
          <w:fldChar w:fldCharType="begin"/>
        </w:r>
        <w:r w:rsidR="00E80F1F">
          <w:rPr>
            <w:noProof/>
            <w:webHidden/>
          </w:rPr>
          <w:instrText xml:space="preserve"> PAGEREF _Toc327715207 \h </w:instrText>
        </w:r>
        <w:r w:rsidR="00E80F1F">
          <w:rPr>
            <w:noProof/>
            <w:webHidden/>
          </w:rPr>
        </w:r>
        <w:r w:rsidR="00E80F1F">
          <w:rPr>
            <w:noProof/>
            <w:webHidden/>
          </w:rPr>
          <w:fldChar w:fldCharType="separate"/>
        </w:r>
        <w:r w:rsidR="00E80F1F">
          <w:rPr>
            <w:noProof/>
            <w:webHidden/>
          </w:rPr>
          <w:t>5</w:t>
        </w:r>
        <w:r w:rsidR="00E80F1F">
          <w:rPr>
            <w:noProof/>
            <w:webHidden/>
          </w:rPr>
          <w:fldChar w:fldCharType="end"/>
        </w:r>
      </w:hyperlink>
    </w:p>
    <w:p w14:paraId="6D7519A2" w14:textId="77777777" w:rsidR="00E80F1F" w:rsidRDefault="001219C3">
      <w:pPr>
        <w:pStyle w:val="TOC2"/>
        <w:rPr>
          <w:noProof/>
        </w:rPr>
      </w:pPr>
      <w:hyperlink w:anchor="_Toc327715208" w:history="1">
        <w:r w:rsidR="00E80F1F" w:rsidRPr="00E95AC7">
          <w:rPr>
            <w:rStyle w:val="Hyperlink"/>
            <w:rFonts w:ascii="Times New Roman" w:eastAsia="Times New Roman" w:hAnsi="Times New Roman" w:cs="Times New Roman"/>
            <w:noProof/>
            <w:lang w:val="es-EC" w:eastAsia="en-US"/>
          </w:rPr>
          <w:t>1.4</w:t>
        </w:r>
        <w:r w:rsidR="00E80F1F">
          <w:rPr>
            <w:noProof/>
          </w:rPr>
          <w:tab/>
        </w:r>
        <w:r w:rsidR="00E80F1F" w:rsidRPr="00E95AC7">
          <w:rPr>
            <w:rStyle w:val="Hyperlink"/>
            <w:rFonts w:ascii="Times New Roman" w:eastAsia="Times New Roman" w:hAnsi="Times New Roman" w:cs="Times New Roman"/>
            <w:noProof/>
            <w:lang w:val="es-EC" w:eastAsia="en-US"/>
          </w:rPr>
          <w:t>Referencias</w:t>
        </w:r>
        <w:r w:rsidR="00E80F1F">
          <w:rPr>
            <w:noProof/>
            <w:webHidden/>
          </w:rPr>
          <w:tab/>
        </w:r>
        <w:r w:rsidR="00E80F1F">
          <w:rPr>
            <w:noProof/>
            <w:webHidden/>
          </w:rPr>
          <w:fldChar w:fldCharType="begin"/>
        </w:r>
        <w:r w:rsidR="00E80F1F">
          <w:rPr>
            <w:noProof/>
            <w:webHidden/>
          </w:rPr>
          <w:instrText xml:space="preserve"> PAGEREF _Toc327715208 \h </w:instrText>
        </w:r>
        <w:r w:rsidR="00E80F1F">
          <w:rPr>
            <w:noProof/>
            <w:webHidden/>
          </w:rPr>
        </w:r>
        <w:r w:rsidR="00E80F1F">
          <w:rPr>
            <w:noProof/>
            <w:webHidden/>
          </w:rPr>
          <w:fldChar w:fldCharType="separate"/>
        </w:r>
        <w:r w:rsidR="00E80F1F">
          <w:rPr>
            <w:noProof/>
            <w:webHidden/>
          </w:rPr>
          <w:t>6</w:t>
        </w:r>
        <w:r w:rsidR="00E80F1F">
          <w:rPr>
            <w:noProof/>
            <w:webHidden/>
          </w:rPr>
          <w:fldChar w:fldCharType="end"/>
        </w:r>
      </w:hyperlink>
    </w:p>
    <w:p w14:paraId="40654174" w14:textId="77777777" w:rsidR="00E80F1F" w:rsidRDefault="001219C3">
      <w:pPr>
        <w:pStyle w:val="TOC2"/>
        <w:rPr>
          <w:noProof/>
        </w:rPr>
      </w:pPr>
      <w:hyperlink w:anchor="_Toc327715209" w:history="1">
        <w:r w:rsidR="00E80F1F" w:rsidRPr="00E95AC7">
          <w:rPr>
            <w:rStyle w:val="Hyperlink"/>
            <w:rFonts w:ascii="Times New Roman" w:eastAsia="Times New Roman" w:hAnsi="Times New Roman" w:cs="Times New Roman"/>
            <w:noProof/>
            <w:lang w:val="es-EC" w:eastAsia="en-US"/>
          </w:rPr>
          <w:t>1.5</w:t>
        </w:r>
        <w:r w:rsidR="00E80F1F">
          <w:rPr>
            <w:noProof/>
          </w:rPr>
          <w:tab/>
        </w:r>
        <w:r w:rsidR="00E80F1F" w:rsidRPr="00E95AC7">
          <w:rPr>
            <w:rStyle w:val="Hyperlink"/>
            <w:rFonts w:ascii="Times New Roman" w:eastAsia="Times New Roman" w:hAnsi="Times New Roman" w:cs="Times New Roman"/>
            <w:noProof/>
            <w:lang w:val="es-EC" w:eastAsia="en-US"/>
          </w:rPr>
          <w:t>Panorama</w:t>
        </w:r>
        <w:r w:rsidR="00E80F1F">
          <w:rPr>
            <w:noProof/>
            <w:webHidden/>
          </w:rPr>
          <w:tab/>
        </w:r>
        <w:r w:rsidR="00E80F1F">
          <w:rPr>
            <w:noProof/>
            <w:webHidden/>
          </w:rPr>
          <w:fldChar w:fldCharType="begin"/>
        </w:r>
        <w:r w:rsidR="00E80F1F">
          <w:rPr>
            <w:noProof/>
            <w:webHidden/>
          </w:rPr>
          <w:instrText xml:space="preserve"> PAGEREF _Toc327715209 \h </w:instrText>
        </w:r>
        <w:r w:rsidR="00E80F1F">
          <w:rPr>
            <w:noProof/>
            <w:webHidden/>
          </w:rPr>
        </w:r>
        <w:r w:rsidR="00E80F1F">
          <w:rPr>
            <w:noProof/>
            <w:webHidden/>
          </w:rPr>
          <w:fldChar w:fldCharType="separate"/>
        </w:r>
        <w:r w:rsidR="00E80F1F">
          <w:rPr>
            <w:noProof/>
            <w:webHidden/>
          </w:rPr>
          <w:t>6</w:t>
        </w:r>
        <w:r w:rsidR="00E80F1F">
          <w:rPr>
            <w:noProof/>
            <w:webHidden/>
          </w:rPr>
          <w:fldChar w:fldCharType="end"/>
        </w:r>
      </w:hyperlink>
    </w:p>
    <w:p w14:paraId="078CE4AC" w14:textId="77777777" w:rsidR="00E80F1F" w:rsidRDefault="001219C3">
      <w:pPr>
        <w:pStyle w:val="TOC1"/>
        <w:tabs>
          <w:tab w:val="left" w:pos="1320"/>
        </w:tabs>
        <w:rPr>
          <w:smallCaps w:val="0"/>
          <w:spacing w:val="0"/>
          <w:sz w:val="22"/>
          <w:szCs w:val="22"/>
        </w:rPr>
      </w:pPr>
      <w:hyperlink w:anchor="_Toc327715210" w:history="1">
        <w:r w:rsidR="00E80F1F" w:rsidRPr="00E95AC7">
          <w:rPr>
            <w:rStyle w:val="Hyperlink"/>
            <w:lang w:val="es-EC"/>
          </w:rPr>
          <w:t>2.</w:t>
        </w:r>
        <w:r w:rsidR="00E80F1F">
          <w:rPr>
            <w:smallCaps w:val="0"/>
            <w:spacing w:val="0"/>
            <w:sz w:val="22"/>
            <w:szCs w:val="22"/>
          </w:rPr>
          <w:tab/>
        </w:r>
        <w:r w:rsidR="00E80F1F" w:rsidRPr="00E95AC7">
          <w:rPr>
            <w:rStyle w:val="Hyperlink"/>
            <w:rFonts w:eastAsia="Times New Roman"/>
            <w:lang w:val="es-EC"/>
          </w:rPr>
          <w:t>Descripción Global</w:t>
        </w:r>
        <w:r w:rsidR="00E80F1F">
          <w:rPr>
            <w:webHidden/>
          </w:rPr>
          <w:tab/>
        </w:r>
        <w:r w:rsidR="00E80F1F">
          <w:rPr>
            <w:webHidden/>
          </w:rPr>
          <w:fldChar w:fldCharType="begin"/>
        </w:r>
        <w:r w:rsidR="00E80F1F">
          <w:rPr>
            <w:webHidden/>
          </w:rPr>
          <w:instrText xml:space="preserve"> PAGEREF _Toc327715210 \h </w:instrText>
        </w:r>
        <w:r w:rsidR="00E80F1F">
          <w:rPr>
            <w:webHidden/>
          </w:rPr>
        </w:r>
        <w:r w:rsidR="00E80F1F">
          <w:rPr>
            <w:webHidden/>
          </w:rPr>
          <w:fldChar w:fldCharType="separate"/>
        </w:r>
        <w:r w:rsidR="00E80F1F">
          <w:rPr>
            <w:webHidden/>
          </w:rPr>
          <w:t>6</w:t>
        </w:r>
        <w:r w:rsidR="00E80F1F">
          <w:rPr>
            <w:webHidden/>
          </w:rPr>
          <w:fldChar w:fldCharType="end"/>
        </w:r>
      </w:hyperlink>
    </w:p>
    <w:p w14:paraId="432D52AE" w14:textId="77777777" w:rsidR="00E80F1F" w:rsidRDefault="001219C3">
      <w:pPr>
        <w:pStyle w:val="TOC2"/>
        <w:rPr>
          <w:noProof/>
        </w:rPr>
      </w:pPr>
      <w:hyperlink w:anchor="_Toc327715211" w:history="1">
        <w:r w:rsidR="00E80F1F" w:rsidRPr="00E95AC7">
          <w:rPr>
            <w:rStyle w:val="Hyperlink"/>
            <w:rFonts w:ascii="Times New Roman" w:eastAsia="Times New Roman" w:hAnsi="Times New Roman" w:cs="Times New Roman"/>
            <w:noProof/>
            <w:lang w:val="es-EC" w:eastAsia="en-US"/>
          </w:rPr>
          <w:t>2.1</w:t>
        </w:r>
        <w:r w:rsidR="00E80F1F">
          <w:rPr>
            <w:noProof/>
          </w:rPr>
          <w:tab/>
        </w:r>
        <w:r w:rsidR="00E80F1F" w:rsidRPr="00E95AC7">
          <w:rPr>
            <w:rStyle w:val="Hyperlink"/>
            <w:rFonts w:ascii="Times New Roman" w:eastAsia="Times New Roman" w:hAnsi="Times New Roman" w:cs="Times New Roman"/>
            <w:noProof/>
            <w:lang w:val="es-EC" w:eastAsia="en-US"/>
          </w:rPr>
          <w:t>Perspectiva del Producto</w:t>
        </w:r>
        <w:r w:rsidR="00E80F1F">
          <w:rPr>
            <w:noProof/>
            <w:webHidden/>
          </w:rPr>
          <w:tab/>
        </w:r>
        <w:r w:rsidR="00E80F1F">
          <w:rPr>
            <w:noProof/>
            <w:webHidden/>
          </w:rPr>
          <w:fldChar w:fldCharType="begin"/>
        </w:r>
        <w:r w:rsidR="00E80F1F">
          <w:rPr>
            <w:noProof/>
            <w:webHidden/>
          </w:rPr>
          <w:instrText xml:space="preserve"> PAGEREF _Toc327715211 \h </w:instrText>
        </w:r>
        <w:r w:rsidR="00E80F1F">
          <w:rPr>
            <w:noProof/>
            <w:webHidden/>
          </w:rPr>
        </w:r>
        <w:r w:rsidR="00E80F1F">
          <w:rPr>
            <w:noProof/>
            <w:webHidden/>
          </w:rPr>
          <w:fldChar w:fldCharType="separate"/>
        </w:r>
        <w:r w:rsidR="00E80F1F">
          <w:rPr>
            <w:noProof/>
            <w:webHidden/>
          </w:rPr>
          <w:t>6</w:t>
        </w:r>
        <w:r w:rsidR="00E80F1F">
          <w:rPr>
            <w:noProof/>
            <w:webHidden/>
          </w:rPr>
          <w:fldChar w:fldCharType="end"/>
        </w:r>
      </w:hyperlink>
    </w:p>
    <w:p w14:paraId="3CC9BFE4" w14:textId="77777777" w:rsidR="00E80F1F" w:rsidRDefault="001219C3">
      <w:pPr>
        <w:pStyle w:val="TOC3"/>
        <w:rPr>
          <w:rFonts w:asciiTheme="minorHAnsi" w:eastAsiaTheme="minorEastAsia" w:hAnsiTheme="minorHAnsi" w:cstheme="minorBidi"/>
          <w:bCs w:val="0"/>
          <w:lang w:val="es-ES" w:eastAsia="es-ES"/>
        </w:rPr>
      </w:pPr>
      <w:hyperlink w:anchor="_Toc327715212" w:history="1">
        <w:r w:rsidR="00E80F1F" w:rsidRPr="00E95AC7">
          <w:rPr>
            <w:rStyle w:val="Hyperlink"/>
            <w:rFonts w:ascii="Times New Roman" w:eastAsia="Times New Roman" w:hAnsi="Times New Roman" w:cs="Times New Roman"/>
          </w:rPr>
          <w:t>2.1.1</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Interfaces de Usuario</w:t>
        </w:r>
        <w:r w:rsidR="00E80F1F">
          <w:rPr>
            <w:webHidden/>
          </w:rPr>
          <w:tab/>
        </w:r>
        <w:r w:rsidR="00E80F1F">
          <w:rPr>
            <w:webHidden/>
          </w:rPr>
          <w:fldChar w:fldCharType="begin"/>
        </w:r>
        <w:r w:rsidR="00E80F1F">
          <w:rPr>
            <w:webHidden/>
          </w:rPr>
          <w:instrText xml:space="preserve"> PAGEREF _Toc327715212 \h </w:instrText>
        </w:r>
        <w:r w:rsidR="00E80F1F">
          <w:rPr>
            <w:webHidden/>
          </w:rPr>
        </w:r>
        <w:r w:rsidR="00E80F1F">
          <w:rPr>
            <w:webHidden/>
          </w:rPr>
          <w:fldChar w:fldCharType="separate"/>
        </w:r>
        <w:r w:rsidR="00E80F1F">
          <w:rPr>
            <w:webHidden/>
          </w:rPr>
          <w:t>6</w:t>
        </w:r>
        <w:r w:rsidR="00E80F1F">
          <w:rPr>
            <w:webHidden/>
          </w:rPr>
          <w:fldChar w:fldCharType="end"/>
        </w:r>
      </w:hyperlink>
    </w:p>
    <w:p w14:paraId="22D37023" w14:textId="77777777" w:rsidR="00E80F1F" w:rsidRDefault="001219C3">
      <w:pPr>
        <w:pStyle w:val="TOC3"/>
        <w:rPr>
          <w:rFonts w:asciiTheme="minorHAnsi" w:eastAsiaTheme="minorEastAsia" w:hAnsiTheme="minorHAnsi" w:cstheme="minorBidi"/>
          <w:bCs w:val="0"/>
          <w:lang w:val="es-ES" w:eastAsia="es-ES"/>
        </w:rPr>
      </w:pPr>
      <w:hyperlink w:anchor="_Toc327715213" w:history="1">
        <w:r w:rsidR="00E80F1F" w:rsidRPr="00E95AC7">
          <w:rPr>
            <w:rStyle w:val="Hyperlink"/>
            <w:rFonts w:ascii="Times New Roman" w:eastAsia="Times New Roman" w:hAnsi="Times New Roman" w:cs="Times New Roman"/>
          </w:rPr>
          <w:t>2.1.2</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Interfaces de Hardware</w:t>
        </w:r>
        <w:r w:rsidR="00E80F1F">
          <w:rPr>
            <w:webHidden/>
          </w:rPr>
          <w:tab/>
        </w:r>
        <w:r w:rsidR="00E80F1F">
          <w:rPr>
            <w:webHidden/>
          </w:rPr>
          <w:fldChar w:fldCharType="begin"/>
        </w:r>
        <w:r w:rsidR="00E80F1F">
          <w:rPr>
            <w:webHidden/>
          </w:rPr>
          <w:instrText xml:space="preserve"> PAGEREF _Toc327715213 \h </w:instrText>
        </w:r>
        <w:r w:rsidR="00E80F1F">
          <w:rPr>
            <w:webHidden/>
          </w:rPr>
        </w:r>
        <w:r w:rsidR="00E80F1F">
          <w:rPr>
            <w:webHidden/>
          </w:rPr>
          <w:fldChar w:fldCharType="separate"/>
        </w:r>
        <w:r w:rsidR="00E80F1F">
          <w:rPr>
            <w:webHidden/>
          </w:rPr>
          <w:t>7</w:t>
        </w:r>
        <w:r w:rsidR="00E80F1F">
          <w:rPr>
            <w:webHidden/>
          </w:rPr>
          <w:fldChar w:fldCharType="end"/>
        </w:r>
      </w:hyperlink>
    </w:p>
    <w:p w14:paraId="2481AE2E" w14:textId="77777777" w:rsidR="00E80F1F" w:rsidRDefault="001219C3">
      <w:pPr>
        <w:pStyle w:val="TOC3"/>
        <w:rPr>
          <w:rFonts w:asciiTheme="minorHAnsi" w:eastAsiaTheme="minorEastAsia" w:hAnsiTheme="minorHAnsi" w:cstheme="minorBidi"/>
          <w:bCs w:val="0"/>
          <w:lang w:val="es-ES" w:eastAsia="es-ES"/>
        </w:rPr>
      </w:pPr>
      <w:hyperlink w:anchor="_Toc327715214" w:history="1">
        <w:r w:rsidR="00E80F1F" w:rsidRPr="00E95AC7">
          <w:rPr>
            <w:rStyle w:val="Hyperlink"/>
            <w:rFonts w:ascii="Times New Roman" w:eastAsia="Times New Roman" w:hAnsi="Times New Roman" w:cs="Times New Roman"/>
          </w:rPr>
          <w:t>2.1.3</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Interfaces de Software</w:t>
        </w:r>
        <w:r w:rsidR="00E80F1F">
          <w:rPr>
            <w:webHidden/>
          </w:rPr>
          <w:tab/>
        </w:r>
        <w:r w:rsidR="00E80F1F">
          <w:rPr>
            <w:webHidden/>
          </w:rPr>
          <w:fldChar w:fldCharType="begin"/>
        </w:r>
        <w:r w:rsidR="00E80F1F">
          <w:rPr>
            <w:webHidden/>
          </w:rPr>
          <w:instrText xml:space="preserve"> PAGEREF _Toc327715214 \h </w:instrText>
        </w:r>
        <w:r w:rsidR="00E80F1F">
          <w:rPr>
            <w:webHidden/>
          </w:rPr>
        </w:r>
        <w:r w:rsidR="00E80F1F">
          <w:rPr>
            <w:webHidden/>
          </w:rPr>
          <w:fldChar w:fldCharType="separate"/>
        </w:r>
        <w:r w:rsidR="00E80F1F">
          <w:rPr>
            <w:webHidden/>
          </w:rPr>
          <w:t>7</w:t>
        </w:r>
        <w:r w:rsidR="00E80F1F">
          <w:rPr>
            <w:webHidden/>
          </w:rPr>
          <w:fldChar w:fldCharType="end"/>
        </w:r>
      </w:hyperlink>
    </w:p>
    <w:p w14:paraId="1E03EEC8" w14:textId="77777777" w:rsidR="00E80F1F" w:rsidRDefault="001219C3">
      <w:pPr>
        <w:pStyle w:val="TOC3"/>
        <w:rPr>
          <w:rFonts w:asciiTheme="minorHAnsi" w:eastAsiaTheme="minorEastAsia" w:hAnsiTheme="minorHAnsi" w:cstheme="minorBidi"/>
          <w:bCs w:val="0"/>
          <w:lang w:val="es-ES" w:eastAsia="es-ES"/>
        </w:rPr>
      </w:pPr>
      <w:hyperlink w:anchor="_Toc327715215" w:history="1">
        <w:r w:rsidR="00E80F1F" w:rsidRPr="00E95AC7">
          <w:rPr>
            <w:rStyle w:val="Hyperlink"/>
            <w:rFonts w:ascii="Times New Roman" w:eastAsia="Calibri" w:hAnsi="Times New Roman" w:cs="Times New Roman"/>
            <w:lang w:eastAsia="ar-SA"/>
          </w:rPr>
          <w:t>2.1.4</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Interfaces de comunicación</w:t>
        </w:r>
        <w:r w:rsidR="00E80F1F">
          <w:rPr>
            <w:webHidden/>
          </w:rPr>
          <w:tab/>
        </w:r>
        <w:r w:rsidR="00E80F1F">
          <w:rPr>
            <w:webHidden/>
          </w:rPr>
          <w:fldChar w:fldCharType="begin"/>
        </w:r>
        <w:r w:rsidR="00E80F1F">
          <w:rPr>
            <w:webHidden/>
          </w:rPr>
          <w:instrText xml:space="preserve"> PAGEREF _Toc327715215 \h </w:instrText>
        </w:r>
        <w:r w:rsidR="00E80F1F">
          <w:rPr>
            <w:webHidden/>
          </w:rPr>
        </w:r>
        <w:r w:rsidR="00E80F1F">
          <w:rPr>
            <w:webHidden/>
          </w:rPr>
          <w:fldChar w:fldCharType="separate"/>
        </w:r>
        <w:r w:rsidR="00E80F1F">
          <w:rPr>
            <w:webHidden/>
          </w:rPr>
          <w:t>7</w:t>
        </w:r>
        <w:r w:rsidR="00E80F1F">
          <w:rPr>
            <w:webHidden/>
          </w:rPr>
          <w:fldChar w:fldCharType="end"/>
        </w:r>
      </w:hyperlink>
    </w:p>
    <w:p w14:paraId="17EC40DB" w14:textId="77777777" w:rsidR="00E80F1F" w:rsidRDefault="001219C3">
      <w:pPr>
        <w:pStyle w:val="TOC3"/>
        <w:rPr>
          <w:rFonts w:asciiTheme="minorHAnsi" w:eastAsiaTheme="minorEastAsia" w:hAnsiTheme="minorHAnsi" w:cstheme="minorBidi"/>
          <w:bCs w:val="0"/>
          <w:lang w:val="es-ES" w:eastAsia="es-ES"/>
        </w:rPr>
      </w:pPr>
      <w:hyperlink w:anchor="_Toc327715216" w:history="1">
        <w:r w:rsidR="00E80F1F" w:rsidRPr="00E95AC7">
          <w:rPr>
            <w:rStyle w:val="Hyperlink"/>
            <w:rFonts w:ascii="Times New Roman" w:eastAsia="Calibri" w:hAnsi="Times New Roman" w:cs="Times New Roman"/>
            <w:lang w:eastAsia="ar-SA"/>
          </w:rPr>
          <w:t>2.1.5</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Restricciones de memoria</w:t>
        </w:r>
        <w:r w:rsidR="00E80F1F">
          <w:rPr>
            <w:webHidden/>
          </w:rPr>
          <w:tab/>
        </w:r>
        <w:r w:rsidR="00E80F1F">
          <w:rPr>
            <w:webHidden/>
          </w:rPr>
          <w:fldChar w:fldCharType="begin"/>
        </w:r>
        <w:r w:rsidR="00E80F1F">
          <w:rPr>
            <w:webHidden/>
          </w:rPr>
          <w:instrText xml:space="preserve"> PAGEREF _Toc327715216 \h </w:instrText>
        </w:r>
        <w:r w:rsidR="00E80F1F">
          <w:rPr>
            <w:webHidden/>
          </w:rPr>
        </w:r>
        <w:r w:rsidR="00E80F1F">
          <w:rPr>
            <w:webHidden/>
          </w:rPr>
          <w:fldChar w:fldCharType="separate"/>
        </w:r>
        <w:r w:rsidR="00E80F1F">
          <w:rPr>
            <w:webHidden/>
          </w:rPr>
          <w:t>7</w:t>
        </w:r>
        <w:r w:rsidR="00E80F1F">
          <w:rPr>
            <w:webHidden/>
          </w:rPr>
          <w:fldChar w:fldCharType="end"/>
        </w:r>
      </w:hyperlink>
    </w:p>
    <w:p w14:paraId="5D80CF00" w14:textId="77777777" w:rsidR="00E80F1F" w:rsidRDefault="001219C3">
      <w:pPr>
        <w:pStyle w:val="TOC3"/>
        <w:rPr>
          <w:rFonts w:asciiTheme="minorHAnsi" w:eastAsiaTheme="minorEastAsia" w:hAnsiTheme="minorHAnsi" w:cstheme="minorBidi"/>
          <w:bCs w:val="0"/>
          <w:lang w:val="es-ES" w:eastAsia="es-ES"/>
        </w:rPr>
      </w:pPr>
      <w:hyperlink w:anchor="_Toc327715217" w:history="1">
        <w:r w:rsidR="00E80F1F" w:rsidRPr="00E95AC7">
          <w:rPr>
            <w:rStyle w:val="Hyperlink"/>
            <w:rFonts w:ascii="Times New Roman" w:eastAsia="Calibri" w:hAnsi="Times New Roman" w:cs="Times New Roman"/>
            <w:lang w:eastAsia="ar-SA"/>
          </w:rPr>
          <w:t>2.1.6</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Requisitos de adaptación del sitio</w:t>
        </w:r>
        <w:r w:rsidR="00E80F1F">
          <w:rPr>
            <w:webHidden/>
          </w:rPr>
          <w:tab/>
        </w:r>
        <w:r w:rsidR="00E80F1F">
          <w:rPr>
            <w:webHidden/>
          </w:rPr>
          <w:fldChar w:fldCharType="begin"/>
        </w:r>
        <w:r w:rsidR="00E80F1F">
          <w:rPr>
            <w:webHidden/>
          </w:rPr>
          <w:instrText xml:space="preserve"> PAGEREF _Toc327715217 \h </w:instrText>
        </w:r>
        <w:r w:rsidR="00E80F1F">
          <w:rPr>
            <w:webHidden/>
          </w:rPr>
        </w:r>
        <w:r w:rsidR="00E80F1F">
          <w:rPr>
            <w:webHidden/>
          </w:rPr>
          <w:fldChar w:fldCharType="separate"/>
        </w:r>
        <w:r w:rsidR="00E80F1F">
          <w:rPr>
            <w:webHidden/>
          </w:rPr>
          <w:t>7</w:t>
        </w:r>
        <w:r w:rsidR="00E80F1F">
          <w:rPr>
            <w:webHidden/>
          </w:rPr>
          <w:fldChar w:fldCharType="end"/>
        </w:r>
      </w:hyperlink>
    </w:p>
    <w:p w14:paraId="31920ABE" w14:textId="77777777" w:rsidR="00E80F1F" w:rsidRDefault="001219C3">
      <w:pPr>
        <w:pStyle w:val="TOC1"/>
        <w:tabs>
          <w:tab w:val="left" w:pos="1320"/>
        </w:tabs>
        <w:rPr>
          <w:smallCaps w:val="0"/>
          <w:spacing w:val="0"/>
          <w:sz w:val="22"/>
          <w:szCs w:val="22"/>
        </w:rPr>
      </w:pPr>
      <w:hyperlink w:anchor="_Toc327715218" w:history="1">
        <w:r w:rsidR="00E80F1F" w:rsidRPr="00E95AC7">
          <w:rPr>
            <w:rStyle w:val="Hyperlink"/>
            <w:rFonts w:eastAsia="Times New Roman"/>
            <w:lang w:val="es-EC"/>
          </w:rPr>
          <w:t>3.</w:t>
        </w:r>
        <w:r w:rsidR="00E80F1F">
          <w:rPr>
            <w:smallCaps w:val="0"/>
            <w:spacing w:val="0"/>
            <w:sz w:val="22"/>
            <w:szCs w:val="22"/>
          </w:rPr>
          <w:tab/>
        </w:r>
        <w:r w:rsidR="00E80F1F" w:rsidRPr="00E95AC7">
          <w:rPr>
            <w:rStyle w:val="Hyperlink"/>
            <w:rFonts w:eastAsia="Times New Roman"/>
            <w:lang w:val="es-EC"/>
          </w:rPr>
          <w:t>Requerimientos del Usuario</w:t>
        </w:r>
        <w:r w:rsidR="00E80F1F">
          <w:rPr>
            <w:webHidden/>
          </w:rPr>
          <w:tab/>
        </w:r>
        <w:r w:rsidR="00E80F1F">
          <w:rPr>
            <w:webHidden/>
          </w:rPr>
          <w:fldChar w:fldCharType="begin"/>
        </w:r>
        <w:r w:rsidR="00E80F1F">
          <w:rPr>
            <w:webHidden/>
          </w:rPr>
          <w:instrText xml:space="preserve"> PAGEREF _Toc327715218 \h </w:instrText>
        </w:r>
        <w:r w:rsidR="00E80F1F">
          <w:rPr>
            <w:webHidden/>
          </w:rPr>
        </w:r>
        <w:r w:rsidR="00E80F1F">
          <w:rPr>
            <w:webHidden/>
          </w:rPr>
          <w:fldChar w:fldCharType="separate"/>
        </w:r>
        <w:r w:rsidR="00E80F1F">
          <w:rPr>
            <w:webHidden/>
          </w:rPr>
          <w:t>7</w:t>
        </w:r>
        <w:r w:rsidR="00E80F1F">
          <w:rPr>
            <w:webHidden/>
          </w:rPr>
          <w:fldChar w:fldCharType="end"/>
        </w:r>
      </w:hyperlink>
    </w:p>
    <w:p w14:paraId="4AB2E966" w14:textId="77777777" w:rsidR="00E80F1F" w:rsidRDefault="001219C3">
      <w:pPr>
        <w:pStyle w:val="TOC2"/>
        <w:rPr>
          <w:noProof/>
        </w:rPr>
      </w:pPr>
      <w:hyperlink w:anchor="_Toc327715219" w:history="1">
        <w:r w:rsidR="00E80F1F" w:rsidRPr="00E95AC7">
          <w:rPr>
            <w:rStyle w:val="Hyperlink"/>
            <w:rFonts w:eastAsia="Times New Roman"/>
            <w:noProof/>
            <w:lang w:val="es-EC" w:eastAsia="en-US"/>
          </w:rPr>
          <w:t>3.1</w:t>
        </w:r>
        <w:r w:rsidR="00E80F1F">
          <w:rPr>
            <w:noProof/>
          </w:rPr>
          <w:tab/>
        </w:r>
        <w:r w:rsidR="00E80F1F" w:rsidRPr="00E95AC7">
          <w:rPr>
            <w:rStyle w:val="Hyperlink"/>
            <w:rFonts w:eastAsia="Times New Roman"/>
            <w:noProof/>
            <w:lang w:val="es-EC" w:eastAsia="en-US"/>
          </w:rPr>
          <w:t>Características del Usuario</w:t>
        </w:r>
        <w:r w:rsidR="00E80F1F">
          <w:rPr>
            <w:noProof/>
            <w:webHidden/>
          </w:rPr>
          <w:tab/>
        </w:r>
        <w:r w:rsidR="00E80F1F">
          <w:rPr>
            <w:noProof/>
            <w:webHidden/>
          </w:rPr>
          <w:fldChar w:fldCharType="begin"/>
        </w:r>
        <w:r w:rsidR="00E80F1F">
          <w:rPr>
            <w:noProof/>
            <w:webHidden/>
          </w:rPr>
          <w:instrText xml:space="preserve"> PAGEREF _Toc327715219 \h </w:instrText>
        </w:r>
        <w:r w:rsidR="00E80F1F">
          <w:rPr>
            <w:noProof/>
            <w:webHidden/>
          </w:rPr>
        </w:r>
        <w:r w:rsidR="00E80F1F">
          <w:rPr>
            <w:noProof/>
            <w:webHidden/>
          </w:rPr>
          <w:fldChar w:fldCharType="separate"/>
        </w:r>
        <w:r w:rsidR="00E80F1F">
          <w:rPr>
            <w:noProof/>
            <w:webHidden/>
          </w:rPr>
          <w:t>12</w:t>
        </w:r>
        <w:r w:rsidR="00E80F1F">
          <w:rPr>
            <w:noProof/>
            <w:webHidden/>
          </w:rPr>
          <w:fldChar w:fldCharType="end"/>
        </w:r>
      </w:hyperlink>
    </w:p>
    <w:p w14:paraId="4CB0C7BE" w14:textId="77777777" w:rsidR="00E80F1F" w:rsidRDefault="001219C3">
      <w:pPr>
        <w:pStyle w:val="TOC3"/>
        <w:rPr>
          <w:rFonts w:asciiTheme="minorHAnsi" w:eastAsiaTheme="minorEastAsia" w:hAnsiTheme="minorHAnsi" w:cstheme="minorBidi"/>
          <w:bCs w:val="0"/>
          <w:lang w:val="es-ES" w:eastAsia="es-ES"/>
        </w:rPr>
      </w:pPr>
      <w:hyperlink w:anchor="_Toc327715220" w:history="1">
        <w:r w:rsidR="00E80F1F" w:rsidRPr="00E95AC7">
          <w:rPr>
            <w:rStyle w:val="Hyperlink"/>
            <w:b/>
          </w:rPr>
          <w:t>3.1.1</w:t>
        </w:r>
        <w:r w:rsidR="00E80F1F">
          <w:rPr>
            <w:rFonts w:asciiTheme="minorHAnsi" w:eastAsiaTheme="minorEastAsia" w:hAnsiTheme="minorHAnsi" w:cstheme="minorBidi"/>
            <w:bCs w:val="0"/>
            <w:lang w:val="es-ES" w:eastAsia="es-ES"/>
          </w:rPr>
          <w:tab/>
        </w:r>
        <w:r w:rsidR="00E80F1F" w:rsidRPr="00E95AC7">
          <w:rPr>
            <w:rStyle w:val="Hyperlink"/>
            <w:b/>
          </w:rPr>
          <w:t>Interfaces de usuario</w:t>
        </w:r>
        <w:r w:rsidR="00E80F1F">
          <w:rPr>
            <w:webHidden/>
          </w:rPr>
          <w:tab/>
        </w:r>
        <w:r w:rsidR="00E80F1F">
          <w:rPr>
            <w:webHidden/>
          </w:rPr>
          <w:fldChar w:fldCharType="begin"/>
        </w:r>
        <w:r w:rsidR="00E80F1F">
          <w:rPr>
            <w:webHidden/>
          </w:rPr>
          <w:instrText xml:space="preserve"> PAGEREF _Toc327715220 \h </w:instrText>
        </w:r>
        <w:r w:rsidR="00E80F1F">
          <w:rPr>
            <w:webHidden/>
          </w:rPr>
        </w:r>
        <w:r w:rsidR="00E80F1F">
          <w:rPr>
            <w:webHidden/>
          </w:rPr>
          <w:fldChar w:fldCharType="separate"/>
        </w:r>
        <w:r w:rsidR="00E80F1F">
          <w:rPr>
            <w:webHidden/>
          </w:rPr>
          <w:t>12</w:t>
        </w:r>
        <w:r w:rsidR="00E80F1F">
          <w:rPr>
            <w:webHidden/>
          </w:rPr>
          <w:fldChar w:fldCharType="end"/>
        </w:r>
      </w:hyperlink>
    </w:p>
    <w:p w14:paraId="34EBAE1F" w14:textId="77777777" w:rsidR="00E80F1F" w:rsidRDefault="001219C3">
      <w:pPr>
        <w:pStyle w:val="TOC2"/>
        <w:rPr>
          <w:noProof/>
        </w:rPr>
      </w:pPr>
      <w:hyperlink w:anchor="_Toc327715221" w:history="1">
        <w:r w:rsidR="00E80F1F" w:rsidRPr="00E95AC7">
          <w:rPr>
            <w:rStyle w:val="Hyperlink"/>
            <w:rFonts w:eastAsia="Times New Roman"/>
            <w:noProof/>
            <w:lang w:val="es-EC" w:eastAsia="en-US"/>
          </w:rPr>
          <w:t>3.2</w:t>
        </w:r>
        <w:r w:rsidR="00E80F1F">
          <w:rPr>
            <w:noProof/>
          </w:rPr>
          <w:tab/>
        </w:r>
        <w:r w:rsidR="00E80F1F" w:rsidRPr="00E95AC7">
          <w:rPr>
            <w:rStyle w:val="Hyperlink"/>
            <w:rFonts w:eastAsia="Times New Roman"/>
            <w:noProof/>
            <w:lang w:val="es-EC" w:eastAsia="en-US"/>
          </w:rPr>
          <w:t>Restricciones</w:t>
        </w:r>
        <w:r w:rsidR="00E80F1F">
          <w:rPr>
            <w:noProof/>
            <w:webHidden/>
          </w:rPr>
          <w:tab/>
        </w:r>
        <w:r w:rsidR="00E80F1F">
          <w:rPr>
            <w:noProof/>
            <w:webHidden/>
          </w:rPr>
          <w:fldChar w:fldCharType="begin"/>
        </w:r>
        <w:r w:rsidR="00E80F1F">
          <w:rPr>
            <w:noProof/>
            <w:webHidden/>
          </w:rPr>
          <w:instrText xml:space="preserve"> PAGEREF _Toc327715221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5083BCE5" w14:textId="77777777" w:rsidR="00E80F1F" w:rsidRDefault="001219C3">
      <w:pPr>
        <w:pStyle w:val="TOC2"/>
        <w:rPr>
          <w:noProof/>
        </w:rPr>
      </w:pPr>
      <w:hyperlink w:anchor="_Toc327715222" w:history="1">
        <w:r w:rsidR="00E80F1F" w:rsidRPr="00E95AC7">
          <w:rPr>
            <w:rStyle w:val="Hyperlink"/>
            <w:rFonts w:eastAsia="Times New Roman"/>
            <w:noProof/>
            <w:lang w:val="es-EC" w:eastAsia="en-US"/>
          </w:rPr>
          <w:t>3.3</w:t>
        </w:r>
        <w:r w:rsidR="00E80F1F">
          <w:rPr>
            <w:noProof/>
          </w:rPr>
          <w:tab/>
        </w:r>
        <w:r w:rsidR="00E80F1F" w:rsidRPr="00E95AC7">
          <w:rPr>
            <w:rStyle w:val="Hyperlink"/>
            <w:rFonts w:eastAsia="Times New Roman"/>
            <w:noProof/>
            <w:lang w:val="es-EC" w:eastAsia="en-US"/>
          </w:rPr>
          <w:t>Atenciones y dependencias</w:t>
        </w:r>
        <w:r w:rsidR="00E80F1F">
          <w:rPr>
            <w:noProof/>
            <w:webHidden/>
          </w:rPr>
          <w:tab/>
        </w:r>
        <w:r w:rsidR="00E80F1F">
          <w:rPr>
            <w:noProof/>
            <w:webHidden/>
          </w:rPr>
          <w:fldChar w:fldCharType="begin"/>
        </w:r>
        <w:r w:rsidR="00E80F1F">
          <w:rPr>
            <w:noProof/>
            <w:webHidden/>
          </w:rPr>
          <w:instrText xml:space="preserve"> PAGEREF _Toc327715222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68F26AAA" w14:textId="77777777" w:rsidR="00E80F1F" w:rsidRDefault="001219C3">
      <w:pPr>
        <w:pStyle w:val="TOC2"/>
        <w:rPr>
          <w:noProof/>
        </w:rPr>
      </w:pPr>
      <w:hyperlink w:anchor="_Toc327715223" w:history="1">
        <w:r w:rsidR="00E80F1F" w:rsidRPr="00E95AC7">
          <w:rPr>
            <w:rStyle w:val="Hyperlink"/>
            <w:rFonts w:eastAsia="Times New Roman"/>
            <w:noProof/>
            <w:lang w:val="es-EC" w:eastAsia="en-US"/>
          </w:rPr>
          <w:t>3.4</w:t>
        </w:r>
        <w:r w:rsidR="00E80F1F">
          <w:rPr>
            <w:noProof/>
          </w:rPr>
          <w:tab/>
        </w:r>
        <w:r w:rsidR="00E80F1F" w:rsidRPr="00E95AC7">
          <w:rPr>
            <w:rStyle w:val="Hyperlink"/>
            <w:rFonts w:eastAsia="Times New Roman"/>
            <w:noProof/>
            <w:lang w:val="es-EC" w:eastAsia="en-US"/>
          </w:rPr>
          <w:t>Distribución de requerimientos</w:t>
        </w:r>
        <w:r w:rsidR="00E80F1F">
          <w:rPr>
            <w:noProof/>
            <w:webHidden/>
          </w:rPr>
          <w:tab/>
        </w:r>
        <w:r w:rsidR="00E80F1F">
          <w:rPr>
            <w:noProof/>
            <w:webHidden/>
          </w:rPr>
          <w:fldChar w:fldCharType="begin"/>
        </w:r>
        <w:r w:rsidR="00E80F1F">
          <w:rPr>
            <w:noProof/>
            <w:webHidden/>
          </w:rPr>
          <w:instrText xml:space="preserve"> PAGEREF _Toc327715223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36F2F4EB" w14:textId="77777777" w:rsidR="00E80F1F" w:rsidRDefault="001219C3">
      <w:pPr>
        <w:pStyle w:val="TOC2"/>
        <w:rPr>
          <w:noProof/>
        </w:rPr>
      </w:pPr>
      <w:hyperlink w:anchor="_Toc327715224" w:history="1">
        <w:r w:rsidR="00E80F1F" w:rsidRPr="00E95AC7">
          <w:rPr>
            <w:rStyle w:val="Hyperlink"/>
            <w:rFonts w:ascii="Times New Roman" w:eastAsia="Times New Roman" w:hAnsi="Times New Roman" w:cs="Times New Roman"/>
            <w:noProof/>
            <w:lang w:val="es-EC" w:eastAsia="en-US"/>
          </w:rPr>
          <w:t>3.5</w:t>
        </w:r>
        <w:r w:rsidR="00E80F1F">
          <w:rPr>
            <w:noProof/>
          </w:rPr>
          <w:tab/>
        </w:r>
        <w:r w:rsidR="00E80F1F" w:rsidRPr="00E95AC7">
          <w:rPr>
            <w:rStyle w:val="Hyperlink"/>
            <w:rFonts w:ascii="Times New Roman" w:eastAsia="Times New Roman" w:hAnsi="Times New Roman" w:cs="Times New Roman"/>
            <w:noProof/>
            <w:lang w:val="es-EC" w:eastAsia="en-US"/>
          </w:rPr>
          <w:t>Requerimientos Funcionales.</w:t>
        </w:r>
        <w:r w:rsidR="00E80F1F">
          <w:rPr>
            <w:noProof/>
            <w:webHidden/>
          </w:rPr>
          <w:tab/>
        </w:r>
        <w:r w:rsidR="00E80F1F">
          <w:rPr>
            <w:noProof/>
            <w:webHidden/>
          </w:rPr>
          <w:fldChar w:fldCharType="begin"/>
        </w:r>
        <w:r w:rsidR="00E80F1F">
          <w:rPr>
            <w:noProof/>
            <w:webHidden/>
          </w:rPr>
          <w:instrText xml:space="preserve"> PAGEREF _Toc327715224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21AAAA33" w14:textId="77777777" w:rsidR="00E80F1F" w:rsidRDefault="001219C3">
      <w:pPr>
        <w:pStyle w:val="TOC2"/>
        <w:rPr>
          <w:noProof/>
        </w:rPr>
      </w:pPr>
      <w:hyperlink w:anchor="_Toc327715225" w:history="1">
        <w:r w:rsidR="00E80F1F" w:rsidRPr="00E95AC7">
          <w:rPr>
            <w:rStyle w:val="Hyperlink"/>
            <w:rFonts w:ascii="Times New Roman" w:hAnsi="Times New Roman" w:cs="Times New Roman"/>
            <w:noProof/>
          </w:rPr>
          <w:t>3.6</w:t>
        </w:r>
        <w:r w:rsidR="00E80F1F">
          <w:rPr>
            <w:noProof/>
          </w:rPr>
          <w:tab/>
        </w:r>
        <w:r w:rsidR="00E80F1F" w:rsidRPr="00E95AC7">
          <w:rPr>
            <w:rStyle w:val="Hyperlink"/>
            <w:rFonts w:ascii="Times New Roman" w:hAnsi="Times New Roman" w:cs="Times New Roman"/>
            <w:noProof/>
          </w:rPr>
          <w:t>Requerimientos de Desempeño</w:t>
        </w:r>
        <w:r w:rsidR="00E80F1F">
          <w:rPr>
            <w:noProof/>
            <w:webHidden/>
          </w:rPr>
          <w:tab/>
        </w:r>
        <w:r w:rsidR="00E80F1F">
          <w:rPr>
            <w:noProof/>
            <w:webHidden/>
          </w:rPr>
          <w:fldChar w:fldCharType="begin"/>
        </w:r>
        <w:r w:rsidR="00E80F1F">
          <w:rPr>
            <w:noProof/>
            <w:webHidden/>
          </w:rPr>
          <w:instrText xml:space="preserve"> PAGEREF _Toc327715225 \h </w:instrText>
        </w:r>
        <w:r w:rsidR="00E80F1F">
          <w:rPr>
            <w:noProof/>
            <w:webHidden/>
          </w:rPr>
        </w:r>
        <w:r w:rsidR="00E80F1F">
          <w:rPr>
            <w:noProof/>
            <w:webHidden/>
          </w:rPr>
          <w:fldChar w:fldCharType="separate"/>
        </w:r>
        <w:r w:rsidR="00E80F1F">
          <w:rPr>
            <w:noProof/>
            <w:webHidden/>
          </w:rPr>
          <w:t>45</w:t>
        </w:r>
        <w:r w:rsidR="00E80F1F">
          <w:rPr>
            <w:noProof/>
            <w:webHidden/>
          </w:rPr>
          <w:fldChar w:fldCharType="end"/>
        </w:r>
      </w:hyperlink>
    </w:p>
    <w:p w14:paraId="2B501D4D" w14:textId="77777777" w:rsidR="00E80F1F" w:rsidRDefault="001219C3">
      <w:pPr>
        <w:pStyle w:val="TOC2"/>
        <w:rPr>
          <w:noProof/>
        </w:rPr>
      </w:pPr>
      <w:hyperlink w:anchor="_Toc327715226" w:history="1">
        <w:r w:rsidR="00E80F1F" w:rsidRPr="00E95AC7">
          <w:rPr>
            <w:rStyle w:val="Hyperlink"/>
            <w:rFonts w:ascii="Times New Roman" w:hAnsi="Times New Roman" w:cs="Times New Roman"/>
            <w:noProof/>
          </w:rPr>
          <w:t>3.7</w:t>
        </w:r>
        <w:r w:rsidR="00E80F1F">
          <w:rPr>
            <w:noProof/>
          </w:rPr>
          <w:tab/>
        </w:r>
        <w:r w:rsidR="00E80F1F" w:rsidRPr="00E95AC7">
          <w:rPr>
            <w:rStyle w:val="Hyperlink"/>
            <w:rFonts w:ascii="Times New Roman" w:hAnsi="Times New Roman" w:cs="Times New Roman"/>
            <w:noProof/>
          </w:rPr>
          <w:t>Restricciones de Diseño</w:t>
        </w:r>
        <w:r w:rsidR="00E80F1F">
          <w:rPr>
            <w:noProof/>
            <w:webHidden/>
          </w:rPr>
          <w:tab/>
        </w:r>
        <w:r w:rsidR="00E80F1F">
          <w:rPr>
            <w:noProof/>
            <w:webHidden/>
          </w:rPr>
          <w:fldChar w:fldCharType="begin"/>
        </w:r>
        <w:r w:rsidR="00E80F1F">
          <w:rPr>
            <w:noProof/>
            <w:webHidden/>
          </w:rPr>
          <w:instrText xml:space="preserve"> PAGEREF _Toc327715226 \h </w:instrText>
        </w:r>
        <w:r w:rsidR="00E80F1F">
          <w:rPr>
            <w:noProof/>
            <w:webHidden/>
          </w:rPr>
        </w:r>
        <w:r w:rsidR="00E80F1F">
          <w:rPr>
            <w:noProof/>
            <w:webHidden/>
          </w:rPr>
          <w:fldChar w:fldCharType="separate"/>
        </w:r>
        <w:r w:rsidR="00E80F1F">
          <w:rPr>
            <w:noProof/>
            <w:webHidden/>
          </w:rPr>
          <w:t>45</w:t>
        </w:r>
        <w:r w:rsidR="00E80F1F">
          <w:rPr>
            <w:noProof/>
            <w:webHidden/>
          </w:rPr>
          <w:fldChar w:fldCharType="end"/>
        </w:r>
      </w:hyperlink>
    </w:p>
    <w:p w14:paraId="3B80E458" w14:textId="77777777" w:rsidR="00E80F1F" w:rsidRDefault="001219C3">
      <w:pPr>
        <w:pStyle w:val="TOC2"/>
        <w:rPr>
          <w:noProof/>
        </w:rPr>
      </w:pPr>
      <w:hyperlink w:anchor="_Toc327715227" w:history="1">
        <w:r w:rsidR="00E80F1F" w:rsidRPr="00E95AC7">
          <w:rPr>
            <w:rStyle w:val="Hyperlink"/>
            <w:rFonts w:ascii="Times New Roman" w:hAnsi="Times New Roman" w:cs="Times New Roman"/>
            <w:noProof/>
          </w:rPr>
          <w:t>3.8</w:t>
        </w:r>
        <w:r w:rsidR="00E80F1F">
          <w:rPr>
            <w:noProof/>
          </w:rPr>
          <w:tab/>
        </w:r>
        <w:r w:rsidR="00E80F1F" w:rsidRPr="00E95AC7">
          <w:rPr>
            <w:rStyle w:val="Hyperlink"/>
            <w:rFonts w:ascii="Times New Roman" w:hAnsi="Times New Roman" w:cs="Times New Roman"/>
            <w:noProof/>
          </w:rPr>
          <w:t>Atributos del Sistema de Software</w:t>
        </w:r>
        <w:r w:rsidR="00E80F1F">
          <w:rPr>
            <w:noProof/>
            <w:webHidden/>
          </w:rPr>
          <w:tab/>
        </w:r>
        <w:r w:rsidR="00E80F1F">
          <w:rPr>
            <w:noProof/>
            <w:webHidden/>
          </w:rPr>
          <w:fldChar w:fldCharType="begin"/>
        </w:r>
        <w:r w:rsidR="00E80F1F">
          <w:rPr>
            <w:noProof/>
            <w:webHidden/>
          </w:rPr>
          <w:instrText xml:space="preserve"> PAGEREF _Toc327715227 \h </w:instrText>
        </w:r>
        <w:r w:rsidR="00E80F1F">
          <w:rPr>
            <w:noProof/>
            <w:webHidden/>
          </w:rPr>
        </w:r>
        <w:r w:rsidR="00E80F1F">
          <w:rPr>
            <w:noProof/>
            <w:webHidden/>
          </w:rPr>
          <w:fldChar w:fldCharType="separate"/>
        </w:r>
        <w:r w:rsidR="00E80F1F">
          <w:rPr>
            <w:noProof/>
            <w:webHidden/>
          </w:rPr>
          <w:t>45</w:t>
        </w:r>
        <w:r w:rsidR="00E80F1F">
          <w:rPr>
            <w:noProof/>
            <w:webHidden/>
          </w:rPr>
          <w:fldChar w:fldCharType="end"/>
        </w:r>
      </w:hyperlink>
    </w:p>
    <w:p w14:paraId="5AC4E7D9" w14:textId="77777777" w:rsidR="00E80F1F" w:rsidRDefault="001219C3">
      <w:pPr>
        <w:pStyle w:val="TOC3"/>
        <w:rPr>
          <w:rFonts w:asciiTheme="minorHAnsi" w:eastAsiaTheme="minorEastAsia" w:hAnsiTheme="minorHAnsi" w:cstheme="minorBidi"/>
          <w:bCs w:val="0"/>
          <w:lang w:val="es-ES" w:eastAsia="es-ES"/>
        </w:rPr>
      </w:pPr>
      <w:hyperlink w:anchor="_Toc327715228" w:history="1">
        <w:r w:rsidR="00E80F1F" w:rsidRPr="00E95AC7">
          <w:rPr>
            <w:rStyle w:val="Hyperlink"/>
            <w:rFonts w:ascii="Times New Roman" w:eastAsia="Times New Roman" w:hAnsi="Times New Roman" w:cs="Times New Roman"/>
          </w:rPr>
          <w:t>3.8.1 Fiabilidad</w:t>
        </w:r>
        <w:r w:rsidR="00E80F1F">
          <w:rPr>
            <w:webHidden/>
          </w:rPr>
          <w:tab/>
        </w:r>
        <w:r w:rsidR="00E80F1F">
          <w:rPr>
            <w:webHidden/>
          </w:rPr>
          <w:fldChar w:fldCharType="begin"/>
        </w:r>
        <w:r w:rsidR="00E80F1F">
          <w:rPr>
            <w:webHidden/>
          </w:rPr>
          <w:instrText xml:space="preserve"> PAGEREF _Toc327715228 \h </w:instrText>
        </w:r>
        <w:r w:rsidR="00E80F1F">
          <w:rPr>
            <w:webHidden/>
          </w:rPr>
        </w:r>
        <w:r w:rsidR="00E80F1F">
          <w:rPr>
            <w:webHidden/>
          </w:rPr>
          <w:fldChar w:fldCharType="separate"/>
        </w:r>
        <w:r w:rsidR="00E80F1F">
          <w:rPr>
            <w:webHidden/>
          </w:rPr>
          <w:t>45</w:t>
        </w:r>
        <w:r w:rsidR="00E80F1F">
          <w:rPr>
            <w:webHidden/>
          </w:rPr>
          <w:fldChar w:fldCharType="end"/>
        </w:r>
      </w:hyperlink>
    </w:p>
    <w:p w14:paraId="4EFF4E8A" w14:textId="77777777" w:rsidR="00E80F1F" w:rsidRDefault="001219C3">
      <w:pPr>
        <w:pStyle w:val="TOC3"/>
        <w:rPr>
          <w:rFonts w:asciiTheme="minorHAnsi" w:eastAsiaTheme="minorEastAsia" w:hAnsiTheme="minorHAnsi" w:cstheme="minorBidi"/>
          <w:bCs w:val="0"/>
          <w:lang w:val="es-ES" w:eastAsia="es-ES"/>
        </w:rPr>
      </w:pPr>
      <w:hyperlink w:anchor="_Toc327715229" w:history="1">
        <w:r w:rsidR="00E80F1F" w:rsidRPr="00E95AC7">
          <w:rPr>
            <w:rStyle w:val="Hyperlink"/>
            <w:rFonts w:ascii="Times New Roman" w:eastAsia="Times New Roman" w:hAnsi="Times New Roman" w:cs="Times New Roman"/>
          </w:rPr>
          <w:t>3.8.2</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Seguridad</w:t>
        </w:r>
        <w:r w:rsidR="00E80F1F">
          <w:rPr>
            <w:webHidden/>
          </w:rPr>
          <w:tab/>
        </w:r>
        <w:r w:rsidR="00E80F1F">
          <w:rPr>
            <w:webHidden/>
          </w:rPr>
          <w:fldChar w:fldCharType="begin"/>
        </w:r>
        <w:r w:rsidR="00E80F1F">
          <w:rPr>
            <w:webHidden/>
          </w:rPr>
          <w:instrText xml:space="preserve"> PAGEREF _Toc327715229 \h </w:instrText>
        </w:r>
        <w:r w:rsidR="00E80F1F">
          <w:rPr>
            <w:webHidden/>
          </w:rPr>
        </w:r>
        <w:r w:rsidR="00E80F1F">
          <w:rPr>
            <w:webHidden/>
          </w:rPr>
          <w:fldChar w:fldCharType="separate"/>
        </w:r>
        <w:r w:rsidR="00E80F1F">
          <w:rPr>
            <w:webHidden/>
          </w:rPr>
          <w:t>45</w:t>
        </w:r>
        <w:r w:rsidR="00E80F1F">
          <w:rPr>
            <w:webHidden/>
          </w:rPr>
          <w:fldChar w:fldCharType="end"/>
        </w:r>
      </w:hyperlink>
    </w:p>
    <w:p w14:paraId="3374F4C0" w14:textId="77777777" w:rsidR="00E80F1F" w:rsidRDefault="001219C3">
      <w:pPr>
        <w:pStyle w:val="TOC3"/>
        <w:rPr>
          <w:rFonts w:asciiTheme="minorHAnsi" w:eastAsiaTheme="minorEastAsia" w:hAnsiTheme="minorHAnsi" w:cstheme="minorBidi"/>
          <w:bCs w:val="0"/>
          <w:lang w:val="es-ES" w:eastAsia="es-ES"/>
        </w:rPr>
      </w:pPr>
      <w:hyperlink w:anchor="_Toc327715230" w:history="1">
        <w:r w:rsidR="00E80F1F" w:rsidRPr="00E95AC7">
          <w:rPr>
            <w:rStyle w:val="Hyperlink"/>
            <w:rFonts w:ascii="Times New Roman" w:eastAsia="Times New Roman" w:hAnsi="Times New Roman" w:cs="Times New Roman"/>
          </w:rPr>
          <w:t>3.8.3</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Mantenimiento</w:t>
        </w:r>
        <w:r w:rsidR="00E80F1F">
          <w:rPr>
            <w:webHidden/>
          </w:rPr>
          <w:tab/>
        </w:r>
        <w:r w:rsidR="00E80F1F">
          <w:rPr>
            <w:webHidden/>
          </w:rPr>
          <w:fldChar w:fldCharType="begin"/>
        </w:r>
        <w:r w:rsidR="00E80F1F">
          <w:rPr>
            <w:webHidden/>
          </w:rPr>
          <w:instrText xml:space="preserve"> PAGEREF _Toc327715230 \h </w:instrText>
        </w:r>
        <w:r w:rsidR="00E80F1F">
          <w:rPr>
            <w:webHidden/>
          </w:rPr>
        </w:r>
        <w:r w:rsidR="00E80F1F">
          <w:rPr>
            <w:webHidden/>
          </w:rPr>
          <w:fldChar w:fldCharType="separate"/>
        </w:r>
        <w:r w:rsidR="00E80F1F">
          <w:rPr>
            <w:webHidden/>
          </w:rPr>
          <w:t>46</w:t>
        </w:r>
        <w:r w:rsidR="00E80F1F">
          <w:rPr>
            <w:webHidden/>
          </w:rPr>
          <w:fldChar w:fldCharType="end"/>
        </w:r>
      </w:hyperlink>
    </w:p>
    <w:p w14:paraId="28DE43D1" w14:textId="77777777" w:rsidR="00E80F1F" w:rsidRDefault="001219C3">
      <w:pPr>
        <w:pStyle w:val="TOC3"/>
        <w:rPr>
          <w:rFonts w:asciiTheme="minorHAnsi" w:eastAsiaTheme="minorEastAsia" w:hAnsiTheme="minorHAnsi" w:cstheme="minorBidi"/>
          <w:bCs w:val="0"/>
          <w:lang w:val="es-ES" w:eastAsia="es-ES"/>
        </w:rPr>
      </w:pPr>
      <w:hyperlink w:anchor="_Toc327715231" w:history="1">
        <w:r w:rsidR="00E80F1F" w:rsidRPr="00E95AC7">
          <w:rPr>
            <w:rStyle w:val="Hyperlink"/>
            <w:rFonts w:ascii="Times New Roman" w:hAnsi="Times New Roman" w:cs="Times New Roman"/>
          </w:rPr>
          <w:t>3.8.4</w:t>
        </w:r>
        <w:r w:rsidR="00E80F1F">
          <w:rPr>
            <w:rFonts w:asciiTheme="minorHAnsi" w:eastAsiaTheme="minorEastAsia" w:hAnsiTheme="minorHAnsi" w:cstheme="minorBidi"/>
            <w:bCs w:val="0"/>
            <w:lang w:val="es-ES" w:eastAsia="es-ES"/>
          </w:rPr>
          <w:tab/>
        </w:r>
        <w:r w:rsidR="00E80F1F" w:rsidRPr="00E95AC7">
          <w:rPr>
            <w:rStyle w:val="Hyperlink"/>
            <w:rFonts w:ascii="Times New Roman" w:eastAsia="Times New Roman" w:hAnsi="Times New Roman" w:cs="Times New Roman"/>
          </w:rPr>
          <w:t>Portabilidad</w:t>
        </w:r>
        <w:r w:rsidR="00E80F1F">
          <w:rPr>
            <w:webHidden/>
          </w:rPr>
          <w:tab/>
        </w:r>
        <w:r w:rsidR="00E80F1F">
          <w:rPr>
            <w:webHidden/>
          </w:rPr>
          <w:fldChar w:fldCharType="begin"/>
        </w:r>
        <w:r w:rsidR="00E80F1F">
          <w:rPr>
            <w:webHidden/>
          </w:rPr>
          <w:instrText xml:space="preserve"> PAGEREF _Toc327715231 \h </w:instrText>
        </w:r>
        <w:r w:rsidR="00E80F1F">
          <w:rPr>
            <w:webHidden/>
          </w:rPr>
        </w:r>
        <w:r w:rsidR="00E80F1F">
          <w:rPr>
            <w:webHidden/>
          </w:rPr>
          <w:fldChar w:fldCharType="separate"/>
        </w:r>
        <w:r w:rsidR="00E80F1F">
          <w:rPr>
            <w:webHidden/>
          </w:rPr>
          <w:t>46</w:t>
        </w:r>
        <w:r w:rsidR="00E80F1F">
          <w:rPr>
            <w:webHidden/>
          </w:rPr>
          <w:fldChar w:fldCharType="end"/>
        </w:r>
      </w:hyperlink>
    </w:p>
    <w:p w14:paraId="71DC6923" w14:textId="77777777" w:rsidR="00E80F1F" w:rsidRDefault="001219C3">
      <w:pPr>
        <w:pStyle w:val="TOC2"/>
        <w:rPr>
          <w:noProof/>
        </w:rPr>
      </w:pPr>
      <w:hyperlink w:anchor="_Toc327715232" w:history="1">
        <w:r w:rsidR="00E80F1F" w:rsidRPr="00E95AC7">
          <w:rPr>
            <w:rStyle w:val="Hyperlink"/>
            <w:rFonts w:ascii="Times New Roman" w:hAnsi="Times New Roman" w:cs="Times New Roman"/>
            <w:noProof/>
            <w:lang w:val="es-EC"/>
          </w:rPr>
          <w:t>3.9</w:t>
        </w:r>
        <w:r w:rsidR="00E80F1F">
          <w:rPr>
            <w:noProof/>
          </w:rPr>
          <w:tab/>
        </w:r>
        <w:r w:rsidR="00E80F1F" w:rsidRPr="00E95AC7">
          <w:rPr>
            <w:rStyle w:val="Hyperlink"/>
            <w:rFonts w:ascii="Times New Roman" w:hAnsi="Times New Roman" w:cs="Times New Roman"/>
            <w:noProof/>
            <w:lang w:val="es-EC"/>
          </w:rPr>
          <w:t>Otros Requerimientos</w:t>
        </w:r>
        <w:r w:rsidR="00E80F1F">
          <w:rPr>
            <w:noProof/>
            <w:webHidden/>
          </w:rPr>
          <w:tab/>
        </w:r>
        <w:r w:rsidR="00E80F1F">
          <w:rPr>
            <w:noProof/>
            <w:webHidden/>
          </w:rPr>
          <w:fldChar w:fldCharType="begin"/>
        </w:r>
        <w:r w:rsidR="00E80F1F">
          <w:rPr>
            <w:noProof/>
            <w:webHidden/>
          </w:rPr>
          <w:instrText xml:space="preserve"> PAGEREF _Toc327715232 \h </w:instrText>
        </w:r>
        <w:r w:rsidR="00E80F1F">
          <w:rPr>
            <w:noProof/>
            <w:webHidden/>
          </w:rPr>
        </w:r>
        <w:r w:rsidR="00E80F1F">
          <w:rPr>
            <w:noProof/>
            <w:webHidden/>
          </w:rPr>
          <w:fldChar w:fldCharType="separate"/>
        </w:r>
        <w:r w:rsidR="00E80F1F">
          <w:rPr>
            <w:noProof/>
            <w:webHidden/>
          </w:rPr>
          <w:t>46</w:t>
        </w:r>
        <w:r w:rsidR="00E80F1F">
          <w:rPr>
            <w:noProof/>
            <w:webHidden/>
          </w:rPr>
          <w:fldChar w:fldCharType="end"/>
        </w:r>
      </w:hyperlink>
    </w:p>
    <w:p w14:paraId="2FBA571B" w14:textId="77777777" w:rsidR="00E80F1F" w:rsidRDefault="001219C3">
      <w:pPr>
        <w:pStyle w:val="TOC3"/>
        <w:rPr>
          <w:rFonts w:asciiTheme="minorHAnsi" w:eastAsiaTheme="minorEastAsia" w:hAnsiTheme="minorHAnsi" w:cstheme="minorBidi"/>
          <w:bCs w:val="0"/>
          <w:lang w:val="es-ES" w:eastAsia="es-ES"/>
        </w:rPr>
      </w:pPr>
      <w:hyperlink w:anchor="_Toc327715233" w:history="1">
        <w:r w:rsidR="00E80F1F" w:rsidRPr="00E95AC7">
          <w:rPr>
            <w:rStyle w:val="Hyperlink"/>
            <w:rFonts w:ascii="Times New Roman" w:eastAsia="Times New Roman" w:hAnsi="Times New Roman" w:cs="Times New Roman"/>
          </w:rPr>
          <w:t>3.9.1 Requerimiento de privilegios administrativos</w:t>
        </w:r>
        <w:r w:rsidR="00E80F1F">
          <w:rPr>
            <w:webHidden/>
          </w:rPr>
          <w:tab/>
        </w:r>
        <w:r w:rsidR="00E80F1F">
          <w:rPr>
            <w:webHidden/>
          </w:rPr>
          <w:fldChar w:fldCharType="begin"/>
        </w:r>
        <w:r w:rsidR="00E80F1F">
          <w:rPr>
            <w:webHidden/>
          </w:rPr>
          <w:instrText xml:space="preserve"> PAGEREF _Toc327715233 \h </w:instrText>
        </w:r>
        <w:r w:rsidR="00E80F1F">
          <w:rPr>
            <w:webHidden/>
          </w:rPr>
        </w:r>
        <w:r w:rsidR="00E80F1F">
          <w:rPr>
            <w:webHidden/>
          </w:rPr>
          <w:fldChar w:fldCharType="separate"/>
        </w:r>
        <w:r w:rsidR="00E80F1F">
          <w:rPr>
            <w:webHidden/>
          </w:rPr>
          <w:t>46</w:t>
        </w:r>
        <w:r w:rsidR="00E80F1F">
          <w:rPr>
            <w:webHidden/>
          </w:rPr>
          <w:fldChar w:fldCharType="end"/>
        </w:r>
      </w:hyperlink>
    </w:p>
    <w:p w14:paraId="1AAC7629" w14:textId="77777777" w:rsidR="00E80F1F" w:rsidRDefault="001219C3">
      <w:pPr>
        <w:pStyle w:val="TOC1"/>
        <w:tabs>
          <w:tab w:val="left" w:pos="1320"/>
        </w:tabs>
        <w:rPr>
          <w:smallCaps w:val="0"/>
          <w:spacing w:val="0"/>
          <w:sz w:val="22"/>
          <w:szCs w:val="22"/>
        </w:rPr>
      </w:pPr>
      <w:hyperlink w:anchor="_Toc327715234" w:history="1">
        <w:r w:rsidR="00E80F1F" w:rsidRPr="00E95AC7">
          <w:rPr>
            <w:rStyle w:val="Hyperlink"/>
            <w:rFonts w:cs="Tahoma"/>
            <w:lang w:val="es-EC" w:eastAsia="en-US"/>
          </w:rPr>
          <w:t>4.</w:t>
        </w:r>
        <w:r w:rsidR="00E80F1F">
          <w:rPr>
            <w:smallCaps w:val="0"/>
            <w:spacing w:val="0"/>
            <w:sz w:val="22"/>
            <w:szCs w:val="22"/>
          </w:rPr>
          <w:tab/>
        </w:r>
        <w:r w:rsidR="00E80F1F" w:rsidRPr="00E95AC7">
          <w:rPr>
            <w:rStyle w:val="Hyperlink"/>
            <w:rFonts w:cs="Tahoma"/>
            <w:lang w:val="es-EC" w:eastAsia="en-US"/>
          </w:rPr>
          <w:t>DOCUMENTO DE CONTROL DE CALIDAD</w:t>
        </w:r>
        <w:r w:rsidR="00E80F1F">
          <w:rPr>
            <w:webHidden/>
          </w:rPr>
          <w:tab/>
        </w:r>
        <w:r w:rsidR="00E80F1F">
          <w:rPr>
            <w:webHidden/>
          </w:rPr>
          <w:fldChar w:fldCharType="begin"/>
        </w:r>
        <w:r w:rsidR="00E80F1F">
          <w:rPr>
            <w:webHidden/>
          </w:rPr>
          <w:instrText xml:space="preserve"> PAGEREF _Toc327715234 \h </w:instrText>
        </w:r>
        <w:r w:rsidR="00E80F1F">
          <w:rPr>
            <w:webHidden/>
          </w:rPr>
        </w:r>
        <w:r w:rsidR="00E80F1F">
          <w:rPr>
            <w:webHidden/>
          </w:rPr>
          <w:fldChar w:fldCharType="separate"/>
        </w:r>
        <w:r w:rsidR="00E80F1F">
          <w:rPr>
            <w:webHidden/>
          </w:rPr>
          <w:t>47</w:t>
        </w:r>
        <w:r w:rsidR="00E80F1F">
          <w:rPr>
            <w:webHidden/>
          </w:rPr>
          <w:fldChar w:fldCharType="end"/>
        </w:r>
      </w:hyperlink>
    </w:p>
    <w:p w14:paraId="653DC415" w14:textId="77777777" w:rsidR="00E80F1F" w:rsidRDefault="001219C3">
      <w:pPr>
        <w:pStyle w:val="TOC1"/>
        <w:tabs>
          <w:tab w:val="left" w:pos="1320"/>
        </w:tabs>
        <w:rPr>
          <w:smallCaps w:val="0"/>
          <w:spacing w:val="0"/>
          <w:sz w:val="22"/>
          <w:szCs w:val="22"/>
        </w:rPr>
      </w:pPr>
      <w:hyperlink w:anchor="_Toc327715235" w:history="1">
        <w:r w:rsidR="00E80F1F" w:rsidRPr="00E95AC7">
          <w:rPr>
            <w:rStyle w:val="Hyperlink"/>
            <w:rFonts w:cs="Tahoma"/>
            <w:lang w:val="es-EC" w:eastAsia="en-US"/>
          </w:rPr>
          <w:t>5.</w:t>
        </w:r>
        <w:r w:rsidR="00E80F1F">
          <w:rPr>
            <w:smallCaps w:val="0"/>
            <w:spacing w:val="0"/>
            <w:sz w:val="22"/>
            <w:szCs w:val="22"/>
          </w:rPr>
          <w:tab/>
        </w:r>
        <w:r w:rsidR="00E80F1F" w:rsidRPr="00E95AC7">
          <w:rPr>
            <w:rStyle w:val="Hyperlink"/>
            <w:rFonts w:cs="Tahoma"/>
            <w:lang w:val="es-EC" w:eastAsia="en-US"/>
          </w:rPr>
          <w:t>RÚBRICA DE CO-EVALUACIÓN</w:t>
        </w:r>
        <w:r w:rsidR="00E80F1F">
          <w:rPr>
            <w:webHidden/>
          </w:rPr>
          <w:tab/>
        </w:r>
        <w:r w:rsidR="00E80F1F">
          <w:rPr>
            <w:webHidden/>
          </w:rPr>
          <w:fldChar w:fldCharType="begin"/>
        </w:r>
        <w:r w:rsidR="00E80F1F">
          <w:rPr>
            <w:webHidden/>
          </w:rPr>
          <w:instrText xml:space="preserve"> PAGEREF _Toc327715235 \h </w:instrText>
        </w:r>
        <w:r w:rsidR="00E80F1F">
          <w:rPr>
            <w:webHidden/>
          </w:rPr>
        </w:r>
        <w:r w:rsidR="00E80F1F">
          <w:rPr>
            <w:webHidden/>
          </w:rPr>
          <w:fldChar w:fldCharType="separate"/>
        </w:r>
        <w:r w:rsidR="00E80F1F">
          <w:rPr>
            <w:webHidden/>
          </w:rPr>
          <w:t>48</w:t>
        </w:r>
        <w:r w:rsidR="00E80F1F">
          <w:rPr>
            <w:webHidden/>
          </w:rPr>
          <w:fldChar w:fldCharType="end"/>
        </w:r>
      </w:hyperlink>
    </w:p>
    <w:p w14:paraId="02DECE81" w14:textId="77777777" w:rsidR="00492D21" w:rsidRDefault="00847D3E" w:rsidP="00492D21">
      <w:r w:rsidRPr="001F313B">
        <w:rPr>
          <w:rFonts w:cs="Arial"/>
          <w:b/>
          <w:sz w:val="24"/>
          <w:szCs w:val="24"/>
        </w:rPr>
        <w:fldChar w:fldCharType="end"/>
      </w:r>
    </w:p>
    <w:p w14:paraId="38A4D174" w14:textId="77777777" w:rsidR="00E75008" w:rsidRPr="00424B25" w:rsidRDefault="00E75008" w:rsidP="00E75008">
      <w:pPr>
        <w:pStyle w:val="NoSpacing"/>
        <w:jc w:val="center"/>
        <w:rPr>
          <w:rFonts w:ascii="Verdana" w:hAnsi="Verdana" w:cs="Arial"/>
          <w:b/>
          <w:sz w:val="32"/>
          <w:szCs w:val="32"/>
        </w:rPr>
      </w:pPr>
    </w:p>
    <w:p w14:paraId="26041787" w14:textId="77777777" w:rsidR="00E75008" w:rsidRDefault="00E75008" w:rsidP="00E75008">
      <w:pPr>
        <w:pStyle w:val="NoSpacing"/>
        <w:jc w:val="center"/>
        <w:rPr>
          <w:rFonts w:ascii="Verdana" w:hAnsi="Verdana" w:cs="Arial"/>
          <w:b/>
          <w:sz w:val="32"/>
          <w:szCs w:val="32"/>
        </w:rPr>
      </w:pPr>
    </w:p>
    <w:p w14:paraId="06074BFF" w14:textId="77777777" w:rsidR="00E75008" w:rsidRDefault="00E75008" w:rsidP="00E75008">
      <w:pPr>
        <w:pStyle w:val="NoSpacing"/>
        <w:jc w:val="center"/>
        <w:rPr>
          <w:rFonts w:ascii="Verdana" w:hAnsi="Verdana" w:cs="Arial"/>
          <w:b/>
          <w:sz w:val="32"/>
          <w:szCs w:val="32"/>
        </w:rPr>
      </w:pPr>
    </w:p>
    <w:p w14:paraId="60FB20B8" w14:textId="77777777" w:rsidR="00E75008" w:rsidRDefault="00E75008" w:rsidP="001227E2">
      <w:pPr>
        <w:pStyle w:val="NoSpacing"/>
        <w:ind w:left="0" w:firstLine="0"/>
        <w:rPr>
          <w:rFonts w:ascii="Verdana" w:hAnsi="Verdana" w:cs="Arial"/>
          <w:b/>
          <w:sz w:val="32"/>
          <w:szCs w:val="32"/>
        </w:rPr>
      </w:pPr>
    </w:p>
    <w:p w14:paraId="1D231DB2" w14:textId="77777777" w:rsidR="00E75008" w:rsidRDefault="00E75008" w:rsidP="00930179">
      <w:pPr>
        <w:pStyle w:val="NoSpacing"/>
        <w:ind w:left="0" w:firstLine="0"/>
        <w:rPr>
          <w:rFonts w:ascii="Arial" w:hAnsi="Arial" w:cs="Arial"/>
          <w:b/>
          <w:sz w:val="32"/>
          <w:szCs w:val="32"/>
        </w:rPr>
      </w:pPr>
    </w:p>
    <w:p w14:paraId="6736E9E3" w14:textId="77777777" w:rsidR="00954645" w:rsidRDefault="00954645" w:rsidP="00B926DD">
      <w:pPr>
        <w:ind w:left="0" w:firstLine="0"/>
        <w:rPr>
          <w:rFonts w:ascii="Berlin Sans FB Demi" w:eastAsia="Calibri" w:hAnsi="Berlin Sans FB Demi" w:cs="Tahoma"/>
          <w:b/>
          <w:sz w:val="40"/>
          <w:szCs w:val="40"/>
          <w:lang w:val="es-EC" w:eastAsia="en-US"/>
        </w:rPr>
      </w:pPr>
    </w:p>
    <w:p w14:paraId="022D19BC" w14:textId="77777777" w:rsidR="001F313B" w:rsidRDefault="001F313B" w:rsidP="00B926DD">
      <w:pPr>
        <w:ind w:left="0" w:firstLine="0"/>
        <w:rPr>
          <w:rFonts w:ascii="Berlin Sans FB Demi" w:eastAsia="Calibri" w:hAnsi="Berlin Sans FB Demi" w:cs="Tahoma"/>
          <w:b/>
          <w:sz w:val="40"/>
          <w:szCs w:val="40"/>
          <w:lang w:val="es-EC" w:eastAsia="en-US"/>
        </w:rPr>
      </w:pPr>
    </w:p>
    <w:p w14:paraId="472C7107" w14:textId="77777777" w:rsidR="001F313B" w:rsidRDefault="001F313B" w:rsidP="00B926DD">
      <w:pPr>
        <w:ind w:left="0" w:firstLine="0"/>
        <w:rPr>
          <w:rFonts w:ascii="Berlin Sans FB Demi" w:eastAsia="Calibri" w:hAnsi="Berlin Sans FB Demi" w:cs="Tahoma"/>
          <w:b/>
          <w:sz w:val="40"/>
          <w:szCs w:val="40"/>
          <w:lang w:val="es-EC" w:eastAsia="en-US"/>
        </w:rPr>
      </w:pPr>
    </w:p>
    <w:p w14:paraId="0785F09E" w14:textId="77777777" w:rsidR="00E80F1F" w:rsidRDefault="00E80F1F" w:rsidP="00B926DD">
      <w:pPr>
        <w:ind w:left="0" w:firstLine="0"/>
        <w:rPr>
          <w:rFonts w:ascii="Berlin Sans FB Demi" w:eastAsia="Calibri" w:hAnsi="Berlin Sans FB Demi" w:cs="Tahoma"/>
          <w:b/>
          <w:sz w:val="40"/>
          <w:szCs w:val="40"/>
          <w:lang w:val="es-EC" w:eastAsia="en-US"/>
        </w:rPr>
      </w:pPr>
    </w:p>
    <w:p w14:paraId="3A0B0B55" w14:textId="49711FA1" w:rsidR="00E75008" w:rsidRPr="00DD4F18" w:rsidRDefault="00E75008" w:rsidP="00DC5E12">
      <w:pPr>
        <w:pStyle w:val="Heading1"/>
        <w:numPr>
          <w:ilvl w:val="0"/>
          <w:numId w:val="1"/>
        </w:numPr>
        <w:rPr>
          <w:rFonts w:eastAsia="Times New Roman"/>
          <w:color w:val="76923C" w:themeColor="accent3" w:themeShade="BF"/>
          <w:sz w:val="34"/>
          <w:szCs w:val="34"/>
          <w:lang w:val="es-EC"/>
        </w:rPr>
      </w:pPr>
      <w:bookmarkStart w:id="1" w:name="_Toc263982653"/>
      <w:bookmarkStart w:id="2" w:name="_Toc327715204"/>
      <w:r w:rsidRPr="00DD4F18">
        <w:rPr>
          <w:rFonts w:eastAsia="Times New Roman"/>
          <w:color w:val="76923C" w:themeColor="accent3" w:themeShade="BF"/>
          <w:sz w:val="34"/>
          <w:szCs w:val="34"/>
          <w:lang w:val="es-EC"/>
        </w:rPr>
        <w:t>Introducción</w:t>
      </w:r>
      <w:bookmarkEnd w:id="1"/>
      <w:bookmarkEnd w:id="2"/>
    </w:p>
    <w:p w14:paraId="54BE8AC7" w14:textId="11712DF4" w:rsidR="00E75008" w:rsidRPr="00DD4F18" w:rsidRDefault="00E75008" w:rsidP="00DC5E12">
      <w:pPr>
        <w:pStyle w:val="Heading2"/>
        <w:numPr>
          <w:ilvl w:val="1"/>
          <w:numId w:val="1"/>
        </w:numPr>
        <w:rPr>
          <w:rFonts w:ascii="Times New Roman" w:eastAsia="Times New Roman" w:hAnsi="Times New Roman" w:cs="Times New Roman"/>
          <w:color w:val="92D050"/>
          <w:sz w:val="28"/>
          <w:szCs w:val="28"/>
          <w:lang w:val="es-EC" w:eastAsia="en-US"/>
        </w:rPr>
      </w:pPr>
      <w:bookmarkStart w:id="3" w:name="_Toc263982654"/>
      <w:bookmarkStart w:id="4" w:name="_Toc327715205"/>
      <w:r w:rsidRPr="00DD4F18">
        <w:rPr>
          <w:rFonts w:ascii="Times New Roman" w:eastAsia="Times New Roman" w:hAnsi="Times New Roman" w:cs="Times New Roman"/>
          <w:color w:val="92D050"/>
          <w:sz w:val="28"/>
          <w:szCs w:val="28"/>
          <w:lang w:val="es-EC" w:eastAsia="en-US"/>
        </w:rPr>
        <w:t>Propósito</w:t>
      </w:r>
      <w:bookmarkEnd w:id="3"/>
      <w:bookmarkEnd w:id="4"/>
    </w:p>
    <w:p w14:paraId="7C208E4D" w14:textId="77777777" w:rsidR="002170D6" w:rsidRDefault="002170D6" w:rsidP="00930179">
      <w:pPr>
        <w:pStyle w:val="ListParagraph"/>
        <w:ind w:left="709" w:firstLine="567"/>
        <w:jc w:val="both"/>
        <w:rPr>
          <w:rFonts w:ascii="Arial" w:eastAsia="Calibri" w:hAnsi="Arial" w:cs="Arial"/>
        </w:rPr>
      </w:pPr>
      <w:r w:rsidRPr="002170D6">
        <w:rPr>
          <w:rFonts w:ascii="Arial" w:eastAsia="Calibri" w:hAnsi="Arial" w:cs="Arial"/>
        </w:rPr>
        <w:t xml:space="preserve">Automatizar el manejo de </w:t>
      </w:r>
      <w:r w:rsidR="00857CDE">
        <w:rPr>
          <w:rFonts w:ascii="Arial" w:eastAsia="Calibri" w:hAnsi="Arial" w:cs="Arial"/>
        </w:rPr>
        <w:t xml:space="preserve">notas </w:t>
      </w:r>
      <w:r w:rsidRPr="002170D6">
        <w:rPr>
          <w:rFonts w:ascii="Arial" w:eastAsia="Calibri" w:hAnsi="Arial" w:cs="Arial"/>
        </w:rPr>
        <w:t>de las materias (teórico/práctica) del laboratorio de potencia</w:t>
      </w:r>
      <w:r w:rsidR="009A2006">
        <w:rPr>
          <w:rFonts w:ascii="Arial" w:eastAsia="Calibri" w:hAnsi="Arial" w:cs="Arial"/>
        </w:rPr>
        <w:t xml:space="preserve"> de la ESPOL</w:t>
      </w:r>
      <w:r w:rsidRPr="002170D6">
        <w:rPr>
          <w:rFonts w:ascii="Arial" w:eastAsia="Calibri" w:hAnsi="Arial" w:cs="Arial"/>
        </w:rPr>
        <w:t>.</w:t>
      </w:r>
    </w:p>
    <w:p w14:paraId="08002A98" w14:textId="77777777" w:rsidR="009D39FA" w:rsidRPr="002170D6" w:rsidRDefault="009D39FA" w:rsidP="002170D6">
      <w:pPr>
        <w:pStyle w:val="ListParagraph"/>
        <w:ind w:left="709"/>
        <w:jc w:val="both"/>
        <w:rPr>
          <w:rFonts w:ascii="Arial" w:eastAsia="Calibri" w:hAnsi="Arial" w:cs="Arial"/>
        </w:rPr>
      </w:pPr>
    </w:p>
    <w:p w14:paraId="096EBE32" w14:textId="63B1152C" w:rsidR="00E75008" w:rsidRPr="00DD4F18" w:rsidRDefault="00DC5E12" w:rsidP="00DC5E12">
      <w:pPr>
        <w:pStyle w:val="Heading2"/>
        <w:ind w:left="709"/>
        <w:rPr>
          <w:rFonts w:ascii="Times New Roman" w:eastAsia="Times New Roman" w:hAnsi="Times New Roman" w:cs="Times New Roman"/>
          <w:color w:val="92D050"/>
          <w:sz w:val="28"/>
          <w:szCs w:val="28"/>
          <w:lang w:val="es-EC" w:eastAsia="en-US"/>
        </w:rPr>
      </w:pPr>
      <w:bookmarkStart w:id="5" w:name="_Toc263982655"/>
      <w:bookmarkStart w:id="6" w:name="_Toc327715206"/>
      <w:r>
        <w:rPr>
          <w:rFonts w:ascii="Times New Roman" w:eastAsia="Times New Roman" w:hAnsi="Times New Roman" w:cs="Times New Roman"/>
          <w:color w:val="92D050"/>
          <w:sz w:val="28"/>
          <w:szCs w:val="28"/>
          <w:lang w:val="es-EC" w:eastAsia="en-US"/>
        </w:rPr>
        <w:t xml:space="preserve">1.2      </w:t>
      </w:r>
      <w:r w:rsidR="00E75008" w:rsidRPr="00DD4F18">
        <w:rPr>
          <w:rFonts w:ascii="Times New Roman" w:eastAsia="Times New Roman" w:hAnsi="Times New Roman" w:cs="Times New Roman"/>
          <w:color w:val="92D050"/>
          <w:sz w:val="28"/>
          <w:szCs w:val="28"/>
          <w:lang w:val="es-EC" w:eastAsia="en-US"/>
        </w:rPr>
        <w:t>Alcance</w:t>
      </w:r>
      <w:bookmarkEnd w:id="5"/>
      <w:bookmarkEnd w:id="6"/>
    </w:p>
    <w:p w14:paraId="788347BF" w14:textId="77777777" w:rsidR="002170D6" w:rsidRPr="004572D0" w:rsidRDefault="002170D6" w:rsidP="00930179">
      <w:pPr>
        <w:ind w:left="709" w:firstLine="567"/>
        <w:jc w:val="both"/>
        <w:rPr>
          <w:rFonts w:ascii="Arial" w:eastAsia="Calibri" w:hAnsi="Arial" w:cs="Arial"/>
        </w:rPr>
      </w:pPr>
      <w:r w:rsidRPr="004572D0">
        <w:rPr>
          <w:rFonts w:ascii="Arial" w:eastAsia="Calibri" w:hAnsi="Arial" w:cs="Arial"/>
        </w:rPr>
        <w:t>Nuestro software realizará lo siguiente:</w:t>
      </w:r>
    </w:p>
    <w:p w14:paraId="5F646471" w14:textId="77777777" w:rsidR="002170D6" w:rsidRPr="004572D0" w:rsidRDefault="002528E6" w:rsidP="0007138D">
      <w:pPr>
        <w:numPr>
          <w:ilvl w:val="0"/>
          <w:numId w:val="3"/>
        </w:numPr>
        <w:suppressAutoHyphens/>
        <w:jc w:val="both"/>
        <w:rPr>
          <w:rFonts w:ascii="Arial" w:eastAsia="Calibri" w:hAnsi="Arial" w:cs="Arial"/>
        </w:rPr>
      </w:pPr>
      <w:r>
        <w:rPr>
          <w:rFonts w:ascii="Arial" w:eastAsia="Calibri" w:hAnsi="Arial" w:cs="Arial"/>
        </w:rPr>
        <w:t>Autenticación para ingresar al sistema.</w:t>
      </w:r>
      <w:r w:rsidR="002170D6" w:rsidRPr="004572D0">
        <w:rPr>
          <w:rFonts w:ascii="Arial" w:eastAsia="Calibri" w:hAnsi="Arial" w:cs="Arial"/>
        </w:rPr>
        <w:t xml:space="preserve"> </w:t>
      </w:r>
    </w:p>
    <w:p w14:paraId="296E3F35" w14:textId="77777777" w:rsidR="002170D6" w:rsidRDefault="002170D6" w:rsidP="008D3A65">
      <w:pPr>
        <w:numPr>
          <w:ilvl w:val="0"/>
          <w:numId w:val="3"/>
        </w:numPr>
        <w:suppressAutoHyphens/>
        <w:jc w:val="both"/>
        <w:rPr>
          <w:rFonts w:ascii="Arial" w:eastAsia="Calibri" w:hAnsi="Arial" w:cs="Arial"/>
        </w:rPr>
      </w:pPr>
      <w:r w:rsidRPr="004572D0">
        <w:rPr>
          <w:rFonts w:ascii="Arial" w:eastAsia="Calibri" w:hAnsi="Arial" w:cs="Arial"/>
        </w:rPr>
        <w:t xml:space="preserve">Control </w:t>
      </w:r>
      <w:r w:rsidR="00C46D6F">
        <w:rPr>
          <w:rFonts w:ascii="Arial" w:eastAsia="Calibri" w:hAnsi="Arial" w:cs="Arial"/>
        </w:rPr>
        <w:t>e ingreso de notas de actividades individuales o grupales.</w:t>
      </w:r>
    </w:p>
    <w:p w14:paraId="057BAD46" w14:textId="77777777" w:rsidR="00C46D6F" w:rsidRDefault="00C46D6F" w:rsidP="008D3A65">
      <w:pPr>
        <w:numPr>
          <w:ilvl w:val="0"/>
          <w:numId w:val="3"/>
        </w:numPr>
        <w:suppressAutoHyphens/>
        <w:jc w:val="both"/>
        <w:rPr>
          <w:rFonts w:ascii="Arial" w:eastAsia="Calibri" w:hAnsi="Arial" w:cs="Arial"/>
        </w:rPr>
      </w:pPr>
      <w:r>
        <w:rPr>
          <w:rFonts w:ascii="Arial" w:eastAsia="Calibri" w:hAnsi="Arial" w:cs="Arial"/>
        </w:rPr>
        <w:t>Control de asistencia individual por clase.</w:t>
      </w:r>
    </w:p>
    <w:p w14:paraId="74B301CF" w14:textId="77777777" w:rsidR="00E83FA5" w:rsidRDefault="00E83FA5" w:rsidP="008D3A65">
      <w:pPr>
        <w:numPr>
          <w:ilvl w:val="0"/>
          <w:numId w:val="3"/>
        </w:numPr>
        <w:suppressAutoHyphens/>
        <w:jc w:val="both"/>
        <w:rPr>
          <w:rFonts w:ascii="Arial" w:eastAsia="Calibri" w:hAnsi="Arial" w:cs="Arial"/>
        </w:rPr>
      </w:pPr>
      <w:r>
        <w:rPr>
          <w:rFonts w:ascii="Arial" w:eastAsia="Calibri" w:hAnsi="Arial" w:cs="Arial"/>
        </w:rPr>
        <w:t>Registro y modificación de usuarios en el sistema.</w:t>
      </w:r>
    </w:p>
    <w:p w14:paraId="125968EC" w14:textId="77777777" w:rsidR="002528E6" w:rsidRDefault="002528E6" w:rsidP="008D3A65">
      <w:pPr>
        <w:numPr>
          <w:ilvl w:val="0"/>
          <w:numId w:val="3"/>
        </w:numPr>
        <w:suppressAutoHyphens/>
        <w:jc w:val="both"/>
        <w:rPr>
          <w:rFonts w:ascii="Arial" w:eastAsia="Calibri" w:hAnsi="Arial" w:cs="Arial"/>
        </w:rPr>
      </w:pPr>
      <w:r>
        <w:rPr>
          <w:rFonts w:ascii="Arial" w:eastAsia="Calibri" w:hAnsi="Arial" w:cs="Arial"/>
        </w:rPr>
        <w:t>Crear grupos de trabajos</w:t>
      </w:r>
      <w:r w:rsidR="009A2006">
        <w:rPr>
          <w:rFonts w:ascii="Arial" w:eastAsia="Calibri" w:hAnsi="Arial" w:cs="Arial"/>
        </w:rPr>
        <w:t>,</w:t>
      </w:r>
      <w:r>
        <w:rPr>
          <w:rFonts w:ascii="Arial" w:eastAsia="Calibri" w:hAnsi="Arial" w:cs="Arial"/>
        </w:rPr>
        <w:t xml:space="preserve"> el cual se mantendrá durante un semestre académico</w:t>
      </w:r>
      <w:r w:rsidRPr="004572D0">
        <w:rPr>
          <w:rFonts w:ascii="Arial" w:eastAsia="Calibri" w:hAnsi="Arial" w:cs="Arial"/>
        </w:rPr>
        <w:t>.</w:t>
      </w:r>
    </w:p>
    <w:p w14:paraId="0B1AEFFE" w14:textId="77777777" w:rsidR="00AC160C" w:rsidRDefault="00AC160C" w:rsidP="008D3A65">
      <w:pPr>
        <w:numPr>
          <w:ilvl w:val="0"/>
          <w:numId w:val="3"/>
        </w:numPr>
        <w:suppressAutoHyphens/>
        <w:jc w:val="both"/>
        <w:rPr>
          <w:rFonts w:ascii="Arial" w:eastAsia="Calibri" w:hAnsi="Arial" w:cs="Arial"/>
        </w:rPr>
      </w:pPr>
      <w:r>
        <w:rPr>
          <w:rFonts w:ascii="Arial" w:eastAsia="Calibri" w:hAnsi="Arial" w:cs="Arial"/>
        </w:rPr>
        <w:t>Generar reportes generales de notas.</w:t>
      </w:r>
    </w:p>
    <w:p w14:paraId="237596FA" w14:textId="77777777" w:rsidR="00F204E0" w:rsidRDefault="00F204E0" w:rsidP="008D3A65">
      <w:pPr>
        <w:numPr>
          <w:ilvl w:val="0"/>
          <w:numId w:val="3"/>
        </w:numPr>
        <w:suppressAutoHyphens/>
        <w:jc w:val="both"/>
        <w:rPr>
          <w:rFonts w:ascii="Arial" w:eastAsia="Calibri" w:hAnsi="Arial" w:cs="Arial"/>
        </w:rPr>
      </w:pPr>
      <w:r>
        <w:rPr>
          <w:rFonts w:ascii="Arial" w:eastAsia="Calibri" w:hAnsi="Arial" w:cs="Arial"/>
        </w:rPr>
        <w:t>Generar reportes detallando notas por actividad.</w:t>
      </w:r>
    </w:p>
    <w:p w14:paraId="712DB508" w14:textId="77777777" w:rsidR="00F204E0" w:rsidRDefault="00F204E0" w:rsidP="008D3A65">
      <w:pPr>
        <w:numPr>
          <w:ilvl w:val="0"/>
          <w:numId w:val="3"/>
        </w:numPr>
        <w:suppressAutoHyphens/>
        <w:jc w:val="both"/>
        <w:rPr>
          <w:rFonts w:ascii="Arial" w:eastAsia="Calibri" w:hAnsi="Arial" w:cs="Arial"/>
        </w:rPr>
      </w:pPr>
      <w:r>
        <w:rPr>
          <w:rFonts w:ascii="Arial" w:eastAsia="Calibri" w:hAnsi="Arial" w:cs="Arial"/>
        </w:rPr>
        <w:t>Generar reporte detallando asistencias.</w:t>
      </w:r>
    </w:p>
    <w:p w14:paraId="0186E74D" w14:textId="77777777" w:rsidR="00672ABB" w:rsidRPr="004572D0" w:rsidRDefault="00672ABB" w:rsidP="008D3A65">
      <w:pPr>
        <w:numPr>
          <w:ilvl w:val="0"/>
          <w:numId w:val="3"/>
        </w:numPr>
        <w:suppressAutoHyphens/>
        <w:jc w:val="both"/>
        <w:rPr>
          <w:rFonts w:ascii="Arial" w:eastAsia="Calibri" w:hAnsi="Arial" w:cs="Arial"/>
        </w:rPr>
      </w:pPr>
      <w:r>
        <w:rPr>
          <w:rFonts w:ascii="Arial" w:eastAsia="Calibri" w:hAnsi="Arial" w:cs="Arial"/>
        </w:rPr>
        <w:t>Generar reportes finales de notas.</w:t>
      </w:r>
    </w:p>
    <w:p w14:paraId="2F641DF6" w14:textId="56A62DBD" w:rsidR="002170D6" w:rsidRPr="00DD4F18" w:rsidRDefault="00DC5E12" w:rsidP="00DC5E12">
      <w:pPr>
        <w:pStyle w:val="Heading2"/>
        <w:rPr>
          <w:rFonts w:ascii="Times New Roman" w:eastAsia="Times New Roman" w:hAnsi="Times New Roman" w:cs="Times New Roman"/>
          <w:color w:val="92D050"/>
          <w:sz w:val="28"/>
          <w:szCs w:val="28"/>
          <w:lang w:val="es-EC" w:eastAsia="en-US"/>
        </w:rPr>
      </w:pPr>
      <w:bookmarkStart w:id="7" w:name="_Toc263982656"/>
      <w:bookmarkStart w:id="8" w:name="_Toc327715207"/>
      <w:r>
        <w:rPr>
          <w:rFonts w:ascii="Times New Roman" w:eastAsia="Times New Roman" w:hAnsi="Times New Roman" w:cs="Times New Roman"/>
          <w:color w:val="92D050"/>
          <w:sz w:val="28"/>
          <w:szCs w:val="28"/>
          <w:lang w:val="es-EC" w:eastAsia="en-US"/>
        </w:rPr>
        <w:t>1.3</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Definiciones, Acrónimos y Abreviaciones</w:t>
      </w:r>
      <w:bookmarkEnd w:id="7"/>
      <w:bookmarkEnd w:id="8"/>
    </w:p>
    <w:p w14:paraId="2EDE278F" w14:textId="77777777" w:rsidR="002170D6" w:rsidRPr="002170D6" w:rsidRDefault="002170D6" w:rsidP="002170D6">
      <w:pPr>
        <w:pStyle w:val="ListParagraph"/>
        <w:ind w:left="709"/>
        <w:jc w:val="both"/>
        <w:rPr>
          <w:rFonts w:ascii="Arial" w:eastAsia="Calibri" w:hAnsi="Arial" w:cs="Arial"/>
        </w:rPr>
      </w:pPr>
      <w:r w:rsidRPr="002170D6">
        <w:rPr>
          <w:rFonts w:ascii="Arial" w:eastAsia="Calibri" w:hAnsi="Arial" w:cs="Arial"/>
          <w:b/>
        </w:rPr>
        <w:t>Ponderación</w:t>
      </w:r>
      <w:r w:rsidRPr="002170D6">
        <w:rPr>
          <w:rFonts w:ascii="Arial" w:eastAsia="Calibri" w:hAnsi="Arial" w:cs="Arial"/>
        </w:rPr>
        <w:t>: Calificación asignada por los ayudantes del laboratorio y el profesor para cada ítem de la tarea.</w:t>
      </w:r>
    </w:p>
    <w:p w14:paraId="1BA058FA" w14:textId="77777777" w:rsidR="002170D6" w:rsidRPr="002170D6" w:rsidRDefault="002170D6" w:rsidP="002170D6">
      <w:pPr>
        <w:pStyle w:val="ListParagraph"/>
        <w:ind w:left="709"/>
        <w:jc w:val="both"/>
        <w:rPr>
          <w:rFonts w:ascii="Arial" w:eastAsia="Calibri" w:hAnsi="Arial" w:cs="Arial"/>
        </w:rPr>
      </w:pPr>
      <w:r w:rsidRPr="002170D6">
        <w:rPr>
          <w:rFonts w:ascii="Arial" w:eastAsia="Calibri" w:hAnsi="Arial" w:cs="Arial"/>
          <w:b/>
        </w:rPr>
        <w:t>CALPESPOL</w:t>
      </w:r>
      <w:r w:rsidRPr="002170D6">
        <w:rPr>
          <w:rFonts w:ascii="Arial" w:eastAsia="Calibri" w:hAnsi="Arial" w:cs="Arial"/>
        </w:rPr>
        <w:t>: “Control Académico de Laboratorio de Potencia de la ESPOL”.</w:t>
      </w:r>
    </w:p>
    <w:p w14:paraId="71823D9B" w14:textId="77777777" w:rsidR="0014190F" w:rsidRPr="004C4AC6" w:rsidRDefault="002170D6" w:rsidP="004C4AC6">
      <w:pPr>
        <w:pStyle w:val="ListParagraph"/>
        <w:ind w:left="709"/>
        <w:jc w:val="both"/>
        <w:rPr>
          <w:rFonts w:ascii="Arial" w:eastAsia="Calibri" w:hAnsi="Arial" w:cs="Arial"/>
        </w:rPr>
      </w:pPr>
      <w:r w:rsidRPr="002170D6">
        <w:rPr>
          <w:rFonts w:ascii="Arial" w:eastAsia="Calibri" w:hAnsi="Arial" w:cs="Arial"/>
          <w:b/>
        </w:rPr>
        <w:t>ESPOL</w:t>
      </w:r>
      <w:r w:rsidRPr="002170D6">
        <w:rPr>
          <w:rFonts w:ascii="Arial" w:eastAsia="Calibri" w:hAnsi="Arial" w:cs="Arial"/>
        </w:rPr>
        <w:t>: “Escuela Superior Politécnica del Litoral”.</w:t>
      </w:r>
    </w:p>
    <w:p w14:paraId="2C825025" w14:textId="6DC3A35F" w:rsidR="009C2F3C" w:rsidRDefault="009C2F3C" w:rsidP="002170D6">
      <w:pPr>
        <w:pStyle w:val="ListParagraph"/>
        <w:ind w:left="709"/>
        <w:jc w:val="both"/>
        <w:rPr>
          <w:rFonts w:ascii="Arial" w:eastAsia="Calibri" w:hAnsi="Arial" w:cs="Arial"/>
        </w:rPr>
      </w:pPr>
      <w:r>
        <w:rPr>
          <w:rFonts w:ascii="Arial" w:eastAsia="Calibri" w:hAnsi="Arial" w:cs="Arial"/>
          <w:b/>
        </w:rPr>
        <w:t>Usuario</w:t>
      </w:r>
      <w:r w:rsidRPr="009C2F3C">
        <w:rPr>
          <w:rFonts w:ascii="Arial" w:eastAsia="Calibri" w:hAnsi="Arial" w:cs="Arial"/>
        </w:rPr>
        <w:t>:</w:t>
      </w:r>
      <w:r w:rsidR="00FB31CB">
        <w:rPr>
          <w:rFonts w:ascii="Arial" w:eastAsia="Calibri" w:hAnsi="Arial" w:cs="Arial"/>
        </w:rPr>
        <w:t xml:space="preserve"> Persona que usa el sistema, puede ser un p</w:t>
      </w:r>
      <w:r>
        <w:rPr>
          <w:rFonts w:ascii="Arial" w:eastAsia="Calibri" w:hAnsi="Arial" w:cs="Arial"/>
        </w:rPr>
        <w:t>rofesor, ayudante o estudiante dependiendo del caso.</w:t>
      </w:r>
    </w:p>
    <w:p w14:paraId="1E495BCF" w14:textId="77777777" w:rsidR="00F03812" w:rsidRDefault="00F03812" w:rsidP="002170D6">
      <w:pPr>
        <w:pStyle w:val="ListParagraph"/>
        <w:ind w:left="709"/>
        <w:jc w:val="both"/>
        <w:rPr>
          <w:rFonts w:ascii="Arial" w:eastAsia="Calibri" w:hAnsi="Arial" w:cs="Arial"/>
        </w:rPr>
      </w:pPr>
      <w:r>
        <w:rPr>
          <w:rFonts w:ascii="Arial" w:eastAsia="Calibri" w:hAnsi="Arial" w:cs="Arial"/>
          <w:b/>
        </w:rPr>
        <w:t>Actividad</w:t>
      </w:r>
      <w:r w:rsidRPr="00F03812">
        <w:rPr>
          <w:rFonts w:ascii="Arial" w:eastAsia="Calibri" w:hAnsi="Arial" w:cs="Arial"/>
        </w:rPr>
        <w:t>:</w:t>
      </w:r>
      <w:r>
        <w:rPr>
          <w:rFonts w:ascii="Arial" w:eastAsia="Calibri" w:hAnsi="Arial" w:cs="Arial"/>
        </w:rPr>
        <w:t xml:space="preserve"> </w:t>
      </w:r>
      <w:r w:rsidR="0028028E">
        <w:rPr>
          <w:rFonts w:ascii="Arial" w:eastAsia="Calibri" w:hAnsi="Arial" w:cs="Arial"/>
        </w:rPr>
        <w:t>Se p</w:t>
      </w:r>
      <w:r>
        <w:rPr>
          <w:rFonts w:ascii="Arial" w:eastAsia="Calibri" w:hAnsi="Arial" w:cs="Arial"/>
        </w:rPr>
        <w:t xml:space="preserve">uede </w:t>
      </w:r>
      <w:r w:rsidR="0028028E">
        <w:rPr>
          <w:rFonts w:ascii="Arial" w:eastAsia="Calibri" w:hAnsi="Arial" w:cs="Arial"/>
        </w:rPr>
        <w:t xml:space="preserve">considerar una actividad como </w:t>
      </w:r>
      <w:r>
        <w:rPr>
          <w:rFonts w:ascii="Arial" w:eastAsia="Calibri" w:hAnsi="Arial" w:cs="Arial"/>
        </w:rPr>
        <w:t>una tarea, lección o examen.</w:t>
      </w:r>
    </w:p>
    <w:p w14:paraId="7F53C8CC" w14:textId="77777777" w:rsidR="00F03812" w:rsidRDefault="00F03812" w:rsidP="002170D6">
      <w:pPr>
        <w:pStyle w:val="ListParagraph"/>
        <w:ind w:left="709"/>
        <w:jc w:val="both"/>
        <w:rPr>
          <w:rFonts w:ascii="Arial" w:eastAsia="Calibri" w:hAnsi="Arial" w:cs="Arial"/>
        </w:rPr>
      </w:pPr>
      <w:r w:rsidRPr="00F03812">
        <w:rPr>
          <w:rFonts w:ascii="Arial" w:eastAsia="Calibri" w:hAnsi="Arial" w:cs="Arial"/>
          <w:b/>
        </w:rPr>
        <w:t>Reporte</w:t>
      </w:r>
      <w:r>
        <w:rPr>
          <w:rFonts w:ascii="Arial" w:eastAsia="Calibri" w:hAnsi="Arial" w:cs="Arial"/>
        </w:rPr>
        <w:t xml:space="preserve">: </w:t>
      </w:r>
      <w:r w:rsidR="009A2006">
        <w:rPr>
          <w:rFonts w:ascii="Arial" w:eastAsia="Calibri" w:hAnsi="Arial" w:cs="Arial"/>
        </w:rPr>
        <w:t>Archivo</w:t>
      </w:r>
      <w:r>
        <w:rPr>
          <w:rFonts w:ascii="Arial" w:eastAsia="Calibri" w:hAnsi="Arial" w:cs="Arial"/>
        </w:rPr>
        <w:t xml:space="preserve"> que contiene todos los estudiantes con sus respectivas notas de cada actividad, el promedio de asistencia y la nota final.</w:t>
      </w:r>
    </w:p>
    <w:p w14:paraId="4C4B2794" w14:textId="77777777" w:rsidR="00EE11EF" w:rsidRDefault="00835A42" w:rsidP="002170D6">
      <w:pPr>
        <w:pStyle w:val="ListParagraph"/>
        <w:ind w:left="709"/>
        <w:jc w:val="both"/>
        <w:rPr>
          <w:rFonts w:ascii="Arial" w:eastAsia="Calibri" w:hAnsi="Arial" w:cs="Arial"/>
        </w:rPr>
      </w:pPr>
      <w:r>
        <w:rPr>
          <w:rFonts w:ascii="Arial" w:eastAsia="Calibri" w:hAnsi="Arial" w:cs="Arial"/>
          <w:b/>
        </w:rPr>
        <w:lastRenderedPageBreak/>
        <w:t>Reporte detalla</w:t>
      </w:r>
      <w:r w:rsidR="00EE11EF">
        <w:rPr>
          <w:rFonts w:ascii="Arial" w:eastAsia="Calibri" w:hAnsi="Arial" w:cs="Arial"/>
          <w:b/>
        </w:rPr>
        <w:t>do por actividad</w:t>
      </w:r>
      <w:r w:rsidR="00EE11EF" w:rsidRPr="00EE11EF">
        <w:rPr>
          <w:rFonts w:ascii="Arial" w:eastAsia="Calibri" w:hAnsi="Arial" w:cs="Arial"/>
        </w:rPr>
        <w:t>:</w:t>
      </w:r>
      <w:r w:rsidR="00EE11EF">
        <w:rPr>
          <w:rFonts w:ascii="Arial" w:eastAsia="Calibri" w:hAnsi="Arial" w:cs="Arial"/>
        </w:rPr>
        <w:t xml:space="preserve"> </w:t>
      </w:r>
      <w:r>
        <w:rPr>
          <w:rFonts w:ascii="Arial" w:eastAsia="Calibri" w:hAnsi="Arial" w:cs="Arial"/>
        </w:rPr>
        <w:t>Archivo</w:t>
      </w:r>
      <w:r w:rsidR="008C60A8">
        <w:rPr>
          <w:rFonts w:ascii="Arial" w:eastAsia="Calibri" w:hAnsi="Arial" w:cs="Arial"/>
        </w:rPr>
        <w:t xml:space="preserve"> que contiene todos los estudiantes con cada una de las notas que se les asigno a cada literal de una actividad, en ella se mostrara el o los usuarios que ingresaron y modificaron las notas de cada estudiante en dicha actividad.</w:t>
      </w:r>
    </w:p>
    <w:p w14:paraId="7A3A4123" w14:textId="77777777" w:rsidR="0028028E" w:rsidRDefault="0028028E" w:rsidP="002170D6">
      <w:pPr>
        <w:pStyle w:val="ListParagraph"/>
        <w:ind w:left="709"/>
        <w:jc w:val="both"/>
        <w:rPr>
          <w:rFonts w:ascii="Arial" w:eastAsia="Calibri" w:hAnsi="Arial" w:cs="Arial"/>
        </w:rPr>
      </w:pPr>
      <w:r>
        <w:rPr>
          <w:rFonts w:ascii="Arial" w:eastAsia="Calibri" w:hAnsi="Arial" w:cs="Arial"/>
          <w:b/>
        </w:rPr>
        <w:t>Grupos de trabajo</w:t>
      </w:r>
      <w:r w:rsidRPr="0028028E">
        <w:rPr>
          <w:rFonts w:ascii="Arial" w:eastAsia="Calibri" w:hAnsi="Arial" w:cs="Arial"/>
        </w:rPr>
        <w:t>:</w:t>
      </w:r>
      <w:r>
        <w:rPr>
          <w:rFonts w:ascii="Arial" w:eastAsia="Calibri" w:hAnsi="Arial" w:cs="Arial"/>
        </w:rPr>
        <w:t xml:space="preserve"> </w:t>
      </w:r>
      <w:r w:rsidR="006E6D79">
        <w:rPr>
          <w:rFonts w:ascii="Arial" w:eastAsia="Calibri" w:hAnsi="Arial" w:cs="Arial"/>
        </w:rPr>
        <w:t>Son grupos de estudiante</w:t>
      </w:r>
      <w:r w:rsidR="005202EC">
        <w:rPr>
          <w:rFonts w:ascii="Arial" w:eastAsia="Calibri" w:hAnsi="Arial" w:cs="Arial"/>
        </w:rPr>
        <w:t>s</w:t>
      </w:r>
      <w:r w:rsidR="006E6D79">
        <w:rPr>
          <w:rFonts w:ascii="Arial" w:eastAsia="Calibri" w:hAnsi="Arial" w:cs="Arial"/>
        </w:rPr>
        <w:t xml:space="preserve"> de máximo 2 integrantes los cuales no pueden ser modificados y son únicos durante un semestre académico.</w:t>
      </w:r>
    </w:p>
    <w:p w14:paraId="27E1DCE5" w14:textId="77777777" w:rsidR="00E75008" w:rsidRPr="00930179" w:rsidRDefault="006616BB" w:rsidP="00930179">
      <w:pPr>
        <w:pStyle w:val="ListParagraph"/>
        <w:ind w:left="709"/>
        <w:jc w:val="both"/>
        <w:rPr>
          <w:rFonts w:ascii="Arial" w:eastAsia="Calibri" w:hAnsi="Arial" w:cs="Arial"/>
        </w:rPr>
      </w:pPr>
      <w:r>
        <w:rPr>
          <w:rFonts w:ascii="Arial" w:eastAsia="Calibri" w:hAnsi="Arial" w:cs="Arial"/>
          <w:b/>
        </w:rPr>
        <w:t>Semestres académicos</w:t>
      </w:r>
      <w:r w:rsidR="000925CA" w:rsidRPr="000925CA">
        <w:rPr>
          <w:rFonts w:ascii="Arial" w:eastAsia="Calibri" w:hAnsi="Arial" w:cs="Arial"/>
        </w:rPr>
        <w:t>:</w:t>
      </w:r>
      <w:r w:rsidR="000925CA">
        <w:rPr>
          <w:rFonts w:ascii="Arial" w:eastAsia="Calibri" w:hAnsi="Arial" w:cs="Arial"/>
        </w:rPr>
        <w:t xml:space="preserve"> </w:t>
      </w:r>
      <w:r>
        <w:rPr>
          <w:rFonts w:ascii="Arial" w:eastAsia="Calibri" w:hAnsi="Arial" w:cs="Arial"/>
        </w:rPr>
        <w:t xml:space="preserve">Es el tiempo establecido de N+3 semanas, de las cuales N semanas son de clases y 3 semanas de </w:t>
      </w:r>
      <w:r w:rsidR="00B6269F">
        <w:rPr>
          <w:rFonts w:ascii="Arial" w:eastAsia="Calibri" w:hAnsi="Arial" w:cs="Arial"/>
        </w:rPr>
        <w:t>exámenes: parcial</w:t>
      </w:r>
      <w:r>
        <w:rPr>
          <w:rFonts w:ascii="Arial" w:eastAsia="Calibri" w:hAnsi="Arial" w:cs="Arial"/>
        </w:rPr>
        <w:t>, final y recuperación.</w:t>
      </w:r>
    </w:p>
    <w:p w14:paraId="1EE3F65D" w14:textId="4035972F" w:rsidR="00E75008" w:rsidRPr="00DD4F18" w:rsidRDefault="00DC5E12" w:rsidP="00DC5E12">
      <w:pPr>
        <w:pStyle w:val="Heading2"/>
        <w:rPr>
          <w:rFonts w:ascii="Times New Roman" w:eastAsia="Times New Roman" w:hAnsi="Times New Roman" w:cs="Times New Roman"/>
          <w:color w:val="92D050"/>
          <w:sz w:val="28"/>
          <w:szCs w:val="28"/>
          <w:lang w:val="es-EC" w:eastAsia="en-US"/>
        </w:rPr>
      </w:pPr>
      <w:bookmarkStart w:id="9" w:name="_Toc327715208"/>
      <w:r>
        <w:rPr>
          <w:rFonts w:ascii="Times New Roman" w:eastAsia="Times New Roman" w:hAnsi="Times New Roman" w:cs="Times New Roman"/>
          <w:color w:val="92D050"/>
          <w:sz w:val="28"/>
          <w:szCs w:val="28"/>
          <w:lang w:val="es-EC" w:eastAsia="en-US"/>
        </w:rPr>
        <w:t>1.4</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Referencias</w:t>
      </w:r>
      <w:bookmarkEnd w:id="9"/>
    </w:p>
    <w:p w14:paraId="2A6F17F7" w14:textId="77777777" w:rsidR="00E75008" w:rsidRPr="004C7BA4" w:rsidRDefault="00E75008" w:rsidP="00930179">
      <w:pPr>
        <w:pStyle w:val="ListParagraph"/>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Formato del estándar IEEE830</w:t>
      </w:r>
    </w:p>
    <w:p w14:paraId="02F731D4" w14:textId="77777777" w:rsidR="00E75008" w:rsidRPr="004C7BA4" w:rsidRDefault="00E75008" w:rsidP="00930179">
      <w:pPr>
        <w:pStyle w:val="ListParagraph"/>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Plan de documentación del usuario de software.</w:t>
      </w:r>
    </w:p>
    <w:p w14:paraId="603F5659" w14:textId="77777777" w:rsidR="00E75008" w:rsidRPr="00930179" w:rsidRDefault="00E75008" w:rsidP="00930179">
      <w:pPr>
        <w:pStyle w:val="ListParagraph"/>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Ingeniería de Software</w:t>
      </w:r>
      <w:r w:rsidR="005202EC">
        <w:rPr>
          <w:rFonts w:ascii="Arial" w:eastAsia="Calibri" w:hAnsi="Arial" w:cs="Arial"/>
          <w:lang w:val="es-EC" w:eastAsia="ar-SA"/>
        </w:rPr>
        <w:t xml:space="preserve"> Séptima edición</w:t>
      </w:r>
      <w:r w:rsidRPr="004C7BA4">
        <w:rPr>
          <w:rFonts w:ascii="Arial" w:eastAsia="Calibri" w:hAnsi="Arial" w:cs="Arial"/>
          <w:lang w:val="es-EC" w:eastAsia="ar-SA"/>
        </w:rPr>
        <w:t xml:space="preserve"> (</w:t>
      </w:r>
      <w:proofErr w:type="spellStart"/>
      <w:r w:rsidR="005202EC">
        <w:rPr>
          <w:rFonts w:ascii="Arial" w:eastAsia="Calibri" w:hAnsi="Arial" w:cs="Arial"/>
          <w:lang w:val="es-EC" w:eastAsia="ar-SA"/>
        </w:rPr>
        <w:t>Ian</w:t>
      </w:r>
      <w:proofErr w:type="spellEnd"/>
      <w:r w:rsidR="005202EC">
        <w:rPr>
          <w:rFonts w:ascii="Arial" w:eastAsia="Calibri" w:hAnsi="Arial" w:cs="Arial"/>
          <w:lang w:val="es-EC" w:eastAsia="ar-SA"/>
        </w:rPr>
        <w:t xml:space="preserve"> </w:t>
      </w:r>
      <w:proofErr w:type="spellStart"/>
      <w:r w:rsidRPr="004C7BA4">
        <w:rPr>
          <w:rFonts w:ascii="Arial" w:eastAsia="Calibri" w:hAnsi="Arial" w:cs="Arial"/>
          <w:lang w:val="es-EC" w:eastAsia="ar-SA"/>
        </w:rPr>
        <w:t>Sommerville</w:t>
      </w:r>
      <w:proofErr w:type="spellEnd"/>
      <w:r w:rsidRPr="004C7BA4">
        <w:rPr>
          <w:rFonts w:ascii="Arial" w:eastAsia="Calibri" w:hAnsi="Arial" w:cs="Arial"/>
          <w:lang w:val="es-EC" w:eastAsia="ar-SA"/>
        </w:rPr>
        <w:t>).</w:t>
      </w:r>
    </w:p>
    <w:p w14:paraId="78E08759" w14:textId="62F5B2A6" w:rsidR="00E75008" w:rsidRPr="00DD4F18" w:rsidRDefault="00DC5E12" w:rsidP="00DC5E12">
      <w:pPr>
        <w:pStyle w:val="Heading2"/>
        <w:rPr>
          <w:rFonts w:ascii="Times New Roman" w:eastAsia="Times New Roman" w:hAnsi="Times New Roman" w:cs="Times New Roman"/>
          <w:color w:val="92D050"/>
          <w:sz w:val="28"/>
          <w:szCs w:val="28"/>
          <w:lang w:val="es-EC" w:eastAsia="en-US"/>
        </w:rPr>
      </w:pPr>
      <w:bookmarkStart w:id="10" w:name="_Toc327715209"/>
      <w:r>
        <w:rPr>
          <w:rFonts w:ascii="Times New Roman" w:eastAsia="Times New Roman" w:hAnsi="Times New Roman" w:cs="Times New Roman"/>
          <w:color w:val="92D050"/>
          <w:sz w:val="28"/>
          <w:szCs w:val="28"/>
          <w:lang w:val="es-EC" w:eastAsia="en-US"/>
        </w:rPr>
        <w:t>1.5</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Panorama</w:t>
      </w:r>
      <w:bookmarkEnd w:id="10"/>
    </w:p>
    <w:p w14:paraId="58B54B34" w14:textId="77777777" w:rsidR="009C5974" w:rsidRPr="00930179" w:rsidRDefault="002170D6" w:rsidP="00930179">
      <w:pPr>
        <w:pStyle w:val="ListParagraph"/>
        <w:ind w:left="709" w:firstLine="567"/>
        <w:jc w:val="both"/>
        <w:rPr>
          <w:rFonts w:ascii="Arial" w:eastAsia="Calibri" w:hAnsi="Arial" w:cs="Arial"/>
        </w:rPr>
      </w:pPr>
      <w:r w:rsidRPr="002170D6">
        <w:rPr>
          <w:rFonts w:ascii="Arial" w:eastAsia="Calibri" w:hAnsi="Arial" w:cs="Arial"/>
        </w:rPr>
        <w:t>Con este software facilitamos el control de las notas de cada uno de los estudiantes registrados. Facilitamos también el trabajo realizado por los ayudantes del laboratorio, para mantener un orden dentro de las</w:t>
      </w:r>
      <w:r w:rsidR="00B926DD">
        <w:rPr>
          <w:rFonts w:ascii="Arial" w:eastAsia="Calibri" w:hAnsi="Arial" w:cs="Arial"/>
        </w:rPr>
        <w:t xml:space="preserve"> actividades del aula</w:t>
      </w:r>
      <w:r w:rsidRPr="002170D6">
        <w:rPr>
          <w:rFonts w:ascii="Arial" w:eastAsia="Calibri" w:hAnsi="Arial" w:cs="Arial"/>
        </w:rPr>
        <w:t>.</w:t>
      </w:r>
    </w:p>
    <w:p w14:paraId="3E12FD0E" w14:textId="7A5EC6F3" w:rsidR="00190030" w:rsidRPr="00190030" w:rsidRDefault="00E75008" w:rsidP="00DC5E12">
      <w:pPr>
        <w:pStyle w:val="Heading1"/>
        <w:numPr>
          <w:ilvl w:val="0"/>
          <w:numId w:val="1"/>
        </w:numPr>
        <w:rPr>
          <w:lang w:val="es-EC"/>
        </w:rPr>
      </w:pPr>
      <w:bookmarkStart w:id="11" w:name="_Toc263982657"/>
      <w:bookmarkStart w:id="12" w:name="_Toc327715210"/>
      <w:r w:rsidRPr="00190030">
        <w:rPr>
          <w:rFonts w:eastAsia="Times New Roman"/>
          <w:color w:val="76923C" w:themeColor="accent3" w:themeShade="BF"/>
          <w:sz w:val="34"/>
          <w:szCs w:val="34"/>
          <w:lang w:val="es-EC"/>
        </w:rPr>
        <w:t>Descripción Global</w:t>
      </w:r>
      <w:bookmarkEnd w:id="11"/>
      <w:bookmarkEnd w:id="12"/>
    </w:p>
    <w:p w14:paraId="7982E2E4" w14:textId="3749BC38" w:rsidR="00E75008" w:rsidRPr="001F313B" w:rsidRDefault="00CD3265" w:rsidP="001F313B">
      <w:pPr>
        <w:pStyle w:val="ListParagraph"/>
        <w:ind w:left="709" w:firstLine="567"/>
        <w:jc w:val="both"/>
        <w:rPr>
          <w:rFonts w:ascii="Arial" w:eastAsia="Calibri" w:hAnsi="Arial" w:cs="Arial"/>
          <w:lang w:val="es-EC" w:eastAsia="ar-SA"/>
        </w:rPr>
      </w:pPr>
      <w:r>
        <w:rPr>
          <w:rFonts w:ascii="Arial" w:eastAsia="Calibri" w:hAnsi="Arial" w:cs="Arial"/>
          <w:lang w:val="es-EC" w:eastAsia="ar-SA"/>
        </w:rPr>
        <w:t xml:space="preserve">El sistema académico para el laboratorio de potencia constará de tres partes: una para los </w:t>
      </w:r>
      <w:r w:rsidR="00085117">
        <w:rPr>
          <w:rFonts w:ascii="Arial" w:eastAsia="Calibri" w:hAnsi="Arial" w:cs="Arial"/>
          <w:lang w:val="es-EC" w:eastAsia="ar-SA"/>
        </w:rPr>
        <w:t>estudiantes</w:t>
      </w:r>
      <w:r>
        <w:rPr>
          <w:rFonts w:ascii="Arial" w:eastAsia="Calibri" w:hAnsi="Arial" w:cs="Arial"/>
          <w:lang w:val="es-EC" w:eastAsia="ar-SA"/>
        </w:rPr>
        <w:t xml:space="preserve">, otra para </w:t>
      </w:r>
      <w:r w:rsidR="00085117">
        <w:rPr>
          <w:rFonts w:ascii="Arial" w:eastAsia="Calibri" w:hAnsi="Arial" w:cs="Arial"/>
          <w:lang w:val="es-EC" w:eastAsia="ar-SA"/>
        </w:rPr>
        <w:t xml:space="preserve">los profesores </w:t>
      </w:r>
      <w:r w:rsidR="0007138D" w:rsidRPr="001F313B">
        <w:rPr>
          <w:rFonts w:ascii="Arial" w:eastAsia="Calibri" w:hAnsi="Arial" w:cs="Arial"/>
          <w:lang w:val="es-EC" w:eastAsia="ar-SA"/>
        </w:rPr>
        <w:t>y una última para l</w:t>
      </w:r>
      <w:r w:rsidR="00E372CE">
        <w:rPr>
          <w:rFonts w:ascii="Arial" w:eastAsia="Calibri" w:hAnsi="Arial" w:cs="Arial"/>
          <w:lang w:val="es-EC" w:eastAsia="ar-SA"/>
        </w:rPr>
        <w:t>os</w:t>
      </w:r>
      <w:r w:rsidR="0007138D" w:rsidRPr="001F313B">
        <w:rPr>
          <w:rFonts w:ascii="Arial" w:eastAsia="Calibri" w:hAnsi="Arial" w:cs="Arial"/>
          <w:lang w:val="es-EC" w:eastAsia="ar-SA"/>
        </w:rPr>
        <w:t xml:space="preserve"> a</w:t>
      </w:r>
      <w:r w:rsidR="001F313B">
        <w:rPr>
          <w:rFonts w:ascii="Arial" w:eastAsia="Calibri" w:hAnsi="Arial" w:cs="Arial"/>
          <w:lang w:val="es-EC" w:eastAsia="ar-SA"/>
        </w:rPr>
        <w:t>yudantes</w:t>
      </w:r>
      <w:r w:rsidRPr="001F313B">
        <w:rPr>
          <w:rFonts w:ascii="Arial" w:eastAsia="Calibri" w:hAnsi="Arial" w:cs="Arial"/>
          <w:lang w:val="es-EC" w:eastAsia="ar-SA"/>
        </w:rPr>
        <w:t>. Este sistema permitirá la organización y control de notas de los estudiantes durante los semestres.</w:t>
      </w:r>
    </w:p>
    <w:p w14:paraId="2D4738BE" w14:textId="259166D6" w:rsidR="00FF2EF8" w:rsidRPr="00190030" w:rsidRDefault="00DC5E12" w:rsidP="00DC5E12">
      <w:pPr>
        <w:pStyle w:val="Heading2"/>
        <w:rPr>
          <w:rFonts w:ascii="Times New Roman" w:eastAsia="Times New Roman" w:hAnsi="Times New Roman" w:cs="Times New Roman"/>
          <w:color w:val="92D050"/>
          <w:sz w:val="28"/>
          <w:szCs w:val="28"/>
          <w:lang w:val="es-EC" w:eastAsia="en-US"/>
        </w:rPr>
      </w:pPr>
      <w:bookmarkStart w:id="13" w:name="_Toc266910617"/>
      <w:bookmarkStart w:id="14" w:name="_Toc83135247"/>
      <w:bookmarkStart w:id="15" w:name="_Toc327715211"/>
      <w:r>
        <w:rPr>
          <w:rFonts w:ascii="Times New Roman" w:eastAsia="Times New Roman" w:hAnsi="Times New Roman" w:cs="Times New Roman"/>
          <w:color w:val="92D050"/>
          <w:sz w:val="28"/>
          <w:szCs w:val="28"/>
          <w:lang w:val="es-EC" w:eastAsia="en-US"/>
        </w:rPr>
        <w:t>2.1</w:t>
      </w:r>
      <w:r>
        <w:rPr>
          <w:rFonts w:ascii="Times New Roman" w:eastAsia="Times New Roman" w:hAnsi="Times New Roman" w:cs="Times New Roman"/>
          <w:color w:val="92D050"/>
          <w:sz w:val="28"/>
          <w:szCs w:val="28"/>
          <w:lang w:val="es-EC" w:eastAsia="en-US"/>
        </w:rPr>
        <w:tab/>
      </w:r>
      <w:r w:rsidR="00E75008" w:rsidRPr="00190030">
        <w:rPr>
          <w:rFonts w:ascii="Times New Roman" w:eastAsia="Times New Roman" w:hAnsi="Times New Roman" w:cs="Times New Roman"/>
          <w:color w:val="92D050"/>
          <w:sz w:val="28"/>
          <w:szCs w:val="28"/>
          <w:lang w:val="es-EC" w:eastAsia="en-US"/>
        </w:rPr>
        <w:t>Perspectiva del Product</w:t>
      </w:r>
      <w:bookmarkEnd w:id="13"/>
      <w:bookmarkEnd w:id="14"/>
      <w:r w:rsidR="00E75008" w:rsidRPr="00190030">
        <w:rPr>
          <w:rFonts w:ascii="Times New Roman" w:eastAsia="Times New Roman" w:hAnsi="Times New Roman" w:cs="Times New Roman"/>
          <w:color w:val="92D050"/>
          <w:sz w:val="28"/>
          <w:szCs w:val="28"/>
          <w:lang w:val="es-EC" w:eastAsia="en-US"/>
        </w:rPr>
        <w:t>o</w:t>
      </w:r>
      <w:bookmarkEnd w:id="15"/>
    </w:p>
    <w:p w14:paraId="2058AADD" w14:textId="77777777" w:rsidR="00190030" w:rsidRPr="00930179" w:rsidRDefault="00E75008" w:rsidP="00930179">
      <w:pPr>
        <w:pStyle w:val="ListParagraph"/>
        <w:ind w:left="709" w:firstLine="567"/>
        <w:jc w:val="both"/>
        <w:rPr>
          <w:rFonts w:ascii="Arial" w:eastAsia="Calibri" w:hAnsi="Arial" w:cs="Arial"/>
          <w:lang w:val="es-EC" w:eastAsia="ar-SA"/>
        </w:rPr>
      </w:pPr>
      <w:r w:rsidRPr="004C7BA4">
        <w:rPr>
          <w:rFonts w:ascii="Arial" w:eastAsia="Calibri" w:hAnsi="Arial" w:cs="Arial"/>
          <w:lang w:val="es-EC" w:eastAsia="ar-SA"/>
        </w:rPr>
        <w:t xml:space="preserve">Nuestro  sistema va a mejorar el manejo </w:t>
      </w:r>
      <w:r w:rsidR="00FF2EF8">
        <w:rPr>
          <w:rFonts w:ascii="Arial" w:eastAsia="Calibri" w:hAnsi="Arial" w:cs="Arial"/>
          <w:lang w:val="es-EC" w:eastAsia="ar-SA"/>
        </w:rPr>
        <w:t xml:space="preserve">y control </w:t>
      </w:r>
      <w:r w:rsidRPr="004C7BA4">
        <w:rPr>
          <w:rFonts w:ascii="Arial" w:eastAsia="Calibri" w:hAnsi="Arial" w:cs="Arial"/>
          <w:lang w:val="es-EC" w:eastAsia="ar-SA"/>
        </w:rPr>
        <w:t xml:space="preserve">de las </w:t>
      </w:r>
      <w:r w:rsidR="00085117">
        <w:rPr>
          <w:rFonts w:ascii="Arial" w:eastAsia="Calibri" w:hAnsi="Arial" w:cs="Arial"/>
          <w:lang w:val="es-EC" w:eastAsia="ar-SA"/>
        </w:rPr>
        <w:t>notas</w:t>
      </w:r>
      <w:r w:rsidRPr="004C7BA4">
        <w:rPr>
          <w:rFonts w:ascii="Arial" w:eastAsia="Calibri" w:hAnsi="Arial" w:cs="Arial"/>
          <w:lang w:val="es-EC" w:eastAsia="ar-SA"/>
        </w:rPr>
        <w:t xml:space="preserve"> que </w:t>
      </w:r>
      <w:r w:rsidR="00FF2EF8">
        <w:rPr>
          <w:rFonts w:ascii="Arial" w:eastAsia="Calibri" w:hAnsi="Arial" w:cs="Arial"/>
          <w:lang w:val="es-EC" w:eastAsia="ar-SA"/>
        </w:rPr>
        <w:t>el laboratorio de potencia</w:t>
      </w:r>
      <w:r w:rsidRPr="004C7BA4">
        <w:rPr>
          <w:rFonts w:ascii="Arial" w:eastAsia="Calibri" w:hAnsi="Arial" w:cs="Arial"/>
          <w:lang w:val="es-EC" w:eastAsia="ar-SA"/>
        </w:rPr>
        <w:t xml:space="preserve"> realiza</w:t>
      </w:r>
      <w:r w:rsidR="00FF2EF8">
        <w:rPr>
          <w:rFonts w:ascii="Arial" w:eastAsia="Calibri" w:hAnsi="Arial" w:cs="Arial"/>
          <w:lang w:val="es-EC" w:eastAsia="ar-SA"/>
        </w:rPr>
        <w:t>.</w:t>
      </w:r>
      <w:r w:rsidRPr="004C7BA4">
        <w:rPr>
          <w:rFonts w:ascii="Arial" w:eastAsia="Calibri" w:hAnsi="Arial" w:cs="Arial"/>
          <w:lang w:val="es-EC" w:eastAsia="ar-SA"/>
        </w:rPr>
        <w:t xml:space="preserve"> </w:t>
      </w:r>
      <w:r w:rsidR="00FF2EF8">
        <w:rPr>
          <w:rFonts w:ascii="Arial" w:eastAsia="Calibri" w:hAnsi="Arial" w:cs="Arial"/>
          <w:lang w:val="es-EC" w:eastAsia="ar-SA"/>
        </w:rPr>
        <w:t>Y</w:t>
      </w:r>
      <w:r w:rsidRPr="004C7BA4">
        <w:rPr>
          <w:rFonts w:ascii="Arial" w:eastAsia="Calibri" w:hAnsi="Arial" w:cs="Arial"/>
          <w:lang w:val="es-EC" w:eastAsia="ar-SA"/>
        </w:rPr>
        <w:t>a no se llevaría un control en libros</w:t>
      </w:r>
      <w:r w:rsidR="00FF2EF8">
        <w:rPr>
          <w:rFonts w:ascii="Arial" w:eastAsia="Calibri" w:hAnsi="Arial" w:cs="Arial"/>
          <w:lang w:val="es-EC" w:eastAsia="ar-SA"/>
        </w:rPr>
        <w:t xml:space="preserve"> hec</w:t>
      </w:r>
      <w:r w:rsidR="00B6637A">
        <w:rPr>
          <w:rFonts w:ascii="Arial" w:eastAsia="Calibri" w:hAnsi="Arial" w:cs="Arial"/>
          <w:lang w:val="es-EC" w:eastAsia="ar-SA"/>
        </w:rPr>
        <w:t xml:space="preserve">ho en </w:t>
      </w:r>
      <w:r w:rsidR="0007138D">
        <w:rPr>
          <w:rFonts w:ascii="Arial" w:eastAsia="Calibri" w:hAnsi="Arial" w:cs="Arial"/>
          <w:lang w:val="es-EC" w:eastAsia="ar-SA"/>
        </w:rPr>
        <w:t>hojas de cálculo</w:t>
      </w:r>
      <w:r w:rsidR="00085117">
        <w:rPr>
          <w:rFonts w:ascii="Arial" w:eastAsia="Calibri" w:hAnsi="Arial" w:cs="Arial"/>
          <w:lang w:val="es-EC" w:eastAsia="ar-SA"/>
        </w:rPr>
        <w:t>, sino que tendrá</w:t>
      </w:r>
      <w:r w:rsidR="00FF2EF8">
        <w:rPr>
          <w:rFonts w:ascii="Arial" w:eastAsia="Calibri" w:hAnsi="Arial" w:cs="Arial"/>
          <w:lang w:val="es-EC" w:eastAsia="ar-SA"/>
        </w:rPr>
        <w:t xml:space="preserve"> </w:t>
      </w:r>
      <w:r w:rsidRPr="004C7BA4">
        <w:rPr>
          <w:rFonts w:ascii="Arial" w:eastAsia="Calibri" w:hAnsi="Arial" w:cs="Arial"/>
          <w:lang w:val="es-EC" w:eastAsia="ar-SA"/>
        </w:rPr>
        <w:t xml:space="preserve">toda la información almacenada </w:t>
      </w:r>
      <w:r w:rsidR="00B6637A">
        <w:rPr>
          <w:rFonts w:ascii="Arial" w:eastAsia="Calibri" w:hAnsi="Arial" w:cs="Arial"/>
          <w:lang w:val="es-EC" w:eastAsia="ar-SA"/>
        </w:rPr>
        <w:t xml:space="preserve">en una base de datos </w:t>
      </w:r>
      <w:r w:rsidRPr="004C7BA4">
        <w:rPr>
          <w:rFonts w:ascii="Arial" w:eastAsia="Calibri" w:hAnsi="Arial" w:cs="Arial"/>
          <w:lang w:val="es-EC" w:eastAsia="ar-SA"/>
        </w:rPr>
        <w:t>y con esto se conservaría la información, accediendo a ésta, de manera mucho más eficiente</w:t>
      </w:r>
      <w:r w:rsidR="00085117">
        <w:rPr>
          <w:rFonts w:ascii="Arial" w:eastAsia="Calibri" w:hAnsi="Arial" w:cs="Arial"/>
          <w:lang w:val="es-EC" w:eastAsia="ar-SA"/>
        </w:rPr>
        <w:t xml:space="preserve"> y segura</w:t>
      </w:r>
      <w:r w:rsidRPr="004C7BA4">
        <w:rPr>
          <w:rFonts w:ascii="Arial" w:eastAsia="Calibri" w:hAnsi="Arial" w:cs="Arial"/>
          <w:lang w:val="es-EC" w:eastAsia="ar-SA"/>
        </w:rPr>
        <w:t>.</w:t>
      </w:r>
    </w:p>
    <w:p w14:paraId="049FB1F6" w14:textId="77777777" w:rsidR="00FF2EF8" w:rsidRPr="00190030" w:rsidRDefault="00E75008" w:rsidP="00190030">
      <w:pPr>
        <w:pStyle w:val="Heading3"/>
        <w:numPr>
          <w:ilvl w:val="2"/>
          <w:numId w:val="1"/>
        </w:numPr>
        <w:ind w:left="2127" w:hanging="709"/>
        <w:rPr>
          <w:rFonts w:ascii="Times New Roman" w:eastAsia="Times New Roman" w:hAnsi="Times New Roman" w:cs="Times New Roman"/>
          <w:color w:val="92D050"/>
          <w:sz w:val="28"/>
          <w:szCs w:val="28"/>
          <w:lang w:val="es-EC" w:eastAsia="en-US"/>
        </w:rPr>
      </w:pPr>
      <w:bookmarkStart w:id="16" w:name="_Toc83135249"/>
      <w:bookmarkStart w:id="17" w:name="_Toc266910618"/>
      <w:bookmarkStart w:id="18" w:name="_Toc327715212"/>
      <w:r w:rsidRPr="00190030">
        <w:rPr>
          <w:rFonts w:ascii="Times New Roman" w:eastAsia="Times New Roman" w:hAnsi="Times New Roman" w:cs="Times New Roman"/>
          <w:color w:val="92D050"/>
          <w:sz w:val="28"/>
          <w:szCs w:val="28"/>
          <w:lang w:val="es-EC" w:eastAsia="en-US"/>
        </w:rPr>
        <w:t xml:space="preserve">Interfaces de </w:t>
      </w:r>
      <w:bookmarkEnd w:id="16"/>
      <w:r w:rsidRPr="00190030">
        <w:rPr>
          <w:rFonts w:ascii="Times New Roman" w:eastAsia="Times New Roman" w:hAnsi="Times New Roman" w:cs="Times New Roman"/>
          <w:color w:val="92D050"/>
          <w:sz w:val="28"/>
          <w:szCs w:val="28"/>
          <w:lang w:val="es-EC" w:eastAsia="en-US"/>
        </w:rPr>
        <w:t>Usuari</w:t>
      </w:r>
      <w:bookmarkEnd w:id="17"/>
      <w:r w:rsidR="00190030">
        <w:rPr>
          <w:rFonts w:ascii="Times New Roman" w:eastAsia="Times New Roman" w:hAnsi="Times New Roman" w:cs="Times New Roman"/>
          <w:color w:val="92D050"/>
          <w:sz w:val="28"/>
          <w:szCs w:val="28"/>
          <w:lang w:val="es-EC" w:eastAsia="en-US"/>
        </w:rPr>
        <w:t>o</w:t>
      </w:r>
      <w:bookmarkEnd w:id="18"/>
    </w:p>
    <w:p w14:paraId="7D7ADD64" w14:textId="77777777" w:rsidR="00FF2EF8" w:rsidRPr="00190030" w:rsidRDefault="00E75008" w:rsidP="00930179">
      <w:pPr>
        <w:pStyle w:val="ListParagraph"/>
        <w:ind w:left="1418" w:firstLine="567"/>
        <w:jc w:val="both"/>
        <w:rPr>
          <w:rFonts w:ascii="Arial" w:eastAsia="Calibri" w:hAnsi="Arial" w:cs="Arial"/>
          <w:lang w:val="es-EC" w:eastAsia="ar-SA"/>
        </w:rPr>
      </w:pPr>
      <w:r w:rsidRPr="004C7BA4">
        <w:rPr>
          <w:rFonts w:ascii="Arial" w:eastAsia="Calibri" w:hAnsi="Arial" w:cs="Arial"/>
          <w:lang w:val="es-EC" w:eastAsia="ar-SA"/>
        </w:rPr>
        <w:t xml:space="preserve">La interfaz del usuario será amigable, </w:t>
      </w:r>
      <w:r w:rsidR="00085117">
        <w:rPr>
          <w:rFonts w:ascii="Arial" w:eastAsia="Calibri" w:hAnsi="Arial" w:cs="Arial"/>
          <w:lang w:val="es-EC" w:eastAsia="ar-SA"/>
        </w:rPr>
        <w:t xml:space="preserve">de tal forma </w:t>
      </w:r>
      <w:r w:rsidRPr="004C7BA4">
        <w:rPr>
          <w:rFonts w:ascii="Arial" w:eastAsia="Calibri" w:hAnsi="Arial" w:cs="Arial"/>
          <w:lang w:val="es-EC" w:eastAsia="ar-SA"/>
        </w:rPr>
        <w:t xml:space="preserve">que facilite el uso de la información en el </w:t>
      </w:r>
      <w:r w:rsidR="00FF2EF8">
        <w:rPr>
          <w:rFonts w:ascii="Arial" w:eastAsia="Calibri" w:hAnsi="Arial" w:cs="Arial"/>
          <w:lang w:val="es-EC" w:eastAsia="ar-SA"/>
        </w:rPr>
        <w:t>laboratorio de potencia</w:t>
      </w:r>
      <w:r w:rsidRPr="004C7BA4">
        <w:rPr>
          <w:rFonts w:ascii="Arial" w:eastAsia="Calibri" w:hAnsi="Arial" w:cs="Arial"/>
          <w:lang w:val="es-EC" w:eastAsia="ar-SA"/>
        </w:rPr>
        <w:t xml:space="preserve"> para obtener </w:t>
      </w:r>
      <w:r w:rsidR="00FF2EF8">
        <w:rPr>
          <w:rFonts w:ascii="Arial" w:eastAsia="Calibri" w:hAnsi="Arial" w:cs="Arial"/>
          <w:lang w:val="es-EC" w:eastAsia="ar-SA"/>
        </w:rPr>
        <w:t>reportes</w:t>
      </w:r>
      <w:r w:rsidRPr="004C7BA4">
        <w:rPr>
          <w:rFonts w:ascii="Arial" w:eastAsia="Calibri" w:hAnsi="Arial" w:cs="Arial"/>
          <w:lang w:val="es-EC" w:eastAsia="ar-SA"/>
        </w:rPr>
        <w:t xml:space="preserve"> </w:t>
      </w:r>
      <w:r w:rsidR="00FF2EF8">
        <w:rPr>
          <w:rFonts w:ascii="Arial" w:eastAsia="Calibri" w:hAnsi="Arial" w:cs="Arial"/>
          <w:lang w:val="es-EC" w:eastAsia="ar-SA"/>
        </w:rPr>
        <w:t xml:space="preserve">de las </w:t>
      </w:r>
      <w:r w:rsidR="00085117">
        <w:rPr>
          <w:rFonts w:ascii="Arial" w:eastAsia="Calibri" w:hAnsi="Arial" w:cs="Arial"/>
          <w:lang w:val="es-EC" w:eastAsia="ar-SA"/>
        </w:rPr>
        <w:t>nota</w:t>
      </w:r>
      <w:r w:rsidR="00FF2EF8">
        <w:rPr>
          <w:rFonts w:ascii="Arial" w:eastAsia="Calibri" w:hAnsi="Arial" w:cs="Arial"/>
          <w:lang w:val="es-EC" w:eastAsia="ar-SA"/>
        </w:rPr>
        <w:t xml:space="preserve">s de los </w:t>
      </w:r>
      <w:r w:rsidR="00085117">
        <w:rPr>
          <w:rFonts w:ascii="Arial" w:eastAsia="Calibri" w:hAnsi="Arial" w:cs="Arial"/>
          <w:lang w:val="es-EC" w:eastAsia="ar-SA"/>
        </w:rPr>
        <w:t>estudiantes</w:t>
      </w:r>
      <w:r w:rsidR="00FF2EF8">
        <w:rPr>
          <w:rFonts w:ascii="Arial" w:eastAsia="Calibri" w:hAnsi="Arial" w:cs="Arial"/>
          <w:lang w:val="es-EC" w:eastAsia="ar-SA"/>
        </w:rPr>
        <w:t>.</w:t>
      </w:r>
    </w:p>
    <w:p w14:paraId="6D8C39EA" w14:textId="77777777" w:rsidR="00FF2EF8" w:rsidRPr="00190030" w:rsidRDefault="00E75008" w:rsidP="00190030">
      <w:pPr>
        <w:pStyle w:val="Heading3"/>
        <w:numPr>
          <w:ilvl w:val="2"/>
          <w:numId w:val="1"/>
        </w:numPr>
        <w:ind w:left="2127" w:hanging="709"/>
        <w:rPr>
          <w:rFonts w:ascii="Times New Roman" w:eastAsia="Times New Roman" w:hAnsi="Times New Roman" w:cs="Times New Roman"/>
          <w:color w:val="92D050"/>
          <w:sz w:val="28"/>
          <w:szCs w:val="28"/>
          <w:lang w:val="es-EC" w:eastAsia="en-US"/>
        </w:rPr>
      </w:pPr>
      <w:bookmarkStart w:id="19" w:name="_Toc83135250"/>
      <w:bookmarkStart w:id="20" w:name="_Toc266910619"/>
      <w:bookmarkStart w:id="21" w:name="_Toc327715213"/>
      <w:r w:rsidRPr="00190030">
        <w:rPr>
          <w:rFonts w:ascii="Times New Roman" w:eastAsia="Times New Roman" w:hAnsi="Times New Roman" w:cs="Times New Roman"/>
          <w:color w:val="92D050"/>
          <w:sz w:val="28"/>
          <w:szCs w:val="28"/>
          <w:lang w:val="es-EC" w:eastAsia="en-US"/>
        </w:rPr>
        <w:lastRenderedPageBreak/>
        <w:t xml:space="preserve">Interfaces de </w:t>
      </w:r>
      <w:bookmarkEnd w:id="19"/>
      <w:r w:rsidRPr="00190030">
        <w:rPr>
          <w:rFonts w:ascii="Times New Roman" w:eastAsia="Times New Roman" w:hAnsi="Times New Roman" w:cs="Times New Roman"/>
          <w:color w:val="92D050"/>
          <w:sz w:val="28"/>
          <w:szCs w:val="28"/>
          <w:lang w:val="es-EC" w:eastAsia="en-US"/>
        </w:rPr>
        <w:t>Hardwar</w:t>
      </w:r>
      <w:bookmarkEnd w:id="20"/>
      <w:r w:rsidRPr="00190030">
        <w:rPr>
          <w:rFonts w:ascii="Times New Roman" w:eastAsia="Times New Roman" w:hAnsi="Times New Roman" w:cs="Times New Roman"/>
          <w:color w:val="92D050"/>
          <w:sz w:val="28"/>
          <w:szCs w:val="28"/>
          <w:lang w:val="es-EC" w:eastAsia="en-US"/>
        </w:rPr>
        <w:t>e</w:t>
      </w:r>
      <w:bookmarkEnd w:id="21"/>
    </w:p>
    <w:p w14:paraId="3796B820" w14:textId="77777777" w:rsidR="00FF2EF8" w:rsidRPr="00190030" w:rsidRDefault="00E75008" w:rsidP="00930179">
      <w:pPr>
        <w:pStyle w:val="ListParagraph"/>
        <w:ind w:left="1418" w:firstLine="567"/>
        <w:jc w:val="both"/>
        <w:rPr>
          <w:rFonts w:ascii="Arial" w:eastAsia="Calibri" w:hAnsi="Arial" w:cs="Arial"/>
          <w:lang w:val="es-EC" w:eastAsia="ar-SA"/>
        </w:rPr>
      </w:pPr>
      <w:r w:rsidRPr="004C7BA4">
        <w:rPr>
          <w:rFonts w:ascii="Arial" w:eastAsia="Calibri" w:hAnsi="Arial" w:cs="Arial"/>
          <w:lang w:val="es-EC" w:eastAsia="ar-SA"/>
        </w:rPr>
        <w:t xml:space="preserve">El </w:t>
      </w:r>
      <w:r w:rsidR="00804D16">
        <w:rPr>
          <w:rFonts w:ascii="Arial" w:eastAsia="Calibri" w:hAnsi="Arial" w:cs="Arial"/>
          <w:lang w:val="es-EC" w:eastAsia="ar-SA"/>
        </w:rPr>
        <w:t>laboratorio de potencia</w:t>
      </w:r>
      <w:r w:rsidRPr="004C7BA4">
        <w:rPr>
          <w:rFonts w:ascii="Arial" w:eastAsia="Calibri" w:hAnsi="Arial" w:cs="Arial"/>
          <w:lang w:val="es-EC" w:eastAsia="ar-SA"/>
        </w:rPr>
        <w:t xml:space="preserve"> </w:t>
      </w:r>
      <w:r w:rsidR="00085117">
        <w:rPr>
          <w:rFonts w:ascii="Arial" w:eastAsia="Calibri" w:hAnsi="Arial" w:cs="Arial"/>
          <w:lang w:val="es-EC" w:eastAsia="ar-SA"/>
        </w:rPr>
        <w:t>en su habitación de computadoras</w:t>
      </w:r>
      <w:r w:rsidR="00856BA1">
        <w:rPr>
          <w:rFonts w:ascii="Arial" w:eastAsia="Calibri" w:hAnsi="Arial" w:cs="Arial"/>
          <w:lang w:val="es-EC" w:eastAsia="ar-SA"/>
        </w:rPr>
        <w:t xml:space="preserve"> tiene equipos con sistemas operativo Windows 7, los cuales </w:t>
      </w:r>
      <w:r w:rsidR="00085117">
        <w:rPr>
          <w:rFonts w:ascii="Arial" w:eastAsia="Calibri" w:hAnsi="Arial" w:cs="Arial"/>
          <w:lang w:val="es-EC" w:eastAsia="ar-SA"/>
        </w:rPr>
        <w:t>consta</w:t>
      </w:r>
      <w:r w:rsidR="00856BA1">
        <w:rPr>
          <w:rFonts w:ascii="Arial" w:eastAsia="Calibri" w:hAnsi="Arial" w:cs="Arial"/>
          <w:lang w:val="es-EC" w:eastAsia="ar-SA"/>
        </w:rPr>
        <w:t>n</w:t>
      </w:r>
      <w:r w:rsidR="00085117">
        <w:rPr>
          <w:rFonts w:ascii="Arial" w:eastAsia="Calibri" w:hAnsi="Arial" w:cs="Arial"/>
          <w:lang w:val="es-EC" w:eastAsia="ar-SA"/>
        </w:rPr>
        <w:t xml:space="preserve"> con una red de cableado de internet para que los usuarios se puedan conectar a la aplicación Web en cuanto lo soliciten.</w:t>
      </w:r>
      <w:r w:rsidR="00856BA1">
        <w:rPr>
          <w:rFonts w:ascii="Arial" w:eastAsia="Calibri" w:hAnsi="Arial" w:cs="Arial"/>
          <w:lang w:val="es-EC" w:eastAsia="ar-SA"/>
        </w:rPr>
        <w:t xml:space="preserve"> Además el laboratorio almacenará el servidor desde donde funcionará la aplicación.</w:t>
      </w:r>
    </w:p>
    <w:p w14:paraId="2C226FAE" w14:textId="77777777" w:rsidR="00FF2EF8" w:rsidRPr="00190030" w:rsidRDefault="00E75008" w:rsidP="00190030">
      <w:pPr>
        <w:pStyle w:val="Heading3"/>
        <w:numPr>
          <w:ilvl w:val="2"/>
          <w:numId w:val="1"/>
        </w:numPr>
        <w:ind w:left="2127" w:hanging="709"/>
        <w:rPr>
          <w:rFonts w:ascii="Times New Roman" w:eastAsia="Times New Roman" w:hAnsi="Times New Roman" w:cs="Times New Roman"/>
          <w:color w:val="92D050"/>
          <w:sz w:val="28"/>
          <w:szCs w:val="28"/>
          <w:lang w:val="es-EC" w:eastAsia="en-US"/>
        </w:rPr>
      </w:pPr>
      <w:bookmarkStart w:id="22" w:name="_Toc266910620"/>
      <w:bookmarkStart w:id="23" w:name="_Toc327715214"/>
      <w:r w:rsidRPr="00190030">
        <w:rPr>
          <w:rFonts w:ascii="Times New Roman" w:eastAsia="Times New Roman" w:hAnsi="Times New Roman" w:cs="Times New Roman"/>
          <w:color w:val="92D050"/>
          <w:sz w:val="28"/>
          <w:szCs w:val="28"/>
          <w:lang w:val="es-EC" w:eastAsia="en-US"/>
        </w:rPr>
        <w:t>Interfaces de Software</w:t>
      </w:r>
      <w:bookmarkEnd w:id="22"/>
      <w:bookmarkEnd w:id="23"/>
    </w:p>
    <w:p w14:paraId="402327B3" w14:textId="77777777" w:rsidR="00AE541F" w:rsidRPr="0007138D" w:rsidRDefault="00856BA1" w:rsidP="00930179">
      <w:pPr>
        <w:pStyle w:val="ListParagraph"/>
        <w:ind w:left="1418" w:firstLine="567"/>
        <w:jc w:val="both"/>
        <w:rPr>
          <w:rFonts w:ascii="Arial" w:eastAsia="Calibri" w:hAnsi="Arial" w:cs="Arial"/>
          <w:lang w:val="es-EC" w:eastAsia="ar-SA"/>
        </w:rPr>
      </w:pPr>
      <w:r>
        <w:rPr>
          <w:rFonts w:ascii="Arial" w:eastAsia="Calibri" w:hAnsi="Arial" w:cs="Arial"/>
          <w:lang w:val="es-EC" w:eastAsia="ar-SA"/>
        </w:rPr>
        <w:t>La aplicación usará tecnologías Web como XHTML y CSS de tal forma que sea compatibl</w:t>
      </w:r>
      <w:r w:rsidR="00ED616D">
        <w:rPr>
          <w:rFonts w:ascii="Arial" w:eastAsia="Calibri" w:hAnsi="Arial" w:cs="Arial"/>
          <w:lang w:val="es-EC" w:eastAsia="ar-SA"/>
        </w:rPr>
        <w:t xml:space="preserve">e con los navegadores (Internet Explorer, Mozilla Firefox o </w:t>
      </w:r>
      <w:proofErr w:type="spellStart"/>
      <w:r w:rsidR="00ED616D">
        <w:rPr>
          <w:rFonts w:ascii="Arial" w:eastAsia="Calibri" w:hAnsi="Arial" w:cs="Arial"/>
          <w:lang w:val="es-EC" w:eastAsia="ar-SA"/>
        </w:rPr>
        <w:t>Goggle</w:t>
      </w:r>
      <w:proofErr w:type="spellEnd"/>
      <w:r w:rsidR="00ED616D">
        <w:rPr>
          <w:rFonts w:ascii="Arial" w:eastAsia="Calibri" w:hAnsi="Arial" w:cs="Arial"/>
          <w:lang w:val="es-EC" w:eastAsia="ar-SA"/>
        </w:rPr>
        <w:t xml:space="preserve"> Chrome que son los más utilizados)</w:t>
      </w:r>
      <w:r>
        <w:rPr>
          <w:rFonts w:ascii="Arial" w:eastAsia="Calibri" w:hAnsi="Arial" w:cs="Arial"/>
          <w:lang w:val="es-EC" w:eastAsia="ar-SA"/>
        </w:rPr>
        <w:t xml:space="preserve"> que existen en el mercado. Al mismo tiempo e</w:t>
      </w:r>
      <w:r w:rsidR="00A53D26">
        <w:rPr>
          <w:rFonts w:ascii="Arial" w:eastAsia="Calibri" w:hAnsi="Arial" w:cs="Arial"/>
          <w:lang w:val="es-EC" w:eastAsia="ar-SA"/>
        </w:rPr>
        <w:t xml:space="preserve">l sistema utilizará el servicio de autenticación de usuarios de la ESPOL con usuario y </w:t>
      </w:r>
      <w:r w:rsidR="00E624F3">
        <w:rPr>
          <w:rFonts w:ascii="Arial" w:eastAsia="Calibri" w:hAnsi="Arial" w:cs="Arial"/>
          <w:lang w:val="es-EC" w:eastAsia="ar-SA"/>
        </w:rPr>
        <w:t>contraseña</w:t>
      </w:r>
      <w:r w:rsidR="00A53D26">
        <w:rPr>
          <w:rFonts w:ascii="Arial" w:eastAsia="Calibri" w:hAnsi="Arial" w:cs="Arial"/>
          <w:lang w:val="es-EC" w:eastAsia="ar-SA"/>
        </w:rPr>
        <w:t xml:space="preserve"> actuales.</w:t>
      </w:r>
    </w:p>
    <w:p w14:paraId="1FB6CE6D" w14:textId="77777777" w:rsidR="00802145" w:rsidRPr="00190030" w:rsidRDefault="00E75008" w:rsidP="00190030">
      <w:pPr>
        <w:pStyle w:val="Heading3"/>
        <w:numPr>
          <w:ilvl w:val="2"/>
          <w:numId w:val="1"/>
        </w:numPr>
        <w:ind w:left="2127" w:hanging="709"/>
        <w:rPr>
          <w:rFonts w:ascii="Times New Roman" w:eastAsia="Calibri" w:hAnsi="Times New Roman" w:cs="Times New Roman"/>
          <w:color w:val="92D050"/>
          <w:sz w:val="28"/>
          <w:szCs w:val="28"/>
          <w:lang w:val="es-EC" w:eastAsia="ar-SA"/>
        </w:rPr>
      </w:pPr>
      <w:bookmarkStart w:id="24" w:name="_Toc266910622"/>
      <w:bookmarkStart w:id="25" w:name="_Toc327715215"/>
      <w:r w:rsidRPr="00190030">
        <w:rPr>
          <w:rFonts w:ascii="Times New Roman" w:eastAsia="Times New Roman" w:hAnsi="Times New Roman" w:cs="Times New Roman"/>
          <w:color w:val="92D050"/>
          <w:sz w:val="28"/>
          <w:szCs w:val="28"/>
          <w:lang w:val="es-EC" w:eastAsia="en-US"/>
        </w:rPr>
        <w:t>Interfaces de comunicación</w:t>
      </w:r>
      <w:bookmarkEnd w:id="24"/>
      <w:bookmarkEnd w:id="25"/>
    </w:p>
    <w:p w14:paraId="431A019E" w14:textId="77777777" w:rsidR="00E75008" w:rsidRPr="00F37261" w:rsidRDefault="00A53D26" w:rsidP="00930179">
      <w:pPr>
        <w:pStyle w:val="ListParagraph"/>
        <w:ind w:left="1418" w:firstLine="567"/>
        <w:jc w:val="both"/>
        <w:rPr>
          <w:rFonts w:ascii="Arial" w:eastAsia="Calibri" w:hAnsi="Arial" w:cs="Arial"/>
          <w:lang w:val="es-EC" w:eastAsia="ar-SA"/>
        </w:rPr>
      </w:pPr>
      <w:r w:rsidRPr="00F37261">
        <w:rPr>
          <w:rFonts w:ascii="Arial" w:eastAsia="Calibri" w:hAnsi="Arial" w:cs="Arial"/>
          <w:lang w:val="es-EC" w:eastAsia="ar-SA"/>
        </w:rPr>
        <w:t>Las computadoras cuentan con una infraestructura de red inalámbrica y cableada para acceder a la intranet (necesaria) e internet.</w:t>
      </w:r>
    </w:p>
    <w:p w14:paraId="57BCD1F4" w14:textId="77777777" w:rsidR="009E05DE" w:rsidRPr="00190030" w:rsidRDefault="00E75008" w:rsidP="00190030">
      <w:pPr>
        <w:pStyle w:val="Heading3"/>
        <w:numPr>
          <w:ilvl w:val="2"/>
          <w:numId w:val="1"/>
        </w:numPr>
        <w:ind w:left="2127" w:hanging="709"/>
        <w:rPr>
          <w:rFonts w:ascii="Times New Roman" w:eastAsia="Calibri" w:hAnsi="Times New Roman" w:cs="Times New Roman"/>
          <w:color w:val="92D050"/>
          <w:sz w:val="28"/>
          <w:szCs w:val="28"/>
          <w:lang w:val="es-EC" w:eastAsia="ar-SA"/>
        </w:rPr>
      </w:pPr>
      <w:bookmarkStart w:id="26" w:name="_Toc266910623"/>
      <w:bookmarkStart w:id="27" w:name="_Toc327715216"/>
      <w:r w:rsidRPr="00190030">
        <w:rPr>
          <w:rFonts w:ascii="Times New Roman" w:eastAsia="Times New Roman" w:hAnsi="Times New Roman" w:cs="Times New Roman"/>
          <w:color w:val="92D050"/>
          <w:sz w:val="28"/>
          <w:szCs w:val="28"/>
          <w:lang w:val="es-EC" w:eastAsia="en-US"/>
        </w:rPr>
        <w:t>Restricciones de memoria</w:t>
      </w:r>
      <w:bookmarkEnd w:id="26"/>
      <w:bookmarkEnd w:id="27"/>
      <w:r w:rsidRPr="00190030">
        <w:rPr>
          <w:rFonts w:ascii="Times New Roman" w:eastAsia="Times New Roman" w:hAnsi="Times New Roman" w:cs="Times New Roman"/>
          <w:color w:val="92D050"/>
          <w:sz w:val="28"/>
          <w:szCs w:val="28"/>
          <w:lang w:val="es-EC" w:eastAsia="en-US"/>
        </w:rPr>
        <w:tab/>
      </w:r>
    </w:p>
    <w:p w14:paraId="01CF6964" w14:textId="77777777" w:rsidR="00E75008" w:rsidRPr="00F37261" w:rsidRDefault="00585F44" w:rsidP="00930179">
      <w:pPr>
        <w:pStyle w:val="ListParagraph"/>
        <w:ind w:left="1418" w:firstLine="567"/>
        <w:jc w:val="both"/>
        <w:rPr>
          <w:rFonts w:ascii="Arial" w:eastAsia="Calibri" w:hAnsi="Arial" w:cs="Arial"/>
          <w:lang w:val="es-EC" w:eastAsia="ar-SA"/>
        </w:rPr>
      </w:pPr>
      <w:r w:rsidRPr="00F37261">
        <w:rPr>
          <w:rFonts w:ascii="Arial" w:eastAsia="Calibri" w:hAnsi="Arial" w:cs="Arial"/>
          <w:lang w:val="es-EC" w:eastAsia="ar-SA"/>
        </w:rPr>
        <w:t>Para el correcto funcionamiento del sistema se necesitará de m</w:t>
      </w:r>
      <w:r w:rsidR="00A53D26" w:rsidRPr="00F37261">
        <w:rPr>
          <w:rFonts w:ascii="Arial" w:eastAsia="Calibri" w:hAnsi="Arial" w:cs="Arial"/>
          <w:lang w:val="es-EC" w:eastAsia="ar-SA"/>
        </w:rPr>
        <w:t xml:space="preserve">emoria </w:t>
      </w:r>
      <w:r w:rsidRPr="00F37261">
        <w:rPr>
          <w:rFonts w:ascii="Arial" w:eastAsia="Calibri" w:hAnsi="Arial" w:cs="Arial"/>
          <w:lang w:val="es-EC" w:eastAsia="ar-SA"/>
        </w:rPr>
        <w:t>RAM de</w:t>
      </w:r>
      <w:r w:rsidR="00A53D26" w:rsidRPr="00F37261">
        <w:rPr>
          <w:rFonts w:ascii="Arial" w:eastAsia="Calibri" w:hAnsi="Arial" w:cs="Arial"/>
          <w:lang w:val="es-EC" w:eastAsia="ar-SA"/>
        </w:rPr>
        <w:t xml:space="preserve"> 512 MB</w:t>
      </w:r>
      <w:r w:rsidRPr="00F37261">
        <w:rPr>
          <w:rFonts w:ascii="Arial" w:eastAsia="Calibri" w:hAnsi="Arial" w:cs="Arial"/>
          <w:lang w:val="es-EC" w:eastAsia="ar-SA"/>
        </w:rPr>
        <w:t>, y espacio libre en disco duro 600 MB.</w:t>
      </w:r>
    </w:p>
    <w:p w14:paraId="0D0ADC73" w14:textId="77777777" w:rsidR="009E05DE" w:rsidRPr="00190030" w:rsidRDefault="00E75008" w:rsidP="00190030">
      <w:pPr>
        <w:pStyle w:val="Heading3"/>
        <w:numPr>
          <w:ilvl w:val="2"/>
          <w:numId w:val="1"/>
        </w:numPr>
        <w:ind w:left="2127" w:hanging="709"/>
        <w:rPr>
          <w:rFonts w:ascii="Times New Roman" w:eastAsia="Calibri" w:hAnsi="Times New Roman" w:cs="Times New Roman"/>
          <w:color w:val="92D050"/>
          <w:sz w:val="28"/>
          <w:szCs w:val="28"/>
          <w:lang w:val="es-EC" w:eastAsia="ar-SA"/>
        </w:rPr>
      </w:pPr>
      <w:bookmarkStart w:id="28" w:name="_Toc266910624"/>
      <w:bookmarkStart w:id="29" w:name="_Toc327715217"/>
      <w:r w:rsidRPr="00190030">
        <w:rPr>
          <w:rFonts w:ascii="Times New Roman" w:eastAsia="Times New Roman" w:hAnsi="Times New Roman" w:cs="Times New Roman"/>
          <w:color w:val="92D050"/>
          <w:sz w:val="28"/>
          <w:szCs w:val="28"/>
          <w:lang w:val="es-EC" w:eastAsia="en-US"/>
        </w:rPr>
        <w:t>Requisitos de adaptación del sitio</w:t>
      </w:r>
      <w:bookmarkEnd w:id="28"/>
      <w:bookmarkEnd w:id="29"/>
    </w:p>
    <w:p w14:paraId="74B7E751" w14:textId="77777777" w:rsidR="009C5974" w:rsidRPr="00A53D26" w:rsidRDefault="00ED616D" w:rsidP="00930179">
      <w:pPr>
        <w:ind w:left="1418" w:firstLine="567"/>
        <w:jc w:val="both"/>
        <w:rPr>
          <w:rFonts w:ascii="Arial" w:eastAsia="Calibri" w:hAnsi="Arial" w:cs="Arial"/>
          <w:lang w:val="es-EC" w:eastAsia="ar-SA"/>
        </w:rPr>
      </w:pPr>
      <w:r>
        <w:rPr>
          <w:rFonts w:ascii="Arial" w:eastAsia="Calibri" w:hAnsi="Arial" w:cs="Arial"/>
          <w:lang w:val="es-EC" w:eastAsia="ar-SA"/>
        </w:rPr>
        <w:t>Ninguno.</w:t>
      </w:r>
    </w:p>
    <w:p w14:paraId="4E320075" w14:textId="64B1502C" w:rsidR="00CB77E0" w:rsidRDefault="00CC3BDF" w:rsidP="006350C3">
      <w:pPr>
        <w:pStyle w:val="Heading1"/>
        <w:numPr>
          <w:ilvl w:val="0"/>
          <w:numId w:val="1"/>
        </w:numPr>
        <w:rPr>
          <w:rFonts w:eastAsia="Times New Roman"/>
          <w:color w:val="76923C" w:themeColor="accent3" w:themeShade="BF"/>
          <w:sz w:val="34"/>
          <w:szCs w:val="34"/>
          <w:lang w:val="es-EC"/>
        </w:rPr>
      </w:pPr>
      <w:bookmarkStart w:id="30" w:name="_Toc327715218"/>
      <w:r w:rsidRPr="008F73B4">
        <w:rPr>
          <w:rFonts w:eastAsia="Times New Roman"/>
          <w:color w:val="76923C" w:themeColor="accent3" w:themeShade="BF"/>
          <w:sz w:val="34"/>
          <w:szCs w:val="34"/>
          <w:lang w:val="es-EC"/>
        </w:rPr>
        <w:t>Requerimientos</w:t>
      </w:r>
      <w:r w:rsidR="00E75008" w:rsidRPr="008F73B4">
        <w:rPr>
          <w:rFonts w:eastAsia="Times New Roman"/>
          <w:color w:val="76923C" w:themeColor="accent3" w:themeShade="BF"/>
          <w:sz w:val="34"/>
          <w:szCs w:val="34"/>
          <w:lang w:val="es-EC"/>
        </w:rPr>
        <w:t xml:space="preserve"> del Usuario</w:t>
      </w:r>
      <w:bookmarkEnd w:id="30"/>
    </w:p>
    <w:p w14:paraId="6F4864BD" w14:textId="77777777" w:rsidR="00930179" w:rsidRPr="00930179" w:rsidRDefault="00930179" w:rsidP="00930179">
      <w:pPr>
        <w:rPr>
          <w:lang w:val="es-EC" w:eastAsia="es-EC"/>
        </w:rPr>
      </w:pPr>
    </w:p>
    <w:tbl>
      <w:tblPr>
        <w:tblStyle w:val="Sombreadomedio2-nfasis31"/>
        <w:tblW w:w="9039" w:type="dxa"/>
        <w:tblLook w:val="04A0" w:firstRow="1" w:lastRow="0" w:firstColumn="1" w:lastColumn="0" w:noHBand="0" w:noVBand="1"/>
      </w:tblPr>
      <w:tblGrid>
        <w:gridCol w:w="1977"/>
        <w:gridCol w:w="1842"/>
        <w:gridCol w:w="2793"/>
        <w:gridCol w:w="2427"/>
      </w:tblGrid>
      <w:tr w:rsidR="002B7F42" w:rsidRPr="00C3683B" w14:paraId="4EC89DE2"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38" w:type="dxa"/>
          </w:tcPr>
          <w:p w14:paraId="474D9781" w14:textId="77777777" w:rsidR="002B7F42" w:rsidRPr="002B7F42" w:rsidRDefault="002B7F42" w:rsidP="009D5ABB">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924" w:type="dxa"/>
          </w:tcPr>
          <w:p w14:paraId="06B9F89F" w14:textId="77777777" w:rsidR="002B7F42" w:rsidRPr="002B7F42" w:rsidRDefault="002B7F42"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USR-001</w:t>
            </w:r>
          </w:p>
        </w:tc>
        <w:tc>
          <w:tcPr>
            <w:tcW w:w="2897" w:type="dxa"/>
          </w:tcPr>
          <w:p w14:paraId="2783AD8D" w14:textId="77777777" w:rsidR="002B7F42" w:rsidRPr="002B7F42" w:rsidRDefault="002B7F42" w:rsidP="00126F1B">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480" w:type="dxa"/>
          </w:tcPr>
          <w:p w14:paraId="01A5C023" w14:textId="77777777" w:rsidR="002B7F42" w:rsidRPr="002B7F42" w:rsidRDefault="00F97DF6" w:rsidP="00F97DF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Ingreso de n</w:t>
            </w:r>
            <w:r w:rsidR="002B7F42" w:rsidRPr="002B7F42">
              <w:rPr>
                <w:rFonts w:ascii="Arial Black" w:hAnsi="Arial Black" w:cs="Tahoma"/>
                <w:b w:val="0"/>
                <w:sz w:val="24"/>
                <w:szCs w:val="24"/>
              </w:rPr>
              <w:t>otas</w:t>
            </w:r>
            <w:r w:rsidR="00930179">
              <w:rPr>
                <w:rFonts w:ascii="Arial Black" w:hAnsi="Arial Black" w:cs="Tahoma"/>
                <w:b w:val="0"/>
                <w:sz w:val="24"/>
                <w:szCs w:val="24"/>
              </w:rPr>
              <w:t xml:space="preserve"> </w:t>
            </w:r>
            <w:r>
              <w:rPr>
                <w:rFonts w:ascii="Arial Black" w:hAnsi="Arial Black" w:cs="Tahoma"/>
                <w:b w:val="0"/>
                <w:sz w:val="24"/>
                <w:szCs w:val="24"/>
              </w:rPr>
              <w:t>individuales o grupales</w:t>
            </w:r>
          </w:p>
        </w:tc>
      </w:tr>
      <w:tr w:rsidR="002B7F42" w:rsidRPr="008B481E" w14:paraId="59A0E3D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015DD686"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Descripción:</w:t>
            </w:r>
          </w:p>
        </w:tc>
        <w:tc>
          <w:tcPr>
            <w:tcW w:w="7301" w:type="dxa"/>
            <w:gridSpan w:val="3"/>
            <w:tcBorders>
              <w:left w:val="single" w:sz="4" w:space="0" w:color="auto"/>
            </w:tcBorders>
            <w:shd w:val="clear" w:color="auto" w:fill="EAF1DD" w:themeFill="accent3" w:themeFillTint="33"/>
          </w:tcPr>
          <w:p w14:paraId="07FB9572" w14:textId="77777777" w:rsidR="002B7F42" w:rsidRPr="002B7F42" w:rsidRDefault="00BE0E9E" w:rsidP="00F97DF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permitirá</w:t>
            </w:r>
            <w:r>
              <w:rPr>
                <w:rFonts w:ascii="Arial" w:hAnsi="Arial" w:cs="Arial"/>
                <w:lang w:eastAsia="ar-SA"/>
              </w:rPr>
              <w:t xml:space="preserve"> </w:t>
            </w:r>
            <w:r w:rsidR="00ED616D">
              <w:rPr>
                <w:rFonts w:ascii="Arial" w:hAnsi="Arial" w:cs="Arial"/>
                <w:lang w:eastAsia="ar-SA"/>
              </w:rPr>
              <w:t>el</w:t>
            </w:r>
            <w:r>
              <w:rPr>
                <w:rFonts w:ascii="Arial" w:hAnsi="Arial" w:cs="Arial"/>
                <w:lang w:eastAsia="ar-SA"/>
              </w:rPr>
              <w:t xml:space="preserve"> ingreso </w:t>
            </w:r>
            <w:r w:rsidR="00A33A9D">
              <w:rPr>
                <w:rFonts w:ascii="Arial" w:hAnsi="Arial" w:cs="Arial"/>
                <w:lang w:eastAsia="ar-SA"/>
              </w:rPr>
              <w:t xml:space="preserve">de notas </w:t>
            </w:r>
            <w:r w:rsidR="00F97DF6">
              <w:rPr>
                <w:rFonts w:ascii="Arial" w:hAnsi="Arial" w:cs="Arial"/>
                <w:lang w:eastAsia="ar-SA"/>
              </w:rPr>
              <w:t>de actividades individuales o grupales</w:t>
            </w:r>
            <w:r w:rsidR="00B81054">
              <w:rPr>
                <w:rFonts w:ascii="Arial" w:hAnsi="Arial" w:cs="Arial"/>
                <w:lang w:eastAsia="ar-SA"/>
              </w:rPr>
              <w:t xml:space="preserve"> de los estudiantes y guardará</w:t>
            </w:r>
            <w:r>
              <w:rPr>
                <w:rFonts w:ascii="Arial" w:hAnsi="Arial" w:cs="Arial"/>
                <w:lang w:eastAsia="ar-SA"/>
              </w:rPr>
              <w:t xml:space="preserve"> un registro del </w:t>
            </w:r>
            <w:r w:rsidR="00930179">
              <w:rPr>
                <w:rFonts w:ascii="Arial" w:hAnsi="Arial" w:cs="Arial"/>
                <w:lang w:eastAsia="ar-SA"/>
              </w:rPr>
              <w:t>profesor</w:t>
            </w:r>
            <w:r w:rsidR="00F97DF6">
              <w:rPr>
                <w:rFonts w:ascii="Arial" w:hAnsi="Arial" w:cs="Arial"/>
                <w:lang w:eastAsia="ar-SA"/>
              </w:rPr>
              <w:t xml:space="preserve"> o ayudante</w:t>
            </w:r>
            <w:r>
              <w:rPr>
                <w:rFonts w:ascii="Arial" w:hAnsi="Arial" w:cs="Arial"/>
                <w:lang w:eastAsia="ar-SA"/>
              </w:rPr>
              <w:t xml:space="preserve"> que haga este ingreso.</w:t>
            </w:r>
          </w:p>
        </w:tc>
      </w:tr>
      <w:tr w:rsidR="002B7F42" w14:paraId="580C7AC8" w14:textId="77777777" w:rsidTr="59943761">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FFFFFF" w:themeFill="background1"/>
          </w:tcPr>
          <w:p w14:paraId="0C50D77B"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Fundamento:</w:t>
            </w:r>
          </w:p>
        </w:tc>
        <w:tc>
          <w:tcPr>
            <w:tcW w:w="7301" w:type="dxa"/>
            <w:gridSpan w:val="3"/>
            <w:tcBorders>
              <w:left w:val="single" w:sz="4" w:space="0" w:color="auto"/>
            </w:tcBorders>
          </w:tcPr>
          <w:p w14:paraId="14673FEF" w14:textId="77777777" w:rsidR="002B7F42" w:rsidRPr="002B7F42" w:rsidRDefault="002B7F42" w:rsidP="00F97DF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 xml:space="preserve">Esta información permitirá llevar un registro de las notas </w:t>
            </w:r>
            <w:r w:rsidR="00930179">
              <w:rPr>
                <w:rFonts w:ascii="Arial" w:hAnsi="Arial" w:cs="Arial"/>
              </w:rPr>
              <w:t xml:space="preserve">de </w:t>
            </w:r>
            <w:r w:rsidR="00D96369">
              <w:rPr>
                <w:rFonts w:ascii="Arial" w:hAnsi="Arial" w:cs="Arial"/>
              </w:rPr>
              <w:t>las actividades</w:t>
            </w:r>
            <w:r w:rsidR="00930179">
              <w:rPr>
                <w:rFonts w:ascii="Arial" w:hAnsi="Arial" w:cs="Arial"/>
              </w:rPr>
              <w:t xml:space="preserve"> </w:t>
            </w:r>
            <w:r w:rsidRPr="002B7F42">
              <w:rPr>
                <w:rFonts w:ascii="Arial" w:hAnsi="Arial" w:cs="Arial"/>
              </w:rPr>
              <w:t>de los</w:t>
            </w:r>
            <w:r w:rsidR="00A33A9D">
              <w:rPr>
                <w:rFonts w:ascii="Arial" w:hAnsi="Arial" w:cs="Arial"/>
              </w:rPr>
              <w:t xml:space="preserve"> estudiantes registrados en el s</w:t>
            </w:r>
            <w:r w:rsidRPr="002B7F42">
              <w:rPr>
                <w:rFonts w:ascii="Arial" w:hAnsi="Arial" w:cs="Arial"/>
              </w:rPr>
              <w:t>emestre.</w:t>
            </w:r>
          </w:p>
        </w:tc>
      </w:tr>
      <w:tr w:rsidR="002B7F42" w14:paraId="5917DCE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71CF2504"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Fuente:</w:t>
            </w:r>
          </w:p>
        </w:tc>
        <w:tc>
          <w:tcPr>
            <w:tcW w:w="7301" w:type="dxa"/>
            <w:gridSpan w:val="3"/>
            <w:tcBorders>
              <w:left w:val="single" w:sz="4" w:space="0" w:color="auto"/>
            </w:tcBorders>
            <w:shd w:val="clear" w:color="auto" w:fill="EAF1DD" w:themeFill="accent3" w:themeFillTint="33"/>
          </w:tcPr>
          <w:p w14:paraId="32CC0CE8" w14:textId="77777777" w:rsidR="002B7F42" w:rsidRPr="002B7F42" w:rsidRDefault="002B7F42"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03823B60" w14:textId="77777777" w:rsidR="00EA1ACB" w:rsidRDefault="00EA1ACB" w:rsidP="00CB77E0">
      <w:pPr>
        <w:spacing w:before="0" w:after="200"/>
        <w:ind w:left="0" w:firstLine="0"/>
        <w:rPr>
          <w:rFonts w:ascii="Tahoma" w:hAnsi="Tahoma" w:cs="Tahoma"/>
          <w:b/>
          <w:sz w:val="32"/>
          <w:szCs w:val="40"/>
          <w:lang w:val="es-ES_tradnl"/>
        </w:rPr>
      </w:pPr>
    </w:p>
    <w:p w14:paraId="015D81E7" w14:textId="77777777" w:rsidR="006350C3" w:rsidRDefault="006350C3" w:rsidP="00CB77E0">
      <w:pPr>
        <w:spacing w:before="0" w:after="200"/>
        <w:ind w:left="0" w:firstLine="0"/>
        <w:rPr>
          <w:rFonts w:ascii="Tahoma" w:hAnsi="Tahoma" w:cs="Tahoma"/>
          <w:b/>
          <w:sz w:val="32"/>
          <w:szCs w:val="40"/>
          <w:lang w:val="es-ES_tradnl"/>
        </w:rPr>
      </w:pPr>
    </w:p>
    <w:p w14:paraId="362C80DB" w14:textId="77777777" w:rsidR="00930179" w:rsidRDefault="00930179"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39"/>
        <w:gridCol w:w="2789"/>
        <w:gridCol w:w="2434"/>
      </w:tblGrid>
      <w:tr w:rsidR="00200674" w:rsidRPr="00C3683B" w14:paraId="3BB5D2F0"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38" w:type="dxa"/>
          </w:tcPr>
          <w:p w14:paraId="64582720" w14:textId="77777777" w:rsidR="00200674" w:rsidRPr="002B7F42" w:rsidRDefault="00200674" w:rsidP="009D5ABB">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924" w:type="dxa"/>
          </w:tcPr>
          <w:p w14:paraId="24E1E11A" w14:textId="77777777" w:rsidR="00200674" w:rsidRPr="002B7F42" w:rsidRDefault="00200674"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USR-002</w:t>
            </w:r>
          </w:p>
        </w:tc>
        <w:tc>
          <w:tcPr>
            <w:tcW w:w="2897" w:type="dxa"/>
          </w:tcPr>
          <w:p w14:paraId="08855A32" w14:textId="77777777" w:rsidR="00200674" w:rsidRPr="002B7F42" w:rsidRDefault="00200674" w:rsidP="00126F1B">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480" w:type="dxa"/>
          </w:tcPr>
          <w:p w14:paraId="7EE1E908" w14:textId="77777777" w:rsidR="00200674" w:rsidRPr="002B7F42" w:rsidRDefault="009F5072" w:rsidP="009F5072">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Modificación de n</w:t>
            </w:r>
            <w:r w:rsidR="00200674">
              <w:rPr>
                <w:rFonts w:ascii="Arial Black" w:hAnsi="Arial Black" w:cs="Tahoma"/>
                <w:b w:val="0"/>
                <w:sz w:val="24"/>
                <w:szCs w:val="24"/>
              </w:rPr>
              <w:t>otas</w:t>
            </w:r>
            <w:r w:rsidR="00930179">
              <w:rPr>
                <w:rFonts w:ascii="Arial Black" w:hAnsi="Arial Black" w:cs="Tahoma"/>
                <w:b w:val="0"/>
                <w:sz w:val="24"/>
                <w:szCs w:val="24"/>
              </w:rPr>
              <w:t xml:space="preserve"> </w:t>
            </w:r>
            <w:r>
              <w:rPr>
                <w:rFonts w:ascii="Arial Black" w:hAnsi="Arial Black" w:cs="Tahoma"/>
                <w:b w:val="0"/>
                <w:sz w:val="24"/>
                <w:szCs w:val="24"/>
              </w:rPr>
              <w:t>individuales o grupales</w:t>
            </w:r>
          </w:p>
        </w:tc>
      </w:tr>
      <w:tr w:rsidR="00200674" w:rsidRPr="008B481E" w14:paraId="799F89E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496A24EB" w14:textId="77777777" w:rsidR="00200674" w:rsidRPr="002B7F42" w:rsidRDefault="00200674" w:rsidP="009D5ABB">
            <w:pPr>
              <w:suppressAutoHyphens/>
              <w:jc w:val="center"/>
              <w:rPr>
                <w:rFonts w:ascii="Arial" w:hAnsi="Arial" w:cs="Arial"/>
                <w:color w:val="auto"/>
                <w:lang w:eastAsia="ar-SA"/>
              </w:rPr>
            </w:pPr>
            <w:r w:rsidRPr="002B7F42">
              <w:rPr>
                <w:rFonts w:ascii="Arial" w:hAnsi="Arial" w:cs="Arial"/>
                <w:color w:val="auto"/>
              </w:rPr>
              <w:t>Descripción:</w:t>
            </w:r>
          </w:p>
        </w:tc>
        <w:tc>
          <w:tcPr>
            <w:tcW w:w="7301" w:type="dxa"/>
            <w:gridSpan w:val="3"/>
            <w:tcBorders>
              <w:left w:val="single" w:sz="4" w:space="0" w:color="auto"/>
            </w:tcBorders>
            <w:shd w:val="clear" w:color="auto" w:fill="EAF1DD" w:themeFill="accent3" w:themeFillTint="33"/>
          </w:tcPr>
          <w:p w14:paraId="08171C26" w14:textId="77777777" w:rsidR="00200674" w:rsidRPr="002B7F42" w:rsidRDefault="005569C2" w:rsidP="009F5072">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sidR="007A7DE5">
              <w:rPr>
                <w:rFonts w:ascii="Arial" w:hAnsi="Arial" w:cs="Arial"/>
                <w:lang w:eastAsia="ar-SA"/>
              </w:rPr>
              <w:t xml:space="preserve">tema </w:t>
            </w:r>
            <w:r w:rsidR="00BD03D5">
              <w:rPr>
                <w:rFonts w:ascii="Arial" w:hAnsi="Arial" w:cs="Arial"/>
                <w:lang w:eastAsia="ar-SA"/>
              </w:rPr>
              <w:t>permitirá</w:t>
            </w:r>
            <w:r>
              <w:rPr>
                <w:rFonts w:ascii="Arial" w:hAnsi="Arial" w:cs="Arial"/>
                <w:lang w:eastAsia="ar-SA"/>
              </w:rPr>
              <w:t xml:space="preserve"> la modificación </w:t>
            </w:r>
            <w:r w:rsidR="007A7DE5">
              <w:rPr>
                <w:rFonts w:ascii="Arial" w:hAnsi="Arial" w:cs="Arial"/>
                <w:lang w:eastAsia="ar-SA"/>
              </w:rPr>
              <w:t xml:space="preserve">de las notas </w:t>
            </w:r>
            <w:r w:rsidR="009F5072">
              <w:rPr>
                <w:rFonts w:ascii="Arial" w:hAnsi="Arial" w:cs="Arial"/>
                <w:lang w:eastAsia="ar-SA"/>
              </w:rPr>
              <w:t>de actividades individuales o grupales</w:t>
            </w:r>
            <w:r w:rsidR="007A7DE5">
              <w:rPr>
                <w:rFonts w:ascii="Arial" w:hAnsi="Arial" w:cs="Arial"/>
                <w:lang w:eastAsia="ar-SA"/>
              </w:rPr>
              <w:t xml:space="preserve"> de los estudiantes y guardará</w:t>
            </w:r>
            <w:r>
              <w:rPr>
                <w:rFonts w:ascii="Arial" w:hAnsi="Arial" w:cs="Arial"/>
                <w:lang w:eastAsia="ar-SA"/>
              </w:rPr>
              <w:t xml:space="preserve"> un reg</w:t>
            </w:r>
            <w:r w:rsidR="00B81054">
              <w:rPr>
                <w:rFonts w:ascii="Arial" w:hAnsi="Arial" w:cs="Arial"/>
                <w:lang w:eastAsia="ar-SA"/>
              </w:rPr>
              <w:t xml:space="preserve">istro </w:t>
            </w:r>
            <w:r w:rsidR="00930179">
              <w:rPr>
                <w:rFonts w:ascii="Arial" w:hAnsi="Arial" w:cs="Arial"/>
                <w:lang w:eastAsia="ar-SA"/>
              </w:rPr>
              <w:t>del profesor</w:t>
            </w:r>
            <w:r w:rsidR="00B81054">
              <w:rPr>
                <w:rFonts w:ascii="Arial" w:hAnsi="Arial" w:cs="Arial"/>
                <w:lang w:eastAsia="ar-SA"/>
              </w:rPr>
              <w:t xml:space="preserve"> </w:t>
            </w:r>
            <w:r w:rsidR="009F5072">
              <w:rPr>
                <w:rFonts w:ascii="Arial" w:hAnsi="Arial" w:cs="Arial"/>
                <w:lang w:eastAsia="ar-SA"/>
              </w:rPr>
              <w:t xml:space="preserve">o ayudante </w:t>
            </w:r>
            <w:r w:rsidR="00B81054">
              <w:rPr>
                <w:rFonts w:ascii="Arial" w:hAnsi="Arial" w:cs="Arial"/>
                <w:lang w:eastAsia="ar-SA"/>
              </w:rPr>
              <w:t>que haga esta modificación</w:t>
            </w:r>
            <w:r>
              <w:rPr>
                <w:rFonts w:ascii="Arial" w:hAnsi="Arial" w:cs="Arial"/>
                <w:lang w:eastAsia="ar-SA"/>
              </w:rPr>
              <w:t xml:space="preserve">. </w:t>
            </w:r>
          </w:p>
        </w:tc>
      </w:tr>
      <w:tr w:rsidR="00200674" w14:paraId="3AEC9E36" w14:textId="77777777" w:rsidTr="59943761">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FFFFFF" w:themeFill="background1"/>
          </w:tcPr>
          <w:p w14:paraId="787B9580" w14:textId="77777777" w:rsidR="00200674" w:rsidRPr="002B7F42" w:rsidRDefault="00200674" w:rsidP="009D5ABB">
            <w:pPr>
              <w:suppressAutoHyphens/>
              <w:jc w:val="center"/>
              <w:rPr>
                <w:rFonts w:ascii="Arial" w:hAnsi="Arial" w:cs="Arial"/>
                <w:color w:val="auto"/>
                <w:lang w:eastAsia="ar-SA"/>
              </w:rPr>
            </w:pPr>
            <w:r w:rsidRPr="002B7F42">
              <w:rPr>
                <w:rFonts w:ascii="Arial" w:hAnsi="Arial" w:cs="Arial"/>
                <w:color w:val="auto"/>
              </w:rPr>
              <w:t>Fundamento:</w:t>
            </w:r>
          </w:p>
        </w:tc>
        <w:tc>
          <w:tcPr>
            <w:tcW w:w="7301" w:type="dxa"/>
            <w:gridSpan w:val="3"/>
            <w:tcBorders>
              <w:left w:val="single" w:sz="4" w:space="0" w:color="auto"/>
            </w:tcBorders>
          </w:tcPr>
          <w:p w14:paraId="38233D1F" w14:textId="77777777" w:rsidR="00200674" w:rsidRPr="002B7F42" w:rsidRDefault="00200674" w:rsidP="00200674">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 xml:space="preserve">Esta información permitirá </w:t>
            </w:r>
            <w:r>
              <w:rPr>
                <w:rFonts w:ascii="Arial" w:hAnsi="Arial" w:cs="Arial"/>
              </w:rPr>
              <w:t>corregir los errores que se puedan ocasionar al momento de pasar la nota</w:t>
            </w:r>
            <w:r w:rsidR="007A7DE5">
              <w:rPr>
                <w:rFonts w:ascii="Arial" w:hAnsi="Arial" w:cs="Arial"/>
              </w:rPr>
              <w:t xml:space="preserve"> y quien es el responsable</w:t>
            </w:r>
            <w:r w:rsidR="00A33A9D">
              <w:rPr>
                <w:rFonts w:ascii="Arial" w:hAnsi="Arial" w:cs="Arial"/>
              </w:rPr>
              <w:t xml:space="preserve"> de los cambios</w:t>
            </w:r>
            <w:r>
              <w:rPr>
                <w:rFonts w:ascii="Arial" w:hAnsi="Arial" w:cs="Arial"/>
              </w:rPr>
              <w:t>.</w:t>
            </w:r>
          </w:p>
        </w:tc>
      </w:tr>
      <w:tr w:rsidR="00200674" w14:paraId="7235795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227E5031" w14:textId="77777777" w:rsidR="00200674" w:rsidRPr="002B7F42" w:rsidRDefault="00200674" w:rsidP="009D5ABB">
            <w:pPr>
              <w:suppressAutoHyphens/>
              <w:jc w:val="center"/>
              <w:rPr>
                <w:rFonts w:ascii="Arial" w:hAnsi="Arial" w:cs="Arial"/>
                <w:color w:val="auto"/>
                <w:lang w:eastAsia="ar-SA"/>
              </w:rPr>
            </w:pPr>
            <w:r w:rsidRPr="002B7F42">
              <w:rPr>
                <w:rFonts w:ascii="Arial" w:hAnsi="Arial" w:cs="Arial"/>
                <w:color w:val="auto"/>
              </w:rPr>
              <w:t>Fuente:</w:t>
            </w:r>
          </w:p>
        </w:tc>
        <w:tc>
          <w:tcPr>
            <w:tcW w:w="7301" w:type="dxa"/>
            <w:gridSpan w:val="3"/>
            <w:tcBorders>
              <w:left w:val="single" w:sz="4" w:space="0" w:color="auto"/>
            </w:tcBorders>
            <w:shd w:val="clear" w:color="auto" w:fill="EAF1DD" w:themeFill="accent3" w:themeFillTint="33"/>
          </w:tcPr>
          <w:p w14:paraId="62D721B8" w14:textId="77777777" w:rsidR="00200674" w:rsidRPr="002B7F42" w:rsidRDefault="00200674"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087CF538" w14:textId="77777777" w:rsidR="00200674" w:rsidRDefault="00200674"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2B7F42" w:rsidRPr="00C3683B" w14:paraId="176541FD"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CD82D80" w14:textId="77777777" w:rsidR="002B7F42" w:rsidRPr="002B7F42" w:rsidRDefault="002B7F42" w:rsidP="009D5ABB">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855" w:type="dxa"/>
          </w:tcPr>
          <w:p w14:paraId="4C565E44" w14:textId="77777777" w:rsidR="002B7F42" w:rsidRPr="002B7F42" w:rsidRDefault="00200674"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USR-003</w:t>
            </w:r>
          </w:p>
        </w:tc>
        <w:tc>
          <w:tcPr>
            <w:tcW w:w="2809" w:type="dxa"/>
          </w:tcPr>
          <w:p w14:paraId="286B3D95" w14:textId="77777777" w:rsidR="002B7F42" w:rsidRPr="002B7F42" w:rsidRDefault="002B7F42"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398" w:type="dxa"/>
          </w:tcPr>
          <w:p w14:paraId="35263FAB" w14:textId="77777777" w:rsidR="002B7F42" w:rsidRPr="002B7F42" w:rsidRDefault="002B7F42" w:rsidP="009D5AB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Registro de asistencia</w:t>
            </w:r>
          </w:p>
        </w:tc>
      </w:tr>
      <w:tr w:rsidR="002B7F42" w:rsidRPr="008B481E" w14:paraId="7F39736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2A14999"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0913F63" w14:textId="77777777" w:rsidR="002B7F42" w:rsidRPr="002B7F42" w:rsidRDefault="002B7F42"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lang w:eastAsia="ar-SA"/>
              </w:rPr>
              <w:t xml:space="preserve">El sistema </w:t>
            </w:r>
            <w:r w:rsidR="00BD03D5">
              <w:rPr>
                <w:rFonts w:ascii="Arial" w:hAnsi="Arial" w:cs="Arial"/>
                <w:lang w:eastAsia="ar-SA"/>
              </w:rPr>
              <w:t>tendrá</w:t>
            </w:r>
            <w:r w:rsidR="00A20EAA">
              <w:rPr>
                <w:rFonts w:ascii="Arial" w:hAnsi="Arial" w:cs="Arial"/>
                <w:lang w:eastAsia="ar-SA"/>
              </w:rPr>
              <w:t xml:space="preserve"> un acceso a los</w:t>
            </w:r>
            <w:r w:rsidRPr="002B7F42">
              <w:rPr>
                <w:rFonts w:ascii="Arial" w:hAnsi="Arial" w:cs="Arial"/>
                <w:lang w:eastAsia="ar-SA"/>
              </w:rPr>
              <w:t xml:space="preserve"> registro</w:t>
            </w:r>
            <w:r w:rsidR="00A20EAA">
              <w:rPr>
                <w:rFonts w:ascii="Arial" w:hAnsi="Arial" w:cs="Arial"/>
                <w:lang w:eastAsia="ar-SA"/>
              </w:rPr>
              <w:t>s</w:t>
            </w:r>
            <w:r w:rsidRPr="002B7F42">
              <w:rPr>
                <w:rFonts w:ascii="Arial" w:hAnsi="Arial" w:cs="Arial"/>
                <w:lang w:eastAsia="ar-SA"/>
              </w:rPr>
              <w:t xml:space="preserve"> de asistencia de los estudiantes </w:t>
            </w:r>
            <w:r w:rsidR="00A20EAA">
              <w:rPr>
                <w:rFonts w:ascii="Arial" w:hAnsi="Arial" w:cs="Arial"/>
                <w:lang w:eastAsia="ar-SA"/>
              </w:rPr>
              <w:t>matriculados en ese s</w:t>
            </w:r>
            <w:r w:rsidRPr="002B7F42">
              <w:rPr>
                <w:rFonts w:ascii="Arial" w:hAnsi="Arial" w:cs="Arial"/>
                <w:lang w:eastAsia="ar-SA"/>
              </w:rPr>
              <w:t>emestre.</w:t>
            </w:r>
          </w:p>
        </w:tc>
      </w:tr>
      <w:tr w:rsidR="002B7F42" w14:paraId="0EE3A48A"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A0D50B2"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Fundamento:</w:t>
            </w:r>
          </w:p>
        </w:tc>
        <w:tc>
          <w:tcPr>
            <w:tcW w:w="7062" w:type="dxa"/>
            <w:gridSpan w:val="3"/>
            <w:tcBorders>
              <w:left w:val="single" w:sz="4" w:space="0" w:color="auto"/>
            </w:tcBorders>
          </w:tcPr>
          <w:p w14:paraId="4BDD9681" w14:textId="77777777" w:rsidR="002B7F42" w:rsidRPr="002B7F42" w:rsidRDefault="002B7F42" w:rsidP="009D5ABB">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Esta información permitirá obtener un factor de as</w:t>
            </w:r>
            <w:r w:rsidR="00C07D1B">
              <w:rPr>
                <w:rFonts w:ascii="Arial" w:hAnsi="Arial" w:cs="Arial"/>
              </w:rPr>
              <w:t xml:space="preserve">istencia para el cálculo de la nota de asistencia </w:t>
            </w:r>
            <w:r w:rsidRPr="002B7F42">
              <w:rPr>
                <w:rFonts w:ascii="Arial" w:hAnsi="Arial" w:cs="Arial"/>
              </w:rPr>
              <w:t>de los estudiantes</w:t>
            </w:r>
            <w:r w:rsidR="00C07D1B">
              <w:rPr>
                <w:rFonts w:ascii="Arial" w:hAnsi="Arial" w:cs="Arial"/>
              </w:rPr>
              <w:t xml:space="preserve"> en cada parcial del semestre</w:t>
            </w:r>
            <w:r w:rsidRPr="002B7F42">
              <w:rPr>
                <w:rFonts w:ascii="Arial" w:hAnsi="Arial" w:cs="Arial"/>
              </w:rPr>
              <w:t>.</w:t>
            </w:r>
          </w:p>
        </w:tc>
      </w:tr>
      <w:tr w:rsidR="002B7F42" w14:paraId="606A150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E2BF529"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768F420" w14:textId="77777777" w:rsidR="002B7F42" w:rsidRPr="002B7F42" w:rsidRDefault="002B7F42"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60B5066E" w14:textId="77777777" w:rsidR="00F02F6B" w:rsidRDefault="00F02F6B"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2F7781" w:rsidRPr="00C3683B" w14:paraId="63FA78BF"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BC48AD9" w14:textId="77777777" w:rsidR="002F7781" w:rsidRPr="002F7781" w:rsidRDefault="002F7781"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5E0F54FD" w14:textId="77777777" w:rsidR="002F7781" w:rsidRPr="002F7781" w:rsidRDefault="00200674"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USR-004</w:t>
            </w:r>
          </w:p>
        </w:tc>
        <w:tc>
          <w:tcPr>
            <w:tcW w:w="2809" w:type="dxa"/>
          </w:tcPr>
          <w:p w14:paraId="0D3C438E" w14:textId="77777777" w:rsidR="002F7781" w:rsidRPr="002F7781" w:rsidRDefault="002F7781"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BF869AA" w14:textId="77777777" w:rsidR="002F7781" w:rsidRPr="002F7781" w:rsidRDefault="00386FA1" w:rsidP="009D5AB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Asignar rúbrica a una actividad</w:t>
            </w:r>
          </w:p>
        </w:tc>
      </w:tr>
      <w:tr w:rsidR="002F7781" w:rsidRPr="008B481E" w14:paraId="10FCBEF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AF716FF" w14:textId="77777777" w:rsidR="002F7781" w:rsidRPr="002F7781" w:rsidRDefault="002F7781" w:rsidP="009D5ABB">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43A05C9" w14:textId="77777777" w:rsidR="002F7781" w:rsidRPr="002F7781" w:rsidRDefault="002F7781"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 xml:space="preserve">El sistema </w:t>
            </w:r>
            <w:r w:rsidR="00BD03D5">
              <w:rPr>
                <w:rFonts w:ascii="Arial" w:hAnsi="Arial" w:cs="Arial"/>
                <w:lang w:eastAsia="ar-SA"/>
              </w:rPr>
              <w:t>configurará</w:t>
            </w:r>
            <w:r w:rsidRPr="002F7781">
              <w:rPr>
                <w:rFonts w:ascii="Arial" w:hAnsi="Arial" w:cs="Arial"/>
                <w:lang w:eastAsia="ar-SA"/>
              </w:rPr>
              <w:t xml:space="preserve"> las diferentes ponderaciones asi</w:t>
            </w:r>
            <w:r w:rsidR="0078637C">
              <w:rPr>
                <w:rFonts w:ascii="Arial" w:hAnsi="Arial" w:cs="Arial"/>
                <w:lang w:eastAsia="ar-SA"/>
              </w:rPr>
              <w:t>gnadas a los ítems de las actividades</w:t>
            </w:r>
            <w:r w:rsidRPr="002F7781">
              <w:rPr>
                <w:rFonts w:ascii="Arial" w:hAnsi="Arial" w:cs="Arial"/>
                <w:lang w:eastAsia="ar-SA"/>
              </w:rPr>
              <w:t>.</w:t>
            </w:r>
          </w:p>
        </w:tc>
      </w:tr>
      <w:tr w:rsidR="002F7781" w14:paraId="7AEB9F7E"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B380158" w14:textId="77777777" w:rsidR="002F7781" w:rsidRPr="002F7781" w:rsidRDefault="002F7781"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3E987C76" w14:textId="77777777" w:rsidR="002F7781" w:rsidRPr="002F7781" w:rsidRDefault="002F7781" w:rsidP="00386FA1">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sidR="00C07D1B">
              <w:rPr>
                <w:rFonts w:ascii="Arial" w:hAnsi="Arial" w:cs="Arial"/>
              </w:rPr>
              <w:t xml:space="preserve">ingresar y </w:t>
            </w:r>
            <w:r w:rsidRPr="002F7781">
              <w:rPr>
                <w:rFonts w:ascii="Arial" w:hAnsi="Arial" w:cs="Arial"/>
              </w:rPr>
              <w:t xml:space="preserve">obtener la calificación de cada </w:t>
            </w:r>
            <w:r w:rsidR="00386FA1">
              <w:rPr>
                <w:rFonts w:ascii="Arial" w:hAnsi="Arial" w:cs="Arial"/>
              </w:rPr>
              <w:t>actividad</w:t>
            </w:r>
            <w:r w:rsidR="00C07D1B">
              <w:rPr>
                <w:rFonts w:ascii="Arial" w:hAnsi="Arial" w:cs="Arial"/>
              </w:rPr>
              <w:t xml:space="preserve"> de acuerdo a la rúbrica dada</w:t>
            </w:r>
            <w:r w:rsidRPr="002F7781">
              <w:rPr>
                <w:rFonts w:ascii="Arial" w:hAnsi="Arial" w:cs="Arial"/>
              </w:rPr>
              <w:t>.</w:t>
            </w:r>
          </w:p>
        </w:tc>
      </w:tr>
      <w:tr w:rsidR="002F7781" w14:paraId="3116681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C52A2CE" w14:textId="77777777" w:rsidR="002F7781" w:rsidRPr="002F7781" w:rsidRDefault="002F7781"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93C8064" w14:textId="77777777" w:rsidR="002F7781" w:rsidRPr="002F7781" w:rsidRDefault="002F7781"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43A38262" w14:textId="77777777" w:rsidR="00CB77E0" w:rsidRDefault="00CB77E0" w:rsidP="004E44F8">
      <w:pPr>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E37D32" w:rsidRPr="00C3683B" w14:paraId="7C01313F"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2CDCF80" w14:textId="77777777" w:rsidR="00E37D32" w:rsidRPr="002F7781" w:rsidRDefault="00E37D32"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5C9E62E6" w14:textId="77777777" w:rsidR="00E37D32" w:rsidRPr="002F7781" w:rsidRDefault="00FD049D"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USR-005</w:t>
            </w:r>
          </w:p>
        </w:tc>
        <w:tc>
          <w:tcPr>
            <w:tcW w:w="2809" w:type="dxa"/>
          </w:tcPr>
          <w:p w14:paraId="43450611" w14:textId="77777777" w:rsidR="00E37D32" w:rsidRPr="002F7781" w:rsidRDefault="00E37D32"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A06A553" w14:textId="77777777" w:rsidR="00E37D32" w:rsidRPr="002F7781" w:rsidRDefault="00E37D32" w:rsidP="009D5AB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Creación de grupos</w:t>
            </w:r>
          </w:p>
        </w:tc>
      </w:tr>
      <w:tr w:rsidR="00E37D32" w:rsidRPr="008B481E" w14:paraId="12E3183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4CB44C2" w14:textId="77777777" w:rsidR="00E37D32" w:rsidRPr="002F7781" w:rsidRDefault="00E37D32" w:rsidP="009D5ABB">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5199E85" w14:textId="77777777" w:rsidR="00E37D32" w:rsidRPr="002F7781" w:rsidRDefault="00E37D32"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permitirá</w:t>
            </w:r>
            <w:r>
              <w:rPr>
                <w:rFonts w:ascii="Arial" w:hAnsi="Arial" w:cs="Arial"/>
                <w:lang w:eastAsia="ar-SA"/>
              </w:rPr>
              <w:t xml:space="preserve"> a los estudiantes crear o registrarse en algún grupo.</w:t>
            </w:r>
          </w:p>
        </w:tc>
      </w:tr>
      <w:tr w:rsidR="00E37D32" w14:paraId="554C96F8"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2D244C19" w14:textId="77777777" w:rsidR="00E37D32" w:rsidRPr="002F7781" w:rsidRDefault="00E37D32"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64882050" w14:textId="77777777" w:rsidR="00E37D32" w:rsidRPr="002F7781" w:rsidRDefault="00E37D32" w:rsidP="003756B1">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a </w:t>
            </w:r>
            <w:r>
              <w:rPr>
                <w:rFonts w:ascii="Arial" w:hAnsi="Arial" w:cs="Arial"/>
              </w:rPr>
              <w:t xml:space="preserve">los estudiantes crear sus grupos de trabajo </w:t>
            </w:r>
            <w:r w:rsidR="003756B1">
              <w:rPr>
                <w:rFonts w:ascii="Arial" w:hAnsi="Arial" w:cs="Arial"/>
              </w:rPr>
              <w:t>de manera  que se mantenga</w:t>
            </w:r>
            <w:r>
              <w:rPr>
                <w:rFonts w:ascii="Arial" w:hAnsi="Arial" w:cs="Arial"/>
              </w:rPr>
              <w:t xml:space="preserve"> durante todo el semestre.</w:t>
            </w:r>
          </w:p>
        </w:tc>
      </w:tr>
      <w:tr w:rsidR="00E37D32" w14:paraId="158B1CF9"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648963C" w14:textId="77777777" w:rsidR="00E37D32" w:rsidRPr="002F7781" w:rsidRDefault="00E37D32" w:rsidP="009D5ABB">
            <w:pPr>
              <w:suppressAutoHyphens/>
              <w:jc w:val="center"/>
              <w:rPr>
                <w:rFonts w:ascii="Arial" w:hAnsi="Arial" w:cs="Arial"/>
                <w:color w:val="auto"/>
                <w:lang w:eastAsia="ar-SA"/>
              </w:rPr>
            </w:pPr>
            <w:r w:rsidRPr="002F7781">
              <w:rPr>
                <w:rFonts w:ascii="Arial" w:hAnsi="Arial" w:cs="Arial"/>
                <w:color w:val="auto"/>
              </w:rPr>
              <w:lastRenderedPageBreak/>
              <w:t>Fuente:</w:t>
            </w:r>
          </w:p>
        </w:tc>
        <w:tc>
          <w:tcPr>
            <w:tcW w:w="7062" w:type="dxa"/>
            <w:gridSpan w:val="3"/>
            <w:tcBorders>
              <w:left w:val="single" w:sz="4" w:space="0" w:color="auto"/>
            </w:tcBorders>
            <w:shd w:val="clear" w:color="auto" w:fill="EAF1DD" w:themeFill="accent3" w:themeFillTint="33"/>
          </w:tcPr>
          <w:p w14:paraId="59B87C73" w14:textId="77777777" w:rsidR="00E37D32" w:rsidRPr="002F7781" w:rsidRDefault="00E37D32"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4E34417" w14:textId="77777777" w:rsidR="004977CF" w:rsidRDefault="004977CF" w:rsidP="004E44F8">
      <w:pPr>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409E6" w:rsidRPr="00C3683B" w14:paraId="3E55FAE1"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DB7F2B4" w14:textId="77777777" w:rsidR="006409E6" w:rsidRPr="002F7781" w:rsidRDefault="006409E6"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44E6E71D" w14:textId="77777777" w:rsidR="006409E6" w:rsidRPr="002F7781" w:rsidRDefault="009F5072"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w:t>
            </w:r>
            <w:r w:rsidR="00FD049D">
              <w:rPr>
                <w:rFonts w:ascii="Arial Black" w:hAnsi="Arial Black" w:cs="Tahoma"/>
                <w:b w:val="0"/>
                <w:sz w:val="24"/>
                <w:szCs w:val="24"/>
              </w:rPr>
              <w:t>6</w:t>
            </w:r>
          </w:p>
        </w:tc>
        <w:tc>
          <w:tcPr>
            <w:tcW w:w="2809" w:type="dxa"/>
          </w:tcPr>
          <w:p w14:paraId="693D29F6" w14:textId="77777777" w:rsidR="006409E6" w:rsidRPr="002F7781" w:rsidRDefault="006409E6"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A7FA7D1" w14:textId="77777777" w:rsidR="006409E6" w:rsidRPr="002F7781" w:rsidRDefault="006409E6" w:rsidP="009D5AB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Permitir actividades adicionales</w:t>
            </w:r>
          </w:p>
        </w:tc>
      </w:tr>
      <w:tr w:rsidR="006409E6" w:rsidRPr="008B481E" w14:paraId="06DE8F2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386708B" w14:textId="77777777" w:rsidR="006409E6" w:rsidRPr="002F7781" w:rsidRDefault="006409E6" w:rsidP="009D5ABB">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7984010" w14:textId="77777777" w:rsidR="006409E6" w:rsidRPr="002F7781" w:rsidRDefault="006409E6"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 xml:space="preserve">permitirá </w:t>
            </w:r>
            <w:r>
              <w:rPr>
                <w:rFonts w:ascii="Arial" w:hAnsi="Arial" w:cs="Arial"/>
                <w:lang w:eastAsia="ar-SA"/>
              </w:rPr>
              <w:t>a</w:t>
            </w:r>
            <w:r w:rsidR="008A7C2E">
              <w:rPr>
                <w:rFonts w:ascii="Arial" w:hAnsi="Arial" w:cs="Arial"/>
                <w:lang w:eastAsia="ar-SA"/>
              </w:rPr>
              <w:t xml:space="preserve">l profesor el </w:t>
            </w:r>
            <w:r>
              <w:rPr>
                <w:rFonts w:ascii="Arial" w:hAnsi="Arial" w:cs="Arial"/>
                <w:lang w:eastAsia="ar-SA"/>
              </w:rPr>
              <w:t>ingreso de actividades adicionales</w:t>
            </w:r>
            <w:r w:rsidR="008A7C2E">
              <w:rPr>
                <w:rFonts w:ascii="Arial" w:hAnsi="Arial" w:cs="Arial"/>
                <w:lang w:eastAsia="ar-SA"/>
              </w:rPr>
              <w:t xml:space="preserve"> en caso que él lo solicite</w:t>
            </w:r>
            <w:r>
              <w:rPr>
                <w:rFonts w:ascii="Arial" w:hAnsi="Arial" w:cs="Arial"/>
                <w:lang w:eastAsia="ar-SA"/>
              </w:rPr>
              <w:t>.</w:t>
            </w:r>
          </w:p>
        </w:tc>
      </w:tr>
      <w:tr w:rsidR="006409E6" w14:paraId="019A0BD7"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23270092" w14:textId="77777777" w:rsidR="006409E6" w:rsidRPr="002F7781" w:rsidRDefault="006409E6"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A4DB15D" w14:textId="77777777" w:rsidR="006409E6" w:rsidRPr="002F7781" w:rsidRDefault="006409E6" w:rsidP="006409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permitirá</w:t>
            </w:r>
            <w:r w:rsidRPr="002F7781">
              <w:rPr>
                <w:rFonts w:ascii="Arial" w:hAnsi="Arial" w:cs="Arial"/>
              </w:rPr>
              <w:t xml:space="preserve"> </w:t>
            </w:r>
            <w:r>
              <w:rPr>
                <w:rFonts w:ascii="Arial" w:hAnsi="Arial" w:cs="Arial"/>
              </w:rPr>
              <w:t>al profesor ingresar ac</w:t>
            </w:r>
            <w:r w:rsidR="00BD03D5">
              <w:rPr>
                <w:rFonts w:ascii="Arial" w:hAnsi="Arial" w:cs="Arial"/>
              </w:rPr>
              <w:t>tividades adicionales</w:t>
            </w:r>
            <w:r w:rsidR="00D13EC8">
              <w:rPr>
                <w:rFonts w:ascii="Arial" w:hAnsi="Arial" w:cs="Arial"/>
              </w:rPr>
              <w:t xml:space="preserve"> para que los estudiantes ganen puntos extras</w:t>
            </w:r>
            <w:r>
              <w:rPr>
                <w:rFonts w:ascii="Arial" w:hAnsi="Arial" w:cs="Arial"/>
              </w:rPr>
              <w:t>.</w:t>
            </w:r>
          </w:p>
        </w:tc>
      </w:tr>
      <w:tr w:rsidR="006409E6" w14:paraId="0ACF9B0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DC4DC6C" w14:textId="77777777" w:rsidR="006409E6" w:rsidRPr="002F7781" w:rsidRDefault="006409E6"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448E03E" w14:textId="77777777" w:rsidR="006409E6" w:rsidRPr="002F7781" w:rsidRDefault="006409E6"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97B3E4C" w14:textId="77777777" w:rsidR="006409E6" w:rsidRDefault="006409E6" w:rsidP="004E44F8">
      <w:pPr>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92560A" w:rsidRPr="00C3683B" w14:paraId="01C572C0"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811D2E2" w14:textId="77777777" w:rsidR="0092560A" w:rsidRPr="002F7781" w:rsidRDefault="0092560A"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ED409D0" w14:textId="77777777" w:rsidR="0092560A" w:rsidRPr="002F7781" w:rsidRDefault="009F5072"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w:t>
            </w:r>
            <w:r w:rsidR="00FD049D">
              <w:rPr>
                <w:rFonts w:ascii="Arial Black" w:hAnsi="Arial Black" w:cs="Tahoma"/>
                <w:b w:val="0"/>
                <w:sz w:val="24"/>
                <w:szCs w:val="24"/>
              </w:rPr>
              <w:t>7</w:t>
            </w:r>
          </w:p>
        </w:tc>
        <w:tc>
          <w:tcPr>
            <w:tcW w:w="2809" w:type="dxa"/>
          </w:tcPr>
          <w:p w14:paraId="77891EA4" w14:textId="77777777" w:rsidR="0092560A" w:rsidRPr="002F7781" w:rsidRDefault="0092560A"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2696E9D" w14:textId="77777777" w:rsidR="0092560A" w:rsidRPr="002F7781" w:rsidRDefault="00E8123B" w:rsidP="00C167E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Generar reporte </w:t>
            </w:r>
            <w:r w:rsidR="00C167EB">
              <w:rPr>
                <w:rFonts w:ascii="Arial Black" w:hAnsi="Arial Black" w:cs="Tahoma"/>
                <w:b w:val="0"/>
                <w:sz w:val="24"/>
                <w:szCs w:val="24"/>
                <w:lang w:eastAsia="ar-SA"/>
              </w:rPr>
              <w:t>total</w:t>
            </w:r>
            <w:r w:rsidR="007C69EE">
              <w:rPr>
                <w:rFonts w:ascii="Arial Black" w:hAnsi="Arial Black" w:cs="Tahoma"/>
                <w:b w:val="0"/>
                <w:sz w:val="24"/>
                <w:szCs w:val="24"/>
                <w:lang w:eastAsia="ar-SA"/>
              </w:rPr>
              <w:t xml:space="preserve"> de notas</w:t>
            </w:r>
          </w:p>
        </w:tc>
      </w:tr>
      <w:tr w:rsidR="0092560A" w:rsidRPr="008B481E" w14:paraId="706B906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ECFF0F1" w14:textId="77777777" w:rsidR="0092560A" w:rsidRPr="002F7781" w:rsidRDefault="0092560A" w:rsidP="009D5ABB">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A5B0214" w14:textId="77777777" w:rsidR="0092560A" w:rsidRPr="002F7781" w:rsidRDefault="0092560A"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sidR="007C69EE">
              <w:rPr>
                <w:rFonts w:ascii="Arial" w:hAnsi="Arial" w:cs="Arial"/>
                <w:lang w:eastAsia="ar-SA"/>
              </w:rPr>
              <w:t xml:space="preserve">tema </w:t>
            </w:r>
            <w:r w:rsidR="00BD03D5">
              <w:rPr>
                <w:rFonts w:ascii="Arial" w:hAnsi="Arial" w:cs="Arial"/>
                <w:lang w:eastAsia="ar-SA"/>
              </w:rPr>
              <w:t>creará</w:t>
            </w:r>
            <w:r w:rsidR="007C69EE">
              <w:rPr>
                <w:rFonts w:ascii="Arial" w:hAnsi="Arial" w:cs="Arial"/>
                <w:lang w:eastAsia="ar-SA"/>
              </w:rPr>
              <w:t xml:space="preserve"> </w:t>
            </w:r>
            <w:r w:rsidR="00E8123B">
              <w:rPr>
                <w:rFonts w:ascii="Arial" w:hAnsi="Arial" w:cs="Arial"/>
                <w:lang w:eastAsia="ar-SA"/>
              </w:rPr>
              <w:t xml:space="preserve">reportes generales de las </w:t>
            </w:r>
            <w:r w:rsidR="00085117">
              <w:rPr>
                <w:rFonts w:ascii="Arial" w:hAnsi="Arial" w:cs="Arial"/>
                <w:lang w:eastAsia="ar-SA"/>
              </w:rPr>
              <w:t xml:space="preserve">notas </w:t>
            </w:r>
            <w:r w:rsidR="00E8123B">
              <w:rPr>
                <w:rFonts w:ascii="Arial" w:hAnsi="Arial" w:cs="Arial"/>
                <w:lang w:eastAsia="ar-SA"/>
              </w:rPr>
              <w:t>de los estudiantes.</w:t>
            </w:r>
          </w:p>
        </w:tc>
      </w:tr>
      <w:tr w:rsidR="0092560A" w14:paraId="1FBFAB92"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698FC922" w14:textId="77777777" w:rsidR="0092560A" w:rsidRPr="002F7781" w:rsidRDefault="0092560A"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C241829" w14:textId="77777777" w:rsidR="0092560A" w:rsidRPr="002F7781" w:rsidRDefault="0092560A" w:rsidP="00BD03D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BD03D5">
              <w:rPr>
                <w:rFonts w:ascii="Arial" w:hAnsi="Arial" w:cs="Arial"/>
              </w:rPr>
              <w:t>generará</w:t>
            </w:r>
            <w:r w:rsidR="00E8123B">
              <w:rPr>
                <w:rFonts w:ascii="Arial" w:hAnsi="Arial" w:cs="Arial"/>
              </w:rPr>
              <w:t xml:space="preserve"> reportes de las </w:t>
            </w:r>
            <w:r w:rsidR="00085117">
              <w:rPr>
                <w:rFonts w:ascii="Arial" w:hAnsi="Arial" w:cs="Arial"/>
              </w:rPr>
              <w:t>notas</w:t>
            </w:r>
            <w:r w:rsidR="00E8123B">
              <w:rPr>
                <w:rFonts w:ascii="Arial" w:hAnsi="Arial" w:cs="Arial"/>
              </w:rPr>
              <w:t xml:space="preserve"> </w:t>
            </w:r>
            <w:r w:rsidR="00C167EB">
              <w:rPr>
                <w:rFonts w:ascii="Arial" w:hAnsi="Arial" w:cs="Arial"/>
              </w:rPr>
              <w:t>totales de los estudiantes, esto incluirá todas las actividades.</w:t>
            </w:r>
          </w:p>
        </w:tc>
      </w:tr>
      <w:tr w:rsidR="0092560A" w14:paraId="3D37FF0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725CF3E" w14:textId="77777777" w:rsidR="0092560A" w:rsidRPr="002F7781" w:rsidRDefault="0092560A"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08C30C7" w14:textId="77777777" w:rsidR="0092560A" w:rsidRPr="002F7781" w:rsidRDefault="0092560A"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840C834" w14:textId="77777777" w:rsidR="00BD03D5" w:rsidRDefault="00BD03D5" w:rsidP="004E44F8">
      <w:pPr>
        <w:ind w:left="0" w:firstLine="0"/>
        <w:rPr>
          <w:rFonts w:ascii="Cambria" w:eastAsia="Times New Roman" w:hAnsi="Cambria" w:cs="Tahoma"/>
          <w:b/>
          <w:bCs/>
          <w:color w:val="76923C"/>
          <w:sz w:val="34"/>
          <w:szCs w:val="34"/>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E8123B" w:rsidRPr="00C3683B" w14:paraId="67602BA2"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84D3FFE" w14:textId="77777777" w:rsidR="00E8123B" w:rsidRPr="002F7781" w:rsidRDefault="00E8123B"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69CC998" w14:textId="77777777" w:rsidR="00E8123B" w:rsidRPr="002F7781" w:rsidRDefault="009F5072"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FD049D">
              <w:rPr>
                <w:rFonts w:ascii="Arial Black" w:hAnsi="Arial Black" w:cs="Tahoma"/>
                <w:b w:val="0"/>
                <w:sz w:val="24"/>
                <w:szCs w:val="24"/>
              </w:rPr>
              <w:t>08</w:t>
            </w:r>
          </w:p>
        </w:tc>
        <w:tc>
          <w:tcPr>
            <w:tcW w:w="2809" w:type="dxa"/>
          </w:tcPr>
          <w:p w14:paraId="67EE8948" w14:textId="77777777" w:rsidR="00E8123B" w:rsidRPr="002F7781" w:rsidRDefault="00E8123B"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51590C8" w14:textId="77777777" w:rsidR="00E8123B" w:rsidRPr="002F7781" w:rsidRDefault="00E8123B" w:rsidP="00A0052D">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Generar reporte </w:t>
            </w:r>
            <w:r w:rsidR="00A0052D">
              <w:rPr>
                <w:rFonts w:ascii="Arial Black" w:hAnsi="Arial Black" w:cs="Tahoma"/>
                <w:b w:val="0"/>
                <w:sz w:val="24"/>
                <w:szCs w:val="24"/>
                <w:lang w:eastAsia="ar-SA"/>
              </w:rPr>
              <w:t xml:space="preserve">de una </w:t>
            </w:r>
            <w:r>
              <w:rPr>
                <w:rFonts w:ascii="Arial Black" w:hAnsi="Arial Black" w:cs="Tahoma"/>
                <w:b w:val="0"/>
                <w:sz w:val="24"/>
                <w:szCs w:val="24"/>
                <w:lang w:eastAsia="ar-SA"/>
              </w:rPr>
              <w:t>actividad</w:t>
            </w:r>
          </w:p>
        </w:tc>
      </w:tr>
      <w:tr w:rsidR="00E8123B" w:rsidRPr="008B481E" w14:paraId="6B0C58E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F76E407" w14:textId="77777777" w:rsidR="00E8123B" w:rsidRPr="002F7781" w:rsidRDefault="00E8123B" w:rsidP="009D5ABB">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F16DC40" w14:textId="77777777" w:rsidR="00E8123B" w:rsidRPr="002F7781" w:rsidRDefault="00E8123B"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creará</w:t>
            </w:r>
            <w:r>
              <w:rPr>
                <w:rFonts w:ascii="Arial" w:hAnsi="Arial" w:cs="Arial"/>
                <w:lang w:eastAsia="ar-SA"/>
              </w:rPr>
              <w:t xml:space="preserve"> reportes </w:t>
            </w:r>
            <w:r w:rsidR="00A0052D">
              <w:rPr>
                <w:rFonts w:ascii="Arial" w:hAnsi="Arial" w:cs="Arial"/>
                <w:lang w:eastAsia="ar-SA"/>
              </w:rPr>
              <w:t>detallando todas las notas asignadas a una actividad según su rúbrica.</w:t>
            </w:r>
          </w:p>
        </w:tc>
      </w:tr>
      <w:tr w:rsidR="00E8123B" w:rsidRPr="00BD03D5" w14:paraId="2B6E3970"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3BB1445" w14:textId="77777777" w:rsidR="00E8123B" w:rsidRPr="002F7781" w:rsidRDefault="00E8123B"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B057534" w14:textId="77777777" w:rsidR="00E8123B" w:rsidRPr="002F7781" w:rsidRDefault="00E8123B" w:rsidP="00BD03D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BD03D5">
              <w:rPr>
                <w:rFonts w:ascii="Arial" w:hAnsi="Arial" w:cs="Arial"/>
              </w:rPr>
              <w:t>generará</w:t>
            </w:r>
            <w:r>
              <w:rPr>
                <w:rFonts w:ascii="Arial" w:hAnsi="Arial" w:cs="Arial"/>
              </w:rPr>
              <w:t xml:space="preserve"> reportes detallando las </w:t>
            </w:r>
            <w:r w:rsidR="00085117">
              <w:rPr>
                <w:rFonts w:ascii="Arial" w:hAnsi="Arial" w:cs="Arial"/>
              </w:rPr>
              <w:t>notas</w:t>
            </w:r>
            <w:r w:rsidR="00BD03D5">
              <w:rPr>
                <w:rFonts w:ascii="Arial" w:hAnsi="Arial" w:cs="Arial"/>
              </w:rPr>
              <w:t xml:space="preserve"> </w:t>
            </w:r>
            <w:r w:rsidR="004B25EB">
              <w:rPr>
                <w:rFonts w:ascii="Arial" w:hAnsi="Arial" w:cs="Arial"/>
              </w:rPr>
              <w:t xml:space="preserve">por actividad </w:t>
            </w:r>
            <w:r w:rsidR="00BD03D5">
              <w:rPr>
                <w:rFonts w:ascii="Arial" w:hAnsi="Arial" w:cs="Arial"/>
              </w:rPr>
              <w:t>de cada estudiante</w:t>
            </w:r>
            <w:r w:rsidR="005731E2">
              <w:rPr>
                <w:rFonts w:ascii="Arial" w:hAnsi="Arial" w:cs="Arial"/>
              </w:rPr>
              <w:t>.</w:t>
            </w:r>
          </w:p>
        </w:tc>
      </w:tr>
      <w:tr w:rsidR="00E8123B" w14:paraId="7D55759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E9E4698" w14:textId="77777777" w:rsidR="00E8123B" w:rsidRPr="002F7781" w:rsidRDefault="00E8123B"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90704F1" w14:textId="77777777" w:rsidR="00E8123B" w:rsidRPr="002F7781" w:rsidRDefault="00E8123B"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28C9B69" w14:textId="77777777" w:rsidR="009C5974" w:rsidRDefault="009C5974" w:rsidP="004E44F8">
      <w:pPr>
        <w:ind w:left="0" w:firstLine="0"/>
        <w:rPr>
          <w:rFonts w:ascii="Cambria" w:eastAsia="Times New Roman" w:hAnsi="Cambria" w:cs="Tahoma"/>
          <w:b/>
          <w:bCs/>
          <w:color w:val="76923C"/>
          <w:sz w:val="34"/>
          <w:szCs w:val="34"/>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FD049D" w:rsidRPr="00C3683B" w14:paraId="18373C69"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732F3AB" w14:textId="77777777" w:rsidR="00FD049D" w:rsidRPr="002F7781" w:rsidRDefault="00FD049D" w:rsidP="00670E19">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8BACFDE" w14:textId="77777777" w:rsidR="00FD049D" w:rsidRPr="002F7781" w:rsidRDefault="00FD049D" w:rsidP="00670E19">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USR-009</w:t>
            </w:r>
          </w:p>
        </w:tc>
        <w:tc>
          <w:tcPr>
            <w:tcW w:w="2809" w:type="dxa"/>
          </w:tcPr>
          <w:p w14:paraId="31C57574" w14:textId="77777777" w:rsidR="00FD049D" w:rsidRPr="002F7781" w:rsidRDefault="00FD049D" w:rsidP="00670E19">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F37BC14" w14:textId="77777777" w:rsidR="00FD049D" w:rsidRPr="002F7781" w:rsidRDefault="00FD049D" w:rsidP="00670E19">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Autenticación</w:t>
            </w:r>
          </w:p>
        </w:tc>
      </w:tr>
      <w:tr w:rsidR="00FD049D" w:rsidRPr="008B481E" w14:paraId="1BC14FF9"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A15466A" w14:textId="77777777" w:rsidR="00FD049D" w:rsidRPr="002F7781" w:rsidRDefault="00FD049D" w:rsidP="00670E19">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D3B01D0" w14:textId="77777777" w:rsidR="00FD049D" w:rsidRPr="002F7781" w:rsidRDefault="00FD049D" w:rsidP="00670E19">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 xml:space="preserve">El sistema </w:t>
            </w:r>
            <w:r>
              <w:rPr>
                <w:rFonts w:ascii="Arial" w:hAnsi="Arial" w:cs="Arial"/>
                <w:lang w:eastAsia="ar-SA"/>
              </w:rPr>
              <w:t>permitirá</w:t>
            </w:r>
            <w:r w:rsidRPr="002F7781">
              <w:rPr>
                <w:rFonts w:ascii="Arial" w:hAnsi="Arial" w:cs="Arial"/>
                <w:lang w:eastAsia="ar-SA"/>
              </w:rPr>
              <w:t xml:space="preserve"> el ingreso al sistema autenticándose</w:t>
            </w:r>
            <w:r>
              <w:rPr>
                <w:rFonts w:ascii="Arial" w:hAnsi="Arial" w:cs="Arial"/>
                <w:lang w:eastAsia="ar-SA"/>
              </w:rPr>
              <w:t xml:space="preserve"> por medio de usuario y contraseña dado por la ESPOL.</w:t>
            </w:r>
          </w:p>
        </w:tc>
      </w:tr>
      <w:tr w:rsidR="00FD049D" w14:paraId="39648DBB"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6225BAE7" w14:textId="77777777" w:rsidR="00FD049D" w:rsidRPr="002F7781" w:rsidRDefault="00FD049D" w:rsidP="00670E19">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5C8019A4" w14:textId="77777777" w:rsidR="00FD049D" w:rsidRPr="002F7781" w:rsidRDefault="00FD049D" w:rsidP="00670E19">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al usuario </w:t>
            </w:r>
            <w:r>
              <w:rPr>
                <w:rFonts w:ascii="Arial" w:hAnsi="Arial" w:cs="Arial"/>
              </w:rPr>
              <w:t>tener un medio de seguridad para ingresar a la aplicación y conservar la información importante de forma intangible.</w:t>
            </w:r>
          </w:p>
        </w:tc>
      </w:tr>
      <w:tr w:rsidR="00FD049D" w14:paraId="6F3BAE4E"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19E2103" w14:textId="77777777" w:rsidR="00FD049D" w:rsidRPr="002F7781" w:rsidRDefault="00FD049D" w:rsidP="00670E19">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A656761" w14:textId="77777777" w:rsidR="00FD049D" w:rsidRPr="002F7781" w:rsidRDefault="00FD049D" w:rsidP="00670E19">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F9ADDC5" w14:textId="77777777" w:rsidR="00FD049D" w:rsidRDefault="00FD049D" w:rsidP="004E44F8">
      <w:pPr>
        <w:ind w:left="0" w:firstLine="0"/>
        <w:rPr>
          <w:rFonts w:ascii="Cambria" w:eastAsia="Times New Roman" w:hAnsi="Cambria" w:cs="Tahoma"/>
          <w:b/>
          <w:bCs/>
          <w:color w:val="76923C"/>
          <w:sz w:val="34"/>
          <w:szCs w:val="34"/>
          <w:lang w:val="es-EC" w:eastAsia="en-US"/>
        </w:rPr>
      </w:pPr>
    </w:p>
    <w:p w14:paraId="533ABD16" w14:textId="77777777" w:rsidR="00FD049D" w:rsidRDefault="00FD049D" w:rsidP="004E44F8">
      <w:pPr>
        <w:ind w:left="0" w:firstLine="0"/>
        <w:rPr>
          <w:rFonts w:ascii="Cambria" w:eastAsia="Times New Roman" w:hAnsi="Cambria" w:cs="Tahoma"/>
          <w:b/>
          <w:bCs/>
          <w:color w:val="76923C"/>
          <w:sz w:val="34"/>
          <w:szCs w:val="34"/>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185548" w:rsidRPr="00C3683B" w14:paraId="6B465F7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F74CBC3" w14:textId="77777777" w:rsidR="00185548" w:rsidRPr="002F7781" w:rsidRDefault="00185548"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EB9B85B" w14:textId="77777777" w:rsidR="00185548" w:rsidRPr="002F7781" w:rsidRDefault="00FD049D"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USR-010</w:t>
            </w:r>
          </w:p>
        </w:tc>
        <w:tc>
          <w:tcPr>
            <w:tcW w:w="2809" w:type="dxa"/>
          </w:tcPr>
          <w:p w14:paraId="05E23D99" w14:textId="77777777" w:rsidR="00185548" w:rsidRPr="002F7781" w:rsidRDefault="00185548"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361D572" w14:textId="77777777" w:rsidR="00185548" w:rsidRPr="002F7781" w:rsidRDefault="00185548" w:rsidP="009D5AB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Registro manual de un estudiante</w:t>
            </w:r>
          </w:p>
        </w:tc>
      </w:tr>
      <w:tr w:rsidR="00185548" w:rsidRPr="008B481E" w14:paraId="2C590DE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5C92509" w14:textId="77777777" w:rsidR="00185548" w:rsidRPr="002F7781" w:rsidRDefault="00185548" w:rsidP="009D5ABB">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09E84CB" w14:textId="77777777" w:rsidR="00185548" w:rsidRPr="002F7781" w:rsidRDefault="00185548"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 xml:space="preserve">permitirá </w:t>
            </w:r>
            <w:r>
              <w:rPr>
                <w:rFonts w:ascii="Arial" w:hAnsi="Arial" w:cs="Arial"/>
                <w:lang w:eastAsia="ar-SA"/>
              </w:rPr>
              <w:t xml:space="preserve"> registrar </w:t>
            </w:r>
            <w:r w:rsidR="004B25EB">
              <w:rPr>
                <w:rFonts w:ascii="Arial" w:hAnsi="Arial" w:cs="Arial"/>
                <w:lang w:eastAsia="ar-SA"/>
              </w:rPr>
              <w:t xml:space="preserve">manualmente </w:t>
            </w:r>
            <w:r>
              <w:rPr>
                <w:rFonts w:ascii="Arial" w:hAnsi="Arial" w:cs="Arial"/>
                <w:lang w:eastAsia="ar-SA"/>
              </w:rPr>
              <w:t>a un estudiante en caso que el profesor decida</w:t>
            </w:r>
            <w:r w:rsidR="007F5260">
              <w:rPr>
                <w:rFonts w:ascii="Arial" w:hAnsi="Arial" w:cs="Arial"/>
                <w:lang w:eastAsia="ar-SA"/>
              </w:rPr>
              <w:t xml:space="preserve"> unirlo o ingresarlo al sistema</w:t>
            </w:r>
            <w:r w:rsidR="00BD03D5">
              <w:rPr>
                <w:rFonts w:ascii="Arial" w:hAnsi="Arial" w:cs="Arial"/>
                <w:lang w:eastAsia="ar-SA"/>
              </w:rPr>
              <w:t>,</w:t>
            </w:r>
            <w:r w:rsidR="00981DD0">
              <w:rPr>
                <w:rFonts w:ascii="Arial" w:hAnsi="Arial" w:cs="Arial"/>
                <w:lang w:eastAsia="ar-SA"/>
              </w:rPr>
              <w:t xml:space="preserve"> ya que este no se encuentra </w:t>
            </w:r>
            <w:r w:rsidR="00BD03D5">
              <w:rPr>
                <w:rFonts w:ascii="Arial" w:hAnsi="Arial" w:cs="Arial"/>
                <w:lang w:eastAsia="ar-SA"/>
              </w:rPr>
              <w:t xml:space="preserve">en la lista </w:t>
            </w:r>
            <w:r w:rsidR="008C19EE">
              <w:rPr>
                <w:rFonts w:ascii="Arial" w:hAnsi="Arial" w:cs="Arial"/>
                <w:lang w:eastAsia="ar-SA"/>
              </w:rPr>
              <w:t xml:space="preserve">del servicio </w:t>
            </w:r>
            <w:r w:rsidR="00BD03D5">
              <w:rPr>
                <w:rFonts w:ascii="Arial" w:hAnsi="Arial" w:cs="Arial"/>
                <w:lang w:eastAsia="ar-SA"/>
              </w:rPr>
              <w:t xml:space="preserve">que </w:t>
            </w:r>
            <w:r w:rsidR="008C19EE">
              <w:rPr>
                <w:rFonts w:ascii="Arial" w:hAnsi="Arial" w:cs="Arial"/>
                <w:lang w:eastAsia="ar-SA"/>
              </w:rPr>
              <w:t xml:space="preserve">nos </w:t>
            </w:r>
            <w:r w:rsidR="00BD03D5">
              <w:rPr>
                <w:rFonts w:ascii="Arial" w:hAnsi="Arial" w:cs="Arial"/>
                <w:lang w:eastAsia="ar-SA"/>
              </w:rPr>
              <w:t xml:space="preserve">proporciona el </w:t>
            </w:r>
            <w:proofErr w:type="spellStart"/>
            <w:r w:rsidR="00BD03D5">
              <w:rPr>
                <w:rFonts w:ascii="Arial" w:hAnsi="Arial" w:cs="Arial"/>
                <w:lang w:eastAsia="ar-SA"/>
              </w:rPr>
              <w:t>SidW</w:t>
            </w:r>
            <w:r w:rsidR="00981DD0">
              <w:rPr>
                <w:rFonts w:ascii="Arial" w:hAnsi="Arial" w:cs="Arial"/>
                <w:lang w:eastAsia="ar-SA"/>
              </w:rPr>
              <w:t>eb</w:t>
            </w:r>
            <w:proofErr w:type="spellEnd"/>
            <w:r w:rsidR="008C19EE">
              <w:rPr>
                <w:rFonts w:ascii="Arial" w:hAnsi="Arial" w:cs="Arial"/>
                <w:lang w:eastAsia="ar-SA"/>
              </w:rPr>
              <w:t xml:space="preserve"> para obtener automáticamente todos los datos de los estudiantes de la materia</w:t>
            </w:r>
            <w:r>
              <w:rPr>
                <w:rFonts w:ascii="Arial" w:hAnsi="Arial" w:cs="Arial"/>
                <w:lang w:eastAsia="ar-SA"/>
              </w:rPr>
              <w:t>.</w:t>
            </w:r>
          </w:p>
        </w:tc>
      </w:tr>
      <w:tr w:rsidR="00185548" w14:paraId="64BFE577"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6F772C8F" w14:textId="77777777" w:rsidR="00185548" w:rsidRPr="002F7781" w:rsidRDefault="00185548"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9F55B64" w14:textId="77777777" w:rsidR="00185548" w:rsidRPr="002F7781" w:rsidRDefault="008C19EE" w:rsidP="00BD03D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es de utilidad en caso de que un estudiante sea ingresada luego de los registros y no se encuentre dentro del servicio del </w:t>
            </w:r>
            <w:proofErr w:type="spellStart"/>
            <w:r>
              <w:rPr>
                <w:rFonts w:ascii="Arial" w:hAnsi="Arial" w:cs="Arial"/>
              </w:rPr>
              <w:t>SidWeb</w:t>
            </w:r>
            <w:proofErr w:type="spellEnd"/>
            <w:r>
              <w:rPr>
                <w:rFonts w:ascii="Arial" w:hAnsi="Arial" w:cs="Arial"/>
              </w:rPr>
              <w:t xml:space="preserve"> que nos brinda todos los datos de los estudiantes registrados</w:t>
            </w:r>
            <w:r w:rsidR="00185548">
              <w:rPr>
                <w:rFonts w:ascii="Arial" w:hAnsi="Arial" w:cs="Arial"/>
              </w:rPr>
              <w:t>.</w:t>
            </w:r>
          </w:p>
        </w:tc>
      </w:tr>
      <w:tr w:rsidR="00185548" w14:paraId="2C988E41"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0D2F3C7" w14:textId="77777777" w:rsidR="00185548" w:rsidRPr="002F7781" w:rsidRDefault="00185548"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7DEE233" w14:textId="77777777" w:rsidR="00185548" w:rsidRPr="002F7781" w:rsidRDefault="00185548"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3961147" w14:textId="77777777" w:rsidR="00BE0E9E" w:rsidRDefault="00BE0E9E" w:rsidP="004E44F8">
      <w:pPr>
        <w:ind w:left="0" w:firstLine="0"/>
        <w:rPr>
          <w:rFonts w:ascii="Cambria" w:eastAsia="Times New Roman" w:hAnsi="Cambria" w:cs="Tahoma"/>
          <w:b/>
          <w:bCs/>
          <w:color w:val="76923C"/>
          <w:sz w:val="34"/>
          <w:szCs w:val="34"/>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6B31BD" w:rsidRPr="00C3683B" w14:paraId="3203950E"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F21BD70" w14:textId="77777777" w:rsidR="006B31BD" w:rsidRPr="002F7781" w:rsidRDefault="006B31BD"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C6D5A37" w14:textId="77777777" w:rsidR="006B31BD" w:rsidRPr="002F7781" w:rsidRDefault="009F5072"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USR-011</w:t>
            </w:r>
          </w:p>
        </w:tc>
        <w:tc>
          <w:tcPr>
            <w:tcW w:w="2809" w:type="dxa"/>
          </w:tcPr>
          <w:p w14:paraId="7A2AB25D" w14:textId="77777777" w:rsidR="006B31BD" w:rsidRPr="002F7781" w:rsidRDefault="006B31BD"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3099770" w14:textId="77777777" w:rsidR="006B31BD" w:rsidRPr="002F7781" w:rsidRDefault="00AE4AB7" w:rsidP="006B31BD">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Generar r</w:t>
            </w:r>
            <w:r w:rsidR="006B31BD">
              <w:rPr>
                <w:rFonts w:ascii="Arial Black" w:hAnsi="Arial Black" w:cs="Tahoma"/>
                <w:b w:val="0"/>
                <w:sz w:val="24"/>
                <w:szCs w:val="24"/>
                <w:lang w:eastAsia="ar-SA"/>
              </w:rPr>
              <w:t>eporte de asistencia</w:t>
            </w:r>
          </w:p>
        </w:tc>
      </w:tr>
      <w:tr w:rsidR="006B31BD" w:rsidRPr="008B481E" w14:paraId="602F86E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E7A0D1B" w14:textId="77777777" w:rsidR="006B31BD" w:rsidRPr="002F7781" w:rsidRDefault="006B31BD" w:rsidP="009D5ABB">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B55A88A" w14:textId="77777777" w:rsidR="006B31BD" w:rsidRPr="002F7781" w:rsidRDefault="006B31BD"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generará</w:t>
            </w:r>
            <w:r>
              <w:rPr>
                <w:rFonts w:ascii="Arial" w:hAnsi="Arial" w:cs="Arial"/>
                <w:lang w:eastAsia="ar-SA"/>
              </w:rPr>
              <w:t xml:space="preserve"> reportes por la asistencia de cada estudiante durante el semestre.</w:t>
            </w:r>
          </w:p>
        </w:tc>
      </w:tr>
      <w:tr w:rsidR="006B31BD" w14:paraId="26BEAAEE"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A5744C8" w14:textId="77777777" w:rsidR="006B31BD" w:rsidRPr="002F7781" w:rsidRDefault="006B31BD"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0F65F9C" w14:textId="77777777" w:rsidR="006B31BD" w:rsidRPr="002F7781" w:rsidRDefault="006B31BD" w:rsidP="00930AC4">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930AC4">
              <w:rPr>
                <w:rFonts w:ascii="Arial" w:hAnsi="Arial" w:cs="Arial"/>
              </w:rPr>
              <w:t>generará</w:t>
            </w:r>
            <w:r>
              <w:rPr>
                <w:rFonts w:ascii="Arial" w:hAnsi="Arial" w:cs="Arial"/>
              </w:rPr>
              <w:t xml:space="preserve"> reportes detallando si el estudiante asistió o no a clases en una fecha dada.</w:t>
            </w:r>
          </w:p>
        </w:tc>
      </w:tr>
      <w:tr w:rsidR="006B31BD" w14:paraId="410094F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BB03C55" w14:textId="77777777" w:rsidR="006B31BD" w:rsidRPr="002F7781" w:rsidRDefault="006B31BD"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33077AD9" w14:textId="77777777" w:rsidR="006B31BD" w:rsidRPr="002F7781" w:rsidRDefault="006B31BD"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4E5EF802" w14:textId="77777777" w:rsidR="00DF7AF9" w:rsidRDefault="00DF7AF9" w:rsidP="005A330C">
      <w:pPr>
        <w:pStyle w:val="ListParagraph"/>
        <w:ind w:left="709"/>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AE4AB7" w:rsidRPr="00C3683B" w14:paraId="09CE4FE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C5D3460" w14:textId="77777777" w:rsidR="00AE4AB7" w:rsidRPr="002F7781" w:rsidRDefault="00AE4AB7" w:rsidP="004755A9">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EAF23F0" w14:textId="77777777" w:rsidR="00AE4AB7" w:rsidRPr="002F7781" w:rsidRDefault="00AE4AB7" w:rsidP="004755A9">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USR-012</w:t>
            </w:r>
          </w:p>
        </w:tc>
        <w:tc>
          <w:tcPr>
            <w:tcW w:w="2809" w:type="dxa"/>
          </w:tcPr>
          <w:p w14:paraId="70027897" w14:textId="77777777" w:rsidR="00AE4AB7" w:rsidRPr="002F7781" w:rsidRDefault="00AE4AB7" w:rsidP="004755A9">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29D920DC" w14:textId="77777777" w:rsidR="00AE4AB7" w:rsidRPr="002F7781" w:rsidRDefault="00AE4AB7" w:rsidP="004755A9">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actividades</w:t>
            </w:r>
          </w:p>
        </w:tc>
      </w:tr>
      <w:tr w:rsidR="00AE4AB7" w:rsidRPr="008B481E" w14:paraId="651130C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ADBD1F7" w14:textId="77777777" w:rsidR="00AE4AB7" w:rsidRPr="002F7781" w:rsidRDefault="00AE4AB7" w:rsidP="004755A9">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E12DF66" w14:textId="77777777" w:rsidR="00AE4AB7" w:rsidRPr="002F7781" w:rsidRDefault="00AE4AB7" w:rsidP="00AE4AB7">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ingresar actividades como lección, talleres, deberes</w:t>
            </w:r>
            <w:r w:rsidR="00A92D3C">
              <w:rPr>
                <w:rFonts w:ascii="Arial" w:hAnsi="Arial" w:cs="Arial"/>
                <w:lang w:eastAsia="ar-SA"/>
              </w:rPr>
              <w:t xml:space="preserve"> de los estudiantes y así</w:t>
            </w:r>
            <w:r>
              <w:rPr>
                <w:rFonts w:ascii="Arial" w:hAnsi="Arial" w:cs="Arial"/>
                <w:lang w:eastAsia="ar-SA"/>
              </w:rPr>
              <w:t xml:space="preserve"> llevar un registro de su realización.</w:t>
            </w:r>
          </w:p>
        </w:tc>
      </w:tr>
      <w:tr w:rsidR="00AE4AB7" w14:paraId="0B164E7A"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F88611C" w14:textId="77777777" w:rsidR="00AE4AB7" w:rsidRPr="002F7781" w:rsidRDefault="00AE4AB7" w:rsidP="004755A9">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E0258D3" w14:textId="77777777" w:rsidR="00AE4AB7" w:rsidRPr="002F7781" w:rsidRDefault="00AE4AB7" w:rsidP="00AE4AB7">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w:t>
            </w:r>
            <w:r w:rsidR="00A92D3C">
              <w:rPr>
                <w:rFonts w:ascii="Arial" w:hAnsi="Arial" w:cs="Arial"/>
              </w:rPr>
              <w:t>á a tener</w:t>
            </w:r>
            <w:r>
              <w:rPr>
                <w:rFonts w:ascii="Arial" w:hAnsi="Arial" w:cs="Arial"/>
              </w:rPr>
              <w:t xml:space="preserve"> un control de las actividades que hacen los estudiantes dentro de la materia.</w:t>
            </w:r>
          </w:p>
        </w:tc>
      </w:tr>
      <w:tr w:rsidR="00AE4AB7" w14:paraId="5C03A21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1CD5E28" w14:textId="77777777" w:rsidR="00AE4AB7" w:rsidRPr="002F7781" w:rsidRDefault="00AE4AB7" w:rsidP="004755A9">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6EA21B71" w14:textId="77777777" w:rsidR="00AE4AB7" w:rsidRPr="002F7781" w:rsidRDefault="00AE4AB7" w:rsidP="004755A9">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26DC5FD" w14:textId="77777777" w:rsidR="00AE4AB7" w:rsidRDefault="00AE4AB7" w:rsidP="005A330C">
      <w:pPr>
        <w:pStyle w:val="ListParagraph"/>
        <w:ind w:left="709"/>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AE4AB7" w:rsidRPr="00C3683B" w14:paraId="587680ED"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85143E5" w14:textId="77777777" w:rsidR="00AE4AB7" w:rsidRPr="002F7781" w:rsidRDefault="00AE4AB7" w:rsidP="004755A9">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0A65886" w14:textId="77777777" w:rsidR="00AE4AB7" w:rsidRPr="002F7781" w:rsidRDefault="00AE4AB7" w:rsidP="004755A9">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USR-013</w:t>
            </w:r>
          </w:p>
        </w:tc>
        <w:tc>
          <w:tcPr>
            <w:tcW w:w="2809" w:type="dxa"/>
          </w:tcPr>
          <w:p w14:paraId="089EC63A" w14:textId="77777777" w:rsidR="00AE4AB7" w:rsidRPr="002F7781" w:rsidRDefault="00AE4AB7" w:rsidP="004755A9">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E2765BA" w14:textId="77777777" w:rsidR="00AE4AB7" w:rsidRPr="002F7781" w:rsidRDefault="00A92D3C" w:rsidP="004755A9">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Iniciar nuevo término</w:t>
            </w:r>
          </w:p>
        </w:tc>
      </w:tr>
      <w:tr w:rsidR="00AE4AB7" w:rsidRPr="008B481E" w14:paraId="1C1B47A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53CD8EA" w14:textId="77777777" w:rsidR="00AE4AB7" w:rsidRPr="002F7781" w:rsidRDefault="00AE4AB7" w:rsidP="004755A9">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A5A7A87" w14:textId="60A8A5D0" w:rsidR="00AE4AB7" w:rsidRPr="002F7781" w:rsidRDefault="00AE4AB7" w:rsidP="00AE22B0">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A92D3C">
              <w:rPr>
                <w:rFonts w:ascii="Arial" w:hAnsi="Arial" w:cs="Arial"/>
                <w:lang w:eastAsia="ar-SA"/>
              </w:rPr>
              <w:t xml:space="preserve">permitirá </w:t>
            </w:r>
            <w:r w:rsidR="00AE22B0">
              <w:rPr>
                <w:rFonts w:ascii="Arial" w:hAnsi="Arial" w:cs="Arial"/>
                <w:lang w:eastAsia="ar-SA"/>
              </w:rPr>
              <w:t>agregar materias a cada semestre académico</w:t>
            </w:r>
            <w:r w:rsidR="00934E74">
              <w:rPr>
                <w:rFonts w:ascii="Arial" w:hAnsi="Arial" w:cs="Arial"/>
                <w:lang w:eastAsia="ar-SA"/>
              </w:rPr>
              <w:t>...</w:t>
            </w:r>
          </w:p>
        </w:tc>
      </w:tr>
      <w:tr w:rsidR="00AE4AB7" w14:paraId="500E2976"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D9813B3" w14:textId="77777777" w:rsidR="00AE4AB7" w:rsidRPr="002F7781" w:rsidRDefault="00AE4AB7" w:rsidP="004755A9">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E38B1EA" w14:textId="77777777" w:rsidR="00AE4AB7" w:rsidRPr="002F7781" w:rsidRDefault="00AE4AB7" w:rsidP="00A92D3C">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A92D3C">
              <w:rPr>
                <w:rFonts w:ascii="Arial" w:hAnsi="Arial" w:cs="Arial"/>
              </w:rPr>
              <w:t xml:space="preserve">ayudará al profesor a administrar sus cursos de forma más sencilla sin necesidad de aplicaciones como el </w:t>
            </w:r>
            <w:proofErr w:type="spellStart"/>
            <w:r w:rsidR="00A92D3C">
              <w:rPr>
                <w:rFonts w:ascii="Arial" w:hAnsi="Arial" w:cs="Arial"/>
              </w:rPr>
              <w:t>SidWeb</w:t>
            </w:r>
            <w:proofErr w:type="spellEnd"/>
            <w:r w:rsidR="00A92D3C">
              <w:rPr>
                <w:rFonts w:ascii="Arial" w:hAnsi="Arial" w:cs="Arial"/>
              </w:rPr>
              <w:t>.</w:t>
            </w:r>
          </w:p>
        </w:tc>
      </w:tr>
      <w:tr w:rsidR="00AE4AB7" w14:paraId="3CB4B3E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A596A56" w14:textId="77777777" w:rsidR="00AE4AB7" w:rsidRPr="002F7781" w:rsidRDefault="00AE4AB7" w:rsidP="004755A9">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6351303E" w14:textId="77777777" w:rsidR="00AE4AB7" w:rsidRPr="002F7781" w:rsidRDefault="00AE4AB7" w:rsidP="004755A9">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97807BA" w14:textId="24CDA162" w:rsidR="000577FE" w:rsidRDefault="000577FE" w:rsidP="000577FE">
      <w:pPr>
        <w:pStyle w:val="ListParagraph"/>
        <w:ind w:left="709"/>
        <w:rPr>
          <w:rFonts w:ascii="Cambria" w:eastAsia="Times New Roman" w:hAnsi="Cambria" w:cs="Tahoma"/>
          <w:b/>
          <w:bCs/>
          <w:color w:val="92D050"/>
          <w:sz w:val="28"/>
          <w:szCs w:val="28"/>
          <w:lang w:val="es-EC" w:eastAsia="en-US"/>
        </w:rPr>
      </w:pPr>
    </w:p>
    <w:p w14:paraId="7D0495A7" w14:textId="77777777" w:rsidR="000577FE" w:rsidRDefault="000577FE" w:rsidP="000577FE">
      <w:pPr>
        <w:pStyle w:val="ListParagraph"/>
        <w:ind w:left="709"/>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0577FE" w:rsidRPr="00C3683B" w14:paraId="033838CA" w14:textId="77777777" w:rsidTr="000577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CCD6D19" w14:textId="77777777" w:rsidR="000577FE" w:rsidRPr="002F7781" w:rsidRDefault="000577FE" w:rsidP="000577FE">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FDF1B98" w14:textId="2B21D229" w:rsidR="000577FE" w:rsidRPr="002F7781" w:rsidRDefault="000577FE" w:rsidP="000577FE">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USR-014</w:t>
            </w:r>
          </w:p>
        </w:tc>
        <w:tc>
          <w:tcPr>
            <w:tcW w:w="2809" w:type="dxa"/>
          </w:tcPr>
          <w:p w14:paraId="1D3262F3" w14:textId="77777777" w:rsidR="000577FE" w:rsidRPr="002F7781" w:rsidRDefault="000577FE" w:rsidP="000577FE">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10AB7C1" w14:textId="7D6A95DF" w:rsidR="000577FE" w:rsidRPr="002F7781" w:rsidRDefault="000577FE" w:rsidP="000577FE">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Asignar Ayudante</w:t>
            </w:r>
          </w:p>
        </w:tc>
      </w:tr>
      <w:tr w:rsidR="000577FE" w:rsidRPr="008B481E" w14:paraId="6AA31144" w14:textId="77777777" w:rsidTr="00057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EE75069" w14:textId="77777777" w:rsidR="000577FE" w:rsidRPr="002F7781" w:rsidRDefault="000577FE" w:rsidP="000577FE">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B049A60" w14:textId="2B23EC08" w:rsidR="000577FE" w:rsidRPr="002F7781" w:rsidRDefault="000577FE" w:rsidP="000577FE">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asignar ayudantes a una materia.</w:t>
            </w:r>
          </w:p>
        </w:tc>
      </w:tr>
      <w:tr w:rsidR="000577FE" w14:paraId="6C89FD7C" w14:textId="77777777" w:rsidTr="000577FE">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CDA46FB" w14:textId="77777777" w:rsidR="000577FE" w:rsidRPr="002F7781" w:rsidRDefault="000577FE" w:rsidP="000577FE">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CE1C687" w14:textId="09008652" w:rsidR="000577FE" w:rsidRPr="002F7781" w:rsidRDefault="004E2886" w:rsidP="000577FE">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934E74">
              <w:rPr>
                <w:rFonts w:ascii="Arial" w:hAnsi="Arial" w:cs="Arial"/>
              </w:rPr>
              <w:t>permitirá</w:t>
            </w:r>
            <w:r>
              <w:rPr>
                <w:rFonts w:ascii="Arial" w:hAnsi="Arial" w:cs="Arial"/>
              </w:rPr>
              <w:t xml:space="preserve"> que los ayudantes también puedan calificar notas, editar grupos y las demás labores que realiza un ayudante</w:t>
            </w:r>
            <w:r w:rsidR="000577FE">
              <w:rPr>
                <w:rFonts w:ascii="Arial" w:hAnsi="Arial" w:cs="Arial"/>
              </w:rPr>
              <w:t>.</w:t>
            </w:r>
          </w:p>
        </w:tc>
      </w:tr>
      <w:tr w:rsidR="000577FE" w14:paraId="51F50B28" w14:textId="77777777" w:rsidTr="00057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4CE7317" w14:textId="77777777" w:rsidR="000577FE" w:rsidRPr="002F7781" w:rsidRDefault="000577FE" w:rsidP="000577FE">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F21E256" w14:textId="77777777" w:rsidR="000577FE" w:rsidRPr="002F7781" w:rsidRDefault="000577FE" w:rsidP="000577FE">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40B9D892" w14:textId="77777777" w:rsidR="000577FE" w:rsidRDefault="000577FE" w:rsidP="000577FE">
      <w:pPr>
        <w:pStyle w:val="ListParagraph"/>
        <w:ind w:left="709"/>
        <w:rPr>
          <w:rFonts w:ascii="Cambria" w:eastAsia="Times New Roman" w:hAnsi="Cambria" w:cs="Tahoma"/>
          <w:b/>
          <w:bCs/>
          <w:color w:val="92D050"/>
          <w:sz w:val="28"/>
          <w:szCs w:val="28"/>
          <w:lang w:val="es-EC" w:eastAsia="en-US"/>
        </w:rPr>
      </w:pPr>
    </w:p>
    <w:p w14:paraId="6770AC2F" w14:textId="77777777" w:rsidR="00566203" w:rsidRDefault="00566203" w:rsidP="000577FE">
      <w:pPr>
        <w:pStyle w:val="ListParagraph"/>
        <w:ind w:left="709"/>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4E2886" w:rsidRPr="00C3683B" w14:paraId="7953B635" w14:textId="77777777" w:rsidTr="004E28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F0E032D" w14:textId="77777777" w:rsidR="004E2886" w:rsidRPr="002F7781" w:rsidRDefault="004E2886" w:rsidP="004E288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79CCC42" w14:textId="35DCAF3E" w:rsidR="004E2886" w:rsidRPr="002F7781" w:rsidRDefault="004E2886" w:rsidP="004E288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USR-015</w:t>
            </w:r>
          </w:p>
        </w:tc>
        <w:tc>
          <w:tcPr>
            <w:tcW w:w="2809" w:type="dxa"/>
          </w:tcPr>
          <w:p w14:paraId="1554E3EF" w14:textId="77777777" w:rsidR="004E2886" w:rsidRPr="002F7781" w:rsidRDefault="004E2886" w:rsidP="004E288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4B90723" w14:textId="0C8A30DC" w:rsidR="004E2886" w:rsidRPr="002F7781" w:rsidRDefault="004E2886" w:rsidP="004E288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Estudiante</w:t>
            </w:r>
          </w:p>
        </w:tc>
      </w:tr>
      <w:tr w:rsidR="004E2886" w:rsidRPr="008B481E" w14:paraId="37DD3FBC" w14:textId="77777777" w:rsidTr="004E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B82100F" w14:textId="77777777" w:rsidR="004E2886" w:rsidRPr="002F7781" w:rsidRDefault="004E2886" w:rsidP="004E288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7AECC37" w14:textId="289731B0" w:rsidR="004E2886" w:rsidRPr="002F7781" w:rsidRDefault="004E2886" w:rsidP="004E288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estudiantes registrados en una materia.</w:t>
            </w:r>
          </w:p>
        </w:tc>
      </w:tr>
      <w:tr w:rsidR="004E2886" w14:paraId="58771EF1" w14:textId="77777777" w:rsidTr="004E288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3DE2DC66" w14:textId="77777777" w:rsidR="004E2886" w:rsidRPr="002F7781" w:rsidRDefault="004E2886" w:rsidP="004E288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32E0B5F" w14:textId="16160CA1" w:rsidR="004E2886" w:rsidRPr="002F7781" w:rsidRDefault="004E2886" w:rsidP="004E288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934E74">
              <w:rPr>
                <w:rFonts w:ascii="Arial" w:hAnsi="Arial" w:cs="Arial"/>
              </w:rPr>
              <w:t>permitirá</w:t>
            </w:r>
            <w:r>
              <w:rPr>
                <w:rFonts w:ascii="Arial" w:hAnsi="Arial" w:cs="Arial"/>
              </w:rPr>
              <w:t xml:space="preserve"> que los estudiantes, ayudantes y profesores puedan conocer el correo de</w:t>
            </w:r>
            <w:r w:rsidR="00787491">
              <w:rPr>
                <w:rFonts w:ascii="Arial" w:hAnsi="Arial" w:cs="Arial"/>
              </w:rPr>
              <w:t xml:space="preserve"> los estudiantes registrados en un paralelo</w:t>
            </w:r>
            <w:r>
              <w:rPr>
                <w:rFonts w:ascii="Arial" w:hAnsi="Arial" w:cs="Arial"/>
              </w:rPr>
              <w:t>.</w:t>
            </w:r>
          </w:p>
        </w:tc>
      </w:tr>
      <w:tr w:rsidR="004E2886" w14:paraId="10851064" w14:textId="77777777" w:rsidTr="004E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CEADED0" w14:textId="77777777" w:rsidR="004E2886" w:rsidRPr="002F7781" w:rsidRDefault="004E2886" w:rsidP="004E288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972B48C" w14:textId="77777777" w:rsidR="004E2886" w:rsidRPr="002F7781" w:rsidRDefault="004E2886" w:rsidP="004E288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5E1BCDF" w14:textId="77777777" w:rsidR="00787491" w:rsidRDefault="00787491" w:rsidP="00787491">
      <w:pPr>
        <w:ind w:left="0" w:firstLine="0"/>
        <w:rPr>
          <w:rFonts w:ascii="Cambria" w:eastAsia="Times New Roman" w:hAnsi="Cambria" w:cs="Tahoma"/>
          <w:b/>
          <w:bCs/>
          <w:color w:val="92D050"/>
          <w:sz w:val="28"/>
          <w:szCs w:val="28"/>
          <w:lang w:val="es-EC" w:eastAsia="en-US"/>
        </w:rPr>
      </w:pPr>
    </w:p>
    <w:p w14:paraId="688A7178" w14:textId="77777777" w:rsidR="00566203" w:rsidRPr="00787491" w:rsidRDefault="00566203" w:rsidP="00787491">
      <w:pPr>
        <w:ind w:left="0" w:firstLine="0"/>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787491" w:rsidRPr="00C3683B" w14:paraId="29E1D047" w14:textId="77777777" w:rsidTr="00787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0178636" w14:textId="77777777" w:rsidR="00787491" w:rsidRPr="002F7781" w:rsidRDefault="00787491" w:rsidP="00787491">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1849F3C" w14:textId="6E73847D" w:rsidR="00787491" w:rsidRPr="002F7781" w:rsidRDefault="00787491" w:rsidP="00787491">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USR-016</w:t>
            </w:r>
          </w:p>
        </w:tc>
        <w:tc>
          <w:tcPr>
            <w:tcW w:w="2809" w:type="dxa"/>
          </w:tcPr>
          <w:p w14:paraId="27DD7D91" w14:textId="77777777" w:rsidR="00787491" w:rsidRPr="002F7781" w:rsidRDefault="00787491" w:rsidP="00787491">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726E310" w14:textId="200083FB" w:rsidR="00787491" w:rsidRPr="002F7781" w:rsidRDefault="00787491" w:rsidP="00787491">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Actividades</w:t>
            </w:r>
          </w:p>
        </w:tc>
      </w:tr>
      <w:tr w:rsidR="00787491" w:rsidRPr="008B481E" w14:paraId="3426D41A" w14:textId="77777777" w:rsidTr="0078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7000A2F" w14:textId="77777777" w:rsidR="00787491" w:rsidRPr="002F7781" w:rsidRDefault="00787491" w:rsidP="00787491">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7939779" w14:textId="070A3003" w:rsidR="00787491" w:rsidRPr="002F7781" w:rsidRDefault="00787491" w:rsidP="0056620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consultar </w:t>
            </w:r>
            <w:r w:rsidR="00566203">
              <w:rPr>
                <w:rFonts w:ascii="Arial" w:hAnsi="Arial" w:cs="Arial"/>
                <w:lang w:eastAsia="ar-SA"/>
              </w:rPr>
              <w:t>todas las actividades asignadas a un paralelo</w:t>
            </w:r>
            <w:r>
              <w:rPr>
                <w:rFonts w:ascii="Arial" w:hAnsi="Arial" w:cs="Arial"/>
                <w:lang w:eastAsia="ar-SA"/>
              </w:rPr>
              <w:t>.</w:t>
            </w:r>
          </w:p>
        </w:tc>
      </w:tr>
      <w:tr w:rsidR="00787491" w14:paraId="56278649" w14:textId="77777777" w:rsidTr="0078749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0A3A670" w14:textId="77777777" w:rsidR="00787491" w:rsidRPr="002F7781" w:rsidRDefault="00787491" w:rsidP="00787491">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3134EAFC" w14:textId="02FE522A" w:rsidR="00787491" w:rsidRPr="002F7781" w:rsidRDefault="00787491" w:rsidP="00566203">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934E74">
              <w:rPr>
                <w:rFonts w:ascii="Arial" w:hAnsi="Arial" w:cs="Arial"/>
              </w:rPr>
              <w:t>permitirá</w:t>
            </w:r>
            <w:r>
              <w:rPr>
                <w:rFonts w:ascii="Arial" w:hAnsi="Arial" w:cs="Arial"/>
              </w:rPr>
              <w:t xml:space="preserve"> que los estudiantes, ayudantes y profesores </w:t>
            </w:r>
            <w:r w:rsidR="00566203">
              <w:rPr>
                <w:rFonts w:ascii="Arial" w:hAnsi="Arial" w:cs="Arial"/>
              </w:rPr>
              <w:t>conozcan las fechas en que se realizarán las actividades</w:t>
            </w:r>
            <w:r>
              <w:rPr>
                <w:rFonts w:ascii="Arial" w:hAnsi="Arial" w:cs="Arial"/>
              </w:rPr>
              <w:t>.</w:t>
            </w:r>
          </w:p>
        </w:tc>
      </w:tr>
      <w:tr w:rsidR="00787491" w14:paraId="2B34BC9C" w14:textId="77777777" w:rsidTr="0078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55775F6" w14:textId="77777777" w:rsidR="00787491" w:rsidRPr="002F7781" w:rsidRDefault="00787491" w:rsidP="00787491">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755373B" w14:textId="77777777" w:rsidR="00787491" w:rsidRPr="002F7781" w:rsidRDefault="00787491" w:rsidP="00787491">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38FA9FF" w14:textId="77777777" w:rsidR="00787491" w:rsidRDefault="00787491" w:rsidP="00787491">
      <w:pPr>
        <w:ind w:left="0" w:firstLine="0"/>
        <w:rPr>
          <w:rFonts w:ascii="Cambria" w:eastAsia="Times New Roman" w:hAnsi="Cambria" w:cs="Tahoma"/>
          <w:b/>
          <w:bCs/>
          <w:color w:val="92D050"/>
          <w:sz w:val="28"/>
          <w:szCs w:val="28"/>
          <w:lang w:val="es-EC" w:eastAsia="en-US"/>
        </w:rPr>
      </w:pPr>
    </w:p>
    <w:p w14:paraId="2230061A" w14:textId="77777777" w:rsidR="00566203" w:rsidRPr="00787491" w:rsidRDefault="00566203" w:rsidP="00787491">
      <w:pPr>
        <w:ind w:left="0" w:firstLine="0"/>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787491" w:rsidRPr="00C3683B" w14:paraId="71638A87" w14:textId="77777777" w:rsidTr="00787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979952B" w14:textId="77777777" w:rsidR="00787491" w:rsidRPr="002F7781" w:rsidRDefault="00787491" w:rsidP="00787491">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85C846F" w14:textId="28C4C983" w:rsidR="00787491" w:rsidRPr="002F7781" w:rsidRDefault="00787491" w:rsidP="00787491">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USR-017</w:t>
            </w:r>
          </w:p>
        </w:tc>
        <w:tc>
          <w:tcPr>
            <w:tcW w:w="2809" w:type="dxa"/>
          </w:tcPr>
          <w:p w14:paraId="10519328" w14:textId="77777777" w:rsidR="00787491" w:rsidRPr="002F7781" w:rsidRDefault="00787491" w:rsidP="00787491">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248730B0" w14:textId="59C9BEC3" w:rsidR="00787491" w:rsidRPr="002F7781" w:rsidRDefault="00787491" w:rsidP="00787491">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Materias</w:t>
            </w:r>
          </w:p>
        </w:tc>
      </w:tr>
      <w:tr w:rsidR="00787491" w:rsidRPr="008B481E" w14:paraId="4D7C3FCE" w14:textId="77777777" w:rsidTr="0078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2C65EE6" w14:textId="77777777" w:rsidR="00787491" w:rsidRPr="002F7781" w:rsidRDefault="00787491" w:rsidP="00787491">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F3348C9" w14:textId="0A2D064E" w:rsidR="00787491" w:rsidRPr="002F7781" w:rsidRDefault="00787491" w:rsidP="0056620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consultar los </w:t>
            </w:r>
            <w:r w:rsidR="00566203">
              <w:rPr>
                <w:rFonts w:ascii="Arial" w:hAnsi="Arial" w:cs="Arial"/>
                <w:lang w:eastAsia="ar-SA"/>
              </w:rPr>
              <w:t xml:space="preserve">usuarios conocer en que materia de un especifico semestre </w:t>
            </w:r>
            <w:r w:rsidR="00934E74">
              <w:rPr>
                <w:rFonts w:ascii="Arial" w:hAnsi="Arial" w:cs="Arial"/>
                <w:lang w:eastAsia="ar-SA"/>
              </w:rPr>
              <w:t>académico</w:t>
            </w:r>
            <w:r w:rsidR="00566203">
              <w:rPr>
                <w:rFonts w:ascii="Arial" w:hAnsi="Arial" w:cs="Arial"/>
                <w:lang w:eastAsia="ar-SA"/>
              </w:rPr>
              <w:t xml:space="preserve"> están registrados</w:t>
            </w:r>
            <w:r>
              <w:rPr>
                <w:rFonts w:ascii="Arial" w:hAnsi="Arial" w:cs="Arial"/>
                <w:lang w:eastAsia="ar-SA"/>
              </w:rPr>
              <w:t>.</w:t>
            </w:r>
          </w:p>
        </w:tc>
      </w:tr>
      <w:tr w:rsidR="00787491" w14:paraId="0AB723A5" w14:textId="77777777" w:rsidTr="0078749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32A8942F" w14:textId="77777777" w:rsidR="00787491" w:rsidRPr="002F7781" w:rsidRDefault="00787491" w:rsidP="00787491">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8499A75" w14:textId="0C3AC2A3" w:rsidR="00787491" w:rsidRPr="002F7781" w:rsidRDefault="00787491" w:rsidP="00250FAD">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934E74">
              <w:rPr>
                <w:rFonts w:ascii="Arial" w:hAnsi="Arial" w:cs="Arial"/>
              </w:rPr>
              <w:t>permitirá</w:t>
            </w:r>
            <w:r>
              <w:rPr>
                <w:rFonts w:ascii="Arial" w:hAnsi="Arial" w:cs="Arial"/>
              </w:rPr>
              <w:t xml:space="preserve"> que los estudiantes, ayudantes y profesores </w:t>
            </w:r>
            <w:r w:rsidR="00934E74">
              <w:rPr>
                <w:rFonts w:ascii="Arial" w:hAnsi="Arial" w:cs="Arial"/>
              </w:rPr>
              <w:t>únicamente</w:t>
            </w:r>
            <w:r w:rsidR="00250FAD">
              <w:rPr>
                <w:rFonts w:ascii="Arial" w:hAnsi="Arial" w:cs="Arial"/>
              </w:rPr>
              <w:t xml:space="preserve"> puedan saber datos de las materias en que se encuentren registrados</w:t>
            </w:r>
            <w:r>
              <w:rPr>
                <w:rFonts w:ascii="Arial" w:hAnsi="Arial" w:cs="Arial"/>
              </w:rPr>
              <w:t>.</w:t>
            </w:r>
          </w:p>
        </w:tc>
      </w:tr>
      <w:tr w:rsidR="00787491" w14:paraId="0A6AFD86" w14:textId="77777777" w:rsidTr="0078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EDF19B4" w14:textId="77777777" w:rsidR="00787491" w:rsidRPr="002F7781" w:rsidRDefault="00787491" w:rsidP="00787491">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3FE9E109" w14:textId="77777777" w:rsidR="00787491" w:rsidRPr="002F7781" w:rsidRDefault="00787491" w:rsidP="00787491">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E421B0C" w14:textId="77777777" w:rsidR="00566203" w:rsidRPr="00787491" w:rsidRDefault="00566203" w:rsidP="00566203">
      <w:pPr>
        <w:ind w:left="0" w:firstLine="0"/>
        <w:rPr>
          <w:rFonts w:ascii="Cambria" w:eastAsia="Times New Roman" w:hAnsi="Cambria" w:cs="Tahoma"/>
          <w:b/>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566203" w:rsidRPr="00C3683B" w14:paraId="42BF6E77" w14:textId="77777777" w:rsidTr="005662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9147C52" w14:textId="77777777" w:rsidR="00566203" w:rsidRPr="002F7781" w:rsidRDefault="00566203" w:rsidP="00566203">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lastRenderedPageBreak/>
              <w:t>Identificador:</w:t>
            </w:r>
          </w:p>
        </w:tc>
        <w:tc>
          <w:tcPr>
            <w:tcW w:w="1855" w:type="dxa"/>
          </w:tcPr>
          <w:p w14:paraId="71F20AE9" w14:textId="1681BA79" w:rsidR="00566203" w:rsidRPr="002F7781" w:rsidRDefault="00566203" w:rsidP="00566203">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USR-018</w:t>
            </w:r>
          </w:p>
        </w:tc>
        <w:tc>
          <w:tcPr>
            <w:tcW w:w="2809" w:type="dxa"/>
          </w:tcPr>
          <w:p w14:paraId="6D998487" w14:textId="77777777" w:rsidR="00566203" w:rsidRPr="002F7781" w:rsidRDefault="00566203" w:rsidP="00566203">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57E20DC" w14:textId="70A7FA29" w:rsidR="00566203" w:rsidRPr="002F7781" w:rsidRDefault="00566203" w:rsidP="00566203">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Ayudante</w:t>
            </w:r>
          </w:p>
        </w:tc>
      </w:tr>
      <w:tr w:rsidR="00566203" w:rsidRPr="008B481E" w14:paraId="0B66037E" w14:textId="77777777" w:rsidTr="0056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FD9D34" w14:textId="77777777" w:rsidR="00566203" w:rsidRPr="002F7781" w:rsidRDefault="00566203" w:rsidP="00566203">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084A2CA" w14:textId="13B7F773" w:rsidR="00566203" w:rsidRPr="002F7781" w:rsidRDefault="00566203" w:rsidP="00250FAD">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consultar los </w:t>
            </w:r>
            <w:r w:rsidR="00250FAD">
              <w:rPr>
                <w:rFonts w:ascii="Arial" w:hAnsi="Arial" w:cs="Arial"/>
                <w:lang w:eastAsia="ar-SA"/>
              </w:rPr>
              <w:t>ayudantes que han sido asignados para cada paralelo</w:t>
            </w:r>
            <w:r>
              <w:rPr>
                <w:rFonts w:ascii="Arial" w:hAnsi="Arial" w:cs="Arial"/>
                <w:lang w:eastAsia="ar-SA"/>
              </w:rPr>
              <w:t>.</w:t>
            </w:r>
          </w:p>
        </w:tc>
      </w:tr>
      <w:tr w:rsidR="00566203" w14:paraId="13B18D7F" w14:textId="77777777" w:rsidTr="00566203">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63A09FA9" w14:textId="77777777" w:rsidR="00566203" w:rsidRPr="002F7781" w:rsidRDefault="00566203" w:rsidP="00566203">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419FAA7" w14:textId="35E0DBC0" w:rsidR="00566203" w:rsidRPr="002F7781" w:rsidRDefault="00566203" w:rsidP="00250FAD">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934E74">
              <w:rPr>
                <w:rFonts w:ascii="Arial" w:hAnsi="Arial" w:cs="Arial"/>
              </w:rPr>
              <w:t>permitirá</w:t>
            </w:r>
            <w:r>
              <w:rPr>
                <w:rFonts w:ascii="Arial" w:hAnsi="Arial" w:cs="Arial"/>
              </w:rPr>
              <w:t xml:space="preserve"> que los estudiantes, ayudantes y profesores </w:t>
            </w:r>
            <w:r w:rsidR="00250FAD">
              <w:rPr>
                <w:rFonts w:ascii="Arial" w:hAnsi="Arial" w:cs="Arial"/>
              </w:rPr>
              <w:t xml:space="preserve">conozcan quienes estarán a cargo de la </w:t>
            </w:r>
            <w:r w:rsidR="00934E74">
              <w:rPr>
                <w:rFonts w:ascii="Arial" w:hAnsi="Arial" w:cs="Arial"/>
              </w:rPr>
              <w:t>revisión</w:t>
            </w:r>
            <w:r w:rsidR="00250FAD">
              <w:rPr>
                <w:rFonts w:ascii="Arial" w:hAnsi="Arial" w:cs="Arial"/>
              </w:rPr>
              <w:t xml:space="preserve"> de cada actividad</w:t>
            </w:r>
            <w:r>
              <w:rPr>
                <w:rFonts w:ascii="Arial" w:hAnsi="Arial" w:cs="Arial"/>
              </w:rPr>
              <w:t>.</w:t>
            </w:r>
          </w:p>
        </w:tc>
      </w:tr>
      <w:tr w:rsidR="00566203" w14:paraId="67FE83F8" w14:textId="77777777" w:rsidTr="00566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D8DF6CA" w14:textId="77777777" w:rsidR="00566203" w:rsidRPr="002F7781" w:rsidRDefault="00566203" w:rsidP="00566203">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6A4158F4" w14:textId="77777777" w:rsidR="00566203" w:rsidRPr="002F7781" w:rsidRDefault="00566203" w:rsidP="00566203">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A19C08C" w14:textId="77777777" w:rsidR="00566203" w:rsidRPr="004E2886" w:rsidRDefault="00566203" w:rsidP="00566203">
      <w:pPr>
        <w:ind w:left="0" w:firstLine="0"/>
        <w:rPr>
          <w:rFonts w:ascii="Cambria" w:eastAsia="Times New Roman" w:hAnsi="Cambria" w:cs="Tahoma"/>
          <w:b/>
          <w:bCs/>
          <w:color w:val="92D050"/>
          <w:sz w:val="28"/>
          <w:szCs w:val="28"/>
          <w:lang w:val="es-EC" w:eastAsia="en-US"/>
        </w:rPr>
      </w:pPr>
    </w:p>
    <w:p w14:paraId="2D54D6DD" w14:textId="7B4D2D31" w:rsidR="00E75008" w:rsidRPr="009C5974" w:rsidRDefault="006350C3" w:rsidP="006350C3">
      <w:pPr>
        <w:pStyle w:val="Heading2"/>
        <w:rPr>
          <w:rFonts w:eastAsia="Times New Roman"/>
          <w:color w:val="92D050"/>
          <w:sz w:val="28"/>
          <w:szCs w:val="28"/>
          <w:lang w:val="es-EC" w:eastAsia="en-US"/>
        </w:rPr>
      </w:pPr>
      <w:bookmarkStart w:id="31" w:name="_Toc327715219"/>
      <w:r>
        <w:rPr>
          <w:rFonts w:eastAsia="Times New Roman"/>
          <w:color w:val="92D050"/>
          <w:sz w:val="28"/>
          <w:szCs w:val="28"/>
          <w:lang w:val="es-EC" w:eastAsia="en-US"/>
        </w:rPr>
        <w:t>3.1</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Características del Usuario</w:t>
      </w:r>
      <w:bookmarkEnd w:id="31"/>
    </w:p>
    <w:p w14:paraId="2AC3AEEF" w14:textId="77777777" w:rsidR="00A80167" w:rsidRDefault="00E75008" w:rsidP="009C5974">
      <w:pPr>
        <w:spacing w:after="0"/>
        <w:ind w:left="851" w:firstLine="567"/>
        <w:jc w:val="both"/>
        <w:rPr>
          <w:rFonts w:ascii="Arial" w:eastAsia="Calibri" w:hAnsi="Arial" w:cs="Arial"/>
          <w:lang w:val="es-EC" w:eastAsia="ar-SA"/>
        </w:rPr>
      </w:pPr>
      <w:r w:rsidRPr="004C7BA4">
        <w:rPr>
          <w:rFonts w:ascii="Arial" w:eastAsia="Calibri" w:hAnsi="Arial" w:cs="Arial"/>
          <w:lang w:val="es-EC" w:eastAsia="ar-SA"/>
        </w:rPr>
        <w:t xml:space="preserve">El sistema será manipulado por </w:t>
      </w:r>
      <w:r w:rsidR="00802145">
        <w:rPr>
          <w:rFonts w:ascii="Arial" w:eastAsia="Calibri" w:hAnsi="Arial" w:cs="Arial"/>
          <w:lang w:val="es-EC" w:eastAsia="ar-SA"/>
        </w:rPr>
        <w:t>los</w:t>
      </w:r>
      <w:r w:rsidR="0007138D">
        <w:rPr>
          <w:rFonts w:ascii="Arial" w:eastAsia="Calibri" w:hAnsi="Arial" w:cs="Arial"/>
          <w:lang w:val="es-EC" w:eastAsia="ar-SA"/>
        </w:rPr>
        <w:t xml:space="preserve"> administradores,</w:t>
      </w:r>
      <w:r w:rsidR="00802145">
        <w:rPr>
          <w:rFonts w:ascii="Arial" w:eastAsia="Calibri" w:hAnsi="Arial" w:cs="Arial"/>
          <w:lang w:val="es-EC" w:eastAsia="ar-SA"/>
        </w:rPr>
        <w:t xml:space="preserve"> estudiantes, ayudantes y profesor</w:t>
      </w:r>
      <w:r w:rsidR="0007138D">
        <w:rPr>
          <w:rFonts w:ascii="Arial" w:eastAsia="Calibri" w:hAnsi="Arial" w:cs="Arial"/>
          <w:lang w:val="es-EC" w:eastAsia="ar-SA"/>
        </w:rPr>
        <w:t>es</w:t>
      </w:r>
      <w:r w:rsidR="00802145">
        <w:rPr>
          <w:rFonts w:ascii="Arial" w:eastAsia="Calibri" w:hAnsi="Arial" w:cs="Arial"/>
          <w:lang w:val="es-EC" w:eastAsia="ar-SA"/>
        </w:rPr>
        <w:t xml:space="preserve"> designado</w:t>
      </w:r>
      <w:r w:rsidR="0007138D">
        <w:rPr>
          <w:rFonts w:ascii="Arial" w:eastAsia="Calibri" w:hAnsi="Arial" w:cs="Arial"/>
          <w:lang w:val="es-EC" w:eastAsia="ar-SA"/>
        </w:rPr>
        <w:t>s</w:t>
      </w:r>
      <w:r w:rsidR="00802145">
        <w:rPr>
          <w:rFonts w:ascii="Arial" w:eastAsia="Calibri" w:hAnsi="Arial" w:cs="Arial"/>
          <w:lang w:val="es-EC" w:eastAsia="ar-SA"/>
        </w:rPr>
        <w:t xml:space="preserve"> </w:t>
      </w:r>
      <w:r w:rsidR="0007138D">
        <w:rPr>
          <w:rFonts w:ascii="Arial" w:eastAsia="Calibri" w:hAnsi="Arial" w:cs="Arial"/>
          <w:lang w:val="es-EC" w:eastAsia="ar-SA"/>
        </w:rPr>
        <w:t>a cada</w:t>
      </w:r>
      <w:r w:rsidR="00802145">
        <w:rPr>
          <w:rFonts w:ascii="Arial" w:eastAsia="Calibri" w:hAnsi="Arial" w:cs="Arial"/>
          <w:lang w:val="es-EC" w:eastAsia="ar-SA"/>
        </w:rPr>
        <w:t xml:space="preserve"> materia,</w:t>
      </w:r>
      <w:r w:rsidRPr="004C7BA4">
        <w:rPr>
          <w:rFonts w:ascii="Arial" w:eastAsia="Calibri" w:hAnsi="Arial" w:cs="Arial"/>
          <w:lang w:val="es-EC" w:eastAsia="ar-SA"/>
        </w:rPr>
        <w:t xml:space="preserve"> de las cuales cada una de ellas desempeñará diferentes funciones, sólo </w:t>
      </w:r>
      <w:r w:rsidR="00A80167">
        <w:rPr>
          <w:rFonts w:ascii="Arial" w:eastAsia="Calibri" w:hAnsi="Arial" w:cs="Arial"/>
          <w:lang w:val="es-EC" w:eastAsia="ar-SA"/>
        </w:rPr>
        <w:t>los profesores o</w:t>
      </w:r>
      <w:r w:rsidR="0007138D">
        <w:rPr>
          <w:rFonts w:ascii="Arial" w:eastAsia="Calibri" w:hAnsi="Arial" w:cs="Arial"/>
          <w:lang w:val="es-EC" w:eastAsia="ar-SA"/>
        </w:rPr>
        <w:t xml:space="preserve"> ayudante</w:t>
      </w:r>
      <w:r w:rsidR="00A80167">
        <w:rPr>
          <w:rFonts w:ascii="Arial" w:eastAsia="Calibri" w:hAnsi="Arial" w:cs="Arial"/>
          <w:lang w:val="es-EC" w:eastAsia="ar-SA"/>
        </w:rPr>
        <w:t>s</w:t>
      </w:r>
      <w:r w:rsidRPr="004C7BA4">
        <w:rPr>
          <w:rFonts w:ascii="Arial" w:eastAsia="Calibri" w:hAnsi="Arial" w:cs="Arial"/>
          <w:lang w:val="es-EC" w:eastAsia="ar-SA"/>
        </w:rPr>
        <w:t xml:space="preserve"> </w:t>
      </w:r>
      <w:r w:rsidR="00A80167">
        <w:rPr>
          <w:rFonts w:ascii="Arial" w:eastAsia="Calibri" w:hAnsi="Arial" w:cs="Arial"/>
          <w:lang w:val="es-EC" w:eastAsia="ar-SA"/>
        </w:rPr>
        <w:t>de la</w:t>
      </w:r>
      <w:r w:rsidR="00802145">
        <w:rPr>
          <w:rFonts w:ascii="Arial" w:eastAsia="Calibri" w:hAnsi="Arial" w:cs="Arial"/>
          <w:lang w:val="es-EC" w:eastAsia="ar-SA"/>
        </w:rPr>
        <w:t xml:space="preserve"> materia </w:t>
      </w:r>
      <w:r w:rsidRPr="004C7BA4">
        <w:rPr>
          <w:rFonts w:ascii="Arial" w:eastAsia="Calibri" w:hAnsi="Arial" w:cs="Arial"/>
          <w:lang w:val="es-EC" w:eastAsia="ar-SA"/>
        </w:rPr>
        <w:t>podrá</w:t>
      </w:r>
      <w:r w:rsidR="0007138D">
        <w:rPr>
          <w:rFonts w:ascii="Arial" w:eastAsia="Calibri" w:hAnsi="Arial" w:cs="Arial"/>
          <w:lang w:val="es-EC" w:eastAsia="ar-SA"/>
        </w:rPr>
        <w:t>n</w:t>
      </w:r>
      <w:r w:rsidRPr="004C7BA4">
        <w:rPr>
          <w:rFonts w:ascii="Arial" w:eastAsia="Calibri" w:hAnsi="Arial" w:cs="Arial"/>
          <w:lang w:val="es-EC" w:eastAsia="ar-SA"/>
        </w:rPr>
        <w:t xml:space="preserve"> realizar operaciones de </w:t>
      </w:r>
      <w:r w:rsidR="00802145">
        <w:rPr>
          <w:rFonts w:ascii="Arial" w:eastAsia="Calibri" w:hAnsi="Arial" w:cs="Arial"/>
          <w:lang w:val="es-EC" w:eastAsia="ar-SA"/>
        </w:rPr>
        <w:t xml:space="preserve">ingreso y modificación de notas, </w:t>
      </w:r>
      <w:r w:rsidRPr="004C7BA4">
        <w:rPr>
          <w:rFonts w:ascii="Arial" w:eastAsia="Calibri" w:hAnsi="Arial" w:cs="Arial"/>
          <w:lang w:val="es-EC" w:eastAsia="ar-SA"/>
        </w:rPr>
        <w:t xml:space="preserve">eliminación y </w:t>
      </w:r>
      <w:r w:rsidR="00802145">
        <w:rPr>
          <w:rFonts w:ascii="Arial" w:eastAsia="Calibri" w:hAnsi="Arial" w:cs="Arial"/>
          <w:lang w:val="es-EC" w:eastAsia="ar-SA"/>
        </w:rPr>
        <w:t>modificación de grupos de los estudiantes, ingresar ponderaciones a los deberes durant</w:t>
      </w:r>
      <w:r w:rsidR="00A53D26">
        <w:rPr>
          <w:rFonts w:ascii="Arial" w:eastAsia="Calibri" w:hAnsi="Arial" w:cs="Arial"/>
          <w:lang w:val="es-EC" w:eastAsia="ar-SA"/>
        </w:rPr>
        <w:t>e el semestre y</w:t>
      </w:r>
      <w:r w:rsidR="00802145">
        <w:rPr>
          <w:rFonts w:ascii="Arial" w:eastAsia="Calibri" w:hAnsi="Arial" w:cs="Arial"/>
          <w:lang w:val="es-EC" w:eastAsia="ar-SA"/>
        </w:rPr>
        <w:t xml:space="preserve"> registrar la asistencia de los estudiantes. Los estudiantes solo podrán ver reportes detallados de sus notas</w:t>
      </w:r>
      <w:r w:rsidR="00E624F3">
        <w:rPr>
          <w:rFonts w:ascii="Arial" w:eastAsia="Calibri" w:hAnsi="Arial" w:cs="Arial"/>
          <w:lang w:val="es-EC" w:eastAsia="ar-SA"/>
        </w:rPr>
        <w:t>,</w:t>
      </w:r>
      <w:r w:rsidR="00802145">
        <w:rPr>
          <w:rFonts w:ascii="Arial" w:eastAsia="Calibri" w:hAnsi="Arial" w:cs="Arial"/>
          <w:lang w:val="es-EC" w:eastAsia="ar-SA"/>
        </w:rPr>
        <w:t xml:space="preserve"> ingresando su </w:t>
      </w:r>
      <w:r w:rsidR="00CA03DD">
        <w:rPr>
          <w:rFonts w:ascii="Arial" w:eastAsia="Calibri" w:hAnsi="Arial" w:cs="Arial"/>
          <w:lang w:val="es-EC" w:eastAsia="ar-SA"/>
        </w:rPr>
        <w:t xml:space="preserve">usuario y </w:t>
      </w:r>
      <w:r w:rsidR="00E624F3">
        <w:rPr>
          <w:rFonts w:ascii="Arial" w:eastAsia="Calibri" w:hAnsi="Arial" w:cs="Arial"/>
          <w:lang w:val="es-EC" w:eastAsia="ar-SA"/>
        </w:rPr>
        <w:t>contraseña</w:t>
      </w:r>
      <w:r w:rsidR="00CA03DD">
        <w:rPr>
          <w:rFonts w:ascii="Arial" w:eastAsia="Calibri" w:hAnsi="Arial" w:cs="Arial"/>
          <w:lang w:val="es-EC" w:eastAsia="ar-SA"/>
        </w:rPr>
        <w:t xml:space="preserve"> dadas por la ESPOL</w:t>
      </w:r>
      <w:r w:rsidR="00802145">
        <w:rPr>
          <w:rFonts w:ascii="Arial" w:eastAsia="Calibri" w:hAnsi="Arial" w:cs="Arial"/>
          <w:lang w:val="es-EC" w:eastAsia="ar-SA"/>
        </w:rPr>
        <w:t>.</w:t>
      </w:r>
      <w:r w:rsidR="00A80167">
        <w:rPr>
          <w:rFonts w:ascii="Arial" w:eastAsia="Calibri" w:hAnsi="Arial" w:cs="Arial"/>
          <w:lang w:val="es-EC" w:eastAsia="ar-SA"/>
        </w:rPr>
        <w:t xml:space="preserve"> Los administradores solo podrán registrar a los ayudantes y profesores, y pueden asignar profesores a las materias en cada inicio de semestre.</w:t>
      </w:r>
    </w:p>
    <w:p w14:paraId="5BA31C80" w14:textId="77777777" w:rsidR="001E57E3" w:rsidRDefault="001E57E3" w:rsidP="009C5974">
      <w:pPr>
        <w:spacing w:after="0"/>
        <w:ind w:left="851" w:firstLine="567"/>
        <w:jc w:val="both"/>
        <w:rPr>
          <w:rFonts w:ascii="Arial" w:eastAsia="Calibri" w:hAnsi="Arial" w:cs="Arial"/>
          <w:lang w:val="es-EC" w:eastAsia="ar-SA"/>
        </w:rPr>
      </w:pPr>
    </w:p>
    <w:p w14:paraId="301AC7B7" w14:textId="65474BAD" w:rsidR="00B528B5" w:rsidRPr="00B528B5" w:rsidRDefault="005F54C1" w:rsidP="006A3682">
      <w:pPr>
        <w:pStyle w:val="ListParagraph"/>
        <w:numPr>
          <w:ilvl w:val="2"/>
          <w:numId w:val="1"/>
        </w:numPr>
        <w:spacing w:before="0" w:after="200"/>
        <w:ind w:left="2127"/>
        <w:outlineLvl w:val="2"/>
        <w:rPr>
          <w:rFonts w:asciiTheme="majorHAnsi" w:eastAsiaTheme="majorEastAsia" w:hAnsiTheme="majorHAnsi" w:cs="Tahoma"/>
          <w:b/>
          <w:bCs/>
          <w:color w:val="92D050"/>
          <w:sz w:val="28"/>
          <w:szCs w:val="28"/>
          <w:lang w:val="es-EC" w:eastAsia="en-US"/>
        </w:rPr>
      </w:pPr>
      <w:bookmarkStart w:id="32" w:name="_Toc327715220"/>
      <w:r>
        <w:rPr>
          <w:rFonts w:asciiTheme="majorHAnsi" w:eastAsiaTheme="majorEastAsia" w:hAnsiTheme="majorHAnsi" w:cs="Tahoma"/>
          <w:bCs/>
          <w:noProof/>
          <w:color w:val="92D050"/>
          <w:sz w:val="28"/>
          <w:szCs w:val="28"/>
        </w:rPr>
        <w:drawing>
          <wp:anchor distT="0" distB="0" distL="114300" distR="114300" simplePos="0" relativeHeight="251870208" behindDoc="0" locked="0" layoutInCell="1" allowOverlap="1" wp14:anchorId="05069EF4" wp14:editId="7B2F0DC7">
            <wp:simplePos x="0" y="0"/>
            <wp:positionH relativeFrom="column">
              <wp:posOffset>158115</wp:posOffset>
            </wp:positionH>
            <wp:positionV relativeFrom="paragraph">
              <wp:posOffset>438150</wp:posOffset>
            </wp:positionV>
            <wp:extent cx="5612130" cy="2867025"/>
            <wp:effectExtent l="0" t="0" r="7620"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867025"/>
                    </a:xfrm>
                    <a:prstGeom prst="rect">
                      <a:avLst/>
                    </a:prstGeom>
                  </pic:spPr>
                </pic:pic>
              </a:graphicData>
            </a:graphic>
            <wp14:sizeRelH relativeFrom="page">
              <wp14:pctWidth>0</wp14:pctWidth>
            </wp14:sizeRelH>
            <wp14:sizeRelV relativeFrom="page">
              <wp14:pctHeight>0</wp14:pctHeight>
            </wp14:sizeRelV>
          </wp:anchor>
        </w:drawing>
      </w:r>
      <w:r w:rsidR="00B528B5" w:rsidRPr="00B528B5">
        <w:rPr>
          <w:rFonts w:asciiTheme="majorHAnsi" w:eastAsiaTheme="majorEastAsia" w:hAnsiTheme="majorHAnsi" w:cs="Tahoma"/>
          <w:b/>
          <w:bCs/>
          <w:color w:val="92D050"/>
          <w:sz w:val="28"/>
          <w:szCs w:val="28"/>
          <w:lang w:val="es-EC" w:eastAsia="en-US"/>
        </w:rPr>
        <w:t>Interfaces de usuario</w:t>
      </w:r>
      <w:bookmarkEnd w:id="32"/>
    </w:p>
    <w:p w14:paraId="0E6C7680" w14:textId="1463DE3B" w:rsidR="00B528B5" w:rsidRPr="005F54C1" w:rsidRDefault="005F54C1" w:rsidP="005F54C1">
      <w:pPr>
        <w:pStyle w:val="ListParagraph"/>
        <w:spacing w:before="0" w:after="200"/>
        <w:ind w:left="3543" w:firstLine="705"/>
        <w:rPr>
          <w:rFonts w:ascii="Arial" w:eastAsiaTheme="majorEastAsia" w:hAnsi="Arial" w:cs="Arial"/>
          <w:bCs/>
          <w:sz w:val="24"/>
          <w:szCs w:val="28"/>
          <w:lang w:val="es-EC" w:eastAsia="en-US"/>
        </w:rPr>
      </w:pPr>
      <w:r w:rsidRPr="005F54C1">
        <w:rPr>
          <w:rFonts w:ascii="Arial" w:eastAsiaTheme="majorEastAsia" w:hAnsi="Arial" w:cs="Arial"/>
          <w:bCs/>
          <w:sz w:val="24"/>
          <w:szCs w:val="28"/>
          <w:lang w:val="es-EC" w:eastAsia="en-US"/>
        </w:rPr>
        <w:t>Figura1</w:t>
      </w:r>
    </w:p>
    <w:p w14:paraId="13132948" w14:textId="3BD7EA60" w:rsidR="005F54C1" w:rsidRPr="005F54C1" w:rsidRDefault="005F54C1" w:rsidP="005F54C1">
      <w:pPr>
        <w:pStyle w:val="ListParagraph"/>
        <w:spacing w:before="0" w:after="200"/>
        <w:ind w:left="2127" w:firstLine="0"/>
        <w:jc w:val="center"/>
        <w:rPr>
          <w:rFonts w:asciiTheme="majorHAnsi" w:eastAsiaTheme="majorEastAsia" w:hAnsiTheme="majorHAnsi" w:cs="Tahoma"/>
          <w:bCs/>
          <w:color w:val="92D050"/>
          <w:sz w:val="28"/>
          <w:szCs w:val="28"/>
          <w:lang w:val="es-EC" w:eastAsia="en-US"/>
        </w:rPr>
      </w:pPr>
    </w:p>
    <w:p w14:paraId="720AB6C2" w14:textId="77777777" w:rsidR="00B528B5" w:rsidRDefault="00B528B5" w:rsidP="00B528B5">
      <w:pPr>
        <w:pStyle w:val="ListParagraph"/>
        <w:spacing w:before="0" w:after="200"/>
        <w:ind w:left="2127" w:firstLine="0"/>
        <w:rPr>
          <w:rFonts w:asciiTheme="majorHAnsi" w:eastAsiaTheme="majorEastAsia" w:hAnsiTheme="majorHAnsi" w:cs="Tahoma"/>
          <w:b/>
          <w:bCs/>
          <w:color w:val="92D050"/>
          <w:sz w:val="28"/>
          <w:szCs w:val="28"/>
          <w:lang w:val="es-EC" w:eastAsia="en-US"/>
        </w:rPr>
      </w:pPr>
    </w:p>
    <w:p w14:paraId="148D7AC5" w14:textId="752E394B" w:rsidR="003156F7" w:rsidRDefault="005F54C1" w:rsidP="003156F7">
      <w:pPr>
        <w:pStyle w:val="ListParagraph"/>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En la figura 1 nos muestra la pantalla de Estudiantes, al momento de darle clic a la opción Estudiantes, inmediatamente nos mostrará una plantilla en el cual nos mostrará la lista de los estudiantes registrados.</w:t>
      </w:r>
    </w:p>
    <w:p w14:paraId="1E95D58D" w14:textId="77777777" w:rsidR="005F54C1" w:rsidRDefault="005F54C1" w:rsidP="003156F7">
      <w:pPr>
        <w:pStyle w:val="ListParagraph"/>
        <w:spacing w:before="0" w:after="200"/>
        <w:ind w:left="0" w:firstLine="0"/>
        <w:jc w:val="both"/>
        <w:rPr>
          <w:rFonts w:ascii="Arial" w:eastAsiaTheme="majorEastAsia" w:hAnsi="Arial" w:cs="Arial"/>
          <w:bCs/>
          <w:szCs w:val="28"/>
          <w:lang w:val="es-EC" w:eastAsia="en-US"/>
        </w:rPr>
      </w:pPr>
    </w:p>
    <w:p w14:paraId="0958DF7F" w14:textId="7EE5E991" w:rsidR="005F54C1" w:rsidRPr="005F54C1" w:rsidRDefault="005F54C1" w:rsidP="003156F7">
      <w:pPr>
        <w:pStyle w:val="ListParagraph"/>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noProof/>
          <w:szCs w:val="28"/>
        </w:rPr>
        <w:drawing>
          <wp:inline distT="0" distB="0" distL="0" distR="0" wp14:anchorId="553E6054" wp14:editId="4FD02E1A">
            <wp:extent cx="5612130" cy="282448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Estudiante.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4480"/>
                    </a:xfrm>
                    <a:prstGeom prst="rect">
                      <a:avLst/>
                    </a:prstGeom>
                  </pic:spPr>
                </pic:pic>
              </a:graphicData>
            </a:graphic>
          </wp:inline>
        </w:drawing>
      </w:r>
    </w:p>
    <w:p w14:paraId="12AB9157" w14:textId="008578CF" w:rsidR="00B528B5" w:rsidRPr="005F54C1" w:rsidRDefault="005F54C1" w:rsidP="005F54C1">
      <w:pPr>
        <w:pStyle w:val="ListParagraph"/>
        <w:spacing w:before="0" w:after="200"/>
        <w:ind w:left="0" w:firstLine="0"/>
        <w:jc w:val="center"/>
        <w:rPr>
          <w:rFonts w:ascii="Arial" w:eastAsiaTheme="majorEastAsia" w:hAnsi="Arial" w:cs="Arial"/>
          <w:bCs/>
          <w:szCs w:val="28"/>
          <w:lang w:val="es-EC" w:eastAsia="en-US"/>
        </w:rPr>
      </w:pPr>
      <w:r w:rsidRPr="005F54C1">
        <w:rPr>
          <w:rFonts w:ascii="Arial" w:eastAsiaTheme="majorEastAsia" w:hAnsi="Arial" w:cs="Arial"/>
          <w:bCs/>
          <w:szCs w:val="28"/>
          <w:lang w:val="es-EC" w:eastAsia="en-US"/>
        </w:rPr>
        <w:t>Figura2</w:t>
      </w:r>
    </w:p>
    <w:p w14:paraId="5AF36BCE" w14:textId="6FD8AE39" w:rsidR="003156F7" w:rsidRDefault="005F54C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La figura2 nos muestra como ingresar un estudiante de forma manual, para hacerlo se da clic en la opción New.</w:t>
      </w:r>
    </w:p>
    <w:p w14:paraId="66A0B106" w14:textId="410237DE" w:rsidR="005F54C1" w:rsidRPr="005F54C1" w:rsidRDefault="005F54C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noProof/>
          <w:szCs w:val="28"/>
        </w:rPr>
        <w:drawing>
          <wp:inline distT="0" distB="0" distL="0" distR="0" wp14:anchorId="0D26070F" wp14:editId="0E87512A">
            <wp:extent cx="5612130" cy="2766695"/>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Nuev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766695"/>
                    </a:xfrm>
                    <a:prstGeom prst="rect">
                      <a:avLst/>
                    </a:prstGeom>
                  </pic:spPr>
                </pic:pic>
              </a:graphicData>
            </a:graphic>
          </wp:inline>
        </w:drawing>
      </w:r>
    </w:p>
    <w:p w14:paraId="433D4C66" w14:textId="525DAC94" w:rsidR="008A39AC" w:rsidRDefault="005F54C1" w:rsidP="005F54C1">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Figura3</w:t>
      </w:r>
    </w:p>
    <w:p w14:paraId="7D416F74" w14:textId="77777777" w:rsidR="005F54C1" w:rsidRDefault="005F54C1" w:rsidP="005F54C1">
      <w:pPr>
        <w:spacing w:before="0" w:after="200"/>
        <w:ind w:left="0" w:firstLine="0"/>
        <w:jc w:val="center"/>
        <w:rPr>
          <w:rFonts w:ascii="Arial" w:eastAsiaTheme="majorEastAsia" w:hAnsi="Arial" w:cs="Arial"/>
          <w:bCs/>
          <w:szCs w:val="28"/>
          <w:lang w:val="es-EC" w:eastAsia="en-US"/>
        </w:rPr>
      </w:pPr>
    </w:p>
    <w:p w14:paraId="6EB288D9" w14:textId="3F2E65F6" w:rsidR="005F54C1" w:rsidRDefault="005F54C1" w:rsidP="005F54C1">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lastRenderedPageBreak/>
        <w:t>En la figura3 nos muestra la plantilla de crear un Estudiante de forma manual. Al finalizar se le da clic al botón “Grabar”.</w:t>
      </w:r>
    </w:p>
    <w:p w14:paraId="5FD9BCD7" w14:textId="41E91820" w:rsidR="005F54C1" w:rsidRPr="005F54C1" w:rsidRDefault="00990831" w:rsidP="005F54C1">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noProof/>
          <w:szCs w:val="28"/>
        </w:rPr>
        <w:drawing>
          <wp:inline distT="0" distB="0" distL="0" distR="0" wp14:anchorId="264F49AF" wp14:editId="4D215165">
            <wp:extent cx="5612130" cy="2872105"/>
            <wp:effectExtent l="0" t="0" r="7620" b="444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mensaje.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872105"/>
                    </a:xfrm>
                    <a:prstGeom prst="rect">
                      <a:avLst/>
                    </a:prstGeom>
                  </pic:spPr>
                </pic:pic>
              </a:graphicData>
            </a:graphic>
          </wp:inline>
        </w:drawing>
      </w:r>
    </w:p>
    <w:p w14:paraId="21A8BED2" w14:textId="5AF0B017" w:rsidR="008A39AC" w:rsidRPr="00990831" w:rsidRDefault="00990831" w:rsidP="00990831">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Figura4</w:t>
      </w:r>
    </w:p>
    <w:p w14:paraId="61AD48FE" w14:textId="0B9CCC07" w:rsidR="008A39AC"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La figura4 nos muestra el mensaje exitoso cuando los datos del estudiante han sido ingresados en la base de datos.</w:t>
      </w:r>
    </w:p>
    <w:p w14:paraId="240FC246" w14:textId="0EAED8B5" w:rsidR="00990831" w:rsidRPr="00990831"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noProof/>
          <w:szCs w:val="28"/>
        </w:rPr>
        <w:drawing>
          <wp:inline distT="0" distB="0" distL="0" distR="0" wp14:anchorId="64BC4BC1" wp14:editId="4557FD2C">
            <wp:extent cx="5612130" cy="2910205"/>
            <wp:effectExtent l="0" t="0" r="762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Actividad.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910205"/>
                    </a:xfrm>
                    <a:prstGeom prst="rect">
                      <a:avLst/>
                    </a:prstGeom>
                  </pic:spPr>
                </pic:pic>
              </a:graphicData>
            </a:graphic>
          </wp:inline>
        </w:drawing>
      </w:r>
    </w:p>
    <w:p w14:paraId="4FD615C9" w14:textId="5B985A73" w:rsidR="008A39AC" w:rsidRPr="00990831" w:rsidRDefault="00990831" w:rsidP="00990831">
      <w:pPr>
        <w:spacing w:before="0" w:after="200"/>
        <w:ind w:left="0" w:firstLine="0"/>
        <w:jc w:val="center"/>
        <w:rPr>
          <w:rFonts w:ascii="Arial" w:eastAsiaTheme="majorEastAsia" w:hAnsi="Arial" w:cs="Arial"/>
          <w:bCs/>
          <w:szCs w:val="28"/>
          <w:lang w:val="es-EC" w:eastAsia="en-US"/>
        </w:rPr>
      </w:pPr>
      <w:r w:rsidRPr="00990831">
        <w:rPr>
          <w:rFonts w:ascii="Arial" w:eastAsiaTheme="majorEastAsia" w:hAnsi="Arial" w:cs="Arial"/>
          <w:bCs/>
          <w:szCs w:val="28"/>
          <w:lang w:val="es-EC" w:eastAsia="en-US"/>
        </w:rPr>
        <w:t>Figura5</w:t>
      </w:r>
    </w:p>
    <w:p w14:paraId="630E8DDE" w14:textId="1653DA27" w:rsidR="008A39AC"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lastRenderedPageBreak/>
        <w:t>Para crear una actividad se le da clic a la opción Actividad, en la cual nos mostrará una plantilla la cual se llenarán los datos necesarios para guardarlo exitosamente en la base de datos, ver figura5.</w:t>
      </w:r>
    </w:p>
    <w:p w14:paraId="29E4D699" w14:textId="43230204" w:rsidR="00990831" w:rsidRPr="00990831"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noProof/>
          <w:szCs w:val="28"/>
        </w:rPr>
        <w:drawing>
          <wp:inline distT="0" distB="0" distL="0" distR="0" wp14:anchorId="31112B58" wp14:editId="39F690DE">
            <wp:extent cx="5612130" cy="2850515"/>
            <wp:effectExtent l="0" t="0" r="7620"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rica.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850515"/>
                    </a:xfrm>
                    <a:prstGeom prst="rect">
                      <a:avLst/>
                    </a:prstGeom>
                  </pic:spPr>
                </pic:pic>
              </a:graphicData>
            </a:graphic>
          </wp:inline>
        </w:drawing>
      </w:r>
    </w:p>
    <w:p w14:paraId="40657349" w14:textId="4F6395C3" w:rsidR="008A39AC" w:rsidRPr="00990831" w:rsidRDefault="00990831" w:rsidP="00990831">
      <w:pPr>
        <w:spacing w:before="0" w:after="200"/>
        <w:ind w:left="0" w:firstLine="0"/>
        <w:jc w:val="center"/>
        <w:rPr>
          <w:rFonts w:ascii="Arial" w:eastAsiaTheme="majorEastAsia" w:hAnsi="Arial" w:cs="Arial"/>
          <w:bCs/>
          <w:szCs w:val="28"/>
          <w:lang w:val="es-EC" w:eastAsia="en-US"/>
        </w:rPr>
      </w:pPr>
      <w:r w:rsidRPr="00990831">
        <w:rPr>
          <w:rFonts w:ascii="Arial" w:eastAsiaTheme="majorEastAsia" w:hAnsi="Arial" w:cs="Arial"/>
          <w:bCs/>
          <w:szCs w:val="28"/>
          <w:lang w:val="es-EC" w:eastAsia="en-US"/>
        </w:rPr>
        <w:t>Figura6</w:t>
      </w:r>
    </w:p>
    <w:p w14:paraId="477B9653" w14:textId="4B89BBA1" w:rsidR="006B3D17" w:rsidRPr="006B3D17" w:rsidRDefault="00990831" w:rsidP="006B3D17">
      <w:pPr>
        <w:spacing w:before="0" w:after="200"/>
        <w:ind w:left="0" w:firstLine="0"/>
        <w:rPr>
          <w:rFonts w:asciiTheme="majorHAnsi" w:eastAsiaTheme="majorEastAsia" w:hAnsiTheme="majorHAnsi" w:cs="Tahoma"/>
          <w:b/>
          <w:bCs/>
          <w:color w:val="92D050"/>
          <w:sz w:val="28"/>
          <w:szCs w:val="28"/>
          <w:lang w:val="es-EC" w:eastAsia="en-US"/>
        </w:rPr>
      </w:pPr>
      <w:r>
        <w:rPr>
          <w:rFonts w:ascii="Arial" w:eastAsiaTheme="majorEastAsia" w:hAnsi="Arial" w:cs="Arial"/>
          <w:bCs/>
          <w:szCs w:val="28"/>
          <w:lang w:val="es-EC" w:eastAsia="en-US"/>
        </w:rPr>
        <w:t>La figura6 nos muestra la plantilla para crear una rúbrica a una actividad.</w:t>
      </w:r>
    </w:p>
    <w:p w14:paraId="6B42DBD8" w14:textId="5292F4EB" w:rsidR="00E75008" w:rsidRPr="009C5974" w:rsidRDefault="00E80F1F" w:rsidP="00E80F1F">
      <w:pPr>
        <w:pStyle w:val="Heading2"/>
        <w:rPr>
          <w:rFonts w:eastAsia="Times New Roman"/>
          <w:color w:val="92D050"/>
          <w:sz w:val="28"/>
          <w:szCs w:val="28"/>
          <w:lang w:val="es-EC" w:eastAsia="en-US"/>
        </w:rPr>
      </w:pPr>
      <w:bookmarkStart w:id="33" w:name="_Toc266910627"/>
      <w:bookmarkStart w:id="34" w:name="_Toc327715221"/>
      <w:r>
        <w:rPr>
          <w:rFonts w:eastAsia="Times New Roman"/>
          <w:color w:val="92D050"/>
          <w:sz w:val="28"/>
          <w:szCs w:val="28"/>
          <w:lang w:val="es-EC" w:eastAsia="en-US"/>
        </w:rPr>
        <w:t>3.2</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Restricciones</w:t>
      </w:r>
      <w:bookmarkEnd w:id="33"/>
      <w:bookmarkEnd w:id="34"/>
    </w:p>
    <w:p w14:paraId="7EF8EAAC" w14:textId="77777777" w:rsidR="00E75008" w:rsidRPr="004C7BA4" w:rsidRDefault="00E75008" w:rsidP="00AB484F">
      <w:pPr>
        <w:spacing w:after="0"/>
        <w:ind w:left="851" w:firstLine="567"/>
        <w:jc w:val="both"/>
        <w:rPr>
          <w:rFonts w:ascii="Arial" w:eastAsia="Calibri" w:hAnsi="Arial" w:cs="Arial"/>
          <w:lang w:val="es-EC" w:eastAsia="ar-SA"/>
        </w:rPr>
      </w:pPr>
      <w:r w:rsidRPr="004C7BA4">
        <w:rPr>
          <w:rFonts w:ascii="Arial" w:eastAsia="Calibri" w:hAnsi="Arial" w:cs="Arial"/>
          <w:lang w:val="es-EC" w:eastAsia="ar-SA"/>
        </w:rPr>
        <w:t>Si el sistema que se implementará llegase a tener algún problema, se</w:t>
      </w:r>
      <w:r w:rsidRPr="004F1E5E">
        <w:rPr>
          <w:rFonts w:ascii="Verdana" w:hAnsi="Verdana"/>
          <w:sz w:val="20"/>
          <w:szCs w:val="20"/>
        </w:rPr>
        <w:t xml:space="preserve"> </w:t>
      </w:r>
      <w:r w:rsidRPr="004C7BA4">
        <w:rPr>
          <w:rFonts w:ascii="Arial" w:eastAsia="Calibri" w:hAnsi="Arial" w:cs="Arial"/>
          <w:lang w:val="es-EC" w:eastAsia="ar-SA"/>
        </w:rPr>
        <w:t xml:space="preserve">harán las modificaciones </w:t>
      </w:r>
      <w:r w:rsidR="00E624F3">
        <w:rPr>
          <w:rFonts w:ascii="Arial" w:eastAsia="Calibri" w:hAnsi="Arial" w:cs="Arial"/>
          <w:lang w:val="es-EC" w:eastAsia="ar-SA"/>
        </w:rPr>
        <w:t>necesarias en hardware o software</w:t>
      </w:r>
      <w:r w:rsidRPr="004C7BA4">
        <w:rPr>
          <w:rFonts w:ascii="Arial" w:eastAsia="Calibri" w:hAnsi="Arial" w:cs="Arial"/>
          <w:lang w:val="es-EC" w:eastAsia="ar-SA"/>
        </w:rPr>
        <w:t xml:space="preserve"> para su buen funcionamiento. Si se necesita de alguna nueva aplicación o actualizar alguna que haya sido i</w:t>
      </w:r>
      <w:r w:rsidR="00FA78A3">
        <w:rPr>
          <w:rFonts w:ascii="Arial" w:eastAsia="Calibri" w:hAnsi="Arial" w:cs="Arial"/>
          <w:lang w:val="es-EC" w:eastAsia="ar-SA"/>
        </w:rPr>
        <w:t xml:space="preserve">mplementada, éste será </w:t>
      </w:r>
      <w:r w:rsidR="00E1531B">
        <w:rPr>
          <w:rFonts w:ascii="Arial" w:eastAsia="Calibri" w:hAnsi="Arial" w:cs="Arial"/>
          <w:lang w:val="es-EC" w:eastAsia="ar-SA"/>
        </w:rPr>
        <w:t>instalado</w:t>
      </w:r>
      <w:r w:rsidRPr="004C7BA4">
        <w:rPr>
          <w:rFonts w:ascii="Arial" w:eastAsia="Calibri" w:hAnsi="Arial" w:cs="Arial"/>
          <w:lang w:val="es-EC" w:eastAsia="ar-SA"/>
        </w:rPr>
        <w:t>.</w:t>
      </w:r>
    </w:p>
    <w:p w14:paraId="2E4FB668" w14:textId="77777777" w:rsidR="00A80167" w:rsidRPr="004C7BA4" w:rsidRDefault="00E1531B" w:rsidP="009C5974">
      <w:pPr>
        <w:autoSpaceDE w:val="0"/>
        <w:autoSpaceDN w:val="0"/>
        <w:adjustRightInd w:val="0"/>
        <w:spacing w:after="0" w:line="240" w:lineRule="auto"/>
        <w:ind w:left="851" w:firstLine="567"/>
        <w:jc w:val="both"/>
        <w:rPr>
          <w:rFonts w:ascii="Arial" w:eastAsia="Calibri" w:hAnsi="Arial" w:cs="Arial"/>
          <w:lang w:val="es-EC" w:eastAsia="ar-SA"/>
        </w:rPr>
      </w:pPr>
      <w:r>
        <w:rPr>
          <w:rFonts w:ascii="Arial" w:eastAsia="Calibri" w:hAnsi="Arial" w:cs="Arial"/>
          <w:lang w:val="es-EC" w:eastAsia="ar-SA"/>
        </w:rPr>
        <w:t>El sistema manejará</w:t>
      </w:r>
      <w:r w:rsidR="00E75008" w:rsidRPr="004C7BA4">
        <w:rPr>
          <w:rFonts w:ascii="Arial" w:eastAsia="Calibri" w:hAnsi="Arial" w:cs="Arial"/>
          <w:lang w:val="es-EC" w:eastAsia="ar-SA"/>
        </w:rPr>
        <w:t xml:space="preserve"> </w:t>
      </w:r>
      <w:r w:rsidR="00E624F3">
        <w:rPr>
          <w:rFonts w:ascii="Arial" w:eastAsia="Calibri" w:hAnsi="Arial" w:cs="Arial"/>
          <w:lang w:val="es-EC" w:eastAsia="ar-SA"/>
        </w:rPr>
        <w:t>contraseña</w:t>
      </w:r>
      <w:r w:rsidR="00E75008" w:rsidRPr="004C7BA4">
        <w:rPr>
          <w:rFonts w:ascii="Arial" w:eastAsia="Calibri" w:hAnsi="Arial" w:cs="Arial"/>
          <w:lang w:val="es-EC" w:eastAsia="ar-SA"/>
        </w:rPr>
        <w:t>s dependiendo de los cargos para que se tenga acceso al sistema.</w:t>
      </w:r>
    </w:p>
    <w:p w14:paraId="4315793D" w14:textId="6ACACC10" w:rsidR="008D0345" w:rsidRPr="009C5974" w:rsidRDefault="00E80F1F" w:rsidP="00E80F1F">
      <w:pPr>
        <w:pStyle w:val="Heading2"/>
        <w:rPr>
          <w:rFonts w:eastAsia="Times New Roman"/>
          <w:color w:val="92D050"/>
          <w:sz w:val="28"/>
          <w:szCs w:val="28"/>
          <w:lang w:val="es-EC" w:eastAsia="en-US"/>
        </w:rPr>
      </w:pPr>
      <w:bookmarkStart w:id="35" w:name="_Toc266910628"/>
      <w:bookmarkStart w:id="36" w:name="_Toc327715222"/>
      <w:r>
        <w:rPr>
          <w:rFonts w:eastAsia="Times New Roman"/>
          <w:color w:val="92D050"/>
          <w:sz w:val="28"/>
          <w:szCs w:val="28"/>
          <w:lang w:val="es-EC" w:eastAsia="en-US"/>
        </w:rPr>
        <w:t>3.3</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Atenciones y dependencias</w:t>
      </w:r>
      <w:bookmarkEnd w:id="35"/>
      <w:bookmarkEnd w:id="36"/>
    </w:p>
    <w:p w14:paraId="29D9019D" w14:textId="77777777" w:rsidR="00F3637E" w:rsidRPr="009C5974" w:rsidRDefault="00E75008" w:rsidP="009C5974">
      <w:pPr>
        <w:pStyle w:val="ListParagraph"/>
        <w:spacing w:after="0" w:line="240" w:lineRule="auto"/>
        <w:ind w:left="851" w:firstLine="567"/>
        <w:jc w:val="both"/>
        <w:rPr>
          <w:rFonts w:ascii="Arial" w:eastAsia="Calibri" w:hAnsi="Arial" w:cs="Arial"/>
          <w:lang w:val="es-EC" w:eastAsia="ar-SA"/>
        </w:rPr>
      </w:pPr>
      <w:r w:rsidRPr="004C7BA4">
        <w:rPr>
          <w:rFonts w:ascii="Arial" w:eastAsia="Calibri" w:hAnsi="Arial" w:cs="Arial"/>
          <w:lang w:val="es-EC" w:eastAsia="ar-SA"/>
        </w:rPr>
        <w:t xml:space="preserve">El sistema podrá ir </w:t>
      </w:r>
      <w:r w:rsidR="00A854E2">
        <w:rPr>
          <w:rFonts w:ascii="Arial" w:eastAsia="Calibri" w:hAnsi="Arial" w:cs="Arial"/>
          <w:lang w:val="es-EC" w:eastAsia="ar-SA"/>
        </w:rPr>
        <w:t>evolucionando</w:t>
      </w:r>
      <w:r w:rsidRPr="004C7BA4">
        <w:rPr>
          <w:rFonts w:ascii="Arial" w:eastAsia="Calibri" w:hAnsi="Arial" w:cs="Arial"/>
          <w:lang w:val="es-EC" w:eastAsia="ar-SA"/>
        </w:rPr>
        <w:t xml:space="preserve"> en el transcurso del tiempo dependiendo de las necesidades que el cliente encuentre a lo largo de su interacción.</w:t>
      </w:r>
      <w:r w:rsidR="003A1B2C">
        <w:rPr>
          <w:rFonts w:ascii="Arial" w:eastAsia="Calibri" w:hAnsi="Arial" w:cs="Arial"/>
          <w:lang w:val="es-EC" w:eastAsia="ar-SA"/>
        </w:rPr>
        <w:t xml:space="preserve"> Estas evoluciones </w:t>
      </w:r>
      <w:r w:rsidR="00A854E2">
        <w:rPr>
          <w:rFonts w:ascii="Arial" w:eastAsia="Calibri" w:hAnsi="Arial" w:cs="Arial"/>
          <w:lang w:val="es-EC" w:eastAsia="ar-SA"/>
        </w:rPr>
        <w:t>están</w:t>
      </w:r>
      <w:r w:rsidR="003A1B2C">
        <w:rPr>
          <w:rFonts w:ascii="Arial" w:eastAsia="Calibri" w:hAnsi="Arial" w:cs="Arial"/>
          <w:lang w:val="es-EC" w:eastAsia="ar-SA"/>
        </w:rPr>
        <w:t xml:space="preserve"> fuera del alcance del  proyecto inicial, pero pueden ser tomadas como actualizaciones del mismo una vez </w:t>
      </w:r>
      <w:r w:rsidR="00A854E2">
        <w:rPr>
          <w:rFonts w:ascii="Arial" w:eastAsia="Calibri" w:hAnsi="Arial" w:cs="Arial"/>
          <w:lang w:val="es-EC" w:eastAsia="ar-SA"/>
        </w:rPr>
        <w:t>terminados a</w:t>
      </w:r>
      <w:r w:rsidR="003A1B2C">
        <w:rPr>
          <w:rFonts w:ascii="Arial" w:eastAsia="Calibri" w:hAnsi="Arial" w:cs="Arial"/>
          <w:lang w:val="es-EC" w:eastAsia="ar-SA"/>
        </w:rPr>
        <w:t>l proyecto vigente.</w:t>
      </w:r>
      <w:r w:rsidRPr="004C7BA4">
        <w:rPr>
          <w:rFonts w:ascii="Arial" w:eastAsia="Calibri" w:hAnsi="Arial" w:cs="Arial"/>
          <w:lang w:val="es-EC" w:eastAsia="ar-SA"/>
        </w:rPr>
        <w:t xml:space="preserve"> </w:t>
      </w:r>
      <w:bookmarkStart w:id="37" w:name="_Toc266910629"/>
    </w:p>
    <w:p w14:paraId="051F9F75" w14:textId="010362D9" w:rsidR="00F3637E" w:rsidRPr="009C5974" w:rsidRDefault="00E80F1F" w:rsidP="00E80F1F">
      <w:pPr>
        <w:pStyle w:val="Heading2"/>
        <w:rPr>
          <w:rFonts w:eastAsia="Times New Roman"/>
          <w:color w:val="92D050"/>
          <w:sz w:val="28"/>
          <w:szCs w:val="28"/>
          <w:lang w:val="es-EC" w:eastAsia="en-US"/>
        </w:rPr>
      </w:pPr>
      <w:bookmarkStart w:id="38" w:name="_Toc327715223"/>
      <w:r>
        <w:rPr>
          <w:rFonts w:eastAsia="Times New Roman"/>
          <w:color w:val="92D050"/>
          <w:sz w:val="28"/>
          <w:szCs w:val="28"/>
          <w:lang w:val="es-EC" w:eastAsia="en-US"/>
        </w:rPr>
        <w:t>3.4</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Distribución de requerimientos</w:t>
      </w:r>
      <w:bookmarkEnd w:id="37"/>
      <w:bookmarkEnd w:id="38"/>
    </w:p>
    <w:p w14:paraId="2935008E" w14:textId="77777777" w:rsidR="00E75008" w:rsidRDefault="00585F44" w:rsidP="00AB484F">
      <w:pPr>
        <w:ind w:left="851" w:firstLine="567"/>
        <w:jc w:val="both"/>
        <w:rPr>
          <w:rFonts w:ascii="Arial" w:eastAsia="Calibri" w:hAnsi="Arial" w:cs="Arial"/>
          <w:lang w:val="es-EC" w:eastAsia="ar-SA"/>
        </w:rPr>
      </w:pPr>
      <w:r>
        <w:rPr>
          <w:rFonts w:ascii="Arial" w:eastAsia="Calibri" w:hAnsi="Arial" w:cs="Arial"/>
          <w:lang w:val="es-EC" w:eastAsia="ar-SA"/>
        </w:rPr>
        <w:t xml:space="preserve">Los requerimientos descritos en </w:t>
      </w:r>
      <w:r w:rsidR="00EA692F">
        <w:rPr>
          <w:rFonts w:ascii="Arial" w:eastAsia="Calibri" w:hAnsi="Arial" w:cs="Arial"/>
          <w:lang w:val="es-EC" w:eastAsia="ar-SA"/>
        </w:rPr>
        <w:t>este</w:t>
      </w:r>
      <w:r>
        <w:rPr>
          <w:rFonts w:ascii="Arial" w:eastAsia="Calibri" w:hAnsi="Arial" w:cs="Arial"/>
          <w:lang w:val="es-EC" w:eastAsia="ar-SA"/>
        </w:rPr>
        <w:t xml:space="preserve"> </w:t>
      </w:r>
      <w:r w:rsidR="003A1B2C">
        <w:rPr>
          <w:rFonts w:ascii="Arial" w:eastAsia="Calibri" w:hAnsi="Arial" w:cs="Arial"/>
          <w:lang w:val="es-EC" w:eastAsia="ar-SA"/>
        </w:rPr>
        <w:t>documento deben</w:t>
      </w:r>
      <w:r>
        <w:rPr>
          <w:rFonts w:ascii="Arial" w:eastAsia="Calibri" w:hAnsi="Arial" w:cs="Arial"/>
          <w:lang w:val="es-EC" w:eastAsia="ar-SA"/>
        </w:rPr>
        <w:t xml:space="preserve"> ser implementados adecuadamente y en su totalidad pa</w:t>
      </w:r>
      <w:r w:rsidR="00EA692F">
        <w:rPr>
          <w:rFonts w:ascii="Arial" w:eastAsia="Calibri" w:hAnsi="Arial" w:cs="Arial"/>
          <w:lang w:val="es-EC" w:eastAsia="ar-SA"/>
        </w:rPr>
        <w:t>ra la entrega total del sistema.</w:t>
      </w:r>
    </w:p>
    <w:p w14:paraId="00BBBEA8" w14:textId="61C43924" w:rsidR="00617AA7" w:rsidRPr="000B52C1" w:rsidRDefault="00E75008" w:rsidP="008A39AC">
      <w:pPr>
        <w:ind w:left="0" w:firstLine="0"/>
        <w:rPr>
          <w:rFonts w:eastAsia="Times New Roman"/>
          <w:color w:val="76923C" w:themeColor="accent3" w:themeShade="BF"/>
          <w:sz w:val="34"/>
          <w:szCs w:val="34"/>
          <w:lang w:val="es-EC"/>
        </w:rPr>
      </w:pPr>
      <w:bookmarkStart w:id="39" w:name="_Toc266910630"/>
      <w:r w:rsidRPr="008F73B4">
        <w:rPr>
          <w:rFonts w:eastAsia="Times New Roman"/>
          <w:color w:val="76923C" w:themeColor="accent3" w:themeShade="BF"/>
          <w:sz w:val="34"/>
          <w:szCs w:val="34"/>
          <w:lang w:val="es-EC"/>
        </w:rPr>
        <w:lastRenderedPageBreak/>
        <w:t>Requerimientos específicos</w:t>
      </w:r>
      <w:bookmarkEnd w:id="39"/>
    </w:p>
    <w:p w14:paraId="3D8DE2E9" w14:textId="79F3DAFF" w:rsidR="00557752" w:rsidRPr="009C5974" w:rsidRDefault="00E80F1F" w:rsidP="00E80F1F">
      <w:pPr>
        <w:pStyle w:val="Heading2"/>
        <w:rPr>
          <w:rFonts w:ascii="Times New Roman" w:eastAsia="Times New Roman" w:hAnsi="Times New Roman" w:cs="Times New Roman"/>
          <w:color w:val="92D050"/>
          <w:sz w:val="28"/>
          <w:szCs w:val="28"/>
          <w:lang w:val="es-EC" w:eastAsia="en-US"/>
        </w:rPr>
      </w:pPr>
      <w:bookmarkStart w:id="40" w:name="_Toc327715224"/>
      <w:r>
        <w:rPr>
          <w:rFonts w:ascii="Times New Roman" w:eastAsia="Times New Roman" w:hAnsi="Times New Roman" w:cs="Times New Roman"/>
          <w:color w:val="92D050"/>
          <w:sz w:val="28"/>
          <w:szCs w:val="28"/>
          <w:lang w:val="es-EC" w:eastAsia="en-US"/>
        </w:rPr>
        <w:t>3.5</w:t>
      </w:r>
      <w:r>
        <w:rPr>
          <w:rFonts w:ascii="Times New Roman" w:eastAsia="Times New Roman" w:hAnsi="Times New Roman" w:cs="Times New Roman"/>
          <w:color w:val="92D050"/>
          <w:sz w:val="28"/>
          <w:szCs w:val="28"/>
          <w:lang w:val="es-EC" w:eastAsia="en-US"/>
        </w:rPr>
        <w:tab/>
      </w:r>
      <w:r w:rsidR="00557752" w:rsidRPr="009C5974">
        <w:rPr>
          <w:rFonts w:ascii="Times New Roman" w:eastAsia="Times New Roman" w:hAnsi="Times New Roman" w:cs="Times New Roman"/>
          <w:color w:val="92D050"/>
          <w:sz w:val="28"/>
          <w:szCs w:val="28"/>
          <w:lang w:val="es-EC" w:eastAsia="en-US"/>
        </w:rPr>
        <w:t>Requerimiento</w:t>
      </w:r>
      <w:r w:rsidR="00E12DCF" w:rsidRPr="009C5974">
        <w:rPr>
          <w:rFonts w:ascii="Times New Roman" w:eastAsia="Times New Roman" w:hAnsi="Times New Roman" w:cs="Times New Roman"/>
          <w:color w:val="92D050"/>
          <w:sz w:val="28"/>
          <w:szCs w:val="28"/>
          <w:lang w:val="es-EC" w:eastAsia="en-US"/>
        </w:rPr>
        <w:t>s</w:t>
      </w:r>
      <w:r w:rsidR="00557752" w:rsidRPr="009C5974">
        <w:rPr>
          <w:rFonts w:ascii="Times New Roman" w:eastAsia="Times New Roman" w:hAnsi="Times New Roman" w:cs="Times New Roman"/>
          <w:color w:val="92D050"/>
          <w:sz w:val="28"/>
          <w:szCs w:val="28"/>
          <w:lang w:val="es-EC" w:eastAsia="en-US"/>
        </w:rPr>
        <w:t xml:space="preserve"> Funcional</w:t>
      </w:r>
      <w:r w:rsidR="00E12DCF" w:rsidRPr="009C5974">
        <w:rPr>
          <w:rFonts w:ascii="Times New Roman" w:eastAsia="Times New Roman" w:hAnsi="Times New Roman" w:cs="Times New Roman"/>
          <w:color w:val="92D050"/>
          <w:sz w:val="28"/>
          <w:szCs w:val="28"/>
          <w:lang w:val="es-EC" w:eastAsia="en-US"/>
        </w:rPr>
        <w:t>es</w:t>
      </w:r>
      <w:r w:rsidR="00557752" w:rsidRPr="009C5974">
        <w:rPr>
          <w:rFonts w:ascii="Times New Roman" w:eastAsia="Times New Roman" w:hAnsi="Times New Roman" w:cs="Times New Roman"/>
          <w:color w:val="92D050"/>
          <w:sz w:val="28"/>
          <w:szCs w:val="28"/>
          <w:lang w:val="es-EC" w:eastAsia="en-US"/>
        </w:rPr>
        <w:t>.</w:t>
      </w:r>
      <w:bookmarkEnd w:id="40"/>
    </w:p>
    <w:p w14:paraId="0746E11C" w14:textId="43D9CEC7" w:rsidR="00C91019" w:rsidRDefault="00557752" w:rsidP="00C91019">
      <w:pPr>
        <w:ind w:left="709" w:firstLine="709"/>
        <w:rPr>
          <w:rFonts w:ascii="Arial" w:hAnsi="Arial" w:cs="Arial"/>
        </w:rPr>
      </w:pPr>
      <w:r w:rsidRPr="00557752">
        <w:rPr>
          <w:rFonts w:ascii="Arial" w:hAnsi="Arial" w:cs="Arial"/>
        </w:rPr>
        <w:t>Estos re</w:t>
      </w:r>
      <w:r w:rsidR="009F36AC">
        <w:rPr>
          <w:rFonts w:ascii="Arial" w:hAnsi="Arial" w:cs="Arial"/>
        </w:rPr>
        <w:t>q</w:t>
      </w:r>
      <w:r w:rsidRPr="00557752">
        <w:rPr>
          <w:rFonts w:ascii="Arial" w:hAnsi="Arial" w:cs="Arial"/>
        </w:rPr>
        <w:t xml:space="preserve">uerimientos lo </w:t>
      </w:r>
      <w:r w:rsidR="00C91019">
        <w:rPr>
          <w:rFonts w:ascii="Arial" w:hAnsi="Arial" w:cs="Arial"/>
        </w:rPr>
        <w:t>trabajaremos como casos de uso.</w:t>
      </w:r>
    </w:p>
    <w:p w14:paraId="4536B3A8" w14:textId="77777777" w:rsidR="00C91019" w:rsidRPr="002902AC" w:rsidRDefault="00C91019" w:rsidP="00176BFF">
      <w:pPr>
        <w:ind w:left="0" w:firstLine="0"/>
        <w:rPr>
          <w:rFonts w:ascii="Arial" w:hAnsi="Arial" w:cs="Arial"/>
        </w:rPr>
      </w:pPr>
    </w:p>
    <w:tbl>
      <w:tblPr>
        <w:tblStyle w:val="Sombreadomedio2-nfasis31"/>
        <w:tblW w:w="9039" w:type="dxa"/>
        <w:jc w:val="center"/>
        <w:tblLook w:val="04A0" w:firstRow="1" w:lastRow="0" w:firstColumn="1" w:lastColumn="0" w:noHBand="0" w:noVBand="1"/>
      </w:tblPr>
      <w:tblGrid>
        <w:gridCol w:w="2660"/>
        <w:gridCol w:w="6379"/>
      </w:tblGrid>
      <w:tr w:rsidR="00C91019" w:rsidRPr="002B7F42" w14:paraId="6418B463" w14:textId="77777777" w:rsidTr="59943761">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5E970E9E" w14:textId="77777777" w:rsidR="00C91019" w:rsidRPr="00945ABF" w:rsidRDefault="00C91019"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USR-001</w:t>
            </w:r>
          </w:p>
        </w:tc>
      </w:tr>
      <w:tr w:rsidR="00C91019" w:rsidRPr="002B7F42" w14:paraId="75E3C472"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2CD36DF" w14:textId="77777777" w:rsidR="00C91019" w:rsidRPr="00505C9D" w:rsidRDefault="00C91019"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5BEDAFC" w14:textId="77777777" w:rsidR="00C91019" w:rsidRPr="00505C9D" w:rsidRDefault="00C91019" w:rsidP="0008486E">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Ingresar</w:t>
            </w:r>
            <w:r w:rsidRPr="00505C9D">
              <w:rPr>
                <w:rFonts w:ascii="Arial" w:hAnsi="Arial" w:cs="Arial"/>
              </w:rPr>
              <w:t xml:space="preserve"> notas</w:t>
            </w:r>
            <w:r>
              <w:rPr>
                <w:rFonts w:ascii="Arial" w:hAnsi="Arial" w:cs="Arial"/>
              </w:rPr>
              <w:t xml:space="preserve"> de </w:t>
            </w:r>
            <w:r w:rsidR="0008486E">
              <w:rPr>
                <w:rFonts w:ascii="Arial" w:hAnsi="Arial" w:cs="Arial"/>
              </w:rPr>
              <w:t>actividades individuales o grupales</w:t>
            </w:r>
          </w:p>
        </w:tc>
      </w:tr>
      <w:tr w:rsidR="00C91019" w:rsidRPr="002B7F42" w14:paraId="4EB8E2EE"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3DF42D85"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5B831491" w14:textId="77777777" w:rsidR="00C91019" w:rsidRPr="00505C9D" w:rsidRDefault="00C91019"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w:t>
            </w:r>
            <w:r w:rsidR="009F5072">
              <w:rPr>
                <w:rFonts w:ascii="Arial" w:hAnsi="Arial" w:cs="Arial"/>
                <w:lang w:eastAsia="ar-SA"/>
              </w:rPr>
              <w:t xml:space="preserve"> y ayudantes.</w:t>
            </w:r>
          </w:p>
        </w:tc>
      </w:tr>
      <w:tr w:rsidR="00C91019" w:rsidRPr="002B7F42" w14:paraId="1C895DD2"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5E69FA7"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B877F52" w14:textId="70255E6D" w:rsidR="00C91019" w:rsidRDefault="00C91019"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El </w:t>
            </w:r>
            <w:r>
              <w:rPr>
                <w:rFonts w:ascii="Arial" w:hAnsi="Arial" w:cs="Arial"/>
                <w:lang w:eastAsia="ar-SA"/>
              </w:rPr>
              <w:t>profesor</w:t>
            </w:r>
            <w:r w:rsidR="009F5072">
              <w:rPr>
                <w:rFonts w:ascii="Arial" w:hAnsi="Arial" w:cs="Arial"/>
                <w:lang w:eastAsia="ar-SA"/>
              </w:rPr>
              <w:t xml:space="preserve"> o ayudante</w:t>
            </w:r>
            <w:r>
              <w:rPr>
                <w:rFonts w:ascii="Arial" w:hAnsi="Arial" w:cs="Arial"/>
                <w:lang w:eastAsia="ar-SA"/>
              </w:rPr>
              <w:t xml:space="preserve"> hace </w:t>
            </w:r>
            <w:r w:rsidR="0034589F">
              <w:rPr>
                <w:rFonts w:ascii="Arial" w:hAnsi="Arial" w:cs="Arial"/>
                <w:lang w:eastAsia="ar-SA"/>
              </w:rPr>
              <w:t>clic</w:t>
            </w:r>
            <w:r w:rsidRPr="00505C9D">
              <w:rPr>
                <w:rFonts w:ascii="Arial" w:hAnsi="Arial" w:cs="Arial"/>
                <w:lang w:eastAsia="ar-SA"/>
              </w:rPr>
              <w:t xml:space="preserve"> en la opción Ingreso de notas</w:t>
            </w:r>
            <w:r w:rsidR="009F5072">
              <w:rPr>
                <w:rFonts w:ascii="Arial" w:hAnsi="Arial" w:cs="Arial"/>
                <w:lang w:eastAsia="ar-SA"/>
              </w:rPr>
              <w:t xml:space="preserve"> de actividades</w:t>
            </w:r>
            <w:r w:rsidRPr="00505C9D">
              <w:rPr>
                <w:rFonts w:ascii="Arial" w:hAnsi="Arial" w:cs="Arial"/>
                <w:lang w:eastAsia="ar-SA"/>
              </w:rPr>
              <w:t>.</w:t>
            </w:r>
          </w:p>
          <w:p w14:paraId="382C225D" w14:textId="77777777" w:rsidR="000F482E" w:rsidRDefault="000F482E"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elige la materia y el paralelo a ingresar.</w:t>
            </w:r>
          </w:p>
          <w:p w14:paraId="102F1EC2" w14:textId="77777777" w:rsidR="009F5072" w:rsidRDefault="009F5072"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identifica la fecha o semana </w:t>
            </w:r>
            <w:r w:rsidR="002104A8">
              <w:rPr>
                <w:rFonts w:ascii="Arial" w:hAnsi="Arial" w:cs="Arial"/>
                <w:lang w:eastAsia="ar-SA"/>
              </w:rPr>
              <w:t>de clases para la cual se realiza el ingreso de notas.</w:t>
            </w:r>
          </w:p>
          <w:p w14:paraId="7ABBAB33" w14:textId="77777777" w:rsidR="002104A8" w:rsidRDefault="002104A8"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escoge si se ingresará una nota individual o grupal.</w:t>
            </w:r>
          </w:p>
          <w:p w14:paraId="0CA3C29C" w14:textId="77777777" w:rsidR="002104A8" w:rsidRDefault="002104A8"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identifica la actividad a la cual se le desea ingresar la nota.</w:t>
            </w:r>
          </w:p>
          <w:p w14:paraId="016D908D" w14:textId="77777777" w:rsidR="002104A8" w:rsidRPr="00505C9D" w:rsidRDefault="002104A8"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Por cada grupo o estudiante se muestra la rúbrica de la actividad a la que se le quiere ingresar la nota.</w:t>
            </w:r>
          </w:p>
          <w:p w14:paraId="634F1556" w14:textId="77777777" w:rsidR="00C91019" w:rsidRPr="00505C9D" w:rsidRDefault="00C91019"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w:t>
            </w:r>
            <w:r w:rsidR="00176BFF">
              <w:rPr>
                <w:rFonts w:ascii="Arial" w:hAnsi="Arial" w:cs="Arial"/>
                <w:lang w:eastAsia="ar-SA"/>
              </w:rPr>
              <w:t xml:space="preserve"> la nota correspondiente a cada actividad que realizó el grupo o estudiante</w:t>
            </w:r>
            <w:r w:rsidRPr="00505C9D">
              <w:rPr>
                <w:rFonts w:ascii="Arial" w:hAnsi="Arial" w:cs="Arial"/>
                <w:lang w:eastAsia="ar-SA"/>
              </w:rPr>
              <w:t>.</w:t>
            </w:r>
          </w:p>
          <w:p w14:paraId="6BF27336" w14:textId="77777777" w:rsidR="00176BFF" w:rsidRDefault="00C91019"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Tras ingresar todas las notas</w:t>
            </w:r>
            <w:r>
              <w:rPr>
                <w:rFonts w:ascii="Arial" w:hAnsi="Arial" w:cs="Arial"/>
                <w:lang w:eastAsia="ar-SA"/>
              </w:rPr>
              <w:t>, el profesor</w:t>
            </w:r>
            <w:r w:rsidR="00176BFF">
              <w:rPr>
                <w:rFonts w:ascii="Arial" w:hAnsi="Arial" w:cs="Arial"/>
                <w:lang w:eastAsia="ar-SA"/>
              </w:rPr>
              <w:t xml:space="preserve"> o ayudante</w:t>
            </w:r>
            <w:r>
              <w:rPr>
                <w:rFonts w:ascii="Arial" w:hAnsi="Arial" w:cs="Arial"/>
                <w:lang w:eastAsia="ar-SA"/>
              </w:rPr>
              <w:t xml:space="preserve"> da </w:t>
            </w:r>
            <w:r w:rsidR="0034589F">
              <w:rPr>
                <w:rFonts w:ascii="Arial" w:hAnsi="Arial" w:cs="Arial"/>
                <w:lang w:eastAsia="ar-SA"/>
              </w:rPr>
              <w:t>clic</w:t>
            </w:r>
            <w:r w:rsidR="00176BFF">
              <w:rPr>
                <w:rFonts w:ascii="Arial" w:hAnsi="Arial" w:cs="Arial"/>
                <w:lang w:eastAsia="ar-SA"/>
              </w:rPr>
              <w:t xml:space="preserve"> sobre el botón guardar.</w:t>
            </w:r>
          </w:p>
          <w:p w14:paraId="4F3AC44B" w14:textId="77777777" w:rsidR="00C91019" w:rsidRPr="00505C9D" w:rsidRDefault="00C91019" w:rsidP="00D02E49">
            <w:pPr>
              <w:pStyle w:val="ListParagraph"/>
              <w:numPr>
                <w:ilvl w:val="0"/>
                <w:numId w:val="20"/>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La información se guardará</w:t>
            </w:r>
            <w:r w:rsidRPr="00505C9D">
              <w:rPr>
                <w:rFonts w:ascii="Arial" w:hAnsi="Arial" w:cs="Arial"/>
                <w:lang w:eastAsia="ar-SA"/>
              </w:rPr>
              <w:t xml:space="preserve"> en la base de datos del sistema.</w:t>
            </w:r>
          </w:p>
        </w:tc>
      </w:tr>
      <w:tr w:rsidR="00ED1403" w:rsidRPr="002B7F42" w14:paraId="4B2D35B9"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CE0FC55" w14:textId="77777777" w:rsidR="00ED1403" w:rsidRPr="007F6A35" w:rsidRDefault="00ED1403"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3E3D27D0" w14:textId="77777777" w:rsidR="00ED1403" w:rsidRPr="007F6A35" w:rsidRDefault="00ED1403"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D1403" w:rsidRPr="006F20E4" w14:paraId="471ED697"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072C7E9"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E6BF6FB"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Nota guardada, el sistema presenta un mensaje “La</w:t>
            </w:r>
            <w:r>
              <w:rPr>
                <w:rFonts w:ascii="Arial" w:hAnsi="Arial" w:cs="Arial"/>
                <w:lang w:eastAsia="ar-SA"/>
              </w:rPr>
              <w:t>s</w:t>
            </w:r>
            <w:r w:rsidRPr="00505C9D">
              <w:rPr>
                <w:rFonts w:ascii="Arial" w:hAnsi="Arial" w:cs="Arial"/>
                <w:lang w:eastAsia="ar-SA"/>
              </w:rPr>
              <w:t xml:space="preserve"> nota</w:t>
            </w:r>
            <w:r>
              <w:rPr>
                <w:rFonts w:ascii="Arial" w:hAnsi="Arial" w:cs="Arial"/>
                <w:lang w:eastAsia="ar-SA"/>
              </w:rPr>
              <w:t>s</w:t>
            </w:r>
            <w:r w:rsidRPr="00505C9D">
              <w:rPr>
                <w:rFonts w:ascii="Arial" w:hAnsi="Arial" w:cs="Arial"/>
                <w:lang w:eastAsia="ar-SA"/>
              </w:rPr>
              <w:t xml:space="preserve"> ha</w:t>
            </w:r>
            <w:r>
              <w:rPr>
                <w:rFonts w:ascii="Arial" w:hAnsi="Arial" w:cs="Arial"/>
                <w:lang w:eastAsia="ar-SA"/>
              </w:rPr>
              <w:t>n</w:t>
            </w:r>
            <w:r w:rsidRPr="00505C9D">
              <w:rPr>
                <w:rFonts w:ascii="Arial" w:hAnsi="Arial" w:cs="Arial"/>
                <w:lang w:eastAsia="ar-SA"/>
              </w:rPr>
              <w:t xml:space="preserve"> sido almacenada correctamente”.</w:t>
            </w:r>
          </w:p>
          <w:p w14:paraId="3EEEE402"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el sistema presenta un mensaje donde indique el motivo por el cual no se pudo almacenar </w:t>
            </w:r>
            <w:r>
              <w:rPr>
                <w:rFonts w:ascii="Arial" w:hAnsi="Arial" w:cs="Arial"/>
                <w:lang w:eastAsia="ar-SA"/>
              </w:rPr>
              <w:t>las notas.</w:t>
            </w:r>
          </w:p>
          <w:p w14:paraId="6DADFF0F"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por falta de datos, el sistema presenta un mensaje “Faltan </w:t>
            </w:r>
            <w:r>
              <w:rPr>
                <w:rFonts w:ascii="Arial" w:hAnsi="Arial" w:cs="Arial"/>
                <w:lang w:eastAsia="ar-SA"/>
              </w:rPr>
              <w:t>notas</w:t>
            </w:r>
            <w:r w:rsidRPr="00505C9D">
              <w:rPr>
                <w:rFonts w:ascii="Arial" w:hAnsi="Arial" w:cs="Arial"/>
                <w:lang w:eastAsia="ar-SA"/>
              </w:rPr>
              <w:t xml:space="preserve"> por ingresar”.</w:t>
            </w:r>
          </w:p>
        </w:tc>
      </w:tr>
      <w:tr w:rsidR="00ED1403" w:rsidRPr="006F20E4" w14:paraId="5CDCE848"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51B2751"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7DBFF456" w14:textId="77777777" w:rsidR="00ED1403" w:rsidRPr="00505C9D"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campos a llenar serán validados que no estén vacío.</w:t>
            </w:r>
          </w:p>
          <w:p w14:paraId="480D83FF" w14:textId="77777777" w:rsidR="00ED1403"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valores de nota deben ser validados que no sean negativos y que se no se pasen del valor máximo a calificar.</w:t>
            </w:r>
          </w:p>
          <w:p w14:paraId="498DB81C" w14:textId="77777777" w:rsidR="00ED1403" w:rsidRPr="003272C2"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guardará un registro del profesor o ayudante que ingresó las notas.</w:t>
            </w:r>
          </w:p>
        </w:tc>
      </w:tr>
    </w:tbl>
    <w:p w14:paraId="21C7F164" w14:textId="77777777" w:rsidR="00C91019" w:rsidRDefault="00C91019" w:rsidP="00C91019">
      <w:pPr>
        <w:ind w:left="0" w:firstLine="0"/>
      </w:pPr>
    </w:p>
    <w:p w14:paraId="0E845E00" w14:textId="77777777" w:rsidR="00C91019" w:rsidRDefault="00C91019" w:rsidP="00C91019">
      <w:pPr>
        <w:ind w:left="0" w:firstLine="0"/>
      </w:pPr>
    </w:p>
    <w:p w14:paraId="0716E338" w14:textId="77777777" w:rsidR="00C91019" w:rsidRDefault="00C91019" w:rsidP="00C91019">
      <w:pPr>
        <w:ind w:left="0" w:firstLine="0"/>
      </w:pPr>
    </w:p>
    <w:p w14:paraId="14179E2F" w14:textId="77777777"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55694F45"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91C2572"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77D58557" w14:textId="0CE09397" w:rsidR="00C91019" w:rsidRPr="000F6D4E" w:rsidRDefault="59010E71" w:rsidP="59010E71">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 de las notas.</w:t>
            </w:r>
          </w:p>
        </w:tc>
      </w:tr>
      <w:tr w:rsidR="00C91019" w:rsidRPr="006F20E4" w14:paraId="4F28E44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412DCDD"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2AFD91D" w14:textId="77777777" w:rsidR="00C91019" w:rsidRPr="001139B1" w:rsidRDefault="00C910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 xml:space="preserve">Profesores </w:t>
            </w:r>
            <w:r w:rsidR="00176BFF">
              <w:rPr>
                <w:rFonts w:ascii="Arial" w:hAnsi="Arial" w:cs="Arial"/>
                <w:lang w:eastAsia="ar-SA"/>
              </w:rPr>
              <w:t>y ayudantes</w:t>
            </w:r>
          </w:p>
        </w:tc>
      </w:tr>
      <w:tr w:rsidR="00C91019" w:rsidRPr="006F20E4" w14:paraId="3E56628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ECB7C12"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F63A26C" w14:textId="21F137F8" w:rsidR="00C91019" w:rsidRDefault="59010E71" w:rsidP="59010E71">
            <w:pPr>
              <w:pStyle w:val="ListParagraph"/>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ingresa todas las notas de una actividad correctamente.</w:t>
            </w:r>
          </w:p>
          <w:p w14:paraId="7C5AC1A7" w14:textId="77777777" w:rsidR="00C91019" w:rsidRDefault="00C91019" w:rsidP="00D02E49">
            <w:pPr>
              <w:pStyle w:val="ListParagraph"/>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40C41B41" w14:textId="77777777" w:rsidR="00C91019" w:rsidRPr="001139B1" w:rsidRDefault="00C91019" w:rsidP="00D02E49">
            <w:pPr>
              <w:pStyle w:val="ListParagraph"/>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se han ingresado exitosamente las notas</w:t>
            </w:r>
          </w:p>
        </w:tc>
      </w:tr>
    </w:tbl>
    <w:p w14:paraId="130FC88A" w14:textId="77777777"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57EAE03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F8D1FA3"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44039152" w14:textId="77777777" w:rsidR="00C91019" w:rsidRPr="000F6D4E" w:rsidRDefault="00C910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Una nota sobrepasa su valor máximo.</w:t>
            </w:r>
          </w:p>
        </w:tc>
      </w:tr>
      <w:tr w:rsidR="00C91019" w:rsidRPr="006F20E4" w14:paraId="2F7540EC"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8A86742"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F8E418B" w14:textId="77777777" w:rsidR="00C91019" w:rsidRPr="001139B1" w:rsidRDefault="00C910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176BFF">
              <w:rPr>
                <w:rFonts w:ascii="Arial" w:hAnsi="Arial" w:cs="Arial"/>
                <w:lang w:eastAsia="ar-SA"/>
              </w:rPr>
              <w:t xml:space="preserve"> y ayudantes</w:t>
            </w:r>
          </w:p>
        </w:tc>
      </w:tr>
      <w:tr w:rsidR="00C91019" w:rsidRPr="006F20E4" w14:paraId="2B3387A1"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04865E4"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479B299" w14:textId="3EC4331D" w:rsidR="00C91019" w:rsidRDefault="59010E71" w:rsidP="59010E71">
            <w:pPr>
              <w:pStyle w:val="ListParagraph"/>
              <w:numPr>
                <w:ilvl w:val="0"/>
                <w:numId w:val="2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ingresa todas las notas de una actividad, pero alguna de ella supera su valor máximo.</w:t>
            </w:r>
          </w:p>
          <w:p w14:paraId="3BC55819" w14:textId="77777777" w:rsidR="00C91019" w:rsidRDefault="00C91019" w:rsidP="00D02E49">
            <w:pPr>
              <w:pStyle w:val="ListParagraph"/>
              <w:numPr>
                <w:ilvl w:val="0"/>
                <w:numId w:val="2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las notas.</w:t>
            </w:r>
          </w:p>
          <w:p w14:paraId="1CD1799F" w14:textId="77777777" w:rsidR="00C91019" w:rsidRPr="001139B1" w:rsidRDefault="00C91019" w:rsidP="00D02E49">
            <w:pPr>
              <w:pStyle w:val="ListParagraph"/>
              <w:numPr>
                <w:ilvl w:val="0"/>
                <w:numId w:val="2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una nota excedió su valor máximo.</w:t>
            </w:r>
          </w:p>
        </w:tc>
      </w:tr>
    </w:tbl>
    <w:p w14:paraId="72E6EE2C" w14:textId="77777777"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69FC0774"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04C0127" w14:textId="77777777" w:rsidR="00C91019" w:rsidRPr="002902AC" w:rsidRDefault="00C91019" w:rsidP="00670E1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ED4EFB0" w14:textId="77777777" w:rsidR="00C91019" w:rsidRPr="002902AC" w:rsidRDefault="00C910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sidRPr="002902AC">
              <w:rPr>
                <w:rFonts w:ascii="Arial" w:hAnsi="Arial" w:cs="Arial"/>
                <w:lang w:eastAsia="ar-SA"/>
              </w:rPr>
              <w:t>Ingreso fallido.- Existen campos en blanco.</w:t>
            </w:r>
          </w:p>
        </w:tc>
      </w:tr>
      <w:tr w:rsidR="00C91019" w:rsidRPr="006F20E4" w14:paraId="43EFB51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B6E927"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81B21E1" w14:textId="77777777" w:rsidR="00C91019" w:rsidRPr="001139B1" w:rsidRDefault="00C910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176BFF">
              <w:rPr>
                <w:rFonts w:ascii="Arial" w:hAnsi="Arial" w:cs="Arial"/>
                <w:lang w:eastAsia="ar-SA"/>
              </w:rPr>
              <w:t xml:space="preserve"> y ayudantes</w:t>
            </w:r>
          </w:p>
        </w:tc>
      </w:tr>
      <w:tr w:rsidR="00C91019" w:rsidRPr="006F20E4" w14:paraId="0F62D14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E03130A"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6FE3EC0" w14:textId="1D2A99F9" w:rsidR="00C91019" w:rsidRDefault="59010E71" w:rsidP="59010E71">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omite el ingreso de alguna nota.</w:t>
            </w:r>
          </w:p>
          <w:p w14:paraId="52BA169A" w14:textId="77777777" w:rsidR="00C91019" w:rsidRDefault="00C91019" w:rsidP="00D02E49">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w:t>
            </w:r>
            <w:r w:rsidR="00761ED3">
              <w:rPr>
                <w:rFonts w:ascii="Arial" w:hAnsi="Arial" w:cs="Arial"/>
                <w:lang w:eastAsia="ar-SA"/>
              </w:rPr>
              <w:t xml:space="preserve">encuentra fallos en el ingreso de notas de </w:t>
            </w:r>
            <w:r w:rsidR="005979FA">
              <w:rPr>
                <w:rFonts w:ascii="Arial" w:hAnsi="Arial" w:cs="Arial"/>
                <w:lang w:eastAsia="ar-SA"/>
              </w:rPr>
              <w:t>las actividades</w:t>
            </w:r>
            <w:r>
              <w:rPr>
                <w:rFonts w:ascii="Arial" w:hAnsi="Arial" w:cs="Arial"/>
                <w:lang w:eastAsia="ar-SA"/>
              </w:rPr>
              <w:t>.</w:t>
            </w:r>
          </w:p>
          <w:p w14:paraId="4801FD64" w14:textId="77777777" w:rsidR="00C91019" w:rsidRPr="001139B1" w:rsidRDefault="00C91019" w:rsidP="00D02E49">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existen campos vacíos.</w:t>
            </w:r>
          </w:p>
        </w:tc>
      </w:tr>
    </w:tbl>
    <w:p w14:paraId="5D0446FF" w14:textId="77777777" w:rsidR="00C91019" w:rsidRDefault="00C91019" w:rsidP="00C91019">
      <w:pPr>
        <w:ind w:left="0" w:firstLine="0"/>
        <w:rPr>
          <w:rFonts w:ascii="Arial" w:hAnsi="Arial" w:cs="Arial"/>
          <w:color w:val="000000"/>
          <w:sz w:val="23"/>
          <w:szCs w:val="23"/>
        </w:rPr>
      </w:pPr>
    </w:p>
    <w:p w14:paraId="08247E2E" w14:textId="77777777" w:rsidR="00C91019" w:rsidRDefault="00C91019">
      <w:pPr>
        <w:rPr>
          <w:rFonts w:ascii="Arial" w:hAnsi="Arial" w:cs="Arial"/>
        </w:rPr>
      </w:pPr>
      <w:r>
        <w:rPr>
          <w:rFonts w:ascii="Arial" w:hAnsi="Arial" w:cs="Arial"/>
        </w:rPr>
        <w:br w:type="page"/>
      </w:r>
    </w:p>
    <w:p w14:paraId="7B096082" w14:textId="77777777" w:rsidR="00C91019" w:rsidRPr="002902AC" w:rsidRDefault="00C91019" w:rsidP="00C91019">
      <w:pPr>
        <w:ind w:left="1418" w:firstLine="567"/>
        <w:rPr>
          <w:rFonts w:ascii="Arial" w:hAnsi="Arial" w:cs="Arial"/>
        </w:rPr>
      </w:pPr>
    </w:p>
    <w:tbl>
      <w:tblPr>
        <w:tblStyle w:val="Sombreadomedio2-nfasis31"/>
        <w:tblW w:w="9039" w:type="dxa"/>
        <w:jc w:val="center"/>
        <w:tblLook w:val="04A0" w:firstRow="1" w:lastRow="0" w:firstColumn="1" w:lastColumn="0" w:noHBand="0" w:noVBand="1"/>
      </w:tblPr>
      <w:tblGrid>
        <w:gridCol w:w="2660"/>
        <w:gridCol w:w="6379"/>
      </w:tblGrid>
      <w:tr w:rsidR="00C91019" w:rsidRPr="002B7F42" w14:paraId="6B0FC33F" w14:textId="77777777" w:rsidTr="59943761">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1C8451A" w14:textId="77777777" w:rsidR="00C91019" w:rsidRPr="00945ABF" w:rsidRDefault="00C91019"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USR-002</w:t>
            </w:r>
          </w:p>
        </w:tc>
      </w:tr>
      <w:tr w:rsidR="00C91019" w:rsidRPr="002B7F42" w14:paraId="2281D1BF"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6C228B1" w14:textId="77777777" w:rsidR="00C91019" w:rsidRPr="00505C9D" w:rsidRDefault="00C91019"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1A00236" w14:textId="77777777" w:rsidR="00C91019" w:rsidRPr="00505C9D" w:rsidRDefault="00C91019" w:rsidP="00176BFF">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Modificación</w:t>
            </w:r>
            <w:r w:rsidRPr="00505C9D">
              <w:rPr>
                <w:rFonts w:ascii="Arial" w:hAnsi="Arial" w:cs="Arial"/>
              </w:rPr>
              <w:t xml:space="preserve"> </w:t>
            </w:r>
            <w:r>
              <w:rPr>
                <w:rFonts w:ascii="Arial" w:hAnsi="Arial" w:cs="Arial"/>
              </w:rPr>
              <w:t xml:space="preserve">de </w:t>
            </w:r>
            <w:r w:rsidR="00176BFF">
              <w:rPr>
                <w:rFonts w:ascii="Arial" w:hAnsi="Arial" w:cs="Arial"/>
              </w:rPr>
              <w:t>actividades individuales o grupales</w:t>
            </w:r>
          </w:p>
        </w:tc>
      </w:tr>
      <w:tr w:rsidR="00C91019" w:rsidRPr="002B7F42" w14:paraId="0FF8E849"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958573D"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7D17AA9B" w14:textId="77777777" w:rsidR="00C91019" w:rsidRPr="00505C9D" w:rsidRDefault="00C91019"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w:t>
            </w:r>
            <w:r w:rsidR="00BA41DF">
              <w:rPr>
                <w:rFonts w:ascii="Arial" w:hAnsi="Arial" w:cs="Arial"/>
                <w:lang w:eastAsia="ar-SA"/>
              </w:rPr>
              <w:t xml:space="preserve"> y ayudantes</w:t>
            </w:r>
          </w:p>
        </w:tc>
      </w:tr>
      <w:tr w:rsidR="00C91019" w:rsidRPr="002B7F42" w14:paraId="045EEC9F"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AF3E241"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593BB81F" w14:textId="77777777" w:rsidR="00C91019" w:rsidRPr="00176BFF" w:rsidRDefault="00C91019"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El profesor</w:t>
            </w:r>
            <w:r w:rsidR="00BA41DF">
              <w:rPr>
                <w:rFonts w:ascii="Arial" w:hAnsi="Arial" w:cs="Arial"/>
                <w:lang w:eastAsia="ar-SA"/>
              </w:rPr>
              <w:t xml:space="preserve"> o ayudante</w:t>
            </w:r>
            <w:r w:rsidRPr="00176BFF">
              <w:rPr>
                <w:rFonts w:ascii="Arial" w:hAnsi="Arial" w:cs="Arial"/>
                <w:lang w:eastAsia="ar-SA"/>
              </w:rPr>
              <w:t xml:space="preserve"> hace </w:t>
            </w:r>
            <w:r w:rsidR="0034589F">
              <w:rPr>
                <w:rFonts w:ascii="Arial" w:hAnsi="Arial" w:cs="Arial"/>
                <w:lang w:eastAsia="ar-SA"/>
              </w:rPr>
              <w:t>clic</w:t>
            </w:r>
            <w:r w:rsidRPr="00176BFF">
              <w:rPr>
                <w:rFonts w:ascii="Arial" w:hAnsi="Arial" w:cs="Arial"/>
                <w:lang w:eastAsia="ar-SA"/>
              </w:rPr>
              <w:t xml:space="preserve"> en la opción Modificar notas</w:t>
            </w:r>
            <w:r w:rsidR="00BA41DF">
              <w:rPr>
                <w:rFonts w:ascii="Arial" w:hAnsi="Arial" w:cs="Arial"/>
                <w:lang w:eastAsia="ar-SA"/>
              </w:rPr>
              <w:t xml:space="preserve"> de actividades.</w:t>
            </w:r>
          </w:p>
          <w:p w14:paraId="6313554D" w14:textId="77777777" w:rsidR="00BA41DF" w:rsidRDefault="00BA41DF"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elige</w:t>
            </w:r>
            <w:r w:rsidR="00C91019" w:rsidRPr="00176BFF">
              <w:rPr>
                <w:rFonts w:ascii="Arial" w:hAnsi="Arial" w:cs="Arial"/>
                <w:lang w:eastAsia="ar-SA"/>
              </w:rPr>
              <w:t xml:space="preserve"> </w:t>
            </w:r>
            <w:r>
              <w:rPr>
                <w:rFonts w:ascii="Arial" w:hAnsi="Arial" w:cs="Arial"/>
                <w:lang w:eastAsia="ar-SA"/>
              </w:rPr>
              <w:t>la materia y paralelo a ingresar.</w:t>
            </w:r>
          </w:p>
          <w:p w14:paraId="77BC5538" w14:textId="77777777" w:rsidR="00C91019" w:rsidRPr="00176BFF" w:rsidRDefault="00BA41DF"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identifica la fecha o semana de clases para la cual se realiza la modificación de notas.</w:t>
            </w:r>
          </w:p>
          <w:p w14:paraId="0F1E34EA" w14:textId="77777777" w:rsidR="00C91019" w:rsidRDefault="00C91019"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 xml:space="preserve">Se </w:t>
            </w:r>
            <w:r w:rsidR="00BA41DF">
              <w:rPr>
                <w:rFonts w:ascii="Arial" w:hAnsi="Arial" w:cs="Arial"/>
                <w:lang w:eastAsia="ar-SA"/>
              </w:rPr>
              <w:t>escoge si se desea modificar nota individual o por grupo.</w:t>
            </w:r>
          </w:p>
          <w:p w14:paraId="14E0BA52" w14:textId="77777777" w:rsidR="00BA41DF" w:rsidRDefault="00BA41DF"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identifica la actividad a la cual se le desea realizar la modificación.</w:t>
            </w:r>
          </w:p>
          <w:p w14:paraId="0C588FF1" w14:textId="77777777" w:rsidR="00BA41DF" w:rsidRPr="00BA41DF" w:rsidRDefault="00BA41DF"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Por cada grupo o estudiante se muestra sus notas y respectivas rúbricas.</w:t>
            </w:r>
          </w:p>
          <w:p w14:paraId="3C96D436" w14:textId="77777777" w:rsidR="00176BFF" w:rsidRPr="00176BFF" w:rsidRDefault="00C91019"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Tras observar todas las notas, el profesor</w:t>
            </w:r>
            <w:r w:rsidR="00BA41DF">
              <w:rPr>
                <w:rFonts w:ascii="Arial" w:hAnsi="Arial" w:cs="Arial"/>
                <w:lang w:eastAsia="ar-SA"/>
              </w:rPr>
              <w:t xml:space="preserve"> o ayudante</w:t>
            </w:r>
            <w:r w:rsidRPr="00176BFF">
              <w:rPr>
                <w:rFonts w:ascii="Arial" w:hAnsi="Arial" w:cs="Arial"/>
                <w:lang w:eastAsia="ar-SA"/>
              </w:rPr>
              <w:t xml:space="preserve"> da </w:t>
            </w:r>
            <w:r w:rsidR="0034589F">
              <w:rPr>
                <w:rFonts w:ascii="Arial" w:hAnsi="Arial" w:cs="Arial"/>
                <w:lang w:eastAsia="ar-SA"/>
              </w:rPr>
              <w:t>clic</w:t>
            </w:r>
            <w:r w:rsidRPr="00176BFF">
              <w:rPr>
                <w:rFonts w:ascii="Arial" w:hAnsi="Arial" w:cs="Arial"/>
                <w:lang w:eastAsia="ar-SA"/>
              </w:rPr>
              <w:t xml:space="preserve"> </w:t>
            </w:r>
            <w:r w:rsidR="00BA41DF">
              <w:rPr>
                <w:rFonts w:ascii="Arial" w:hAnsi="Arial" w:cs="Arial"/>
                <w:lang w:eastAsia="ar-SA"/>
              </w:rPr>
              <w:t>en la nota de la actividad</w:t>
            </w:r>
            <w:r w:rsidRPr="00176BFF">
              <w:rPr>
                <w:rFonts w:ascii="Arial" w:hAnsi="Arial" w:cs="Arial"/>
                <w:lang w:eastAsia="ar-SA"/>
              </w:rPr>
              <w:t xml:space="preserve"> a modificar de un estudiante</w:t>
            </w:r>
            <w:r w:rsidR="00176BFF" w:rsidRPr="00176BFF">
              <w:rPr>
                <w:rFonts w:ascii="Arial" w:hAnsi="Arial" w:cs="Arial"/>
                <w:lang w:eastAsia="ar-SA"/>
              </w:rPr>
              <w:t>.</w:t>
            </w:r>
          </w:p>
          <w:p w14:paraId="0157F649" w14:textId="77777777" w:rsidR="00176BFF" w:rsidRPr="00176BFF" w:rsidRDefault="00C91019"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 xml:space="preserve">En caso de ser algunos estudiantes </w:t>
            </w:r>
            <w:r w:rsidR="00BA41DF">
              <w:rPr>
                <w:rFonts w:ascii="Arial" w:hAnsi="Arial" w:cs="Arial"/>
                <w:lang w:eastAsia="ar-SA"/>
              </w:rPr>
              <w:t>a modificar, se repite el paso 7</w:t>
            </w:r>
            <w:r w:rsidR="00ED1403">
              <w:rPr>
                <w:rFonts w:ascii="Arial" w:hAnsi="Arial" w:cs="Arial"/>
                <w:lang w:eastAsia="ar-SA"/>
              </w:rPr>
              <w:t xml:space="preserve"> sino continua con el siguiente paso</w:t>
            </w:r>
            <w:r w:rsidRPr="00176BFF">
              <w:rPr>
                <w:rFonts w:ascii="Arial" w:hAnsi="Arial" w:cs="Arial"/>
                <w:lang w:eastAsia="ar-SA"/>
              </w:rPr>
              <w:t>.</w:t>
            </w:r>
          </w:p>
          <w:p w14:paraId="268FF9C1" w14:textId="77777777" w:rsidR="00176BFF" w:rsidRPr="00176BFF" w:rsidRDefault="00C91019"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 xml:space="preserve">El profesor da </w:t>
            </w:r>
            <w:r w:rsidR="0034589F">
              <w:rPr>
                <w:rFonts w:ascii="Arial" w:hAnsi="Arial" w:cs="Arial"/>
                <w:lang w:eastAsia="ar-SA"/>
              </w:rPr>
              <w:t>clic</w:t>
            </w:r>
            <w:r w:rsidRPr="00176BFF">
              <w:rPr>
                <w:rFonts w:ascii="Arial" w:hAnsi="Arial" w:cs="Arial"/>
                <w:lang w:eastAsia="ar-SA"/>
              </w:rPr>
              <w:t xml:space="preserve"> en el botón guardar luego de modificar todas las notas necesarias.</w:t>
            </w:r>
          </w:p>
          <w:p w14:paraId="7C6D3388" w14:textId="77777777" w:rsidR="00C91019" w:rsidRPr="00176BFF" w:rsidRDefault="00C91019" w:rsidP="00D02E49">
            <w:pPr>
              <w:pStyle w:val="ListParagraph"/>
              <w:numPr>
                <w:ilvl w:val="0"/>
                <w:numId w:val="4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La información se guardará en la base de datos del sistema.</w:t>
            </w:r>
          </w:p>
        </w:tc>
      </w:tr>
      <w:tr w:rsidR="00ED1403" w:rsidRPr="002B7F42" w14:paraId="30320855"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auto"/>
          </w:tcPr>
          <w:p w14:paraId="48A84389" w14:textId="77777777" w:rsidR="00ED1403" w:rsidRPr="007F6A35" w:rsidRDefault="00ED1403"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auto"/>
            <w:vAlign w:val="center"/>
          </w:tcPr>
          <w:p w14:paraId="7A33CC50" w14:textId="77777777" w:rsidR="00ED1403" w:rsidRPr="007F6A35" w:rsidRDefault="00ED1403"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D1403" w:rsidRPr="006F20E4" w14:paraId="52DFEF6A"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A7674AE"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7D66FBD8"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Nota guardada, el sistema presenta un mensaje “La</w:t>
            </w:r>
            <w:r>
              <w:rPr>
                <w:rFonts w:ascii="Arial" w:hAnsi="Arial" w:cs="Arial"/>
                <w:lang w:eastAsia="ar-SA"/>
              </w:rPr>
              <w:t>s</w:t>
            </w:r>
            <w:r w:rsidRPr="00505C9D">
              <w:rPr>
                <w:rFonts w:ascii="Arial" w:hAnsi="Arial" w:cs="Arial"/>
                <w:lang w:eastAsia="ar-SA"/>
              </w:rPr>
              <w:t xml:space="preserve"> nota</w:t>
            </w:r>
            <w:r>
              <w:rPr>
                <w:rFonts w:ascii="Arial" w:hAnsi="Arial" w:cs="Arial"/>
                <w:lang w:eastAsia="ar-SA"/>
              </w:rPr>
              <w:t>s</w:t>
            </w:r>
            <w:r w:rsidRPr="00505C9D">
              <w:rPr>
                <w:rFonts w:ascii="Arial" w:hAnsi="Arial" w:cs="Arial"/>
                <w:lang w:eastAsia="ar-SA"/>
              </w:rPr>
              <w:t xml:space="preserve"> ha</w:t>
            </w:r>
            <w:r>
              <w:rPr>
                <w:rFonts w:ascii="Arial" w:hAnsi="Arial" w:cs="Arial"/>
                <w:lang w:eastAsia="ar-SA"/>
              </w:rPr>
              <w:t>n</w:t>
            </w:r>
            <w:r w:rsidRPr="00505C9D">
              <w:rPr>
                <w:rFonts w:ascii="Arial" w:hAnsi="Arial" w:cs="Arial"/>
                <w:lang w:eastAsia="ar-SA"/>
              </w:rPr>
              <w:t xml:space="preserve"> sido </w:t>
            </w:r>
            <w:r>
              <w:rPr>
                <w:rFonts w:ascii="Arial" w:hAnsi="Arial" w:cs="Arial"/>
                <w:lang w:eastAsia="ar-SA"/>
              </w:rPr>
              <w:t>modificadas</w:t>
            </w:r>
            <w:r w:rsidRPr="00505C9D">
              <w:rPr>
                <w:rFonts w:ascii="Arial" w:hAnsi="Arial" w:cs="Arial"/>
                <w:lang w:eastAsia="ar-SA"/>
              </w:rPr>
              <w:t xml:space="preserve"> correctamente”.</w:t>
            </w:r>
          </w:p>
          <w:p w14:paraId="72D875FE"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el sistema presenta un mensaje donde indique el motivo por el cual no se pudo almacenar </w:t>
            </w:r>
            <w:r>
              <w:rPr>
                <w:rFonts w:ascii="Arial" w:hAnsi="Arial" w:cs="Arial"/>
                <w:lang w:eastAsia="ar-SA"/>
              </w:rPr>
              <w:t>las notas modificadas.</w:t>
            </w:r>
          </w:p>
          <w:p w14:paraId="75337A18"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por </w:t>
            </w:r>
            <w:r>
              <w:rPr>
                <w:rFonts w:ascii="Arial" w:hAnsi="Arial" w:cs="Arial"/>
                <w:lang w:eastAsia="ar-SA"/>
              </w:rPr>
              <w:t>espacios en blanco</w:t>
            </w:r>
            <w:r w:rsidRPr="00505C9D">
              <w:rPr>
                <w:rFonts w:ascii="Arial" w:hAnsi="Arial" w:cs="Arial"/>
                <w:lang w:eastAsia="ar-SA"/>
              </w:rPr>
              <w:t>, el sistema presenta un mensaje “</w:t>
            </w:r>
            <w:r>
              <w:rPr>
                <w:rFonts w:ascii="Arial" w:hAnsi="Arial" w:cs="Arial"/>
                <w:lang w:eastAsia="ar-SA"/>
              </w:rPr>
              <w:t>Quedaron notas con espacio en blanco</w:t>
            </w:r>
            <w:r w:rsidRPr="00505C9D">
              <w:rPr>
                <w:rFonts w:ascii="Arial" w:hAnsi="Arial" w:cs="Arial"/>
                <w:lang w:eastAsia="ar-SA"/>
              </w:rPr>
              <w:t>”.</w:t>
            </w:r>
          </w:p>
        </w:tc>
      </w:tr>
      <w:tr w:rsidR="00ED1403" w:rsidRPr="006F20E4" w14:paraId="7ABDFAE5"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F0A9B8"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72ABED7A" w14:textId="77777777" w:rsidR="00ED1403" w:rsidRPr="00505C9D"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campos a llenar serán validados que no estén vacío.</w:t>
            </w:r>
          </w:p>
          <w:p w14:paraId="48C2686A" w14:textId="77777777" w:rsidR="00ED1403"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valores de nota deben ser validados que no sean negativos y que se no se pasen del valor máximo a calificar.</w:t>
            </w:r>
          </w:p>
          <w:p w14:paraId="652C9787" w14:textId="77777777" w:rsidR="00ED1403" w:rsidRPr="003272C2"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guardará un registro del profesor que ingresó las notas.</w:t>
            </w:r>
          </w:p>
        </w:tc>
      </w:tr>
    </w:tbl>
    <w:p w14:paraId="654F0FC3" w14:textId="77777777" w:rsidR="00C91019" w:rsidRDefault="00C91019" w:rsidP="00C91019">
      <w:pPr>
        <w:ind w:left="0" w:firstLine="0"/>
      </w:pPr>
    </w:p>
    <w:p w14:paraId="251C8D53" w14:textId="77777777" w:rsidR="00C91019" w:rsidRDefault="00C91019" w:rsidP="00C91019">
      <w:pPr>
        <w:ind w:left="0" w:firstLine="0"/>
      </w:pPr>
    </w:p>
    <w:p w14:paraId="536668B1" w14:textId="77777777" w:rsidR="00BA41DF" w:rsidRDefault="00BA41DF" w:rsidP="00C91019">
      <w:pPr>
        <w:ind w:left="0" w:firstLine="0"/>
      </w:pPr>
    </w:p>
    <w:p w14:paraId="1ACB2957" w14:textId="77777777" w:rsidR="00BA41DF" w:rsidRDefault="00BA41DF"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0DF227A0"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EFDBCAD"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73C4363" w14:textId="3C600610" w:rsidR="00C91019" w:rsidRPr="000F6D4E" w:rsidRDefault="59010E71" w:rsidP="59010E71">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exitosa de las notas.</w:t>
            </w:r>
          </w:p>
        </w:tc>
      </w:tr>
      <w:tr w:rsidR="00C91019" w:rsidRPr="006F20E4" w14:paraId="1993867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DE6E5DE"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E0D26BA" w14:textId="77777777" w:rsidR="00C91019" w:rsidRPr="001139B1" w:rsidRDefault="00C910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 xml:space="preserve">Profesores </w:t>
            </w:r>
            <w:r w:rsidR="00396575">
              <w:rPr>
                <w:rFonts w:ascii="Arial" w:hAnsi="Arial" w:cs="Arial"/>
                <w:lang w:eastAsia="ar-SA"/>
              </w:rPr>
              <w:t>y ayudantes</w:t>
            </w:r>
          </w:p>
        </w:tc>
      </w:tr>
      <w:tr w:rsidR="00C91019" w:rsidRPr="006F20E4" w14:paraId="678E079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B993A7F"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06602BC" w14:textId="40D6EC9D" w:rsidR="00C91019" w:rsidRPr="00CD2869" w:rsidRDefault="00C91019" w:rsidP="00CD2869">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El profesor  modifica todas las notas correctamente.</w:t>
            </w:r>
          </w:p>
          <w:p w14:paraId="7483D603" w14:textId="3D7B6673" w:rsidR="00C91019" w:rsidRPr="00CD2869" w:rsidRDefault="00C91019" w:rsidP="00CD2869">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CALPESPOL valida que todos los datos sean correctos para almacenar la información en la base de datos.</w:t>
            </w:r>
          </w:p>
          <w:p w14:paraId="00B62AA1" w14:textId="77777777" w:rsidR="00C91019" w:rsidRPr="001139B1" w:rsidRDefault="00C91019" w:rsidP="00CD2869">
            <w:pPr>
              <w:pStyle w:val="ListParagraph"/>
              <w:numPr>
                <w:ilvl w:val="0"/>
                <w:numId w:val="50"/>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val="es-ES" w:eastAsia="ar-SA"/>
              </w:rPr>
            </w:pPr>
            <w:r>
              <w:rPr>
                <w:rFonts w:ascii="Arial" w:hAnsi="Arial" w:cs="Arial"/>
                <w:lang w:eastAsia="ar-SA"/>
              </w:rPr>
              <w:t>Se muestra un mensaje que las notas has sido modificadas con éxito.</w:t>
            </w:r>
          </w:p>
        </w:tc>
      </w:tr>
    </w:tbl>
    <w:p w14:paraId="4EC58F3C" w14:textId="0F2AFFB0"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27FE60C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C14C745"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142D46B6" w14:textId="77777777" w:rsidR="00C91019" w:rsidRPr="000F6D4E" w:rsidRDefault="00C910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 Una nota sobrepasa su valor máximo.</w:t>
            </w:r>
          </w:p>
        </w:tc>
      </w:tr>
      <w:tr w:rsidR="00C91019" w:rsidRPr="006F20E4" w14:paraId="353B7F1E"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4D36FA8"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6F772B" w14:textId="77777777" w:rsidR="00C91019" w:rsidRPr="001139B1" w:rsidRDefault="00C910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396575">
              <w:rPr>
                <w:rFonts w:ascii="Arial" w:hAnsi="Arial" w:cs="Arial"/>
                <w:lang w:eastAsia="ar-SA"/>
              </w:rPr>
              <w:t xml:space="preserve"> y ayudantes</w:t>
            </w:r>
          </w:p>
        </w:tc>
      </w:tr>
      <w:tr w:rsidR="00C91019" w:rsidRPr="006F20E4" w14:paraId="7F4A3B3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6887B36"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CEBB43C" w14:textId="6ECF2969" w:rsidR="00C91019" w:rsidRPr="00CD2869" w:rsidRDefault="59010E71" w:rsidP="00CD2869">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El profesor modifica las notas pero alguna de ellas supera su valor máximo.</w:t>
            </w:r>
          </w:p>
          <w:p w14:paraId="796E5808" w14:textId="732D50D9" w:rsidR="00C91019" w:rsidRPr="00CD2869" w:rsidRDefault="00C91019" w:rsidP="00CD2869">
            <w:pPr>
              <w:pStyle w:val="ListParagraph"/>
              <w:numPr>
                <w:ilvl w:val="0"/>
                <w:numId w:val="51"/>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w:t>
            </w:r>
            <w:r w:rsidR="59010E71" w:rsidRPr="00CD2869">
              <w:rPr>
                <w:rFonts w:ascii="Arial" w:hAnsi="Arial" w:cs="Arial"/>
              </w:rPr>
              <w:t>encuentra fallos en la modificación de las notas</w:t>
            </w:r>
            <w:r w:rsidRPr="00CD2869">
              <w:rPr>
                <w:rFonts w:ascii="Arial" w:hAnsi="Arial" w:cs="Arial"/>
                <w:lang w:eastAsia="ar-SA"/>
              </w:rPr>
              <w:t>.</w:t>
            </w:r>
          </w:p>
          <w:p w14:paraId="19341D06" w14:textId="77777777" w:rsidR="00C91019" w:rsidRPr="001139B1" w:rsidRDefault="00C91019" w:rsidP="00CD2869">
            <w:pPr>
              <w:pStyle w:val="ListParagraph"/>
              <w:numPr>
                <w:ilvl w:val="0"/>
                <w:numId w:val="51"/>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val="es-ES" w:eastAsia="ar-SA"/>
              </w:rPr>
            </w:pPr>
            <w:r>
              <w:rPr>
                <w:rFonts w:ascii="Arial" w:hAnsi="Arial" w:cs="Arial"/>
                <w:lang w:eastAsia="ar-SA"/>
              </w:rPr>
              <w:t>Se muestra un mensaje que una nota excedió su valor máximo.</w:t>
            </w:r>
          </w:p>
        </w:tc>
      </w:tr>
    </w:tbl>
    <w:p w14:paraId="5DCF2E48" w14:textId="0521F668"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236CF6D1"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02F7711" w14:textId="77777777" w:rsidR="00C91019" w:rsidRPr="002902AC" w:rsidRDefault="00C91019" w:rsidP="00670E1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67F7AB21" w14:textId="77777777" w:rsidR="00C91019" w:rsidRPr="002902AC" w:rsidRDefault="00C910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w:t>
            </w:r>
            <w:r w:rsidRPr="002902AC">
              <w:rPr>
                <w:rFonts w:ascii="Arial" w:hAnsi="Arial" w:cs="Arial"/>
                <w:lang w:eastAsia="ar-SA"/>
              </w:rPr>
              <w:t>.- Existen campos en blanco.</w:t>
            </w:r>
          </w:p>
        </w:tc>
      </w:tr>
      <w:tr w:rsidR="00C91019" w:rsidRPr="006F20E4" w14:paraId="2B31922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64583FF"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3E59FD5" w14:textId="77777777" w:rsidR="00C91019" w:rsidRPr="001139B1" w:rsidRDefault="00C910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396575">
              <w:rPr>
                <w:rFonts w:ascii="Arial" w:hAnsi="Arial" w:cs="Arial"/>
                <w:lang w:eastAsia="ar-SA"/>
              </w:rPr>
              <w:t xml:space="preserve"> y ayudantes</w:t>
            </w:r>
          </w:p>
        </w:tc>
      </w:tr>
      <w:tr w:rsidR="00C91019" w:rsidRPr="006F20E4" w14:paraId="2570F36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7C1ECD1"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5A6DC4D" w14:textId="77777777" w:rsidR="00C91019" w:rsidRDefault="00C91019" w:rsidP="00D02E49">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deja en blanco la modificación de alguna nota.</w:t>
            </w:r>
          </w:p>
          <w:p w14:paraId="7D5E4FA9" w14:textId="77777777" w:rsidR="00C91019" w:rsidRDefault="00C91019" w:rsidP="00D02E49">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w:t>
            </w:r>
            <w:r w:rsidR="00A754C2">
              <w:rPr>
                <w:rFonts w:ascii="Arial" w:hAnsi="Arial" w:cs="Arial"/>
                <w:lang w:val="es-ES"/>
              </w:rPr>
              <w:t xml:space="preserve">encuentra fallos en la modificación de notas </w:t>
            </w:r>
            <w:r w:rsidR="005979FA">
              <w:rPr>
                <w:rFonts w:ascii="Arial" w:hAnsi="Arial" w:cs="Arial"/>
                <w:lang w:val="es-ES"/>
              </w:rPr>
              <w:t>de las actividades</w:t>
            </w:r>
            <w:r w:rsidR="00A754C2">
              <w:rPr>
                <w:rFonts w:ascii="Arial" w:hAnsi="Arial" w:cs="Arial"/>
                <w:lang w:eastAsia="ar-SA"/>
              </w:rPr>
              <w:t>.</w:t>
            </w:r>
          </w:p>
          <w:p w14:paraId="2622F07F" w14:textId="77777777" w:rsidR="00C91019" w:rsidRPr="001139B1" w:rsidRDefault="00C91019" w:rsidP="00D02E49">
            <w:pPr>
              <w:pStyle w:val="ListParagraph"/>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existen campos vacíos.</w:t>
            </w:r>
          </w:p>
        </w:tc>
      </w:tr>
    </w:tbl>
    <w:p w14:paraId="7936AA41" w14:textId="37248CE4" w:rsidR="000F482E" w:rsidRDefault="000F482E" w:rsidP="000F482E">
      <w:pPr>
        <w:ind w:left="0" w:firstLine="0"/>
      </w:pPr>
    </w:p>
    <w:p w14:paraId="412E78C6" w14:textId="77777777" w:rsidR="000F482E" w:rsidRDefault="000F482E">
      <w:r>
        <w:br w:type="page"/>
      </w:r>
    </w:p>
    <w:p w14:paraId="2EDC12D5" w14:textId="77777777" w:rsidR="000F482E" w:rsidRDefault="000F482E" w:rsidP="000F482E">
      <w:pPr>
        <w:ind w:left="0" w:firstLine="0"/>
      </w:pPr>
    </w:p>
    <w:tbl>
      <w:tblPr>
        <w:tblStyle w:val="Sombreadomedio2-nfasis31"/>
        <w:tblW w:w="9039" w:type="dxa"/>
        <w:tblLook w:val="04A0" w:firstRow="1" w:lastRow="0" w:firstColumn="1" w:lastColumn="0" w:noHBand="0" w:noVBand="1"/>
      </w:tblPr>
      <w:tblGrid>
        <w:gridCol w:w="2660"/>
        <w:gridCol w:w="6379"/>
      </w:tblGrid>
      <w:tr w:rsidR="000F482E" w:rsidRPr="002B7F42" w14:paraId="4D74F983" w14:textId="77777777" w:rsidTr="59943761">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BCB331F" w14:textId="77777777" w:rsidR="000F482E" w:rsidRPr="00945ABF" w:rsidRDefault="000F482E"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USR-003</w:t>
            </w:r>
          </w:p>
        </w:tc>
      </w:tr>
      <w:tr w:rsidR="000F482E" w:rsidRPr="002B7F42" w14:paraId="5B94080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1B94FAD9" w14:textId="77777777" w:rsidR="000F482E" w:rsidRPr="00CD6D12" w:rsidRDefault="000F482E" w:rsidP="00670E19">
            <w:pPr>
              <w:suppressAutoHyphens/>
              <w:ind w:left="284"/>
              <w:rPr>
                <w:rFonts w:ascii="Arial" w:hAnsi="Arial" w:cs="Arial"/>
                <w:b w:val="0"/>
                <w:bCs w:val="0"/>
                <w:color w:val="auto"/>
              </w:rPr>
            </w:pPr>
            <w:r w:rsidRPr="00CD6D12">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D680BA8" w14:textId="77777777" w:rsidR="000F482E" w:rsidRPr="00CD6D12" w:rsidRDefault="000F482E"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CD6D12">
              <w:rPr>
                <w:rFonts w:ascii="Arial" w:hAnsi="Arial" w:cs="Arial"/>
              </w:rPr>
              <w:t>Registrar asistencia por estudiante</w:t>
            </w:r>
          </w:p>
        </w:tc>
      </w:tr>
      <w:tr w:rsidR="000F482E" w:rsidRPr="002B7F42" w14:paraId="6F19A6D5"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90569EF" w14:textId="77777777" w:rsidR="000F482E" w:rsidRPr="00CD6D12" w:rsidRDefault="000F482E" w:rsidP="00670E19">
            <w:pPr>
              <w:suppressAutoHyphens/>
              <w:ind w:left="284"/>
              <w:rPr>
                <w:rFonts w:ascii="Arial" w:hAnsi="Arial" w:cs="Arial"/>
                <w:b w:val="0"/>
                <w:color w:val="auto"/>
                <w:lang w:eastAsia="ar-SA"/>
              </w:rPr>
            </w:pPr>
            <w:r w:rsidRPr="00CD6D12">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FBDCACB" w14:textId="77777777" w:rsidR="000F482E" w:rsidRPr="002B7F42" w:rsidRDefault="000F482E"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y ayudantes</w:t>
            </w:r>
            <w:r>
              <w:rPr>
                <w:rFonts w:ascii="Arial" w:hAnsi="Arial" w:cs="Arial"/>
              </w:rPr>
              <w:t>.</w:t>
            </w:r>
          </w:p>
        </w:tc>
      </w:tr>
      <w:tr w:rsidR="000F482E" w:rsidRPr="002B7F42" w14:paraId="4425757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223875" w14:textId="77777777" w:rsidR="000F482E" w:rsidRPr="00CD6D12" w:rsidRDefault="000F482E" w:rsidP="00670E19">
            <w:pPr>
              <w:suppressAutoHyphens/>
              <w:ind w:left="284"/>
              <w:rPr>
                <w:rFonts w:ascii="Arial" w:hAnsi="Arial" w:cs="Arial"/>
                <w:b w:val="0"/>
                <w:color w:val="auto"/>
                <w:lang w:eastAsia="ar-SA"/>
              </w:rPr>
            </w:pPr>
            <w:r w:rsidRPr="00CD6D12">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9DCBCBE" w14:textId="77777777" w:rsidR="000F482E" w:rsidRPr="007144D9" w:rsidRDefault="000F482E" w:rsidP="00D02E49">
            <w:pPr>
              <w:pStyle w:val="ListParagraph"/>
              <w:numPr>
                <w:ilvl w:val="0"/>
                <w:numId w:val="7"/>
              </w:numPr>
              <w:suppressAutoHyphens/>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7144D9">
              <w:rPr>
                <w:rFonts w:ascii="Arial" w:hAnsi="Arial" w:cs="Arial"/>
                <w:lang w:eastAsia="ar-SA"/>
              </w:rPr>
              <w:t xml:space="preserve">El </w:t>
            </w:r>
            <w:r>
              <w:rPr>
                <w:rFonts w:ascii="Arial" w:hAnsi="Arial" w:cs="Arial"/>
                <w:lang w:eastAsia="ar-SA"/>
              </w:rPr>
              <w:t>profesor o ayudante</w:t>
            </w:r>
            <w:r w:rsidRPr="007144D9">
              <w:rPr>
                <w:rFonts w:ascii="Arial" w:hAnsi="Arial" w:cs="Arial"/>
                <w:lang w:eastAsia="ar-SA"/>
              </w:rPr>
              <w:t xml:space="preserve"> hace clic en la opción </w:t>
            </w:r>
            <w:r>
              <w:rPr>
                <w:rFonts w:ascii="Arial" w:hAnsi="Arial" w:cs="Arial"/>
                <w:lang w:eastAsia="ar-SA"/>
              </w:rPr>
              <w:t>Registro de asistencia por estudiante.</w:t>
            </w:r>
          </w:p>
          <w:p w14:paraId="14418F81" w14:textId="77777777" w:rsidR="000F482E" w:rsidRPr="007144D9" w:rsidRDefault="000F482E" w:rsidP="00D02E49">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7144D9">
              <w:rPr>
                <w:rFonts w:ascii="Arial" w:hAnsi="Arial" w:cs="Arial"/>
                <w:lang w:eastAsia="ar-SA"/>
              </w:rPr>
              <w:t xml:space="preserve">Se identifica la semana y fecha para la cual se realiza la </w:t>
            </w:r>
            <w:r>
              <w:rPr>
                <w:rFonts w:ascii="Arial" w:hAnsi="Arial" w:cs="Arial"/>
                <w:lang w:eastAsia="ar-SA"/>
              </w:rPr>
              <w:t>asistencia de los estudiantes</w:t>
            </w:r>
            <w:r w:rsidRPr="007144D9">
              <w:rPr>
                <w:rFonts w:ascii="Arial" w:hAnsi="Arial" w:cs="Arial"/>
                <w:lang w:eastAsia="ar-SA"/>
              </w:rPr>
              <w:t>.</w:t>
            </w:r>
          </w:p>
          <w:p w14:paraId="322B1078" w14:textId="77777777" w:rsidR="000F482E" w:rsidRPr="007144D9" w:rsidRDefault="000F482E" w:rsidP="00D02E49">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Por cada estudiante se ingresa la opción del estado de asistencia: 1 si llego a tiempo a clase y 0 sino llego a clase en el tiempo determinado.</w:t>
            </w:r>
          </w:p>
          <w:p w14:paraId="3923A5CF" w14:textId="77777777" w:rsidR="000F482E" w:rsidRPr="007144D9" w:rsidRDefault="000F482E" w:rsidP="00D02E49">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Tras ingresar toda la</w:t>
            </w:r>
            <w:r w:rsidRPr="007144D9">
              <w:rPr>
                <w:rFonts w:ascii="Arial" w:hAnsi="Arial" w:cs="Arial"/>
                <w:lang w:eastAsia="ar-SA"/>
              </w:rPr>
              <w:t xml:space="preserve"> </w:t>
            </w:r>
            <w:r>
              <w:rPr>
                <w:rFonts w:ascii="Arial" w:hAnsi="Arial" w:cs="Arial"/>
                <w:lang w:eastAsia="ar-SA"/>
              </w:rPr>
              <w:t>asistencia respectiva</w:t>
            </w:r>
            <w:r w:rsidRPr="007144D9">
              <w:rPr>
                <w:rFonts w:ascii="Arial" w:hAnsi="Arial" w:cs="Arial"/>
                <w:lang w:eastAsia="ar-SA"/>
              </w:rPr>
              <w:t xml:space="preserve"> </w:t>
            </w:r>
            <w:r>
              <w:rPr>
                <w:rFonts w:ascii="Arial" w:hAnsi="Arial" w:cs="Arial"/>
                <w:lang w:eastAsia="ar-SA"/>
              </w:rPr>
              <w:t xml:space="preserve">a los estudiantes, </w:t>
            </w:r>
            <w:r w:rsidRPr="007144D9">
              <w:rPr>
                <w:rFonts w:ascii="Arial" w:hAnsi="Arial" w:cs="Arial"/>
                <w:lang w:eastAsia="ar-SA"/>
              </w:rPr>
              <w:t xml:space="preserve">el </w:t>
            </w:r>
            <w:r>
              <w:rPr>
                <w:rFonts w:ascii="Arial" w:hAnsi="Arial" w:cs="Arial"/>
                <w:lang w:eastAsia="ar-SA"/>
              </w:rPr>
              <w:t xml:space="preserve">profesor o el ayudante da </w:t>
            </w:r>
            <w:r w:rsidR="0034589F">
              <w:rPr>
                <w:rFonts w:ascii="Arial" w:hAnsi="Arial" w:cs="Arial"/>
                <w:lang w:eastAsia="ar-SA"/>
              </w:rPr>
              <w:t>clic</w:t>
            </w:r>
            <w:r w:rsidRPr="007144D9">
              <w:rPr>
                <w:rFonts w:ascii="Arial" w:hAnsi="Arial" w:cs="Arial"/>
                <w:lang w:eastAsia="ar-SA"/>
              </w:rPr>
              <w:t xml:space="preserve"> sobre el botón guardar.</w:t>
            </w:r>
          </w:p>
          <w:p w14:paraId="279CC45A" w14:textId="77777777" w:rsidR="000F482E" w:rsidRPr="007144D9" w:rsidRDefault="000F482E" w:rsidP="00D02E49">
            <w:pPr>
              <w:pStyle w:val="ListParagraph"/>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ED1403" w:rsidRPr="002B7F42" w14:paraId="7B4AEF4C"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C18BFC8" w14:textId="77777777" w:rsidR="00ED1403" w:rsidRPr="007F6A35" w:rsidRDefault="00ED1403"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0C823C2B" w14:textId="77777777" w:rsidR="00ED1403" w:rsidRPr="007F6A35" w:rsidRDefault="00ED1403" w:rsidP="00ED1403">
            <w:pPr>
              <w:pStyle w:val="ParrafosSoftware"/>
              <w:ind w:left="0" w:firstLine="317"/>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D1403" w:rsidRPr="006F20E4" w14:paraId="7FD19F8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CB20DD" w14:textId="77777777" w:rsidR="00ED1403" w:rsidRPr="00CD6D12" w:rsidRDefault="00ED1403" w:rsidP="00670E19">
            <w:pPr>
              <w:suppressAutoHyphens/>
              <w:ind w:left="284"/>
              <w:rPr>
                <w:rFonts w:ascii="Arial" w:hAnsi="Arial" w:cs="Arial"/>
                <w:b w:val="0"/>
                <w:color w:val="auto"/>
              </w:rPr>
            </w:pPr>
            <w:r w:rsidRPr="00CD6D12">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7FB86146" w14:textId="77777777" w:rsidR="00ED1403" w:rsidRPr="00313FDB"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w:t>
            </w:r>
            <w:r w:rsidRPr="00313FDB">
              <w:rPr>
                <w:rFonts w:ascii="Arial" w:hAnsi="Arial" w:cs="Arial"/>
                <w:lang w:eastAsia="ar-SA"/>
              </w:rPr>
              <w:t xml:space="preserve"> guardada, el sistema presenta un mensaje “</w:t>
            </w:r>
            <w:r>
              <w:rPr>
                <w:rFonts w:ascii="Arial" w:hAnsi="Arial" w:cs="Arial"/>
                <w:lang w:eastAsia="ar-SA"/>
              </w:rPr>
              <w:t>La</w:t>
            </w:r>
            <w:r w:rsidRPr="00313FDB">
              <w:rPr>
                <w:rFonts w:ascii="Arial" w:hAnsi="Arial" w:cs="Arial"/>
                <w:lang w:eastAsia="ar-SA"/>
              </w:rPr>
              <w:t xml:space="preserve"> </w:t>
            </w:r>
            <w:r>
              <w:rPr>
                <w:rFonts w:ascii="Arial" w:hAnsi="Arial" w:cs="Arial"/>
                <w:lang w:eastAsia="ar-SA"/>
              </w:rPr>
              <w:t>asistencia ha sido almacenada</w:t>
            </w:r>
            <w:r w:rsidRPr="00313FDB">
              <w:rPr>
                <w:rFonts w:ascii="Arial" w:hAnsi="Arial" w:cs="Arial"/>
                <w:lang w:eastAsia="ar-SA"/>
              </w:rPr>
              <w:t xml:space="preserve"> correctamente”.</w:t>
            </w:r>
          </w:p>
          <w:p w14:paraId="5F78B3F6" w14:textId="77777777" w:rsidR="00ED1403"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w:t>
            </w:r>
            <w:r w:rsidRPr="00313FDB">
              <w:rPr>
                <w:rFonts w:ascii="Arial" w:hAnsi="Arial" w:cs="Arial"/>
                <w:lang w:eastAsia="ar-SA"/>
              </w:rPr>
              <w:t xml:space="preserve"> no guardada, el sistema presenta un mensaje donde indique el motivo por el cual no se pudo almacenar la </w:t>
            </w:r>
            <w:r>
              <w:rPr>
                <w:rFonts w:ascii="Arial" w:hAnsi="Arial" w:cs="Arial"/>
                <w:lang w:eastAsia="ar-SA"/>
              </w:rPr>
              <w:t>asistencia de algún estudiante</w:t>
            </w:r>
            <w:r w:rsidRPr="00313FDB">
              <w:rPr>
                <w:rFonts w:ascii="Arial" w:hAnsi="Arial" w:cs="Arial"/>
                <w:lang w:eastAsia="ar-SA"/>
              </w:rPr>
              <w:t>.</w:t>
            </w:r>
          </w:p>
          <w:p w14:paraId="349CD62F" w14:textId="77777777" w:rsidR="00ED1403" w:rsidRPr="006F20E4"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 no guardada por falta de datos, el sistema presenta un mensaje “Faltan asistencias por ingresar”.</w:t>
            </w:r>
          </w:p>
        </w:tc>
      </w:tr>
      <w:tr w:rsidR="00ED1403" w:rsidRPr="006F20E4" w14:paraId="5947040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7E26280" w14:textId="77777777" w:rsidR="00ED1403" w:rsidRPr="00CD6D12" w:rsidRDefault="00ED1403" w:rsidP="00670E19">
            <w:pPr>
              <w:suppressAutoHyphens/>
              <w:ind w:left="284"/>
              <w:rPr>
                <w:rFonts w:ascii="Arial" w:hAnsi="Arial" w:cs="Arial"/>
                <w:b w:val="0"/>
                <w:color w:val="auto"/>
              </w:rPr>
            </w:pPr>
            <w:r w:rsidRPr="00CD6D12">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2E99B99" w14:textId="77777777" w:rsidR="00ED1403"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campos a llenar serán validados que no estén vacíos.</w:t>
            </w:r>
          </w:p>
          <w:p w14:paraId="470300EB" w14:textId="77777777" w:rsidR="00ED1403" w:rsidRPr="000F6D4E" w:rsidRDefault="00ED1403"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únicos valores a ingresar serán 1 ó 0.</w:t>
            </w:r>
          </w:p>
        </w:tc>
      </w:tr>
    </w:tbl>
    <w:p w14:paraId="14722D0E" w14:textId="77777777" w:rsidR="000F482E" w:rsidRDefault="000F482E" w:rsidP="000F482E"/>
    <w:tbl>
      <w:tblPr>
        <w:tblStyle w:val="Sombreadomedio2-nfasis31"/>
        <w:tblW w:w="9039" w:type="dxa"/>
        <w:tblLook w:val="04A0" w:firstRow="1" w:lastRow="0" w:firstColumn="1" w:lastColumn="0" w:noHBand="0" w:noVBand="1"/>
      </w:tblPr>
      <w:tblGrid>
        <w:gridCol w:w="2660"/>
        <w:gridCol w:w="6379"/>
      </w:tblGrid>
      <w:tr w:rsidR="000F482E" w:rsidRPr="006F20E4" w14:paraId="5E7204D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372183" w14:textId="77777777" w:rsidR="000F482E" w:rsidRPr="00824727" w:rsidRDefault="000F482E" w:rsidP="00670E19">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0D0D9DF9" w14:textId="77777777" w:rsidR="000F482E" w:rsidRPr="00824727" w:rsidRDefault="000F482E" w:rsidP="00670E19">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Ingreso exitoso del registro de asistencia por estudiante</w:t>
            </w:r>
          </w:p>
        </w:tc>
      </w:tr>
      <w:tr w:rsidR="000F482E" w:rsidRPr="006F20E4" w14:paraId="414D5E5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7308C76"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C897B55" w14:textId="77777777" w:rsidR="000F482E" w:rsidRPr="001139B1" w:rsidRDefault="000F482E"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0F482E" w:rsidRPr="006F20E4" w14:paraId="37977C7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02A2AF7"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CBF385E" w14:textId="77777777" w:rsidR="000F482E" w:rsidRDefault="000F482E" w:rsidP="00D02E49">
            <w:pPr>
              <w:pStyle w:val="ListParagraph"/>
              <w:numPr>
                <w:ilvl w:val="0"/>
                <w:numId w:val="8"/>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toda la información de la asistencia.</w:t>
            </w:r>
          </w:p>
          <w:p w14:paraId="4EE26AE7" w14:textId="77777777" w:rsidR="000F482E" w:rsidRDefault="000F482E" w:rsidP="00D02E49">
            <w:pPr>
              <w:pStyle w:val="ListParagraph"/>
              <w:numPr>
                <w:ilvl w:val="0"/>
                <w:numId w:val="8"/>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5F2C0A64" w14:textId="77777777" w:rsidR="000F482E" w:rsidRPr="001139B1" w:rsidRDefault="000F482E" w:rsidP="00D02E49">
            <w:pPr>
              <w:pStyle w:val="ListParagraph"/>
              <w:numPr>
                <w:ilvl w:val="0"/>
                <w:numId w:val="8"/>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valores han sido almacenados correctamente.</w:t>
            </w:r>
          </w:p>
        </w:tc>
      </w:tr>
    </w:tbl>
    <w:p w14:paraId="498DB3EC" w14:textId="77777777" w:rsidR="000F482E" w:rsidRDefault="000F482E" w:rsidP="000F482E">
      <w:pPr>
        <w:ind w:left="0" w:firstLine="0"/>
      </w:pPr>
    </w:p>
    <w:p w14:paraId="5C3C3967" w14:textId="77777777" w:rsidR="000F482E" w:rsidRDefault="000F482E" w:rsidP="000F482E">
      <w:pPr>
        <w:ind w:left="0" w:firstLine="0"/>
      </w:pPr>
    </w:p>
    <w:tbl>
      <w:tblPr>
        <w:tblStyle w:val="Sombreadomedio2-nfasis31"/>
        <w:tblW w:w="9039" w:type="dxa"/>
        <w:tblLook w:val="04A0" w:firstRow="1" w:lastRow="0" w:firstColumn="1" w:lastColumn="0" w:noHBand="0" w:noVBand="1"/>
      </w:tblPr>
      <w:tblGrid>
        <w:gridCol w:w="2660"/>
        <w:gridCol w:w="6379"/>
      </w:tblGrid>
      <w:tr w:rsidR="000F482E" w:rsidRPr="006F20E4" w14:paraId="47D4AE7B"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D730800" w14:textId="77777777" w:rsidR="000F482E" w:rsidRPr="00824727" w:rsidRDefault="000F482E" w:rsidP="00670E19">
            <w:pPr>
              <w:suppressAutoHyphens/>
              <w:ind w:left="284"/>
              <w:rPr>
                <w:rFonts w:ascii="Arial Black" w:hAnsi="Arial Black" w:cs="Arial"/>
                <w:sz w:val="24"/>
                <w:szCs w:val="24"/>
              </w:rPr>
            </w:pPr>
            <w:r w:rsidRPr="00824727">
              <w:rPr>
                <w:rFonts w:ascii="Arial Black" w:hAnsi="Arial Black" w:cs="Arial"/>
                <w:sz w:val="24"/>
                <w:szCs w:val="24"/>
              </w:rPr>
              <w:lastRenderedPageBreak/>
              <w:t>Nombre de escenario</w:t>
            </w:r>
          </w:p>
        </w:tc>
        <w:tc>
          <w:tcPr>
            <w:tcW w:w="6379" w:type="dxa"/>
            <w:tcBorders>
              <w:left w:val="single" w:sz="4" w:space="0" w:color="auto"/>
            </w:tcBorders>
          </w:tcPr>
          <w:p w14:paraId="1106AAD7" w14:textId="77777777" w:rsidR="000F482E" w:rsidRPr="00824727" w:rsidRDefault="000F482E" w:rsidP="00670E19">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Ingreso </w:t>
            </w:r>
            <w:r>
              <w:rPr>
                <w:rFonts w:ascii="Arial Black" w:hAnsi="Arial Black" w:cs="Arial"/>
                <w:sz w:val="24"/>
                <w:szCs w:val="24"/>
                <w:lang w:eastAsia="ar-SA"/>
              </w:rPr>
              <w:t>fallid</w:t>
            </w:r>
            <w:r w:rsidRPr="00824727">
              <w:rPr>
                <w:rFonts w:ascii="Arial Black" w:hAnsi="Arial Black" w:cs="Arial"/>
                <w:sz w:val="24"/>
                <w:szCs w:val="24"/>
                <w:lang w:eastAsia="ar-SA"/>
              </w:rPr>
              <w:t>o del registro de asistencia por estudiante</w:t>
            </w:r>
          </w:p>
        </w:tc>
      </w:tr>
      <w:tr w:rsidR="000F482E" w:rsidRPr="006F20E4" w14:paraId="1A53C9F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5367D40"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66FCE8D" w14:textId="77777777" w:rsidR="000F482E" w:rsidRPr="001139B1" w:rsidRDefault="000F482E"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0F482E" w:rsidRPr="006F20E4" w14:paraId="15696CB5"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7710C6"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1CB36D3" w14:textId="77777777" w:rsidR="000F482E" w:rsidRDefault="000F482E" w:rsidP="00D02E49">
            <w:pPr>
              <w:pStyle w:val="ListParagraph"/>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toda la información de la asistencia.</w:t>
            </w:r>
          </w:p>
          <w:p w14:paraId="2C030DA7" w14:textId="77777777" w:rsidR="000F482E" w:rsidRDefault="000F482E" w:rsidP="00D02E49">
            <w:pPr>
              <w:pStyle w:val="ListParagraph"/>
              <w:numPr>
                <w:ilvl w:val="0"/>
                <w:numId w:val="16"/>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CALPESPOL </w:t>
            </w:r>
            <w:r w:rsidR="00396575">
              <w:rPr>
                <w:rFonts w:ascii="Arial" w:hAnsi="Arial" w:cs="Arial"/>
                <w:lang w:eastAsia="ar-SA"/>
              </w:rPr>
              <w:t>encuentra fallos en el ingreso de datos</w:t>
            </w:r>
            <w:r>
              <w:rPr>
                <w:rFonts w:ascii="Arial" w:hAnsi="Arial" w:cs="Arial"/>
                <w:lang w:eastAsia="ar-SA"/>
              </w:rPr>
              <w:t>.</w:t>
            </w:r>
          </w:p>
          <w:p w14:paraId="0C2F80B6" w14:textId="77777777" w:rsidR="000F482E" w:rsidRPr="001139B1" w:rsidRDefault="000F482E" w:rsidP="00D02E49">
            <w:pPr>
              <w:pStyle w:val="ListParagraph"/>
              <w:numPr>
                <w:ilvl w:val="0"/>
                <w:numId w:val="16"/>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faltan datos por ingresar.</w:t>
            </w:r>
          </w:p>
        </w:tc>
      </w:tr>
    </w:tbl>
    <w:p w14:paraId="087C2423" w14:textId="77777777" w:rsidR="000F482E" w:rsidRDefault="000F482E" w:rsidP="000F482E">
      <w:pPr>
        <w:ind w:left="0" w:firstLine="0"/>
      </w:pPr>
    </w:p>
    <w:tbl>
      <w:tblPr>
        <w:tblStyle w:val="MediumShading2-Accent3"/>
        <w:tblW w:w="9039" w:type="dxa"/>
        <w:tblLook w:val="04A0" w:firstRow="1" w:lastRow="0" w:firstColumn="1" w:lastColumn="0" w:noHBand="0" w:noVBand="1"/>
      </w:tblPr>
      <w:tblGrid>
        <w:gridCol w:w="2660"/>
        <w:gridCol w:w="6379"/>
      </w:tblGrid>
      <w:tr w:rsidR="00386FA1" w:rsidRPr="00C3683B" w14:paraId="564C085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D831807" w14:textId="73DD188A" w:rsidR="00386FA1" w:rsidRPr="00084147" w:rsidRDefault="00215918" w:rsidP="007F6A35">
            <w:pPr>
              <w:ind w:left="284" w:firstLine="0"/>
              <w:rPr>
                <w:rFonts w:ascii="Arial Black" w:hAnsi="Arial Black" w:cs="Tahoma"/>
                <w:b w:val="0"/>
                <w:sz w:val="24"/>
              </w:rPr>
            </w:pPr>
            <w:r>
              <w:rPr>
                <w:rFonts w:ascii="Arial Black" w:hAnsi="Arial Black" w:cs="Tahoma"/>
                <w:b w:val="0"/>
                <w:sz w:val="24"/>
                <w:szCs w:val="24"/>
              </w:rPr>
              <w:t>Caso USR-00</w:t>
            </w:r>
            <w:r w:rsidR="00386FA1">
              <w:rPr>
                <w:rFonts w:ascii="Arial Black" w:hAnsi="Arial Black" w:cs="Tahoma"/>
                <w:b w:val="0"/>
                <w:sz w:val="24"/>
                <w:szCs w:val="24"/>
              </w:rPr>
              <w:t>4</w:t>
            </w:r>
          </w:p>
        </w:tc>
        <w:tc>
          <w:tcPr>
            <w:tcW w:w="6379" w:type="dxa"/>
            <w:tcBorders>
              <w:left w:val="single" w:sz="4" w:space="0" w:color="auto"/>
            </w:tcBorders>
          </w:tcPr>
          <w:p w14:paraId="493D78B1" w14:textId="77777777" w:rsidR="00386FA1" w:rsidRPr="00084147" w:rsidRDefault="00386FA1" w:rsidP="00670E19">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386FA1" w:rsidRPr="008B481E" w14:paraId="5D94E019"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3DE832D1" w14:textId="77777777" w:rsidR="00386FA1" w:rsidRPr="00520EB1" w:rsidRDefault="00386FA1" w:rsidP="00670E19">
            <w:pPr>
              <w:suppressAutoHyphens/>
              <w:ind w:left="284"/>
              <w:rPr>
                <w:rFonts w:ascii="Arial" w:hAnsi="Arial" w:cs="Arial"/>
                <w:b w:val="0"/>
                <w:bCs w:val="0"/>
                <w:color w:val="auto"/>
              </w:rPr>
            </w:pPr>
            <w:r w:rsidRPr="00520EB1">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0FF24D87" w14:textId="77777777" w:rsidR="00386FA1" w:rsidRPr="00520EB1" w:rsidRDefault="00386FA1"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Asignar rúbrica a una actividad</w:t>
            </w:r>
          </w:p>
        </w:tc>
      </w:tr>
      <w:tr w:rsidR="00386FA1" w14:paraId="4711A52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336617CB" w14:textId="77777777" w:rsidR="00386FA1" w:rsidRPr="00520EB1" w:rsidRDefault="00386FA1" w:rsidP="00670E19">
            <w:pPr>
              <w:suppressAutoHyphens/>
              <w:ind w:left="284"/>
              <w:rPr>
                <w:rFonts w:ascii="Arial" w:hAnsi="Arial" w:cs="Arial"/>
                <w:b w:val="0"/>
                <w:color w:val="auto"/>
                <w:lang w:eastAsia="ar-SA"/>
              </w:rPr>
            </w:pPr>
            <w:r w:rsidRPr="00520EB1">
              <w:rPr>
                <w:rFonts w:ascii="Arial" w:hAnsi="Arial" w:cs="Arial"/>
                <w:b w:val="0"/>
                <w:color w:val="auto"/>
              </w:rPr>
              <w:t>Actores y participantes</w:t>
            </w:r>
          </w:p>
        </w:tc>
        <w:tc>
          <w:tcPr>
            <w:tcW w:w="6379" w:type="dxa"/>
            <w:tcBorders>
              <w:top w:val="nil"/>
              <w:left w:val="single" w:sz="4" w:space="0" w:color="auto"/>
              <w:bottom w:val="nil"/>
              <w:right w:val="nil"/>
            </w:tcBorders>
          </w:tcPr>
          <w:p w14:paraId="6EAB921F" w14:textId="77777777" w:rsidR="00386FA1" w:rsidRPr="002B7F42" w:rsidRDefault="00386FA1"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w:t>
            </w:r>
            <w:r>
              <w:rPr>
                <w:rFonts w:ascii="Arial" w:hAnsi="Arial" w:cs="Arial"/>
              </w:rPr>
              <w:t>yudantes y profesores.</w:t>
            </w:r>
          </w:p>
        </w:tc>
      </w:tr>
      <w:tr w:rsidR="00386FA1" w14:paraId="25322A75"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AF88BD4" w14:textId="77777777" w:rsidR="00386FA1" w:rsidRPr="00520EB1" w:rsidRDefault="00386FA1" w:rsidP="00670E19">
            <w:pPr>
              <w:suppressAutoHyphens/>
              <w:ind w:left="284"/>
              <w:rPr>
                <w:rFonts w:ascii="Arial" w:hAnsi="Arial" w:cs="Arial"/>
                <w:b w:val="0"/>
                <w:color w:val="auto"/>
                <w:lang w:eastAsia="ar-SA"/>
              </w:rPr>
            </w:pPr>
            <w:r w:rsidRPr="00520EB1">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018854E4" w14:textId="662D61DA" w:rsidR="00542623" w:rsidRDefault="00542623" w:rsidP="00D02E49">
            <w:pPr>
              <w:pStyle w:val="ListParagraph"/>
              <w:numPr>
                <w:ilvl w:val="0"/>
                <w:numId w:val="12"/>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escoge la opción de crear una actividad.</w:t>
            </w:r>
          </w:p>
          <w:p w14:paraId="760FDCC8" w14:textId="4EFF2F6F" w:rsidR="00542623" w:rsidRDefault="00542623" w:rsidP="00D02E49">
            <w:pPr>
              <w:pStyle w:val="ListParagraph"/>
              <w:numPr>
                <w:ilvl w:val="0"/>
                <w:numId w:val="12"/>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Una ves guardada la actividad, se da clic en el botón crear rubrica.</w:t>
            </w:r>
          </w:p>
          <w:p w14:paraId="64D2CED5" w14:textId="347727EE" w:rsidR="00386FA1" w:rsidRDefault="00FE40C5" w:rsidP="00D02E49">
            <w:pPr>
              <w:pStyle w:val="ListParagraph"/>
              <w:numPr>
                <w:ilvl w:val="0"/>
                <w:numId w:val="12"/>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escribe el detalle del literal.</w:t>
            </w:r>
          </w:p>
          <w:p w14:paraId="0655A736" w14:textId="77777777" w:rsidR="00386FA1" w:rsidRDefault="00386FA1" w:rsidP="00D02E49">
            <w:pPr>
              <w:pStyle w:val="ListParagraph"/>
              <w:numPr>
                <w:ilvl w:val="0"/>
                <w:numId w:val="1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 el porcentaje de calificación que se le asigna al literal.</w:t>
            </w:r>
          </w:p>
          <w:p w14:paraId="64BF3EF3" w14:textId="77777777" w:rsidR="00542623" w:rsidRDefault="00386FA1" w:rsidP="00542623">
            <w:pPr>
              <w:pStyle w:val="ListParagraph"/>
              <w:numPr>
                <w:ilvl w:val="0"/>
                <w:numId w:val="1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Si desea seguir ingresando más literales </w:t>
            </w:r>
            <w:r w:rsidR="00FE40C5">
              <w:rPr>
                <w:rFonts w:ascii="Arial" w:hAnsi="Arial" w:cs="Arial"/>
                <w:lang w:eastAsia="ar-SA"/>
              </w:rPr>
              <w:t>da clic en el signo más</w:t>
            </w:r>
            <w:r w:rsidR="0098720C">
              <w:rPr>
                <w:rFonts w:ascii="Arial" w:hAnsi="Arial" w:cs="Arial"/>
                <w:lang w:eastAsia="ar-SA"/>
              </w:rPr>
              <w:t xml:space="preserve"> </w:t>
            </w:r>
            <w:r w:rsidR="00FE40C5">
              <w:rPr>
                <w:rFonts w:ascii="Arial" w:hAnsi="Arial" w:cs="Arial"/>
                <w:lang w:eastAsia="ar-SA"/>
              </w:rPr>
              <w:t>(+) y se agregan</w:t>
            </w:r>
            <w:r>
              <w:rPr>
                <w:rFonts w:ascii="Arial" w:hAnsi="Arial" w:cs="Arial"/>
                <w:lang w:eastAsia="ar-SA"/>
              </w:rPr>
              <w:t>.</w:t>
            </w:r>
          </w:p>
          <w:p w14:paraId="75F72422" w14:textId="5BB73325" w:rsidR="00ED1403" w:rsidRPr="00177C57" w:rsidRDefault="00ED1403" w:rsidP="00542623">
            <w:pPr>
              <w:pStyle w:val="ListParagraph"/>
              <w:numPr>
                <w:ilvl w:val="0"/>
                <w:numId w:val="1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386FA1" w14:paraId="35EEAE9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09398F5" w14:textId="5995E23C" w:rsidR="00386FA1" w:rsidRPr="007F6A35" w:rsidRDefault="00386FA1" w:rsidP="00670E19">
            <w:pPr>
              <w:pStyle w:val="ParrafosSoftware"/>
              <w:ind w:left="284"/>
              <w:rPr>
                <w:rFonts w:ascii="Arial" w:hAnsi="Arial" w:cs="Arial"/>
              </w:rPr>
            </w:pPr>
            <w:r w:rsidRPr="007F6A35">
              <w:rPr>
                <w:rFonts w:ascii="Arial" w:hAnsi="Arial" w:cs="Arial"/>
                <w:b w:val="0"/>
                <w:color w:val="auto"/>
              </w:rPr>
              <w:t>Pre</w:t>
            </w:r>
            <w:r w:rsidR="00ED1403" w:rsidRPr="007F6A35">
              <w:rPr>
                <w:rFonts w:ascii="Arial" w:hAnsi="Arial" w:cs="Arial"/>
                <w:b w:val="0"/>
                <w:color w:val="auto"/>
              </w:rPr>
              <w:t xml:space="preserve"> </w:t>
            </w:r>
            <w:r w:rsidRPr="007F6A35">
              <w:rPr>
                <w:rFonts w:ascii="Arial" w:hAnsi="Arial" w:cs="Arial"/>
                <w:b w:val="0"/>
                <w:color w:val="auto"/>
              </w:rPr>
              <w:t>Condiciones</w:t>
            </w:r>
          </w:p>
        </w:tc>
        <w:tc>
          <w:tcPr>
            <w:tcW w:w="6379" w:type="dxa"/>
            <w:tcBorders>
              <w:top w:val="nil"/>
              <w:left w:val="single" w:sz="4" w:space="0" w:color="auto"/>
              <w:bottom w:val="nil"/>
              <w:right w:val="nil"/>
            </w:tcBorders>
            <w:vAlign w:val="center"/>
          </w:tcPr>
          <w:p w14:paraId="095FA94D" w14:textId="77777777" w:rsidR="00386FA1" w:rsidRPr="007F6A35" w:rsidRDefault="00386FA1" w:rsidP="00ED1403">
            <w:pPr>
              <w:pStyle w:val="ParrafosSoftware"/>
              <w:ind w:left="0" w:firstLine="317"/>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386FA1" w14:paraId="7875244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20AC9280" w14:textId="77777777" w:rsidR="00386FA1" w:rsidRPr="00520EB1" w:rsidRDefault="00386FA1" w:rsidP="00670E19">
            <w:pPr>
              <w:suppressAutoHyphens/>
              <w:ind w:left="284"/>
              <w:rPr>
                <w:rFonts w:ascii="Arial" w:hAnsi="Arial" w:cs="Arial"/>
                <w:b w:val="0"/>
                <w:color w:val="auto"/>
              </w:rPr>
            </w:pPr>
            <w:r w:rsidRPr="00520EB1">
              <w:rPr>
                <w:rFonts w:ascii="Arial" w:hAnsi="Arial" w:cs="Arial"/>
                <w:b w:val="0"/>
                <w:color w:val="auto"/>
              </w:rPr>
              <w:t>Post Condiciones</w:t>
            </w:r>
          </w:p>
        </w:tc>
        <w:tc>
          <w:tcPr>
            <w:tcW w:w="6379" w:type="dxa"/>
            <w:tcBorders>
              <w:top w:val="nil"/>
              <w:left w:val="single" w:sz="4" w:space="0" w:color="auto"/>
              <w:bottom w:val="nil"/>
              <w:right w:val="nil"/>
            </w:tcBorders>
            <w:shd w:val="clear" w:color="auto" w:fill="EAF1DD" w:themeFill="accent3" w:themeFillTint="33"/>
          </w:tcPr>
          <w:p w14:paraId="177D0275" w14:textId="5DA76174" w:rsidR="00386FA1" w:rsidRPr="000C217E" w:rsidRDefault="00386FA1" w:rsidP="000C217E">
            <w:pPr>
              <w:pStyle w:val="ParrafosSoftware"/>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0C217E">
              <w:rPr>
                <w:rFonts w:ascii="Arial" w:hAnsi="Arial" w:cs="Arial"/>
                <w:lang w:eastAsia="ar-SA"/>
              </w:rPr>
              <w:t>Rúbrica guardada,</w:t>
            </w:r>
            <w:r w:rsidR="00D1264F">
              <w:rPr>
                <w:rFonts w:ascii="Arial" w:hAnsi="Arial" w:cs="Arial"/>
                <w:lang w:eastAsia="ar-SA"/>
              </w:rPr>
              <w:t xml:space="preserve"> el sistema presenta un mensaje.</w:t>
            </w:r>
          </w:p>
          <w:p w14:paraId="31D400B2" w14:textId="77777777" w:rsidR="00386FA1" w:rsidRPr="000C217E" w:rsidRDefault="00386FA1" w:rsidP="000C217E">
            <w:pPr>
              <w:pStyle w:val="ParrafosSoftware"/>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0C217E">
              <w:rPr>
                <w:rFonts w:ascii="Arial" w:hAnsi="Arial" w:cs="Arial"/>
                <w:lang w:eastAsia="ar-SA"/>
              </w:rPr>
              <w:t>Rúbrica no guardada, el sistema presenta un mensaje donde indique el motivo por el cual no se pudo almacenar la rúbrica.</w:t>
            </w:r>
          </w:p>
          <w:p w14:paraId="2D2B7D5D" w14:textId="77777777" w:rsidR="00386FA1" w:rsidRPr="006F20E4" w:rsidRDefault="00386FA1" w:rsidP="000C217E">
            <w:pPr>
              <w:pStyle w:val="ParrafosSoftware"/>
              <w:cnfStyle w:val="000000100000" w:firstRow="0" w:lastRow="0" w:firstColumn="0" w:lastColumn="0" w:oddVBand="0" w:evenVBand="0" w:oddHBand="1" w:evenHBand="0" w:firstRowFirstColumn="0" w:firstRowLastColumn="0" w:lastRowFirstColumn="0" w:lastRowLastColumn="0"/>
              <w:rPr>
                <w:lang w:eastAsia="ar-SA"/>
              </w:rPr>
            </w:pPr>
            <w:r w:rsidRPr="000C217E">
              <w:rPr>
                <w:rFonts w:ascii="Arial" w:hAnsi="Arial" w:cs="Arial"/>
                <w:lang w:eastAsia="ar-SA"/>
              </w:rPr>
              <w:t>Rúbrica no guardada por falta de datos, el sistema presenta un mensaje “Faltan datos por ingresar”.</w:t>
            </w:r>
          </w:p>
        </w:tc>
      </w:tr>
      <w:tr w:rsidR="00386FA1" w14:paraId="7AC9B83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40FEEE80" w14:textId="77777777" w:rsidR="00386FA1" w:rsidRPr="005F6E6C" w:rsidRDefault="00386FA1" w:rsidP="00670E19">
            <w:pPr>
              <w:suppressAutoHyphens/>
              <w:ind w:left="284"/>
              <w:rPr>
                <w:rFonts w:ascii="Arial" w:hAnsi="Arial" w:cs="Arial"/>
                <w:b w:val="0"/>
                <w:color w:val="auto"/>
              </w:rPr>
            </w:pPr>
            <w:r w:rsidRPr="005F6E6C">
              <w:rPr>
                <w:rFonts w:ascii="Arial" w:hAnsi="Arial" w:cs="Arial"/>
                <w:b w:val="0"/>
                <w:color w:val="auto"/>
              </w:rPr>
              <w:t>Requerimientos de calidad</w:t>
            </w:r>
          </w:p>
        </w:tc>
        <w:tc>
          <w:tcPr>
            <w:tcW w:w="6379" w:type="dxa"/>
            <w:tcBorders>
              <w:top w:val="nil"/>
              <w:left w:val="single" w:sz="4" w:space="0" w:color="auto"/>
            </w:tcBorders>
            <w:shd w:val="clear" w:color="auto" w:fill="FFFFFF" w:themeFill="background1"/>
          </w:tcPr>
          <w:p w14:paraId="0F106B76" w14:textId="77777777" w:rsidR="00386FA1" w:rsidRDefault="00386FA1"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campos a llenar serán validados.</w:t>
            </w:r>
          </w:p>
          <w:p w14:paraId="03F741DF" w14:textId="77777777" w:rsidR="00386FA1" w:rsidRDefault="00386FA1"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De haber una actividad similar existente, el sistema autocompletará la información con los datos de la última actividad para agilizar el proceso.</w:t>
            </w:r>
          </w:p>
          <w:p w14:paraId="3FA6BDBC" w14:textId="79528364" w:rsidR="00386FA1" w:rsidRPr="00D1264F" w:rsidRDefault="00386FA1" w:rsidP="00D1264F">
            <w:p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27AC73BD" w14:textId="77777777" w:rsidR="000C217E" w:rsidRDefault="000C217E" w:rsidP="000C217E">
      <w:pPr>
        <w:ind w:left="0" w:firstLine="0"/>
        <w:rPr>
          <w:rFonts w:ascii="Arial" w:hAnsi="Arial" w:cs="Arial"/>
          <w:color w:val="000000"/>
          <w:sz w:val="23"/>
          <w:szCs w:val="23"/>
        </w:rPr>
      </w:pPr>
    </w:p>
    <w:p w14:paraId="1DE0F334" w14:textId="77777777" w:rsidR="000C217E" w:rsidRPr="0020510C" w:rsidRDefault="000C217E" w:rsidP="000C217E">
      <w:pPr>
        <w:ind w:left="0" w:firstLine="0"/>
      </w:pPr>
    </w:p>
    <w:tbl>
      <w:tblPr>
        <w:tblStyle w:val="MediumShading2-Accent3"/>
        <w:tblW w:w="9039" w:type="dxa"/>
        <w:tblLook w:val="04A0" w:firstRow="1" w:lastRow="0" w:firstColumn="1" w:lastColumn="0" w:noHBand="0" w:noVBand="1"/>
      </w:tblPr>
      <w:tblGrid>
        <w:gridCol w:w="2093"/>
        <w:gridCol w:w="6946"/>
      </w:tblGrid>
      <w:tr w:rsidR="000C217E" w:rsidRPr="00C3683B" w14:paraId="4F1CBC4A"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59DEC7B0" w14:textId="77777777" w:rsidR="000C217E" w:rsidRPr="005F6E6C" w:rsidRDefault="000C217E" w:rsidP="00670E1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529F94CF" w14:textId="77777777" w:rsidR="000C217E" w:rsidRPr="005F6E6C" w:rsidRDefault="000C217E" w:rsidP="00670E19">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5F6E6C">
              <w:rPr>
                <w:rFonts w:ascii="Arial Black" w:hAnsi="Arial Black" w:cs="Arial"/>
                <w:sz w:val="24"/>
                <w:szCs w:val="24"/>
                <w:lang w:eastAsia="ar-SA"/>
              </w:rPr>
              <w:t xml:space="preserve">Ingreso exitoso de </w:t>
            </w:r>
            <w:r>
              <w:rPr>
                <w:rFonts w:ascii="Arial Black" w:hAnsi="Arial Black" w:cs="Arial"/>
                <w:sz w:val="24"/>
                <w:szCs w:val="24"/>
                <w:lang w:eastAsia="ar-SA"/>
              </w:rPr>
              <w:t>la rúbrica de la actividad</w:t>
            </w:r>
          </w:p>
        </w:tc>
      </w:tr>
      <w:tr w:rsidR="000C217E" w:rsidRPr="008B481E" w14:paraId="71CFCF2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1C703CB9"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18D656E2" w14:textId="77777777" w:rsidR="000C217E" w:rsidRPr="001139B1" w:rsidRDefault="000C217E" w:rsidP="00670E19">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0C217E" w14:paraId="4F623F95" w14:textId="77777777" w:rsidTr="59943761">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4C49F337"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4C0450BC" w14:textId="77777777" w:rsidR="000C217E" w:rsidRDefault="000C217E" w:rsidP="00D02E49">
            <w:pPr>
              <w:pStyle w:val="ListParagraph"/>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ingresa toda la información correspondiente a la rúbrica de cada actividad.</w:t>
            </w:r>
          </w:p>
          <w:p w14:paraId="5C9A0846" w14:textId="77777777" w:rsidR="000C217E" w:rsidRDefault="000C217E" w:rsidP="00D02E49">
            <w:pPr>
              <w:pStyle w:val="ListParagraph"/>
              <w:numPr>
                <w:ilvl w:val="0"/>
                <w:numId w:val="14"/>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1C3C4651" w14:textId="77777777" w:rsidR="000C217E" w:rsidRPr="001139B1" w:rsidRDefault="000C217E" w:rsidP="00D02E49">
            <w:pPr>
              <w:pStyle w:val="ListParagraph"/>
              <w:numPr>
                <w:ilvl w:val="0"/>
                <w:numId w:val="14"/>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072E0CC7" w14:textId="77777777" w:rsidR="000C217E" w:rsidRDefault="000C217E" w:rsidP="000C217E">
      <w:pPr>
        <w:ind w:left="0" w:firstLine="0"/>
        <w:rPr>
          <w:rFonts w:ascii="Arial" w:hAnsi="Arial" w:cs="Arial"/>
          <w:b/>
        </w:rPr>
      </w:pPr>
    </w:p>
    <w:tbl>
      <w:tblPr>
        <w:tblStyle w:val="MediumShading2-Accent3"/>
        <w:tblW w:w="9039" w:type="dxa"/>
        <w:tblLook w:val="04A0" w:firstRow="1" w:lastRow="0" w:firstColumn="1" w:lastColumn="0" w:noHBand="0" w:noVBand="1"/>
      </w:tblPr>
      <w:tblGrid>
        <w:gridCol w:w="2093"/>
        <w:gridCol w:w="6946"/>
      </w:tblGrid>
      <w:tr w:rsidR="000C217E" w:rsidRPr="00C3683B" w14:paraId="5B0BC51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0CACD303" w14:textId="77777777" w:rsidR="000C217E" w:rsidRPr="005F6E6C" w:rsidRDefault="000C217E" w:rsidP="00670E1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5D27CDB7" w14:textId="77777777" w:rsidR="000C217E" w:rsidRPr="005F6E6C" w:rsidRDefault="000C217E" w:rsidP="00670E19">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5F6E6C">
              <w:rPr>
                <w:rFonts w:ascii="Arial Black" w:hAnsi="Arial Black" w:cs="Arial"/>
                <w:sz w:val="24"/>
                <w:szCs w:val="24"/>
                <w:lang w:eastAsia="ar-SA"/>
              </w:rPr>
              <w:t xml:space="preserve">Ingreso </w:t>
            </w:r>
            <w:r>
              <w:rPr>
                <w:rFonts w:ascii="Arial Black" w:hAnsi="Arial Black" w:cs="Arial"/>
                <w:sz w:val="24"/>
                <w:szCs w:val="24"/>
                <w:lang w:eastAsia="ar-SA"/>
              </w:rPr>
              <w:t>fallido</w:t>
            </w:r>
            <w:r w:rsidRPr="005F6E6C">
              <w:rPr>
                <w:rFonts w:ascii="Arial Black" w:hAnsi="Arial Black" w:cs="Arial"/>
                <w:sz w:val="24"/>
                <w:szCs w:val="24"/>
                <w:lang w:eastAsia="ar-SA"/>
              </w:rPr>
              <w:t xml:space="preserve"> de </w:t>
            </w:r>
            <w:r>
              <w:rPr>
                <w:rFonts w:ascii="Arial Black" w:hAnsi="Arial Black" w:cs="Arial"/>
                <w:sz w:val="24"/>
                <w:szCs w:val="24"/>
                <w:lang w:eastAsia="ar-SA"/>
              </w:rPr>
              <w:t>la rúbrica de la actividad</w:t>
            </w:r>
          </w:p>
        </w:tc>
      </w:tr>
      <w:tr w:rsidR="000C217E" w:rsidRPr="008B481E" w14:paraId="516A27F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6D94D480"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01A927D8" w14:textId="77777777" w:rsidR="000C217E" w:rsidRPr="001139B1" w:rsidRDefault="000C217E" w:rsidP="00670E19">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0C217E" w14:paraId="4543AE0B" w14:textId="77777777" w:rsidTr="59943761">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708C05CC"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46C74AF6" w14:textId="77777777" w:rsidR="000C217E" w:rsidRDefault="000C217E" w:rsidP="00D02E49">
            <w:pPr>
              <w:pStyle w:val="ListParagraph"/>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omite alguna información correspondiente a la rúbrica de cada actividad.</w:t>
            </w:r>
          </w:p>
          <w:p w14:paraId="66938FEA" w14:textId="77777777" w:rsidR="000C217E" w:rsidRDefault="000C217E" w:rsidP="00D02E49">
            <w:pPr>
              <w:pStyle w:val="ListParagraph"/>
              <w:numPr>
                <w:ilvl w:val="0"/>
                <w:numId w:val="1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4604E7F6" w14:textId="77777777" w:rsidR="000C217E" w:rsidRPr="001139B1" w:rsidRDefault="000C217E" w:rsidP="00D02E49">
            <w:pPr>
              <w:pStyle w:val="ListParagraph"/>
              <w:numPr>
                <w:ilvl w:val="0"/>
                <w:numId w:val="1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5078C87E" w14:textId="77777777" w:rsidR="000C217E" w:rsidRDefault="000C217E" w:rsidP="000C217E">
      <w:pPr>
        <w:ind w:left="0" w:firstLine="0"/>
      </w:pPr>
    </w:p>
    <w:p w14:paraId="44B06436" w14:textId="77777777" w:rsidR="00FB4B6C" w:rsidRDefault="00C91019" w:rsidP="00FB4B6C">
      <w:r>
        <w:br w:type="page"/>
      </w:r>
    </w:p>
    <w:tbl>
      <w:tblPr>
        <w:tblStyle w:val="Sombreadomedio2-nfasis31"/>
        <w:tblW w:w="9039" w:type="dxa"/>
        <w:tblLook w:val="04A0" w:firstRow="1" w:lastRow="0" w:firstColumn="1" w:lastColumn="0" w:noHBand="0" w:noVBand="1"/>
      </w:tblPr>
      <w:tblGrid>
        <w:gridCol w:w="2660"/>
        <w:gridCol w:w="6379"/>
      </w:tblGrid>
      <w:tr w:rsidR="00FB4B6C" w:rsidRPr="002B7F42" w14:paraId="5333FB45" w14:textId="77777777" w:rsidTr="59943761">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E014EAC" w14:textId="77777777" w:rsidR="00FB4B6C" w:rsidRPr="00945ABF" w:rsidRDefault="00FB4B6C"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USR-005</w:t>
            </w:r>
          </w:p>
        </w:tc>
      </w:tr>
      <w:tr w:rsidR="00FB4B6C" w:rsidRPr="002B7F42" w14:paraId="52B7909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C3B574B" w14:textId="77777777" w:rsidR="00FB4B6C" w:rsidRPr="003E5865" w:rsidRDefault="00FB4B6C" w:rsidP="00670E1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5B9087D3" w14:textId="77777777" w:rsidR="00FB4B6C" w:rsidRPr="003E5865" w:rsidRDefault="00FB4B6C"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Registrar estudiante en grupo de trabajo</w:t>
            </w:r>
          </w:p>
        </w:tc>
      </w:tr>
      <w:tr w:rsidR="00FB4B6C" w:rsidRPr="002B7F42" w14:paraId="5C82108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73353D0" w14:textId="77777777" w:rsidR="00FB4B6C" w:rsidRPr="003E5865" w:rsidRDefault="00FB4B6C" w:rsidP="00670E1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72333AC" w14:textId="77777777" w:rsidR="00FB4B6C" w:rsidRPr="003E5865" w:rsidRDefault="00FB4B6C"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FB4B6C" w:rsidRPr="002B7F42" w14:paraId="6CA2B70D"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C19425" w14:textId="77777777" w:rsidR="00FB4B6C" w:rsidRPr="003E5865" w:rsidRDefault="00FB4B6C" w:rsidP="00670E1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15CF549" w14:textId="77777777" w:rsidR="00FB4B6C" w:rsidRPr="003E5865" w:rsidRDefault="00FB4B6C" w:rsidP="00D02E49">
            <w:pPr>
              <w:pStyle w:val="ListParagraph"/>
              <w:numPr>
                <w:ilvl w:val="0"/>
                <w:numId w:val="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opción Registro de grupos de </w:t>
            </w:r>
            <w:r>
              <w:rPr>
                <w:rFonts w:ascii="Arial" w:hAnsi="Arial" w:cs="Arial"/>
                <w:lang w:eastAsia="ar-SA"/>
              </w:rPr>
              <w:t>trabajo</w:t>
            </w:r>
            <w:r w:rsidRPr="003E5865">
              <w:rPr>
                <w:rFonts w:ascii="Arial" w:hAnsi="Arial" w:cs="Arial"/>
                <w:lang w:eastAsia="ar-SA"/>
              </w:rPr>
              <w:t>.</w:t>
            </w:r>
          </w:p>
          <w:p w14:paraId="363A9A95" w14:textId="77777777" w:rsidR="00FB4B6C" w:rsidRPr="003E5865" w:rsidRDefault="00FB4B6C" w:rsidP="00D02E49">
            <w:pPr>
              <w:pStyle w:val="ListParagraph"/>
              <w:numPr>
                <w:ilvl w:val="0"/>
                <w:numId w:val="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Se le asigna un número de identificación al grupo.</w:t>
            </w:r>
          </w:p>
          <w:p w14:paraId="01490E4A" w14:textId="77777777" w:rsidR="00FB4B6C" w:rsidRPr="003E5865" w:rsidRDefault="00FB4B6C" w:rsidP="00D02E49">
            <w:pPr>
              <w:pStyle w:val="ListParagraph"/>
              <w:numPr>
                <w:ilvl w:val="0"/>
                <w:numId w:val="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Se selecciona </w:t>
            </w:r>
            <w:r>
              <w:rPr>
                <w:rFonts w:ascii="Arial" w:hAnsi="Arial" w:cs="Arial"/>
                <w:lang w:eastAsia="ar-SA"/>
              </w:rPr>
              <w:t xml:space="preserve">el paralelo y los nombres de los integrantes que conformarán </w:t>
            </w:r>
            <w:r w:rsidRPr="003E5865">
              <w:rPr>
                <w:rFonts w:ascii="Arial" w:hAnsi="Arial" w:cs="Arial"/>
                <w:lang w:eastAsia="ar-SA"/>
              </w:rPr>
              <w:t>el grupo.</w:t>
            </w:r>
          </w:p>
          <w:p w14:paraId="6AB5DD49" w14:textId="77777777" w:rsidR="00FB4B6C" w:rsidRPr="003E5865" w:rsidRDefault="00FB4B6C" w:rsidP="00D02E49">
            <w:pPr>
              <w:pStyle w:val="ListParagraph"/>
              <w:numPr>
                <w:ilvl w:val="0"/>
                <w:numId w:val="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Tras ingresar los integrantes del grupo, se le da clic sobre el botón guardar.</w:t>
            </w:r>
          </w:p>
          <w:p w14:paraId="5DF72065" w14:textId="77777777" w:rsidR="00FB4B6C" w:rsidRPr="003E5865" w:rsidRDefault="00FB4B6C" w:rsidP="00D02E49">
            <w:pPr>
              <w:pStyle w:val="ListParagraph"/>
              <w:numPr>
                <w:ilvl w:val="0"/>
                <w:numId w:val="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FB4B6C" w:rsidRPr="006F20E4" w14:paraId="7343720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955714C" w14:textId="77777777" w:rsidR="00FB4B6C" w:rsidRPr="007F6A35" w:rsidRDefault="00FB4B6C"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1DE848F4" w14:textId="77777777" w:rsidR="00FB4B6C" w:rsidRPr="007F6A35" w:rsidRDefault="00FB4B6C"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FB4B6C" w:rsidRPr="006F20E4" w14:paraId="4E2B6AF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D7AA25A" w14:textId="77777777" w:rsidR="00FB4B6C" w:rsidRPr="003E5865" w:rsidRDefault="00FB4B6C" w:rsidP="00670E1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4B343DD"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guardado, el sistema presenta un mensaje “El grupo ha sido almacenada correctamente”.</w:t>
            </w:r>
          </w:p>
          <w:p w14:paraId="4C3F6826"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estudiante ya pertenece a algún grupo”</w:t>
            </w:r>
            <w:r w:rsidRPr="003E5865">
              <w:rPr>
                <w:rFonts w:ascii="Arial" w:hAnsi="Arial" w:cs="Arial"/>
                <w:lang w:eastAsia="ar-SA"/>
              </w:rPr>
              <w:t xml:space="preserve">. </w:t>
            </w:r>
          </w:p>
          <w:p w14:paraId="378B651A"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grupo a superado el límite máximo de estudiantes”</w:t>
            </w:r>
            <w:r w:rsidRPr="003E5865">
              <w:rPr>
                <w:rFonts w:ascii="Arial" w:hAnsi="Arial" w:cs="Arial"/>
                <w:lang w:eastAsia="ar-SA"/>
              </w:rPr>
              <w:t>.</w:t>
            </w:r>
          </w:p>
          <w:p w14:paraId="79B2747A"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no guardado por falta de datos, el sistema presenta un mensaje “Faltan datos por ingresar”.</w:t>
            </w:r>
          </w:p>
        </w:tc>
      </w:tr>
      <w:tr w:rsidR="00FB4B6C" w:rsidRPr="006F20E4" w14:paraId="499E877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2B2C537" w14:textId="77777777" w:rsidR="00FB4B6C" w:rsidRPr="003E5865" w:rsidRDefault="00FB4B6C" w:rsidP="00670E1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4F44C01F" w14:textId="77777777" w:rsidR="00FB4B6C" w:rsidRPr="003E5865" w:rsidRDefault="00FB4B6C"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 haya un máximo de dos estudiantes y un mínimo de un estudiante.</w:t>
            </w:r>
          </w:p>
          <w:p w14:paraId="1B8B49E5" w14:textId="77777777" w:rsidR="00FB4B6C" w:rsidRPr="003E5865" w:rsidRDefault="00FB4B6C"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61C0DA8B"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56CE1A9A"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E8CE44F"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E1F6E0F" w14:textId="77777777" w:rsidR="00FB4B6C" w:rsidRPr="000F6D4E" w:rsidRDefault="00FB4B6C"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w:t>
            </w:r>
            <w:r w:rsidRPr="000F6D4E">
              <w:rPr>
                <w:rFonts w:ascii="Arial" w:hAnsi="Arial" w:cs="Arial"/>
                <w:lang w:eastAsia="ar-SA"/>
              </w:rPr>
              <w:t xml:space="preserve"> exitoso </w:t>
            </w:r>
            <w:r>
              <w:rPr>
                <w:rFonts w:ascii="Arial" w:hAnsi="Arial" w:cs="Arial"/>
                <w:lang w:eastAsia="ar-SA"/>
              </w:rPr>
              <w:t>del grupo</w:t>
            </w:r>
          </w:p>
        </w:tc>
      </w:tr>
      <w:tr w:rsidR="00FB4B6C" w:rsidRPr="006F20E4" w14:paraId="0826A6A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DF6807"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4A6A578"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080E5D7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D498D4"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FF7EB62" w14:textId="77777777" w:rsidR="00FB4B6C" w:rsidRDefault="00FB4B6C" w:rsidP="00D02E49">
            <w:pPr>
              <w:pStyle w:val="ListParagraph"/>
              <w:numPr>
                <w:ilvl w:val="0"/>
                <w:numId w:val="1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50DFDCC" w14:textId="77777777" w:rsidR="00FB4B6C" w:rsidRDefault="00FB4B6C" w:rsidP="00D02E49">
            <w:pPr>
              <w:pStyle w:val="ListParagraph"/>
              <w:numPr>
                <w:ilvl w:val="0"/>
                <w:numId w:val="1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54CE43DD" w14:textId="77777777" w:rsidR="00FB4B6C" w:rsidRPr="001139B1" w:rsidRDefault="00FB4B6C" w:rsidP="00D02E49">
            <w:pPr>
              <w:pStyle w:val="ListParagraph"/>
              <w:numPr>
                <w:ilvl w:val="0"/>
                <w:numId w:val="1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2A235799" w14:textId="77777777" w:rsidR="00FB4B6C" w:rsidRDefault="00FB4B6C" w:rsidP="00FB4B6C">
      <w:pPr>
        <w:ind w:left="0" w:firstLine="0"/>
      </w:pPr>
    </w:p>
    <w:p w14:paraId="28E44E1E"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40C2A0C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959DF4"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BD9774D" w14:textId="77777777" w:rsidR="00FB4B6C" w:rsidRPr="000F6D4E" w:rsidRDefault="00FB4B6C"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 fallido.- Algún estudiante ya pertenece a otro grupo.</w:t>
            </w:r>
          </w:p>
        </w:tc>
      </w:tr>
      <w:tr w:rsidR="00FB4B6C" w:rsidRPr="006F20E4" w14:paraId="213CFAF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59E1FE0"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398F59"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3E2F7BF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B73861B"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9EC8722" w14:textId="77777777" w:rsidR="00FB4B6C" w:rsidRDefault="00FB4B6C" w:rsidP="00D02E49">
            <w:pPr>
              <w:pStyle w:val="ListParagraph"/>
              <w:numPr>
                <w:ilvl w:val="0"/>
                <w:numId w:val="17"/>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62090E92" w14:textId="77777777" w:rsidR="00FB4B6C" w:rsidRDefault="00FB4B6C" w:rsidP="00D02E49">
            <w:pPr>
              <w:pStyle w:val="ListParagraph"/>
              <w:numPr>
                <w:ilvl w:val="0"/>
                <w:numId w:val="17"/>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1080F479" w14:textId="77777777" w:rsidR="00FB4B6C" w:rsidRPr="001139B1" w:rsidRDefault="00FB4B6C" w:rsidP="00D02E49">
            <w:pPr>
              <w:pStyle w:val="ListParagraph"/>
              <w:numPr>
                <w:ilvl w:val="0"/>
                <w:numId w:val="17"/>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alguno de los estudiantes ya pertenece a otro grupo.</w:t>
            </w:r>
          </w:p>
        </w:tc>
      </w:tr>
    </w:tbl>
    <w:p w14:paraId="3EB42499"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2DAEB5DE"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FECE850"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E98F9A9" w14:textId="77777777" w:rsidR="00FB4B6C" w:rsidRPr="000F6D4E" w:rsidRDefault="00FB4B6C"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 fallido.- Se superó el límite máximo de estudiante por grupo.</w:t>
            </w:r>
          </w:p>
        </w:tc>
      </w:tr>
      <w:tr w:rsidR="00FB4B6C" w:rsidRPr="006F20E4" w14:paraId="10E35BE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83C796"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48C9957"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1BB0A6B2"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D49505B"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09CB00B" w14:textId="77777777" w:rsidR="00FB4B6C" w:rsidRDefault="00FB4B6C" w:rsidP="00D02E49">
            <w:pPr>
              <w:pStyle w:val="ListParagraph"/>
              <w:numPr>
                <w:ilvl w:val="0"/>
                <w:numId w:val="1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61A4893" w14:textId="77777777" w:rsidR="00FB4B6C" w:rsidRDefault="00FB4B6C" w:rsidP="00D02E49">
            <w:pPr>
              <w:pStyle w:val="ListParagraph"/>
              <w:numPr>
                <w:ilvl w:val="0"/>
                <w:numId w:val="1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095EFA30" w14:textId="77777777" w:rsidR="00FB4B6C" w:rsidRPr="001139B1" w:rsidRDefault="00FB4B6C" w:rsidP="00D02E49">
            <w:pPr>
              <w:pStyle w:val="ListParagraph"/>
              <w:numPr>
                <w:ilvl w:val="0"/>
                <w:numId w:val="1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se excedió el límite de estudiantes.</w:t>
            </w:r>
          </w:p>
        </w:tc>
      </w:tr>
    </w:tbl>
    <w:p w14:paraId="62F7ACAD"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7C6D1648"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2A85F45"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05BCA50" w14:textId="77777777" w:rsidR="00FB4B6C" w:rsidRPr="000F6D4E" w:rsidRDefault="00FB4B6C"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 fallido.- No se agregó ningún estudiante al grupo.</w:t>
            </w:r>
          </w:p>
        </w:tc>
      </w:tr>
      <w:tr w:rsidR="00FB4B6C" w:rsidRPr="006F20E4" w14:paraId="5F70128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FFCC356"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DEABC3" w14:textId="77777777" w:rsidR="00FB4B6C" w:rsidRPr="001139B1" w:rsidRDefault="00FB4B6C"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68CD0202"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982E7AE"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DFEF1F9" w14:textId="77777777" w:rsidR="00FB4B6C" w:rsidRDefault="00FB4B6C" w:rsidP="00D02E49">
            <w:pPr>
              <w:pStyle w:val="ListParagraph"/>
              <w:numPr>
                <w:ilvl w:val="0"/>
                <w:numId w:val="1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no ingresa ningún estudiante al grupo.</w:t>
            </w:r>
          </w:p>
          <w:p w14:paraId="1895CFA7" w14:textId="77777777" w:rsidR="00FB4B6C" w:rsidRDefault="00FB4B6C" w:rsidP="00D02E49">
            <w:pPr>
              <w:pStyle w:val="ListParagraph"/>
              <w:numPr>
                <w:ilvl w:val="0"/>
                <w:numId w:val="1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464BE640" w14:textId="77777777" w:rsidR="00FB4B6C" w:rsidRPr="001139B1" w:rsidRDefault="00FB4B6C" w:rsidP="00D02E49">
            <w:pPr>
              <w:pStyle w:val="ListParagraph"/>
              <w:numPr>
                <w:ilvl w:val="0"/>
                <w:numId w:val="1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el grupo está vacío.</w:t>
            </w:r>
          </w:p>
        </w:tc>
      </w:tr>
    </w:tbl>
    <w:p w14:paraId="1BD301FC" w14:textId="77777777" w:rsidR="00FB4B6C" w:rsidRDefault="00FB4B6C" w:rsidP="00FB4B6C">
      <w:pPr>
        <w:ind w:left="0" w:firstLine="0"/>
      </w:pPr>
    </w:p>
    <w:p w14:paraId="08FFF2AC" w14:textId="77777777" w:rsidR="00FB4B6C" w:rsidRDefault="00FB4B6C" w:rsidP="00FB4B6C">
      <w:pPr>
        <w:ind w:left="0" w:firstLine="0"/>
      </w:pPr>
    </w:p>
    <w:p w14:paraId="5E0D66F5" w14:textId="77777777" w:rsidR="00FB4B6C" w:rsidRDefault="00FB4B6C" w:rsidP="00FB4B6C">
      <w:pPr>
        <w:ind w:left="0" w:firstLine="0"/>
      </w:pPr>
    </w:p>
    <w:p w14:paraId="4333A0DE" w14:textId="77777777" w:rsidR="00C91019" w:rsidRDefault="00C91019" w:rsidP="00C91019">
      <w:pPr>
        <w:ind w:left="0" w:firstLine="0"/>
        <w:rPr>
          <w:rFonts w:ascii="Arial" w:hAnsi="Arial" w:cs="Arial"/>
          <w:color w:val="000000"/>
          <w:sz w:val="23"/>
          <w:szCs w:val="23"/>
        </w:rPr>
      </w:pPr>
    </w:p>
    <w:p w14:paraId="2EAF32A6" w14:textId="77777777" w:rsidR="00C91019" w:rsidRDefault="00C91019" w:rsidP="00C91019">
      <w:pPr>
        <w:ind w:left="0" w:firstLine="0"/>
        <w:rPr>
          <w:rFonts w:ascii="Arial" w:hAnsi="Arial" w:cs="Arial"/>
          <w:color w:val="000000"/>
          <w:sz w:val="23"/>
          <w:szCs w:val="23"/>
        </w:rPr>
      </w:pPr>
    </w:p>
    <w:p w14:paraId="1236E785" w14:textId="77777777" w:rsidR="00C91019" w:rsidRDefault="00C91019" w:rsidP="00C91019">
      <w:pPr>
        <w:ind w:left="0" w:firstLine="0"/>
        <w:rPr>
          <w:rFonts w:ascii="Arial" w:hAnsi="Arial" w:cs="Arial"/>
          <w:color w:val="000000"/>
          <w:sz w:val="23"/>
          <w:szCs w:val="23"/>
        </w:rPr>
      </w:pPr>
    </w:p>
    <w:p w14:paraId="5F5C8B4B" w14:textId="77777777" w:rsidR="00C91019" w:rsidRDefault="00C91019" w:rsidP="00C91019">
      <w:pPr>
        <w:ind w:left="0" w:firstLine="0"/>
        <w:rPr>
          <w:rFonts w:ascii="Arial" w:hAnsi="Arial" w:cs="Arial"/>
          <w:color w:val="000000"/>
          <w:sz w:val="23"/>
          <w:szCs w:val="23"/>
        </w:rPr>
      </w:pPr>
    </w:p>
    <w:p w14:paraId="7C589C00" w14:textId="77777777" w:rsidR="00150593" w:rsidRDefault="00150593" w:rsidP="00150593">
      <w:pPr>
        <w:ind w:left="0" w:firstLine="0"/>
      </w:pPr>
    </w:p>
    <w:tbl>
      <w:tblPr>
        <w:tblStyle w:val="MediumShading2-Accent3"/>
        <w:tblW w:w="9039" w:type="dxa"/>
        <w:tblLook w:val="04A0" w:firstRow="1" w:lastRow="0" w:firstColumn="1" w:lastColumn="0" w:noHBand="0" w:noVBand="1"/>
      </w:tblPr>
      <w:tblGrid>
        <w:gridCol w:w="2660"/>
        <w:gridCol w:w="6379"/>
      </w:tblGrid>
      <w:tr w:rsidR="00150593" w:rsidRPr="00C3683B" w14:paraId="39DAF9FF"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E65B172" w14:textId="77777777" w:rsidR="00150593" w:rsidRPr="00084147" w:rsidRDefault="00150593" w:rsidP="00150593">
            <w:pPr>
              <w:ind w:left="284" w:firstLine="0"/>
              <w:rPr>
                <w:rFonts w:ascii="Arial Black" w:hAnsi="Arial Black" w:cs="Tahoma"/>
                <w:b w:val="0"/>
                <w:sz w:val="24"/>
              </w:rPr>
            </w:pPr>
            <w:r>
              <w:rPr>
                <w:rFonts w:ascii="Arial Black" w:hAnsi="Arial Black" w:cs="Tahoma"/>
                <w:b w:val="0"/>
                <w:sz w:val="24"/>
              </w:rPr>
              <w:t>Caso USR-006</w:t>
            </w:r>
          </w:p>
        </w:tc>
        <w:tc>
          <w:tcPr>
            <w:tcW w:w="6379" w:type="dxa"/>
            <w:tcBorders>
              <w:left w:val="single" w:sz="4" w:space="0" w:color="auto"/>
            </w:tcBorders>
          </w:tcPr>
          <w:p w14:paraId="4E554F96" w14:textId="77777777" w:rsidR="00150593" w:rsidRPr="00084147" w:rsidRDefault="00150593"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150593" w:rsidRPr="008B481E" w14:paraId="512E042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20B57093" w14:textId="77777777" w:rsidR="00150593" w:rsidRPr="0047057B" w:rsidRDefault="00150593" w:rsidP="007F6A35">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6BAC6F12" w14:textId="77777777" w:rsidR="00150593" w:rsidRPr="0047057B" w:rsidRDefault="00150593" w:rsidP="00670E1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Ingresar actividades adicionales.</w:t>
            </w:r>
          </w:p>
        </w:tc>
      </w:tr>
      <w:tr w:rsidR="00150593" w14:paraId="1B7407FD"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D62BE8F" w14:textId="77777777" w:rsidR="00150593" w:rsidRPr="0047057B" w:rsidRDefault="00150593" w:rsidP="007F6A35">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00356518" w14:textId="77777777" w:rsidR="00150593" w:rsidRPr="0047057B" w:rsidRDefault="00150593" w:rsidP="00670E1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150593" w14:paraId="27D57149"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4D632637" w14:textId="77777777" w:rsidR="00150593" w:rsidRPr="0047057B" w:rsidRDefault="00150593" w:rsidP="007F6A35">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6FBDE1C5" w14:textId="31E4A71E" w:rsidR="00150593"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a</w:t>
            </w:r>
            <w:r w:rsidR="00150593" w:rsidRPr="008E2172">
              <w:rPr>
                <w:rFonts w:ascii="Arial" w:hAnsi="Arial" w:cs="Arial"/>
              </w:rPr>
              <w:t xml:space="preserve"> la opción</w:t>
            </w:r>
            <w:r w:rsidR="00542623">
              <w:rPr>
                <w:rFonts w:ascii="Arial" w:hAnsi="Arial" w:cs="Arial"/>
              </w:rPr>
              <w:t xml:space="preserve"> de actividad</w:t>
            </w:r>
            <w:r w:rsidR="00150593" w:rsidRPr="008E2172">
              <w:rPr>
                <w:rFonts w:ascii="Arial" w:hAnsi="Arial" w:cs="Arial"/>
              </w:rPr>
              <w:t>.</w:t>
            </w:r>
          </w:p>
          <w:p w14:paraId="1B8B0798" w14:textId="4A30B176" w:rsidR="00902DDE"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año</w:t>
            </w:r>
            <w:r w:rsidR="00FE4F96">
              <w:rPr>
                <w:rFonts w:ascii="Arial" w:hAnsi="Arial" w:cs="Arial"/>
              </w:rPr>
              <w:t>.</w:t>
            </w:r>
          </w:p>
          <w:p w14:paraId="5102A2F9" w14:textId="4914E059" w:rsidR="00902DDE"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término</w:t>
            </w:r>
            <w:r w:rsidR="00FE4F96">
              <w:rPr>
                <w:rFonts w:ascii="Arial" w:hAnsi="Arial" w:cs="Arial"/>
              </w:rPr>
              <w:t>.</w:t>
            </w:r>
          </w:p>
          <w:p w14:paraId="7D83655D" w14:textId="3F10B576" w:rsidR="00902DDE"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periodo</w:t>
            </w:r>
            <w:r w:rsidR="00FE4F96">
              <w:rPr>
                <w:rFonts w:ascii="Arial" w:hAnsi="Arial" w:cs="Arial"/>
              </w:rPr>
              <w:t>.</w:t>
            </w:r>
          </w:p>
          <w:p w14:paraId="3DD6259E" w14:textId="7F0E4CED" w:rsidR="00902DDE"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la materia</w:t>
            </w:r>
            <w:r w:rsidR="00FE4F96">
              <w:rPr>
                <w:rFonts w:ascii="Arial" w:hAnsi="Arial" w:cs="Arial"/>
              </w:rPr>
              <w:t>.</w:t>
            </w:r>
          </w:p>
          <w:p w14:paraId="3509021F" w14:textId="62AA10DD" w:rsidR="00902DDE"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paralelo</w:t>
            </w:r>
            <w:r w:rsidR="00FE4F96">
              <w:rPr>
                <w:rFonts w:ascii="Arial" w:hAnsi="Arial" w:cs="Arial"/>
              </w:rPr>
              <w:t>.</w:t>
            </w:r>
            <w:r>
              <w:rPr>
                <w:rFonts w:ascii="Arial" w:hAnsi="Arial" w:cs="Arial"/>
                <w:lang w:eastAsia="es-EC"/>
              </w:rPr>
              <w:t xml:space="preserve"> </w:t>
            </w:r>
          </w:p>
          <w:p w14:paraId="244A2B92" w14:textId="3155D65D" w:rsidR="00902DDE"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s-EC"/>
              </w:rPr>
              <w:t>Se selecciona la categoría de la actividad</w:t>
            </w:r>
            <w:r w:rsidR="00FE4F96">
              <w:rPr>
                <w:rFonts w:ascii="Arial" w:hAnsi="Arial" w:cs="Arial"/>
                <w:lang w:eastAsia="es-EC"/>
              </w:rPr>
              <w:t>.</w:t>
            </w:r>
          </w:p>
          <w:p w14:paraId="628B41F1" w14:textId="511712E2" w:rsidR="00150593" w:rsidRDefault="00902DDE"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s-EC"/>
              </w:rPr>
              <w:t>Se selecciona no en actividad regular</w:t>
            </w:r>
            <w:r w:rsidR="00150593">
              <w:rPr>
                <w:rFonts w:ascii="Arial" w:hAnsi="Arial" w:cs="Arial"/>
              </w:rPr>
              <w:t>.</w:t>
            </w:r>
          </w:p>
          <w:p w14:paraId="0140E37F" w14:textId="450D6CBA" w:rsidR="00FE4F96" w:rsidRDefault="00FE4F96" w:rsidP="00D02E49">
            <w:pPr>
              <w:pStyle w:val="ListParagraph"/>
              <w:numPr>
                <w:ilvl w:val="0"/>
                <w:numId w:val="4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 actividad individual.</w:t>
            </w:r>
          </w:p>
          <w:p w14:paraId="6605DB0D" w14:textId="2F10E53A" w:rsidR="00150593" w:rsidRDefault="00FE4F96" w:rsidP="00D02E49">
            <w:pPr>
              <w:pStyle w:val="ListParagraph"/>
              <w:numPr>
                <w:ilvl w:val="0"/>
                <w:numId w:val="41"/>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el porcentaje.</w:t>
            </w:r>
          </w:p>
          <w:p w14:paraId="2F624318" w14:textId="3636AAC0" w:rsidR="00FE4F96" w:rsidRDefault="00FE4F96" w:rsidP="00D02E49">
            <w:pPr>
              <w:pStyle w:val="ListParagraph"/>
              <w:numPr>
                <w:ilvl w:val="0"/>
                <w:numId w:val="41"/>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la descripción.</w:t>
            </w:r>
          </w:p>
          <w:p w14:paraId="1E482B61" w14:textId="6A4168EE" w:rsidR="00FE4F96" w:rsidRDefault="00FE4F96" w:rsidP="00D02E49">
            <w:pPr>
              <w:pStyle w:val="ListParagraph"/>
              <w:numPr>
                <w:ilvl w:val="0"/>
                <w:numId w:val="41"/>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la fecha.</w:t>
            </w:r>
          </w:p>
          <w:p w14:paraId="0619D38D" w14:textId="389D53E1" w:rsidR="00FE4F96" w:rsidRPr="00FE4F96" w:rsidRDefault="00FE4F96" w:rsidP="00FE4F96">
            <w:pPr>
              <w:ind w:left="99" w:firstLine="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50593" w14:paraId="7415F1E9"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4267C5AD" w14:textId="51B4E78D" w:rsidR="00150593" w:rsidRPr="007F6A35" w:rsidRDefault="00150593" w:rsidP="007F6A35">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2217549E" w14:textId="77777777" w:rsidR="00150593" w:rsidRPr="007F6A35" w:rsidRDefault="00150593"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150593" w14:paraId="0F76D21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8EE608C" w14:textId="77777777" w:rsidR="00150593" w:rsidRDefault="00150593" w:rsidP="007F6A35">
            <w:pPr>
              <w:ind w:left="284" w:firstLine="0"/>
              <w:rPr>
                <w:rFonts w:ascii="Arial" w:hAnsi="Arial" w:cs="Arial"/>
                <w:b w:val="0"/>
                <w:color w:val="auto"/>
              </w:rPr>
            </w:pPr>
            <w:r>
              <w:rPr>
                <w:rFonts w:ascii="Arial" w:hAnsi="Arial" w:cs="Arial"/>
                <w:b w:val="0"/>
                <w:color w:val="auto"/>
              </w:rPr>
              <w:t>Post Condiciones</w:t>
            </w:r>
          </w:p>
          <w:p w14:paraId="3BFA99BA" w14:textId="77777777" w:rsidR="00150593" w:rsidRPr="0047057B" w:rsidRDefault="00150593" w:rsidP="007F6A35">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6BDDB39E" w14:textId="6644D28F" w:rsidR="005E0EC4" w:rsidRPr="00902DDE" w:rsidRDefault="00150593" w:rsidP="00902DDE">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Tarea/actividad guardada, el sistema mostrará un mensaje “Ingre</w:t>
            </w:r>
            <w:r w:rsidR="00902DDE">
              <w:rPr>
                <w:rFonts w:ascii="Arial" w:hAnsi="Arial" w:cs="Arial"/>
              </w:rPr>
              <w:t>so de tarea adicional exitosa”.</w:t>
            </w:r>
          </w:p>
          <w:p w14:paraId="429CABC7" w14:textId="6F4AFE35" w:rsidR="00150593" w:rsidRPr="0047057B" w:rsidRDefault="005E0EC4" w:rsidP="00FE4F96">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s-EC"/>
              </w:rPr>
              <w:t xml:space="preserve">Se escribe el porcentaje, descripción, fecha y </w:t>
            </w:r>
            <w:r w:rsidR="00150593">
              <w:rPr>
                <w:rFonts w:ascii="Arial" w:hAnsi="Arial" w:cs="Arial"/>
              </w:rPr>
              <w:t>Tarea/actividad no guardada, el sistema mostrará un mensaje indicando porque no se puedo agregar esa tarea/actividad extra.</w:t>
            </w:r>
          </w:p>
        </w:tc>
      </w:tr>
      <w:tr w:rsidR="00150593" w14:paraId="19B910D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C66FCFF" w14:textId="77777777" w:rsidR="00150593" w:rsidRDefault="00150593" w:rsidP="007F6A35">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6049C66" w14:textId="77777777" w:rsidR="00150593" w:rsidRDefault="00150593" w:rsidP="00D02E49">
            <w:pPr>
              <w:pStyle w:val="ListParagraph"/>
              <w:numPr>
                <w:ilvl w:val="0"/>
                <w:numId w:val="4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29F0E620" w14:textId="77777777" w:rsidR="00150593" w:rsidRPr="00DB121A" w:rsidRDefault="00150593" w:rsidP="00D02E49">
            <w:pPr>
              <w:pStyle w:val="ListParagraph"/>
              <w:numPr>
                <w:ilvl w:val="0"/>
                <w:numId w:val="4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505C9D">
              <w:rPr>
                <w:rFonts w:ascii="Arial" w:hAnsi="Arial" w:cs="Arial"/>
                <w:lang w:eastAsia="ar-SA"/>
              </w:rPr>
              <w:t>Los valores de nota deben ser validados que no sean negativos y que se no se pasen del valor máximo a calificar.</w:t>
            </w:r>
          </w:p>
        </w:tc>
      </w:tr>
    </w:tbl>
    <w:p w14:paraId="6BC829A6" w14:textId="77777777" w:rsidR="00150593" w:rsidRDefault="00150593" w:rsidP="00150593">
      <w:pPr>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150593" w:rsidRPr="00C3683B" w14:paraId="005A675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78F2B6D1" w14:textId="77777777" w:rsidR="00150593" w:rsidRPr="00084147" w:rsidRDefault="00150593"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125C7753" w14:textId="77777777" w:rsidR="00150593" w:rsidRPr="00084147" w:rsidRDefault="00150593"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Ingreso exitoso de actividades adicionales.</w:t>
            </w:r>
          </w:p>
        </w:tc>
      </w:tr>
      <w:tr w:rsidR="00150593" w:rsidRPr="008B481E" w14:paraId="7B2642A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273A8929" w14:textId="77777777" w:rsidR="00150593" w:rsidRPr="0047057B" w:rsidRDefault="00150593"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0BACB19B" w14:textId="77777777" w:rsidR="00150593" w:rsidRPr="0047057B" w:rsidRDefault="00150593" w:rsidP="00670E1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150593" w14:paraId="25C7BE78"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5D7D51E" w14:textId="77777777" w:rsidR="00150593" w:rsidRPr="0047057B" w:rsidRDefault="00150593"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44178849" w14:textId="77777777" w:rsidR="00150593" w:rsidRDefault="00150593" w:rsidP="00D02E49">
            <w:pPr>
              <w:pStyle w:val="ListParagraph"/>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correctamente los datos de la actividad.</w:t>
            </w:r>
          </w:p>
          <w:p w14:paraId="55D42EB0" w14:textId="77777777" w:rsidR="00150593" w:rsidRDefault="00150593" w:rsidP="00D02E49">
            <w:pPr>
              <w:pStyle w:val="ListParagraph"/>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valida que todos los datos sean correctos para almacenar la información en la base de </w:t>
            </w:r>
            <w:r>
              <w:rPr>
                <w:rFonts w:ascii="Arial" w:hAnsi="Arial" w:cs="Arial"/>
                <w:lang w:eastAsia="ar-SA"/>
              </w:rPr>
              <w:lastRenderedPageBreak/>
              <w:t>datos.</w:t>
            </w:r>
          </w:p>
          <w:p w14:paraId="480FEB6E" w14:textId="77777777" w:rsidR="00150593" w:rsidRPr="00AC3B05" w:rsidRDefault="00150593" w:rsidP="00D02E49">
            <w:pPr>
              <w:pStyle w:val="ListParagraph"/>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AC3B05">
              <w:rPr>
                <w:rFonts w:ascii="Arial" w:hAnsi="Arial" w:cs="Arial"/>
                <w:lang w:eastAsia="ar-SA"/>
              </w:rPr>
              <w:t xml:space="preserve">Se muestra un mensaje que </w:t>
            </w:r>
            <w:r>
              <w:rPr>
                <w:rFonts w:ascii="Arial" w:hAnsi="Arial" w:cs="Arial"/>
                <w:lang w:eastAsia="ar-SA"/>
              </w:rPr>
              <w:t>el ingreso fue exitoso</w:t>
            </w:r>
            <w:r w:rsidRPr="00AC3B05">
              <w:rPr>
                <w:rFonts w:ascii="Arial" w:hAnsi="Arial" w:cs="Arial"/>
                <w:lang w:eastAsia="ar-SA"/>
              </w:rPr>
              <w:t>.</w:t>
            </w:r>
          </w:p>
        </w:tc>
      </w:tr>
    </w:tbl>
    <w:p w14:paraId="7AE2BD75" w14:textId="77777777" w:rsidR="00150593" w:rsidRDefault="00150593" w:rsidP="00150593">
      <w:pPr>
        <w:ind w:left="0" w:firstLine="0"/>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150593" w:rsidRPr="00C3683B" w14:paraId="614FAB6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678B36B9" w14:textId="77777777" w:rsidR="00150593" w:rsidRPr="00084147" w:rsidRDefault="00150593"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2BF55E9" w14:textId="77777777" w:rsidR="00150593" w:rsidRPr="00084147" w:rsidRDefault="00150593"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Ingreso fallido.- Existen campos en blanco</w:t>
            </w:r>
          </w:p>
        </w:tc>
      </w:tr>
      <w:tr w:rsidR="00150593" w:rsidRPr="008B481E" w14:paraId="2FC5170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486F6D80" w14:textId="77777777" w:rsidR="00150593" w:rsidRPr="0047057B" w:rsidRDefault="00150593"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75C8B498" w14:textId="77777777" w:rsidR="00150593" w:rsidRPr="0047057B" w:rsidRDefault="00150593" w:rsidP="00670E1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150593" w14:paraId="6C2A38CE"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3711C329" w14:textId="77777777" w:rsidR="00150593" w:rsidRPr="0047057B" w:rsidRDefault="00150593"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3F78BE48" w14:textId="77777777" w:rsidR="00150593" w:rsidRDefault="00150593" w:rsidP="00D02E49">
            <w:pPr>
              <w:pStyle w:val="ListParagraph"/>
              <w:numPr>
                <w:ilvl w:val="0"/>
                <w:numId w:val="2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 de la actividad.</w:t>
            </w:r>
          </w:p>
          <w:p w14:paraId="1628A773" w14:textId="77777777" w:rsidR="00150593" w:rsidRDefault="00150593" w:rsidP="00D02E49">
            <w:pPr>
              <w:pStyle w:val="ListParagraph"/>
              <w:numPr>
                <w:ilvl w:val="0"/>
                <w:numId w:val="2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w:t>
            </w:r>
            <w:r w:rsidR="00452B79">
              <w:rPr>
                <w:rFonts w:ascii="Arial" w:hAnsi="Arial" w:cs="Arial"/>
              </w:rPr>
              <w:t>encuentra fallos en el ingreso de las actividades adicionales</w:t>
            </w:r>
            <w:r>
              <w:rPr>
                <w:rFonts w:ascii="Arial" w:hAnsi="Arial" w:cs="Arial"/>
                <w:lang w:eastAsia="ar-SA"/>
              </w:rPr>
              <w:t>.</w:t>
            </w:r>
          </w:p>
          <w:p w14:paraId="30ACB1B5" w14:textId="77777777" w:rsidR="00150593" w:rsidRPr="0047057B" w:rsidRDefault="00150593" w:rsidP="00D02E49">
            <w:pPr>
              <w:pStyle w:val="ListParagraph"/>
              <w:numPr>
                <w:ilvl w:val="0"/>
                <w:numId w:val="2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C3B05">
              <w:rPr>
                <w:rFonts w:ascii="Arial" w:hAnsi="Arial" w:cs="Arial"/>
                <w:lang w:eastAsia="ar-SA"/>
              </w:rPr>
              <w:t xml:space="preserve"> Se muestra un mensaje que </w:t>
            </w:r>
            <w:r>
              <w:rPr>
                <w:rFonts w:ascii="Arial" w:hAnsi="Arial" w:cs="Arial"/>
                <w:lang w:eastAsia="ar-SA"/>
              </w:rPr>
              <w:t>existen campos vacíos</w:t>
            </w:r>
            <w:r w:rsidRPr="00AC3B05">
              <w:rPr>
                <w:rFonts w:ascii="Arial" w:hAnsi="Arial" w:cs="Arial"/>
                <w:lang w:eastAsia="ar-SA"/>
              </w:rPr>
              <w:t>.</w:t>
            </w:r>
          </w:p>
        </w:tc>
      </w:tr>
    </w:tbl>
    <w:p w14:paraId="2AD21EB0" w14:textId="77777777" w:rsidR="00557752" w:rsidRDefault="00557752" w:rsidP="00856BC5">
      <w:pPr>
        <w:ind w:left="0" w:firstLine="0"/>
        <w:rPr>
          <w:rFonts w:ascii="Arial" w:hAnsi="Arial" w:cs="Arial"/>
          <w:b/>
        </w:rPr>
      </w:pPr>
    </w:p>
    <w:p w14:paraId="59F0167C" w14:textId="77777777" w:rsidR="0024312D" w:rsidRDefault="0024312D" w:rsidP="0024312D">
      <w:pPr>
        <w:ind w:left="0" w:firstLine="0"/>
      </w:pPr>
    </w:p>
    <w:tbl>
      <w:tblPr>
        <w:tblStyle w:val="MediumShading2-Accent3"/>
        <w:tblW w:w="9039" w:type="dxa"/>
        <w:tblLook w:val="04A0" w:firstRow="1" w:lastRow="0" w:firstColumn="1" w:lastColumn="0" w:noHBand="0" w:noVBand="1"/>
      </w:tblPr>
      <w:tblGrid>
        <w:gridCol w:w="2660"/>
        <w:gridCol w:w="6379"/>
      </w:tblGrid>
      <w:tr w:rsidR="0024312D" w:rsidRPr="00C3683B" w14:paraId="1CBF7959"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A9B7700" w14:textId="77777777" w:rsidR="0024312D" w:rsidRPr="00084147" w:rsidRDefault="0024312D" w:rsidP="00670E19">
            <w:pPr>
              <w:ind w:left="284" w:firstLine="0"/>
              <w:rPr>
                <w:rFonts w:ascii="Arial Black" w:hAnsi="Arial Black" w:cs="Tahoma"/>
                <w:b w:val="0"/>
                <w:sz w:val="24"/>
              </w:rPr>
            </w:pPr>
            <w:r>
              <w:rPr>
                <w:rFonts w:ascii="Arial Black" w:hAnsi="Arial Black" w:cs="Tahoma"/>
                <w:b w:val="0"/>
                <w:sz w:val="24"/>
              </w:rPr>
              <w:t>Caso USR-007</w:t>
            </w:r>
          </w:p>
        </w:tc>
        <w:tc>
          <w:tcPr>
            <w:tcW w:w="6379" w:type="dxa"/>
            <w:tcBorders>
              <w:left w:val="single" w:sz="4" w:space="0" w:color="auto"/>
            </w:tcBorders>
          </w:tcPr>
          <w:p w14:paraId="693120AD" w14:textId="77777777" w:rsidR="0024312D" w:rsidRPr="00084147" w:rsidRDefault="0024312D"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4312D" w:rsidRPr="008B481E" w14:paraId="066DBFAE"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789EFF67" w14:textId="77777777" w:rsidR="0024312D" w:rsidRPr="0047057B" w:rsidRDefault="0024312D" w:rsidP="007F6A35">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06B91BD7" w14:textId="77777777" w:rsidR="0024312D" w:rsidRPr="0047057B" w:rsidRDefault="0024312D" w:rsidP="00670E1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total de notas.</w:t>
            </w:r>
          </w:p>
        </w:tc>
      </w:tr>
      <w:tr w:rsidR="0024312D" w14:paraId="552A964C"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3B5F2F02" w14:textId="77777777" w:rsidR="0024312D" w:rsidRPr="0047057B" w:rsidRDefault="0024312D" w:rsidP="007F6A35">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4D9B2D6D" w14:textId="77777777" w:rsidR="0024312D" w:rsidRPr="0047057B" w:rsidRDefault="0024312D" w:rsidP="00670E1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4312D" w14:paraId="200437C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5DD4CA6F" w14:textId="77777777" w:rsidR="0024312D" w:rsidRPr="0047057B" w:rsidRDefault="0024312D" w:rsidP="007F6A35">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4766E295" w14:textId="77777777" w:rsidR="0024312D" w:rsidRPr="0024312D" w:rsidRDefault="0024312D" w:rsidP="00D02E49">
            <w:pPr>
              <w:pStyle w:val="ListParagraph"/>
              <w:numPr>
                <w:ilvl w:val="0"/>
                <w:numId w:val="4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312D">
              <w:rPr>
                <w:rFonts w:ascii="Arial" w:hAnsi="Arial" w:cs="Arial"/>
              </w:rPr>
              <w:t>El profesor o ayudante selecciona la opción de</w:t>
            </w:r>
            <w:r>
              <w:rPr>
                <w:rFonts w:ascii="Arial" w:hAnsi="Arial" w:cs="Arial"/>
              </w:rPr>
              <w:t xml:space="preserve"> generar reporte total de notas.</w:t>
            </w:r>
          </w:p>
          <w:p w14:paraId="510F5B4C" w14:textId="77777777" w:rsidR="0024312D" w:rsidRPr="0024312D" w:rsidRDefault="0024312D" w:rsidP="00D02E49">
            <w:pPr>
              <w:pStyle w:val="ListParagraph"/>
              <w:numPr>
                <w:ilvl w:val="0"/>
                <w:numId w:val="4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312D">
              <w:rPr>
                <w:rFonts w:ascii="Arial" w:hAnsi="Arial" w:cs="Arial"/>
              </w:rPr>
              <w:t xml:space="preserve">Ingresa la materia y paralelo </w:t>
            </w:r>
            <w:r>
              <w:rPr>
                <w:rFonts w:ascii="Arial" w:hAnsi="Arial" w:cs="Arial"/>
              </w:rPr>
              <w:t>que se quiere realizar el reporte</w:t>
            </w:r>
            <w:r w:rsidRPr="0024312D">
              <w:rPr>
                <w:rFonts w:ascii="Arial" w:hAnsi="Arial" w:cs="Arial"/>
              </w:rPr>
              <w:t>.</w:t>
            </w:r>
          </w:p>
          <w:p w14:paraId="552E6566" w14:textId="77777777" w:rsidR="0024312D" w:rsidRDefault="0024312D" w:rsidP="00D02E49">
            <w:pPr>
              <w:pStyle w:val="ListParagraph"/>
              <w:numPr>
                <w:ilvl w:val="0"/>
                <w:numId w:val="4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312D">
              <w:rPr>
                <w:rFonts w:ascii="Arial" w:hAnsi="Arial" w:cs="Arial"/>
              </w:rPr>
              <w:t xml:space="preserve">Se </w:t>
            </w:r>
            <w:r>
              <w:rPr>
                <w:rFonts w:ascii="Arial" w:hAnsi="Arial" w:cs="Arial"/>
              </w:rPr>
              <w:t>muestra la lista de los estudiantes con sus respectivas notas de las actividades realizaras en la materia</w:t>
            </w:r>
            <w:r w:rsidRPr="0024312D">
              <w:rPr>
                <w:rFonts w:ascii="Arial" w:hAnsi="Arial" w:cs="Arial"/>
              </w:rPr>
              <w:t>.</w:t>
            </w:r>
          </w:p>
          <w:p w14:paraId="6FF4DE62" w14:textId="77777777" w:rsidR="0024312D" w:rsidRPr="00FD049D" w:rsidRDefault="00FD049D" w:rsidP="00D02E49">
            <w:pPr>
              <w:pStyle w:val="ListParagraph"/>
              <w:numPr>
                <w:ilvl w:val="0"/>
                <w:numId w:val="4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adjunta el botón de imprimir por si quiere el reporte en papel y el botón de aceptan en caso de que ya no quiere ver el reporte y volver al menú.</w:t>
            </w:r>
          </w:p>
        </w:tc>
      </w:tr>
      <w:tr w:rsidR="0024312D" w14:paraId="6C190B1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CDBE584" w14:textId="77777777" w:rsidR="0024312D" w:rsidRPr="007F6A35" w:rsidRDefault="0024312D" w:rsidP="007F6A35">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7B00E333" w14:textId="77777777" w:rsidR="0024312D" w:rsidRPr="007F6A35" w:rsidRDefault="0024312D"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4312D" w14:paraId="7651177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17CB8365" w14:textId="77777777" w:rsidR="0024312D" w:rsidRDefault="0024312D" w:rsidP="007F6A35">
            <w:pPr>
              <w:ind w:left="284" w:firstLine="0"/>
              <w:rPr>
                <w:rFonts w:ascii="Arial" w:hAnsi="Arial" w:cs="Arial"/>
                <w:b w:val="0"/>
                <w:color w:val="auto"/>
              </w:rPr>
            </w:pPr>
            <w:r>
              <w:rPr>
                <w:rFonts w:ascii="Arial" w:hAnsi="Arial" w:cs="Arial"/>
                <w:b w:val="0"/>
                <w:color w:val="auto"/>
              </w:rPr>
              <w:t>Post Condiciones</w:t>
            </w:r>
          </w:p>
          <w:p w14:paraId="757C6DEA" w14:textId="77777777" w:rsidR="0024312D" w:rsidRPr="0047057B" w:rsidRDefault="0024312D" w:rsidP="007F6A35">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41919B00" w14:textId="77777777" w:rsidR="0024312D" w:rsidRDefault="00FD049D"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impreso</w:t>
            </w:r>
            <w:r w:rsidR="0024312D">
              <w:rPr>
                <w:rFonts w:ascii="Arial" w:hAnsi="Arial" w:cs="Arial"/>
              </w:rPr>
              <w:t>, el sistema mostrará un mensaje “</w:t>
            </w:r>
            <w:r>
              <w:rPr>
                <w:rFonts w:ascii="Arial" w:hAnsi="Arial" w:cs="Arial"/>
              </w:rPr>
              <w:t>El reporte se ha impreso con éxito</w:t>
            </w:r>
            <w:r w:rsidR="0024312D">
              <w:rPr>
                <w:rFonts w:ascii="Arial" w:hAnsi="Arial" w:cs="Arial"/>
              </w:rPr>
              <w:t>”.</w:t>
            </w:r>
          </w:p>
          <w:p w14:paraId="09F4258C" w14:textId="77777777" w:rsidR="0024312D" w:rsidRPr="0047057B" w:rsidRDefault="00FD049D" w:rsidP="00FD049D">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no impreso</w:t>
            </w:r>
            <w:r w:rsidR="0024312D">
              <w:rPr>
                <w:rFonts w:ascii="Arial" w:hAnsi="Arial" w:cs="Arial"/>
              </w:rPr>
              <w:t xml:space="preserve">, el sistema mostrará un mensaje indicando </w:t>
            </w:r>
            <w:r>
              <w:rPr>
                <w:rFonts w:ascii="Arial" w:hAnsi="Arial" w:cs="Arial"/>
              </w:rPr>
              <w:t>que “no existe impresora conectada” o existe algún otro problema</w:t>
            </w:r>
            <w:r w:rsidR="0024312D">
              <w:rPr>
                <w:rFonts w:ascii="Arial" w:hAnsi="Arial" w:cs="Arial"/>
              </w:rPr>
              <w:t>.</w:t>
            </w:r>
          </w:p>
        </w:tc>
      </w:tr>
      <w:tr w:rsidR="0024312D" w14:paraId="07D602DD"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FFE257F" w14:textId="77777777" w:rsidR="0024312D" w:rsidRDefault="0024312D" w:rsidP="007F6A35">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3F136F3" w14:textId="77777777" w:rsidR="0024312D" w:rsidRPr="00DB121A" w:rsidRDefault="0024312D" w:rsidP="00D02E49">
            <w:pPr>
              <w:pStyle w:val="ListParagraph"/>
              <w:numPr>
                <w:ilvl w:val="0"/>
                <w:numId w:val="4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3838920E" w14:textId="77777777" w:rsidR="0024312D" w:rsidRDefault="0024312D" w:rsidP="0024312D">
      <w:pPr>
        <w:rPr>
          <w:rFonts w:ascii="Arial" w:hAnsi="Arial" w:cs="Arial"/>
          <w:color w:val="000000"/>
          <w:sz w:val="23"/>
          <w:szCs w:val="23"/>
        </w:rPr>
      </w:pPr>
    </w:p>
    <w:p w14:paraId="6D47FEA5" w14:textId="77777777" w:rsidR="00A92D3C" w:rsidRDefault="00A92D3C" w:rsidP="0024312D">
      <w:pPr>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24312D" w:rsidRPr="00C3683B" w14:paraId="156368D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7E00FECB" w14:textId="77777777" w:rsidR="0024312D" w:rsidRPr="00084147" w:rsidRDefault="0024312D"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073B9F85" w14:textId="77777777" w:rsidR="0024312D" w:rsidRPr="00084147" w:rsidRDefault="00FD049D"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impreso con éxito</w:t>
            </w:r>
          </w:p>
        </w:tc>
      </w:tr>
      <w:tr w:rsidR="0024312D" w:rsidRPr="008B481E" w14:paraId="3146B68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21B9CA70" w14:textId="77777777" w:rsidR="0024312D" w:rsidRPr="0047057B" w:rsidRDefault="0024312D"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6F97E55B" w14:textId="77777777" w:rsidR="0024312D" w:rsidRPr="0047057B" w:rsidRDefault="0024312D" w:rsidP="00670E1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4312D" w14:paraId="10C323F2"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0D4B382" w14:textId="77777777" w:rsidR="0024312D" w:rsidRPr="0047057B" w:rsidRDefault="0024312D"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7AF735A0" w14:textId="75E04CD3" w:rsidR="0024312D" w:rsidRPr="00CD2869" w:rsidRDefault="0024312D" w:rsidP="00CD2869">
            <w:pPr>
              <w:pStyle w:val="ListParagraph"/>
              <w:numPr>
                <w:ilvl w:val="0"/>
                <w:numId w:val="52"/>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w:t>
            </w:r>
            <w:r w:rsidR="00FD049D" w:rsidRPr="00CD2869">
              <w:rPr>
                <w:rFonts w:ascii="Arial" w:hAnsi="Arial" w:cs="Arial"/>
                <w:lang w:eastAsia="ar-SA"/>
              </w:rPr>
              <w:t xml:space="preserve">hacen </w:t>
            </w:r>
            <w:r w:rsidR="0034589F" w:rsidRPr="00CD2869">
              <w:rPr>
                <w:rFonts w:ascii="Arial" w:hAnsi="Arial" w:cs="Arial"/>
                <w:lang w:eastAsia="ar-SA"/>
              </w:rPr>
              <w:t>clic</w:t>
            </w:r>
            <w:r w:rsidR="00FD049D" w:rsidRPr="00CD2869">
              <w:rPr>
                <w:rFonts w:ascii="Arial" w:hAnsi="Arial" w:cs="Arial"/>
                <w:lang w:eastAsia="ar-SA"/>
              </w:rPr>
              <w:t xml:space="preserve"> en imprimir reporte</w:t>
            </w:r>
            <w:r w:rsidRPr="00CD2869">
              <w:rPr>
                <w:rFonts w:ascii="Arial" w:hAnsi="Arial" w:cs="Arial"/>
                <w:lang w:eastAsia="ar-SA"/>
              </w:rPr>
              <w:t>.</w:t>
            </w:r>
          </w:p>
          <w:p w14:paraId="78D12C31" w14:textId="6E658B52" w:rsidR="0024312D" w:rsidRPr="00CD2869" w:rsidRDefault="0024312D" w:rsidP="00CD2869">
            <w:pPr>
              <w:pStyle w:val="ListParagraph"/>
              <w:numPr>
                <w:ilvl w:val="0"/>
                <w:numId w:val="52"/>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valida que </w:t>
            </w:r>
            <w:r w:rsidR="00FD049D" w:rsidRPr="00CD2869">
              <w:rPr>
                <w:rFonts w:ascii="Arial" w:hAnsi="Arial" w:cs="Arial"/>
                <w:lang w:eastAsia="ar-SA"/>
              </w:rPr>
              <w:t>exista una impresora conectada al computador</w:t>
            </w:r>
            <w:r w:rsidRPr="00CD2869">
              <w:rPr>
                <w:rFonts w:ascii="Arial" w:hAnsi="Arial" w:cs="Arial"/>
                <w:lang w:eastAsia="ar-SA"/>
              </w:rPr>
              <w:t>.</w:t>
            </w:r>
          </w:p>
          <w:p w14:paraId="0B993CEE" w14:textId="77777777" w:rsidR="0024312D" w:rsidRPr="00AC3B05" w:rsidRDefault="0024312D" w:rsidP="00CD2869">
            <w:pPr>
              <w:pStyle w:val="ListParagraph"/>
              <w:numPr>
                <w:ilvl w:val="0"/>
                <w:numId w:val="52"/>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lang w:eastAsia="ar-SA"/>
              </w:rPr>
            </w:pPr>
            <w:r w:rsidRPr="00AC3B05">
              <w:rPr>
                <w:rFonts w:ascii="Arial" w:hAnsi="Arial" w:cs="Arial"/>
                <w:lang w:eastAsia="ar-SA"/>
              </w:rPr>
              <w:t>Se muestra un mensaje que</w:t>
            </w:r>
            <w:r w:rsidR="00FD049D">
              <w:rPr>
                <w:rFonts w:ascii="Arial" w:hAnsi="Arial" w:cs="Arial"/>
                <w:lang w:eastAsia="ar-SA"/>
              </w:rPr>
              <w:t xml:space="preserve"> la impresión fue exitosa</w:t>
            </w:r>
            <w:r w:rsidRPr="00AC3B05">
              <w:rPr>
                <w:rFonts w:ascii="Arial" w:hAnsi="Arial" w:cs="Arial"/>
                <w:lang w:eastAsia="ar-SA"/>
              </w:rPr>
              <w:t>.</w:t>
            </w:r>
          </w:p>
        </w:tc>
      </w:tr>
    </w:tbl>
    <w:p w14:paraId="2946B835" w14:textId="77777777" w:rsidR="0024312D" w:rsidRDefault="0024312D" w:rsidP="0024312D">
      <w:pPr>
        <w:ind w:left="0" w:firstLine="0"/>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24312D" w:rsidRPr="00C3683B" w14:paraId="7945CE1D"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19159310" w14:textId="77777777" w:rsidR="0024312D" w:rsidRPr="00084147" w:rsidRDefault="0024312D"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BB77D10" w14:textId="77777777" w:rsidR="0024312D" w:rsidRPr="00084147" w:rsidRDefault="00FD049D"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no impreso por falta de impresora</w:t>
            </w:r>
          </w:p>
        </w:tc>
      </w:tr>
      <w:tr w:rsidR="0024312D" w:rsidRPr="008B481E" w14:paraId="5546EE01"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06011FC1" w14:textId="77777777" w:rsidR="0024312D" w:rsidRPr="0047057B" w:rsidRDefault="0024312D"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742BF445" w14:textId="77777777" w:rsidR="0024312D" w:rsidRPr="0047057B" w:rsidRDefault="0024312D" w:rsidP="00670E1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4312D" w14:paraId="3D0CAC2F"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1D258EC8" w14:textId="77777777" w:rsidR="0024312D" w:rsidRPr="0047057B" w:rsidRDefault="0024312D"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44E35025" w14:textId="352C4F28" w:rsidR="0024312D" w:rsidRPr="00CD2869" w:rsidRDefault="0024312D" w:rsidP="00CD2869">
            <w:pPr>
              <w:pStyle w:val="ListParagraph"/>
              <w:numPr>
                <w:ilvl w:val="0"/>
                <w:numId w:val="53"/>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w:t>
            </w:r>
            <w:r w:rsidR="00FD049D" w:rsidRPr="00CD2869">
              <w:rPr>
                <w:rFonts w:ascii="Arial" w:hAnsi="Arial" w:cs="Arial"/>
                <w:lang w:eastAsia="ar-SA"/>
              </w:rPr>
              <w:t xml:space="preserve">hacen </w:t>
            </w:r>
            <w:r w:rsidR="0034589F" w:rsidRPr="00CD2869">
              <w:rPr>
                <w:rFonts w:ascii="Arial" w:hAnsi="Arial" w:cs="Arial"/>
                <w:lang w:eastAsia="ar-SA"/>
              </w:rPr>
              <w:t>clic</w:t>
            </w:r>
            <w:r w:rsidR="00FD049D" w:rsidRPr="00CD2869">
              <w:rPr>
                <w:rFonts w:ascii="Arial" w:hAnsi="Arial" w:cs="Arial"/>
                <w:lang w:eastAsia="ar-SA"/>
              </w:rPr>
              <w:t xml:space="preserve"> en imprimir reporte.</w:t>
            </w:r>
          </w:p>
          <w:p w14:paraId="5F866BD6" w14:textId="774144C3" w:rsidR="0024312D" w:rsidRPr="00CD2869" w:rsidRDefault="0024312D" w:rsidP="00CD2869">
            <w:pPr>
              <w:pStyle w:val="ListParagraph"/>
              <w:numPr>
                <w:ilvl w:val="0"/>
                <w:numId w:val="53"/>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w:t>
            </w:r>
            <w:r w:rsidRPr="00CD2869">
              <w:rPr>
                <w:rFonts w:ascii="Arial" w:hAnsi="Arial" w:cs="Arial"/>
              </w:rPr>
              <w:t xml:space="preserve">encuentra </w:t>
            </w:r>
            <w:r w:rsidR="00FD049D" w:rsidRPr="00CD2869">
              <w:rPr>
                <w:rFonts w:ascii="Arial" w:hAnsi="Arial" w:cs="Arial"/>
              </w:rPr>
              <w:t>que el computador no tiene asociada una impresora</w:t>
            </w:r>
            <w:r w:rsidRPr="00CD2869">
              <w:rPr>
                <w:rFonts w:ascii="Arial" w:hAnsi="Arial" w:cs="Arial"/>
                <w:lang w:eastAsia="ar-SA"/>
              </w:rPr>
              <w:t>.</w:t>
            </w:r>
          </w:p>
          <w:p w14:paraId="42E3ED20" w14:textId="77777777" w:rsidR="0024312D" w:rsidRPr="0047057B" w:rsidRDefault="0024312D" w:rsidP="00CD2869">
            <w:pPr>
              <w:pStyle w:val="ListParagraph"/>
              <w:numPr>
                <w:ilvl w:val="0"/>
                <w:numId w:val="5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sidRPr="00AC3B05">
              <w:rPr>
                <w:rFonts w:ascii="Arial" w:hAnsi="Arial" w:cs="Arial"/>
                <w:lang w:eastAsia="ar-SA"/>
              </w:rPr>
              <w:t xml:space="preserve"> Se muestra un mensaje que </w:t>
            </w:r>
            <w:r w:rsidR="00FD049D">
              <w:rPr>
                <w:rFonts w:ascii="Arial" w:hAnsi="Arial" w:cs="Arial"/>
                <w:lang w:eastAsia="ar-SA"/>
              </w:rPr>
              <w:t>no hay impresora conectada</w:t>
            </w:r>
            <w:r w:rsidRPr="00AC3B05">
              <w:rPr>
                <w:rFonts w:ascii="Arial" w:hAnsi="Arial" w:cs="Arial"/>
                <w:lang w:eastAsia="ar-SA"/>
              </w:rPr>
              <w:t>.</w:t>
            </w:r>
          </w:p>
        </w:tc>
      </w:tr>
    </w:tbl>
    <w:p w14:paraId="2A364C76" w14:textId="77777777" w:rsidR="0024312D" w:rsidRDefault="0024312D" w:rsidP="0024312D">
      <w:pPr>
        <w:ind w:left="0" w:firstLine="0"/>
        <w:rPr>
          <w:rFonts w:ascii="Arial" w:hAnsi="Arial" w:cs="Arial"/>
          <w:b/>
        </w:rPr>
      </w:pPr>
    </w:p>
    <w:p w14:paraId="002005FD" w14:textId="77777777" w:rsidR="0025069B" w:rsidRDefault="0025069B">
      <w:r>
        <w:br w:type="page"/>
      </w:r>
    </w:p>
    <w:p w14:paraId="67927A72" w14:textId="77777777" w:rsidR="0025069B" w:rsidRDefault="0025069B" w:rsidP="0025069B">
      <w:pPr>
        <w:ind w:left="0" w:firstLine="0"/>
      </w:pPr>
    </w:p>
    <w:tbl>
      <w:tblPr>
        <w:tblStyle w:val="MediumShading2-Accent3"/>
        <w:tblW w:w="9039" w:type="dxa"/>
        <w:tblLook w:val="04A0" w:firstRow="1" w:lastRow="0" w:firstColumn="1" w:lastColumn="0" w:noHBand="0" w:noVBand="1"/>
      </w:tblPr>
      <w:tblGrid>
        <w:gridCol w:w="2660"/>
        <w:gridCol w:w="6379"/>
      </w:tblGrid>
      <w:tr w:rsidR="0025069B" w:rsidRPr="00C3683B" w14:paraId="7706137F"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97068D0" w14:textId="1863BAD1" w:rsidR="0025069B" w:rsidRPr="00084147" w:rsidRDefault="0025069B" w:rsidP="00542623">
            <w:pPr>
              <w:ind w:left="284" w:firstLine="0"/>
              <w:rPr>
                <w:rFonts w:ascii="Arial Black" w:hAnsi="Arial Black" w:cs="Tahoma"/>
                <w:b w:val="0"/>
                <w:sz w:val="24"/>
              </w:rPr>
            </w:pPr>
            <w:r>
              <w:rPr>
                <w:rFonts w:ascii="Arial Black" w:hAnsi="Arial Black" w:cs="Tahoma"/>
                <w:b w:val="0"/>
                <w:sz w:val="24"/>
              </w:rPr>
              <w:t>Caso USR-</w:t>
            </w:r>
            <w:r w:rsidR="00542623">
              <w:rPr>
                <w:rFonts w:ascii="Arial Black" w:hAnsi="Arial Black" w:cs="Tahoma"/>
                <w:b w:val="0"/>
                <w:sz w:val="24"/>
              </w:rPr>
              <w:t>00</w:t>
            </w:r>
            <w:r>
              <w:rPr>
                <w:rFonts w:ascii="Arial Black" w:hAnsi="Arial Black" w:cs="Tahoma"/>
                <w:b w:val="0"/>
                <w:sz w:val="24"/>
              </w:rPr>
              <w:t>8</w:t>
            </w:r>
          </w:p>
        </w:tc>
        <w:tc>
          <w:tcPr>
            <w:tcW w:w="6379" w:type="dxa"/>
            <w:tcBorders>
              <w:left w:val="single" w:sz="4" w:space="0" w:color="auto"/>
            </w:tcBorders>
          </w:tcPr>
          <w:p w14:paraId="6871F663" w14:textId="77777777" w:rsidR="0025069B" w:rsidRPr="00084147" w:rsidRDefault="0025069B"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5069B" w:rsidRPr="008B481E" w14:paraId="678BFFC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3F26DFAE" w14:textId="77777777" w:rsidR="0025069B" w:rsidRPr="0047057B" w:rsidRDefault="0025069B" w:rsidP="00670E19">
            <w:pPr>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515FE975" w14:textId="77777777" w:rsidR="0025069B" w:rsidRPr="0047057B" w:rsidRDefault="0025069B" w:rsidP="0025069B">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de una actividad.</w:t>
            </w:r>
          </w:p>
        </w:tc>
      </w:tr>
      <w:tr w:rsidR="0025069B" w14:paraId="22127BD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00E039B5" w14:textId="77777777" w:rsidR="0025069B" w:rsidRPr="0047057B" w:rsidRDefault="0025069B" w:rsidP="00670E19">
            <w:pPr>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35128203" w14:textId="77777777" w:rsidR="0025069B" w:rsidRPr="0047057B" w:rsidRDefault="0025069B" w:rsidP="00670E1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5069B" w14:paraId="5D4A5BC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3A25C8C6" w14:textId="77777777" w:rsidR="0025069B" w:rsidRPr="0047057B" w:rsidRDefault="0025069B" w:rsidP="00670E19">
            <w:pPr>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56943812" w14:textId="4536BDFA" w:rsidR="0025069B" w:rsidRPr="00CD2869" w:rsidRDefault="0025069B" w:rsidP="00CD2869">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D2869">
              <w:rPr>
                <w:rFonts w:ascii="Arial" w:hAnsi="Arial" w:cs="Arial"/>
              </w:rPr>
              <w:t xml:space="preserve">El profesor o ayudante selecciona la opción de generar reporte </w:t>
            </w:r>
            <w:r w:rsidR="00906CEC" w:rsidRPr="00CD2869">
              <w:rPr>
                <w:rFonts w:ascii="Arial" w:hAnsi="Arial" w:cs="Arial"/>
              </w:rPr>
              <w:t>por actividad</w:t>
            </w:r>
            <w:r w:rsidRPr="00CD2869">
              <w:rPr>
                <w:rFonts w:ascii="Arial" w:hAnsi="Arial" w:cs="Arial"/>
              </w:rPr>
              <w:t>.</w:t>
            </w:r>
          </w:p>
          <w:p w14:paraId="0F37EE7F" w14:textId="1745015C" w:rsidR="0025069B" w:rsidRPr="00CD2869" w:rsidRDefault="0025069B" w:rsidP="00CD2869">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D2869">
              <w:rPr>
                <w:rFonts w:ascii="Arial" w:hAnsi="Arial" w:cs="Arial"/>
              </w:rPr>
              <w:t>Ingresa la materia y paralelo que se quiere realizar el reporte.</w:t>
            </w:r>
          </w:p>
          <w:p w14:paraId="6FC53D73" w14:textId="1A3C64D8" w:rsidR="00906CEC" w:rsidRPr="0024312D" w:rsidRDefault="00906CEC" w:rsidP="00CD2869">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rPr>
              <w:t>Escoge la actividad del reporte a obtener.</w:t>
            </w:r>
          </w:p>
          <w:p w14:paraId="7CD35145" w14:textId="7629A886" w:rsidR="0025069B" w:rsidRDefault="0025069B" w:rsidP="00CD2869">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243F60" w:themeColor="accent1" w:themeShade="7F"/>
                <w:sz w:val="20"/>
                <w:szCs w:val="20"/>
              </w:rPr>
            </w:pPr>
            <w:r w:rsidRPr="0024312D">
              <w:rPr>
                <w:rFonts w:ascii="Arial" w:hAnsi="Arial" w:cs="Arial"/>
              </w:rPr>
              <w:t xml:space="preserve">Se </w:t>
            </w:r>
            <w:r>
              <w:rPr>
                <w:rFonts w:ascii="Arial" w:hAnsi="Arial" w:cs="Arial"/>
              </w:rPr>
              <w:t>muestra la lista de los estudiantes con s</w:t>
            </w:r>
            <w:r w:rsidR="00906CEC">
              <w:rPr>
                <w:rFonts w:ascii="Arial" w:hAnsi="Arial" w:cs="Arial"/>
              </w:rPr>
              <w:t>us respectivas notas de la actividad realizada</w:t>
            </w:r>
            <w:r w:rsidRPr="0024312D">
              <w:rPr>
                <w:rFonts w:ascii="Arial" w:hAnsi="Arial" w:cs="Arial"/>
              </w:rPr>
              <w:t>.</w:t>
            </w:r>
          </w:p>
          <w:p w14:paraId="51E1C4DE" w14:textId="3C9A9670" w:rsidR="0025069B" w:rsidRPr="00FD049D" w:rsidRDefault="0025069B" w:rsidP="00CD2869">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404040" w:themeColor="text1" w:themeTint="BF"/>
                <w:sz w:val="20"/>
                <w:szCs w:val="20"/>
              </w:rPr>
            </w:pPr>
            <w:r>
              <w:rPr>
                <w:rFonts w:ascii="Arial" w:hAnsi="Arial" w:cs="Arial"/>
              </w:rPr>
              <w:t>Se adjunta el botón de imprimir por si quiere el reporte en papel y el botón de aceptan en caso de que ya no quiere ver el reporte y volver al menú.</w:t>
            </w:r>
          </w:p>
        </w:tc>
      </w:tr>
      <w:tr w:rsidR="0025069B" w14:paraId="2B10593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08AFC70D" w14:textId="77777777" w:rsidR="0025069B" w:rsidRPr="007F6A35" w:rsidRDefault="0025069B"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5A73E476" w14:textId="77777777" w:rsidR="0025069B" w:rsidRPr="007F6A35" w:rsidRDefault="0025069B"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5069B" w14:paraId="6CD66BF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2D3A4381" w14:textId="77777777" w:rsidR="0025069B" w:rsidRDefault="0025069B" w:rsidP="00670E19">
            <w:pPr>
              <w:rPr>
                <w:rFonts w:ascii="Arial" w:hAnsi="Arial" w:cs="Arial"/>
                <w:b w:val="0"/>
                <w:color w:val="auto"/>
              </w:rPr>
            </w:pPr>
            <w:r>
              <w:rPr>
                <w:rFonts w:ascii="Arial" w:hAnsi="Arial" w:cs="Arial"/>
                <w:b w:val="0"/>
                <w:color w:val="auto"/>
              </w:rPr>
              <w:t>Post Condiciones</w:t>
            </w:r>
          </w:p>
          <w:p w14:paraId="2F3C8721" w14:textId="77777777" w:rsidR="0025069B" w:rsidRPr="0047057B" w:rsidRDefault="0025069B" w:rsidP="00670E19">
            <w:pPr>
              <w:ind w:left="0"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4018B99B" w14:textId="77777777" w:rsidR="0025069B" w:rsidRDefault="0025069B"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impreso, el sistema mostrará un mensaje “El reporte se ha impreso con éxito”.</w:t>
            </w:r>
          </w:p>
          <w:p w14:paraId="0F954721" w14:textId="77777777" w:rsidR="0025069B" w:rsidRPr="0047057B" w:rsidRDefault="0025069B"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no impreso, el sistema mostrará un mensaje indicando que “no existe impresora conectada” o existe algún otro problema.</w:t>
            </w:r>
          </w:p>
        </w:tc>
      </w:tr>
      <w:tr w:rsidR="0025069B" w14:paraId="7E725992"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78F8DEA9" w14:textId="77777777" w:rsidR="0025069B" w:rsidRDefault="0025069B" w:rsidP="00670E19">
            <w:pPr>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E82E404" w14:textId="77777777" w:rsidR="0025069B" w:rsidRPr="00DB121A" w:rsidRDefault="0025069B" w:rsidP="00D02E49">
            <w:pPr>
              <w:pStyle w:val="ListParagraph"/>
              <w:numPr>
                <w:ilvl w:val="0"/>
                <w:numId w:val="4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03E33A71" w14:textId="77777777" w:rsidR="0025069B" w:rsidRDefault="0025069B" w:rsidP="0025069B">
      <w:pPr>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25069B" w:rsidRPr="00C3683B" w14:paraId="300FB00F"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3F45B307" w14:textId="77777777" w:rsidR="0025069B" w:rsidRPr="00084147" w:rsidRDefault="0025069B"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FF1F34C" w14:textId="77777777" w:rsidR="0025069B" w:rsidRPr="00084147" w:rsidRDefault="0025069B"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impreso con éxito</w:t>
            </w:r>
          </w:p>
        </w:tc>
      </w:tr>
      <w:tr w:rsidR="0025069B" w:rsidRPr="008B481E" w14:paraId="628269B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64E1F641" w14:textId="77777777" w:rsidR="0025069B" w:rsidRPr="0047057B" w:rsidRDefault="0025069B"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4BB10E67" w14:textId="77777777" w:rsidR="0025069B" w:rsidRPr="0047057B" w:rsidRDefault="0025069B" w:rsidP="00670E1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5069B" w14:paraId="66CB3401"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401FA68B" w14:textId="77777777" w:rsidR="0025069B" w:rsidRPr="0047057B" w:rsidRDefault="0025069B"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1944FA64" w14:textId="6DC60601" w:rsidR="0025069B" w:rsidRPr="00CD2869" w:rsidRDefault="0025069B" w:rsidP="00CD2869">
            <w:pPr>
              <w:pStyle w:val="ListParagraph"/>
              <w:numPr>
                <w:ilvl w:val="0"/>
                <w:numId w:val="5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w:t>
            </w:r>
            <w:r w:rsidR="0034589F" w:rsidRPr="00CD2869">
              <w:rPr>
                <w:rFonts w:ascii="Arial" w:hAnsi="Arial" w:cs="Arial"/>
                <w:lang w:eastAsia="ar-SA"/>
              </w:rPr>
              <w:t>clic</w:t>
            </w:r>
            <w:r w:rsidRPr="00CD2869">
              <w:rPr>
                <w:rFonts w:ascii="Arial" w:hAnsi="Arial" w:cs="Arial"/>
                <w:lang w:eastAsia="ar-SA"/>
              </w:rPr>
              <w:t xml:space="preserve"> en imprimir reporte.</w:t>
            </w:r>
          </w:p>
          <w:p w14:paraId="06468448" w14:textId="77777777" w:rsidR="0025069B" w:rsidRDefault="0025069B" w:rsidP="00CD2869">
            <w:pPr>
              <w:pStyle w:val="ListParagraph"/>
              <w:numPr>
                <w:ilvl w:val="0"/>
                <w:numId w:val="55"/>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lang w:eastAsia="ar-SA"/>
              </w:rPr>
              <w:t>CALPESPOL valida que exista una impresora conectada al computador.</w:t>
            </w:r>
          </w:p>
          <w:p w14:paraId="5A4D693D" w14:textId="77777777" w:rsidR="0025069B" w:rsidRPr="00AC3B05" w:rsidRDefault="0025069B" w:rsidP="00CD2869">
            <w:pPr>
              <w:pStyle w:val="ListParagraph"/>
              <w:numPr>
                <w:ilvl w:val="0"/>
                <w:numId w:val="55"/>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eastAsia="ar-SA"/>
              </w:rPr>
            </w:pPr>
            <w:r w:rsidRPr="00AC3B05">
              <w:rPr>
                <w:rFonts w:ascii="Arial" w:hAnsi="Arial" w:cs="Arial"/>
                <w:lang w:eastAsia="ar-SA"/>
              </w:rPr>
              <w:t>Se muestra un mensaje que</w:t>
            </w:r>
            <w:r>
              <w:rPr>
                <w:rFonts w:ascii="Arial" w:hAnsi="Arial" w:cs="Arial"/>
                <w:lang w:eastAsia="ar-SA"/>
              </w:rPr>
              <w:t xml:space="preserve"> la impresión fue exitosa</w:t>
            </w:r>
            <w:r w:rsidRPr="00AC3B05">
              <w:rPr>
                <w:rFonts w:ascii="Arial" w:hAnsi="Arial" w:cs="Arial"/>
                <w:lang w:eastAsia="ar-SA"/>
              </w:rPr>
              <w:t>.</w:t>
            </w:r>
          </w:p>
        </w:tc>
      </w:tr>
    </w:tbl>
    <w:p w14:paraId="1C970B51" w14:textId="77777777" w:rsidR="0025069B" w:rsidRDefault="0025069B" w:rsidP="0025069B">
      <w:pPr>
        <w:ind w:left="0" w:firstLine="0"/>
        <w:rPr>
          <w:rFonts w:ascii="Arial" w:hAnsi="Arial" w:cs="Arial"/>
          <w:color w:val="000000"/>
          <w:sz w:val="23"/>
          <w:szCs w:val="23"/>
        </w:rPr>
      </w:pPr>
    </w:p>
    <w:p w14:paraId="6999ED0D" w14:textId="77777777" w:rsidR="00906CEC" w:rsidRDefault="00906CEC" w:rsidP="0025069B">
      <w:pPr>
        <w:ind w:left="0" w:firstLine="0"/>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25069B" w:rsidRPr="00C3683B" w14:paraId="31CCAFC5"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512808A1" w14:textId="77777777" w:rsidR="0025069B" w:rsidRPr="00084147" w:rsidRDefault="0025069B" w:rsidP="00670E19">
            <w:pPr>
              <w:jc w:val="center"/>
              <w:rPr>
                <w:rFonts w:ascii="Arial Black" w:hAnsi="Arial Black" w:cs="Tahoma"/>
                <w:b w:val="0"/>
                <w:sz w:val="24"/>
              </w:rPr>
            </w:pPr>
            <w:r>
              <w:rPr>
                <w:rFonts w:ascii="Arial Black" w:hAnsi="Arial Black" w:cs="Tahoma"/>
                <w:b w:val="0"/>
                <w:sz w:val="24"/>
              </w:rPr>
              <w:lastRenderedPageBreak/>
              <w:t>Nombre de Escenario</w:t>
            </w:r>
          </w:p>
        </w:tc>
        <w:tc>
          <w:tcPr>
            <w:tcW w:w="6237" w:type="dxa"/>
            <w:tcBorders>
              <w:left w:val="single" w:sz="4" w:space="0" w:color="auto"/>
            </w:tcBorders>
          </w:tcPr>
          <w:p w14:paraId="07DFDA77" w14:textId="77777777" w:rsidR="0025069B" w:rsidRPr="00084147" w:rsidRDefault="0025069B"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no impreso por falta de impresora</w:t>
            </w:r>
          </w:p>
        </w:tc>
      </w:tr>
      <w:tr w:rsidR="0025069B" w:rsidRPr="008B481E" w14:paraId="3EB38B8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147FD64F" w14:textId="77777777" w:rsidR="0025069B" w:rsidRPr="0047057B" w:rsidRDefault="0025069B"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074D61F4" w14:textId="77777777" w:rsidR="0025069B" w:rsidRPr="0047057B" w:rsidRDefault="0025069B" w:rsidP="00670E1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5069B" w14:paraId="6C46D9C5"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8FCBB99" w14:textId="77777777" w:rsidR="0025069B" w:rsidRPr="0047057B" w:rsidRDefault="0025069B"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62B5923B" w14:textId="349353C8" w:rsidR="0025069B" w:rsidRPr="00CD2869" w:rsidRDefault="0025069B" w:rsidP="00CD2869">
            <w:pPr>
              <w:pStyle w:val="ListParagraph"/>
              <w:numPr>
                <w:ilvl w:val="0"/>
                <w:numId w:val="56"/>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w:t>
            </w:r>
            <w:r w:rsidR="0034589F" w:rsidRPr="00CD2869">
              <w:rPr>
                <w:rFonts w:ascii="Arial" w:hAnsi="Arial" w:cs="Arial"/>
                <w:lang w:eastAsia="ar-SA"/>
              </w:rPr>
              <w:t>clic</w:t>
            </w:r>
            <w:r w:rsidRPr="00CD2869">
              <w:rPr>
                <w:rFonts w:ascii="Arial" w:hAnsi="Arial" w:cs="Arial"/>
                <w:lang w:eastAsia="ar-SA"/>
              </w:rPr>
              <w:t xml:space="preserve"> en imprimir reporte.</w:t>
            </w:r>
          </w:p>
          <w:p w14:paraId="6AB7BD5E" w14:textId="77777777" w:rsidR="0025069B" w:rsidRDefault="0025069B" w:rsidP="00CD2869">
            <w:pPr>
              <w:pStyle w:val="ListParagraph"/>
              <w:numPr>
                <w:ilvl w:val="0"/>
                <w:numId w:val="56"/>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lang w:eastAsia="ar-SA"/>
              </w:rPr>
              <w:t xml:space="preserve">CALPESPOL </w:t>
            </w:r>
            <w:r>
              <w:rPr>
                <w:rFonts w:ascii="Arial" w:hAnsi="Arial" w:cs="Arial"/>
              </w:rPr>
              <w:t>encuentra que el computador no tiene asociada una impresora</w:t>
            </w:r>
            <w:r>
              <w:rPr>
                <w:rFonts w:ascii="Arial" w:hAnsi="Arial" w:cs="Arial"/>
                <w:lang w:eastAsia="ar-SA"/>
              </w:rPr>
              <w:t>.</w:t>
            </w:r>
          </w:p>
          <w:p w14:paraId="25E8BA7B" w14:textId="77777777" w:rsidR="0025069B" w:rsidRPr="0047057B" w:rsidRDefault="0025069B" w:rsidP="00CD2869">
            <w:pPr>
              <w:pStyle w:val="ListParagraph"/>
              <w:numPr>
                <w:ilvl w:val="0"/>
                <w:numId w:val="56"/>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sidRPr="00AC3B05">
              <w:rPr>
                <w:rFonts w:ascii="Arial" w:hAnsi="Arial" w:cs="Arial"/>
                <w:lang w:eastAsia="ar-SA"/>
              </w:rPr>
              <w:t xml:space="preserve"> Se muestra un mensaje que </w:t>
            </w:r>
            <w:r>
              <w:rPr>
                <w:rFonts w:ascii="Arial" w:hAnsi="Arial" w:cs="Arial"/>
                <w:lang w:eastAsia="ar-SA"/>
              </w:rPr>
              <w:t>no hay impresora conectada</w:t>
            </w:r>
            <w:r w:rsidRPr="00AC3B05">
              <w:rPr>
                <w:rFonts w:ascii="Arial" w:hAnsi="Arial" w:cs="Arial"/>
                <w:lang w:eastAsia="ar-SA"/>
              </w:rPr>
              <w:t>.</w:t>
            </w:r>
          </w:p>
        </w:tc>
      </w:tr>
    </w:tbl>
    <w:p w14:paraId="751D59A4" w14:textId="77777777" w:rsidR="006E0F83" w:rsidRDefault="006E0F83" w:rsidP="006E0F83">
      <w:pPr>
        <w:ind w:left="0" w:firstLine="0"/>
        <w:rPr>
          <w:rFonts w:ascii="Arial" w:hAnsi="Arial" w:cs="Arial"/>
          <w:color w:val="000000"/>
          <w:sz w:val="23"/>
          <w:szCs w:val="23"/>
        </w:rPr>
      </w:pPr>
    </w:p>
    <w:tbl>
      <w:tblPr>
        <w:tblStyle w:val="Sombreadomedio2-nfasis31"/>
        <w:tblpPr w:leftFromText="141" w:rightFromText="141" w:vertAnchor="text" w:horzAnchor="margin" w:tblpY="227"/>
        <w:tblW w:w="9039" w:type="dxa"/>
        <w:tblLook w:val="04A0" w:firstRow="1" w:lastRow="0" w:firstColumn="1" w:lastColumn="0" w:noHBand="0" w:noVBand="1"/>
      </w:tblPr>
      <w:tblGrid>
        <w:gridCol w:w="2660"/>
        <w:gridCol w:w="6379"/>
      </w:tblGrid>
      <w:tr w:rsidR="006E0F83" w:rsidRPr="002B7F42" w14:paraId="11BF0E45" w14:textId="77777777" w:rsidTr="59943761">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0204EB2F" w14:textId="41C9447B" w:rsidR="006E0F83" w:rsidRPr="00945ABF" w:rsidRDefault="006E0F83" w:rsidP="00542623">
            <w:pPr>
              <w:suppressAutoHyphens/>
              <w:ind w:left="284"/>
              <w:rPr>
                <w:rFonts w:ascii="Arial Black" w:hAnsi="Arial Black" w:cs="Tahoma"/>
                <w:bCs w:val="0"/>
                <w:sz w:val="24"/>
                <w:szCs w:val="24"/>
                <w:lang w:eastAsia="ar-SA"/>
              </w:rPr>
            </w:pPr>
            <w:r>
              <w:rPr>
                <w:rFonts w:ascii="Arial Black" w:hAnsi="Arial Black" w:cs="Tahoma"/>
                <w:b w:val="0"/>
                <w:sz w:val="24"/>
                <w:szCs w:val="24"/>
              </w:rPr>
              <w:t>Caso USR-</w:t>
            </w:r>
            <w:r w:rsidR="00542623">
              <w:rPr>
                <w:rFonts w:ascii="Arial Black" w:hAnsi="Arial Black" w:cs="Tahoma"/>
                <w:b w:val="0"/>
                <w:sz w:val="24"/>
                <w:szCs w:val="24"/>
              </w:rPr>
              <w:t>00</w:t>
            </w:r>
            <w:r>
              <w:rPr>
                <w:rFonts w:ascii="Arial Black" w:hAnsi="Arial Black" w:cs="Tahoma"/>
                <w:b w:val="0"/>
                <w:sz w:val="24"/>
                <w:szCs w:val="24"/>
              </w:rPr>
              <w:t>9</w:t>
            </w:r>
          </w:p>
        </w:tc>
      </w:tr>
      <w:tr w:rsidR="006E0F83" w:rsidRPr="002B7F42" w14:paraId="57D88649"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9931647" w14:textId="77777777" w:rsidR="006E0F83" w:rsidRPr="00505C9D" w:rsidRDefault="006E0F83"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ACA8EE3" w14:textId="77777777" w:rsidR="006E0F83" w:rsidRPr="00505C9D" w:rsidRDefault="006E0F83"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Autenticar ingreso al sistema.</w:t>
            </w:r>
          </w:p>
        </w:tc>
      </w:tr>
      <w:tr w:rsidR="006E0F83" w:rsidRPr="002B7F42" w14:paraId="4419A1C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28A486F9" w14:textId="77777777" w:rsidR="006E0F83" w:rsidRPr="00505C9D" w:rsidRDefault="006E0F83"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ADAB9E0" w14:textId="77777777" w:rsidR="006E0F83" w:rsidRPr="00505C9D" w:rsidRDefault="006E0F83"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Administradores, profesores, ayudantes y estudiantes.</w:t>
            </w:r>
          </w:p>
        </w:tc>
      </w:tr>
      <w:tr w:rsidR="006E0F83" w:rsidRPr="002B7F42" w14:paraId="6166FD8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6608CF0" w14:textId="77777777" w:rsidR="006E0F83" w:rsidRPr="00505C9D" w:rsidRDefault="006E0F83"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10BA2C2" w14:textId="77777777" w:rsidR="006E0F83" w:rsidRDefault="006E0F83" w:rsidP="00D02E49">
            <w:pPr>
              <w:pStyle w:val="ListParagraph"/>
              <w:numPr>
                <w:ilvl w:val="0"/>
                <w:numId w:val="3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usuario ingresa su identificador de usuario  y contraseña asignadas por la ESPOL.</w:t>
            </w:r>
          </w:p>
          <w:p w14:paraId="166FE8EF" w14:textId="77777777" w:rsidR="006E0F83" w:rsidRDefault="006E0F83" w:rsidP="00D02E49">
            <w:pPr>
              <w:pStyle w:val="ListParagraph"/>
              <w:numPr>
                <w:ilvl w:val="0"/>
                <w:numId w:val="3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hace clic en el botón “Ingresar”</w:t>
            </w:r>
          </w:p>
          <w:p w14:paraId="5E47E759" w14:textId="77777777" w:rsidR="006E0F83" w:rsidRDefault="006E0F83" w:rsidP="00D02E49">
            <w:pPr>
              <w:pStyle w:val="ListParagraph"/>
              <w:numPr>
                <w:ilvl w:val="0"/>
                <w:numId w:val="3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campos estén llenos.</w:t>
            </w:r>
          </w:p>
          <w:p w14:paraId="3D14C8C5" w14:textId="77777777" w:rsidR="007D54C9" w:rsidRPr="0065158C" w:rsidRDefault="007D54C9" w:rsidP="00D02E49">
            <w:pPr>
              <w:pStyle w:val="ListParagraph"/>
              <w:numPr>
                <w:ilvl w:val="0"/>
                <w:numId w:val="3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Si el usuario y contraseña es el correcto ingresa al menú principal del sistema.</w:t>
            </w:r>
          </w:p>
        </w:tc>
      </w:tr>
      <w:tr w:rsidR="007D54C9" w:rsidRPr="002B7F42" w14:paraId="025845DF"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7188386" w14:textId="77777777" w:rsidR="007D54C9" w:rsidRPr="007F6A35" w:rsidRDefault="007D54C9"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127A8BF7" w14:textId="77777777" w:rsidR="007D54C9" w:rsidRPr="007F6A35" w:rsidRDefault="007D54C9" w:rsidP="007F6A35">
            <w:pPr>
              <w:pStyle w:val="ParrafosSoftware"/>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 xml:space="preserve">El usuario pertenece a la ESPOL </w:t>
            </w:r>
            <w:r w:rsidR="007F6A35" w:rsidRPr="007F6A35">
              <w:rPr>
                <w:rFonts w:ascii="Arial" w:hAnsi="Arial" w:cs="Arial"/>
                <w:lang w:eastAsia="ar-SA"/>
              </w:rPr>
              <w:t xml:space="preserve">y tiene un identificador de </w:t>
            </w:r>
            <w:r w:rsidRPr="007F6A35">
              <w:rPr>
                <w:rFonts w:ascii="Arial" w:hAnsi="Arial" w:cs="Arial"/>
                <w:lang w:eastAsia="ar-SA"/>
              </w:rPr>
              <w:t xml:space="preserve"> usuario y contraseña vigente.</w:t>
            </w:r>
          </w:p>
        </w:tc>
      </w:tr>
      <w:tr w:rsidR="006E0F83" w:rsidRPr="006F20E4" w14:paraId="687971F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F7D25E6" w14:textId="77777777" w:rsidR="006E0F83" w:rsidRPr="00505C9D" w:rsidRDefault="006E0F83"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73C4405" w14:textId="77777777" w:rsidR="006E0F83" w:rsidRDefault="006E0F8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En caso de haber campos vacíos el sistema mostrará un mensaje diciendo “Campos vacíos”.</w:t>
            </w:r>
          </w:p>
          <w:p w14:paraId="4E0A2F62" w14:textId="77777777" w:rsidR="006E0F83" w:rsidRDefault="006E0F8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sistema mostrará un mensaje diciendo “Usuario y Contraseña incorrectas” y se volverán a mostrar los campos de ingreso de usuario y contraseña.</w:t>
            </w:r>
          </w:p>
          <w:p w14:paraId="77C8ABF3" w14:textId="77777777" w:rsidR="006E0F83" w:rsidRPr="00505C9D" w:rsidRDefault="006E0F8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sistema no se pudo enlazar con el servidor de la ESPOL por lo que mostrará un mensaje diciendo “Sistema fuera de servicio”.</w:t>
            </w:r>
          </w:p>
        </w:tc>
      </w:tr>
      <w:tr w:rsidR="006E0F83" w:rsidRPr="006F20E4" w14:paraId="4B020D39"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6156E0B" w14:textId="77777777" w:rsidR="006E0F83" w:rsidRPr="00505C9D" w:rsidRDefault="006E0F83"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4F2B4BA6" w14:textId="77777777" w:rsidR="006E0F83" w:rsidRPr="0065158C" w:rsidRDefault="006E0F83" w:rsidP="00D02E49">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65158C">
              <w:rPr>
                <w:rFonts w:ascii="Arial" w:hAnsi="Arial" w:cs="Arial"/>
                <w:lang w:eastAsia="ar-SA"/>
              </w:rPr>
              <w:t>Cualquiera sea el escenario el sistema mostrará un mensaje indicando el resultado de la solicitud.</w:t>
            </w:r>
          </w:p>
        </w:tc>
      </w:tr>
    </w:tbl>
    <w:p w14:paraId="28C22F75" w14:textId="77777777" w:rsidR="006E0F83" w:rsidRDefault="006E0F83" w:rsidP="006E0F83">
      <w:pPr>
        <w:ind w:left="0" w:firstLine="0"/>
      </w:pPr>
    </w:p>
    <w:p w14:paraId="61550A28" w14:textId="77777777" w:rsidR="00542623" w:rsidRDefault="00542623" w:rsidP="006E0F83">
      <w:pPr>
        <w:ind w:left="0" w:firstLine="0"/>
      </w:pPr>
    </w:p>
    <w:p w14:paraId="16739AD1" w14:textId="77777777" w:rsidR="00542623" w:rsidRDefault="00542623" w:rsidP="006E0F83">
      <w:pPr>
        <w:ind w:left="0" w:firstLine="0"/>
      </w:pPr>
    </w:p>
    <w:p w14:paraId="6C07082F" w14:textId="77777777" w:rsidR="00542623" w:rsidRDefault="00542623" w:rsidP="006E0F83">
      <w:pPr>
        <w:ind w:left="0" w:firstLine="0"/>
      </w:pPr>
    </w:p>
    <w:tbl>
      <w:tblPr>
        <w:tblStyle w:val="Sombreadomedio2-nfasis31"/>
        <w:tblpPr w:leftFromText="141" w:rightFromText="141" w:vertAnchor="text" w:horzAnchor="margin" w:tblpY="218"/>
        <w:tblW w:w="9039" w:type="dxa"/>
        <w:tblLook w:val="04A0" w:firstRow="1" w:lastRow="0" w:firstColumn="1" w:lastColumn="0" w:noHBand="0" w:noVBand="1"/>
      </w:tblPr>
      <w:tblGrid>
        <w:gridCol w:w="2660"/>
        <w:gridCol w:w="6379"/>
      </w:tblGrid>
      <w:tr w:rsidR="006E0F83" w:rsidRPr="006F20E4" w14:paraId="47B00FCC"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CA3569F" w14:textId="77777777" w:rsidR="006E0F83" w:rsidRPr="00313FDB" w:rsidRDefault="006E0F83" w:rsidP="00670E19">
            <w:pPr>
              <w:suppressAutoHyphens/>
              <w:ind w:left="284"/>
              <w:rPr>
                <w:rFonts w:ascii="Arial" w:hAnsi="Arial" w:cs="Arial"/>
              </w:rPr>
            </w:pPr>
            <w:r>
              <w:rPr>
                <w:rFonts w:ascii="Arial" w:hAnsi="Arial" w:cs="Arial"/>
              </w:rPr>
              <w:lastRenderedPageBreak/>
              <w:t>Nombre de escenario</w:t>
            </w:r>
          </w:p>
        </w:tc>
        <w:tc>
          <w:tcPr>
            <w:tcW w:w="6379" w:type="dxa"/>
            <w:tcBorders>
              <w:left w:val="single" w:sz="4" w:space="0" w:color="auto"/>
            </w:tcBorders>
          </w:tcPr>
          <w:p w14:paraId="613EF7AA" w14:textId="77777777" w:rsidR="006E0F83" w:rsidRPr="000F6D4E" w:rsidRDefault="006E0F83"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 al sistema.</w:t>
            </w:r>
          </w:p>
        </w:tc>
      </w:tr>
      <w:tr w:rsidR="006E0F83" w:rsidRPr="006F20E4" w14:paraId="30E50FD5"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85AD32F" w14:textId="77777777" w:rsidR="006E0F83" w:rsidRPr="00647F3D" w:rsidRDefault="006E0F83"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F649640" w14:textId="77777777" w:rsidR="006E0F83" w:rsidRPr="001139B1" w:rsidRDefault="006E0F83"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Administradores, profesores, ayudantes y estudiantes.</w:t>
            </w:r>
          </w:p>
        </w:tc>
      </w:tr>
      <w:tr w:rsidR="006E0F83" w:rsidRPr="006F20E4" w14:paraId="3014676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E9D3E83" w14:textId="77777777" w:rsidR="006E0F83" w:rsidRPr="00647F3D" w:rsidRDefault="006E0F83"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1740327" w14:textId="77777777" w:rsidR="006E0F83" w:rsidRDefault="006E0F83" w:rsidP="00D02E49">
            <w:pPr>
              <w:pStyle w:val="ListParagraph"/>
              <w:numPr>
                <w:ilvl w:val="0"/>
                <w:numId w:val="34"/>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7D54C9">
              <w:rPr>
                <w:rFonts w:ascii="Arial" w:hAnsi="Arial" w:cs="Arial"/>
                <w:lang w:eastAsia="ar-SA"/>
              </w:rPr>
              <w:t>usuario</w:t>
            </w:r>
            <w:r>
              <w:rPr>
                <w:rFonts w:ascii="Arial" w:hAnsi="Arial" w:cs="Arial"/>
                <w:lang w:eastAsia="ar-SA"/>
              </w:rPr>
              <w:t xml:space="preserve"> del sistema ingresa correctamente toda la  información en los campos requeridos.</w:t>
            </w:r>
          </w:p>
          <w:p w14:paraId="6AA9C7A8" w14:textId="77777777" w:rsidR="006E0F83" w:rsidRDefault="006E0F83" w:rsidP="00D02E49">
            <w:pPr>
              <w:pStyle w:val="ListParagraph"/>
              <w:numPr>
                <w:ilvl w:val="0"/>
                <w:numId w:val="3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w:t>
            </w:r>
          </w:p>
          <w:p w14:paraId="0E5D65BB" w14:textId="77777777" w:rsidR="006E0F83" w:rsidRPr="009C13F8" w:rsidRDefault="006E0F83" w:rsidP="00D02E49">
            <w:pPr>
              <w:pStyle w:val="ListParagraph"/>
              <w:numPr>
                <w:ilvl w:val="0"/>
                <w:numId w:val="34"/>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la ventana con todas las opciones permitidas para dicho usuario.</w:t>
            </w:r>
          </w:p>
        </w:tc>
      </w:tr>
    </w:tbl>
    <w:p w14:paraId="19D014FE" w14:textId="77777777" w:rsidR="006E0F83" w:rsidRDefault="006E0F83" w:rsidP="006E0F83">
      <w:pPr>
        <w:ind w:left="0" w:firstLine="0"/>
      </w:pPr>
    </w:p>
    <w:tbl>
      <w:tblPr>
        <w:tblStyle w:val="Sombreadomedio2-nfasis31"/>
        <w:tblpPr w:leftFromText="141" w:rightFromText="141" w:vertAnchor="text" w:tblpY="43"/>
        <w:tblW w:w="9039" w:type="dxa"/>
        <w:tblLook w:val="04A0" w:firstRow="1" w:lastRow="0" w:firstColumn="1" w:lastColumn="0" w:noHBand="0" w:noVBand="1"/>
      </w:tblPr>
      <w:tblGrid>
        <w:gridCol w:w="2660"/>
        <w:gridCol w:w="6379"/>
      </w:tblGrid>
      <w:tr w:rsidR="006E0F83" w:rsidRPr="006F20E4" w14:paraId="684DC6A9"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EC212B0" w14:textId="77777777" w:rsidR="006E0F83" w:rsidRPr="00313FDB" w:rsidRDefault="006E0F83"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653CF8A" w14:textId="77777777" w:rsidR="006E0F83" w:rsidRPr="000F6D4E" w:rsidRDefault="006E0F83"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Existen campos vacíos</w:t>
            </w:r>
          </w:p>
        </w:tc>
      </w:tr>
      <w:tr w:rsidR="006E0F83" w:rsidRPr="006F20E4" w14:paraId="63804A1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ACB1FF5" w14:textId="77777777" w:rsidR="006E0F83" w:rsidRPr="00647F3D" w:rsidRDefault="006E0F83"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D95B653" w14:textId="77777777" w:rsidR="006E0F83" w:rsidRPr="001139B1" w:rsidRDefault="006E0F83"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Administrador, profesor, ayudante y estudiante.</w:t>
            </w:r>
          </w:p>
        </w:tc>
      </w:tr>
      <w:tr w:rsidR="006E0F83" w:rsidRPr="006F20E4" w14:paraId="1CDF5B5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BA7608C" w14:textId="77777777" w:rsidR="006E0F83" w:rsidRPr="00647F3D" w:rsidRDefault="006E0F83"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F2FAEED" w14:textId="77777777" w:rsidR="006E0F83" w:rsidRDefault="006E0F83" w:rsidP="00D02E49">
            <w:pPr>
              <w:pStyle w:val="ListParagraph"/>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82645B">
              <w:rPr>
                <w:rFonts w:ascii="Arial" w:hAnsi="Arial" w:cs="Arial"/>
                <w:lang w:eastAsia="ar-SA"/>
              </w:rPr>
              <w:t>usuario</w:t>
            </w:r>
            <w:r>
              <w:rPr>
                <w:rFonts w:ascii="Arial" w:hAnsi="Arial" w:cs="Arial"/>
                <w:lang w:eastAsia="ar-SA"/>
              </w:rPr>
              <w:t xml:space="preserve"> del sistema omite información.</w:t>
            </w:r>
          </w:p>
          <w:p w14:paraId="1356B2A9" w14:textId="77777777" w:rsidR="006E0F83" w:rsidRDefault="006E0F83" w:rsidP="00D02E49">
            <w:pPr>
              <w:pStyle w:val="ListParagraph"/>
              <w:numPr>
                <w:ilvl w:val="0"/>
                <w:numId w:val="3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 en el ingreso.</w:t>
            </w:r>
          </w:p>
          <w:p w14:paraId="0010BAEA" w14:textId="06A6BD1C" w:rsidR="006E0F83" w:rsidRPr="00745D4E" w:rsidRDefault="006E0F83" w:rsidP="00FD3465">
            <w:pPr>
              <w:pStyle w:val="ListParagraph"/>
              <w:numPr>
                <w:ilvl w:val="0"/>
                <w:numId w:val="3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45D4E">
              <w:rPr>
                <w:rFonts w:ascii="Arial" w:hAnsi="Arial" w:cs="Arial"/>
                <w:lang w:eastAsia="ar-SA"/>
              </w:rPr>
              <w:t xml:space="preserve">Se muestra </w:t>
            </w:r>
            <w:r w:rsidR="00FD3465">
              <w:rPr>
                <w:rFonts w:ascii="Arial" w:hAnsi="Arial" w:cs="Arial"/>
                <w:lang w:eastAsia="ar-SA"/>
              </w:rPr>
              <w:t>un mensaje de error.</w:t>
            </w:r>
          </w:p>
        </w:tc>
      </w:tr>
    </w:tbl>
    <w:p w14:paraId="3FC07C50" w14:textId="77777777" w:rsidR="006E0F83" w:rsidRDefault="006E0F83" w:rsidP="006E0F83">
      <w:pPr>
        <w:ind w:left="0" w:firstLine="0"/>
      </w:pPr>
    </w:p>
    <w:tbl>
      <w:tblPr>
        <w:tblStyle w:val="Sombreadomedio2-nfasis31"/>
        <w:tblW w:w="9039" w:type="dxa"/>
        <w:tblLook w:val="04A0" w:firstRow="1" w:lastRow="0" w:firstColumn="1" w:lastColumn="0" w:noHBand="0" w:noVBand="1"/>
      </w:tblPr>
      <w:tblGrid>
        <w:gridCol w:w="2660"/>
        <w:gridCol w:w="6379"/>
      </w:tblGrid>
      <w:tr w:rsidR="006E0F83" w:rsidRPr="006F20E4" w14:paraId="50DBC504"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66DF0C3" w14:textId="77777777" w:rsidR="006E0F83" w:rsidRPr="00313FDB" w:rsidRDefault="006E0F83"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2BA51AA" w14:textId="77777777" w:rsidR="006E0F83" w:rsidRPr="000F6D4E" w:rsidRDefault="006E0F83"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El usuario y la contraseña no son válidas</w:t>
            </w:r>
          </w:p>
        </w:tc>
      </w:tr>
      <w:tr w:rsidR="006E0F83" w:rsidRPr="006F20E4" w14:paraId="45A1028D"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A2217A0" w14:textId="77777777" w:rsidR="006E0F83" w:rsidRPr="00647F3D" w:rsidRDefault="006E0F83"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8F1218E" w14:textId="77777777" w:rsidR="006E0F83" w:rsidRPr="001139B1" w:rsidRDefault="006E0F83"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Administrador, profesor, ayudante y estudiante.</w:t>
            </w:r>
          </w:p>
        </w:tc>
      </w:tr>
      <w:tr w:rsidR="006E0F83" w:rsidRPr="006F20E4" w14:paraId="4C59F2C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CEBBD61" w14:textId="77777777" w:rsidR="006E0F83" w:rsidRPr="00647F3D" w:rsidRDefault="006E0F83"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ACD0A22" w14:textId="77777777" w:rsidR="006E0F83" w:rsidRDefault="006E0F83" w:rsidP="00D02E49">
            <w:pPr>
              <w:pStyle w:val="ListParagraph"/>
              <w:numPr>
                <w:ilvl w:val="0"/>
                <w:numId w:val="36"/>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82645B">
              <w:rPr>
                <w:rFonts w:ascii="Arial" w:hAnsi="Arial" w:cs="Arial"/>
                <w:lang w:eastAsia="ar-SA"/>
              </w:rPr>
              <w:t>usuario</w:t>
            </w:r>
            <w:r>
              <w:rPr>
                <w:rFonts w:ascii="Arial" w:hAnsi="Arial" w:cs="Arial"/>
                <w:lang w:eastAsia="ar-SA"/>
              </w:rPr>
              <w:t xml:space="preserve"> del sistema ingresa todos los datos pero estos no pertenecen a ningún usuario.</w:t>
            </w:r>
          </w:p>
          <w:p w14:paraId="770A704C" w14:textId="77777777" w:rsidR="006E0F83" w:rsidRPr="00C148E8" w:rsidRDefault="006E0F83" w:rsidP="00D02E49">
            <w:pPr>
              <w:pStyle w:val="ListParagraph"/>
              <w:numPr>
                <w:ilvl w:val="0"/>
                <w:numId w:val="36"/>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48E8">
              <w:rPr>
                <w:rFonts w:ascii="Arial" w:hAnsi="Arial" w:cs="Arial"/>
                <w:lang w:eastAsia="ar-SA"/>
              </w:rPr>
              <w:t>CALPESPO</w:t>
            </w:r>
            <w:r>
              <w:rPr>
                <w:rFonts w:ascii="Arial" w:hAnsi="Arial" w:cs="Arial"/>
                <w:lang w:eastAsia="ar-SA"/>
              </w:rPr>
              <w:t>L encuentra fallo en el ingreso</w:t>
            </w:r>
            <w:r w:rsidRPr="00C148E8">
              <w:rPr>
                <w:rFonts w:ascii="Arial" w:hAnsi="Arial" w:cs="Arial"/>
                <w:lang w:eastAsia="ar-SA"/>
              </w:rPr>
              <w:t>.</w:t>
            </w:r>
          </w:p>
          <w:p w14:paraId="66830B6B" w14:textId="77777777" w:rsidR="006E0F83" w:rsidRPr="00C148E8" w:rsidRDefault="006E0F83" w:rsidP="00D02E49">
            <w:pPr>
              <w:pStyle w:val="ListParagraph"/>
              <w:numPr>
                <w:ilvl w:val="0"/>
                <w:numId w:val="36"/>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48E8">
              <w:rPr>
                <w:rFonts w:ascii="Arial" w:hAnsi="Arial" w:cs="Arial"/>
                <w:lang w:eastAsia="ar-SA"/>
              </w:rPr>
              <w:t>Se muestra un mensaje diciendo que el usuario y la contraseña son incorrectas.</w:t>
            </w:r>
          </w:p>
        </w:tc>
      </w:tr>
    </w:tbl>
    <w:p w14:paraId="129BFD66" w14:textId="77777777" w:rsidR="007F6A35" w:rsidRDefault="007F6A35" w:rsidP="008C19EE">
      <w:pPr>
        <w:ind w:left="0" w:firstLine="0"/>
      </w:pPr>
    </w:p>
    <w:tbl>
      <w:tblPr>
        <w:tblStyle w:val="Sombreadomedio2-nfasis31"/>
        <w:tblpPr w:leftFromText="141" w:rightFromText="141" w:vertAnchor="text" w:horzAnchor="margin" w:tblpY="389"/>
        <w:tblW w:w="9039" w:type="dxa"/>
        <w:tblLook w:val="04A0" w:firstRow="1" w:lastRow="0" w:firstColumn="1" w:lastColumn="0" w:noHBand="0" w:noVBand="1"/>
      </w:tblPr>
      <w:tblGrid>
        <w:gridCol w:w="2660"/>
        <w:gridCol w:w="6379"/>
      </w:tblGrid>
      <w:tr w:rsidR="008C19EE" w:rsidRPr="002B7F42" w14:paraId="24A027F6" w14:textId="77777777" w:rsidTr="59943761">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0554E349" w14:textId="77777777" w:rsidR="008C19EE" w:rsidRPr="00945ABF" w:rsidRDefault="008C19EE"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USR-010</w:t>
            </w:r>
          </w:p>
        </w:tc>
      </w:tr>
      <w:tr w:rsidR="008C19EE" w:rsidRPr="002B7F42" w14:paraId="11242DA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F29C3F0" w14:textId="77777777" w:rsidR="008C19EE" w:rsidRPr="00505C9D" w:rsidRDefault="008C19EE"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04E912C" w14:textId="77777777" w:rsidR="008C19EE" w:rsidRPr="00505C9D" w:rsidRDefault="008C19EE"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Registro Manual de un estudiante</w:t>
            </w:r>
          </w:p>
        </w:tc>
      </w:tr>
      <w:tr w:rsidR="008C19EE" w:rsidRPr="002B7F42" w14:paraId="2B2C1FC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33F87CCB" w14:textId="77777777" w:rsidR="008C19EE" w:rsidRPr="00505C9D" w:rsidRDefault="008C19EE"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5ED84DC3" w14:textId="77777777" w:rsidR="008C19EE" w:rsidRPr="00505C9D" w:rsidRDefault="008C19EE" w:rsidP="008C19EE">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Profesores </w:t>
            </w:r>
          </w:p>
        </w:tc>
      </w:tr>
      <w:tr w:rsidR="008C19EE" w:rsidRPr="002B7F42" w14:paraId="4590DC1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6CB4139" w14:textId="77777777" w:rsidR="008C19EE" w:rsidRPr="00505C9D" w:rsidRDefault="008C19EE"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4D1DF1E" w14:textId="044975C7" w:rsidR="00542623" w:rsidRDefault="00542623" w:rsidP="00E005D1">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la opción de Estudiantes.</w:t>
            </w:r>
          </w:p>
          <w:p w14:paraId="4E920930" w14:textId="33B7FF77" w:rsidR="008C19EE" w:rsidRDefault="00E005D1" w:rsidP="00E005D1">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Aparece lista de estudiantes</w:t>
            </w:r>
          </w:p>
          <w:p w14:paraId="251E50A5" w14:textId="4EAA506F" w:rsidR="008C19EE" w:rsidRDefault="00E005D1" w:rsidP="00E005D1">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hace clic en new</w:t>
            </w:r>
            <w:r>
              <w:rPr>
                <w:rFonts w:ascii="Arial" w:hAnsi="Arial" w:cs="Arial"/>
                <w:lang w:eastAsia="ar-SA"/>
              </w:rPr>
              <w:t>.</w:t>
            </w:r>
          </w:p>
          <w:p w14:paraId="76DC9DEB" w14:textId="0599CADE" w:rsidR="00E005D1" w:rsidRPr="00E005D1" w:rsidRDefault="00E005D1" w:rsidP="00E005D1">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D5FF2">
              <w:rPr>
                <w:rFonts w:ascii="Arial" w:hAnsi="Arial" w:cs="Arial"/>
              </w:rPr>
              <w:t xml:space="preserve">Se ingresan los datos personales del estudiante: </w:t>
            </w:r>
            <w:r>
              <w:rPr>
                <w:rFonts w:ascii="Arial" w:hAnsi="Arial" w:cs="Arial"/>
              </w:rPr>
              <w:t>id, nombre</w:t>
            </w:r>
            <w:r w:rsidRPr="003D5FF2">
              <w:rPr>
                <w:rFonts w:ascii="Arial" w:hAnsi="Arial" w:cs="Arial"/>
              </w:rPr>
              <w:t>,</w:t>
            </w:r>
            <w:r>
              <w:rPr>
                <w:rFonts w:ascii="Arial" w:hAnsi="Arial" w:cs="Arial"/>
              </w:rPr>
              <w:t xml:space="preserve"> e-mail.</w:t>
            </w:r>
          </w:p>
          <w:p w14:paraId="17089805" w14:textId="49886D1C" w:rsidR="008C19EE" w:rsidRDefault="008B5576" w:rsidP="00E005D1">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Hace clic </w:t>
            </w:r>
            <w:r w:rsidR="00E005D1">
              <w:rPr>
                <w:rFonts w:ascii="Arial" w:hAnsi="Arial" w:cs="Arial"/>
                <w:lang w:eastAsia="ar-SA"/>
              </w:rPr>
              <w:t>botón guardar</w:t>
            </w:r>
            <w:r>
              <w:rPr>
                <w:rFonts w:ascii="Arial" w:hAnsi="Arial" w:cs="Arial"/>
                <w:lang w:eastAsia="ar-SA"/>
              </w:rPr>
              <w:t>.</w:t>
            </w:r>
          </w:p>
          <w:p w14:paraId="3FBCB5A2" w14:textId="77777777" w:rsidR="008C19EE" w:rsidRPr="003E5104" w:rsidRDefault="008C19EE" w:rsidP="00E005D1">
            <w:pPr>
              <w:pStyle w:val="ListParagraph"/>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lastRenderedPageBreak/>
              <w:t>La información se almacena en la base de datos del sistema.</w:t>
            </w:r>
          </w:p>
        </w:tc>
      </w:tr>
      <w:tr w:rsidR="002F7382" w:rsidRPr="002B7F42" w14:paraId="3BDB6CD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1577EAC" w14:textId="08A33A48" w:rsidR="002F7382" w:rsidRPr="007F6A35" w:rsidRDefault="002F7382" w:rsidP="00670E19">
            <w:pPr>
              <w:pStyle w:val="ParrafosSoftware"/>
              <w:ind w:left="284"/>
              <w:rPr>
                <w:rFonts w:ascii="Arial" w:hAnsi="Arial" w:cs="Arial"/>
              </w:rPr>
            </w:pPr>
            <w:r w:rsidRPr="007F6A35">
              <w:rPr>
                <w:rFonts w:ascii="Arial" w:hAnsi="Arial" w:cs="Arial"/>
                <w:b w:val="0"/>
                <w:color w:val="auto"/>
              </w:rPr>
              <w:lastRenderedPageBreak/>
              <w:t>Pre Condiciones</w:t>
            </w:r>
          </w:p>
        </w:tc>
        <w:tc>
          <w:tcPr>
            <w:tcW w:w="6379" w:type="dxa"/>
            <w:tcBorders>
              <w:left w:val="single" w:sz="4" w:space="0" w:color="auto"/>
            </w:tcBorders>
            <w:shd w:val="clear" w:color="auto" w:fill="FFFFFF" w:themeFill="background1"/>
            <w:vAlign w:val="center"/>
          </w:tcPr>
          <w:p w14:paraId="74A3680B" w14:textId="77777777" w:rsidR="002F7382" w:rsidRPr="007F6A35" w:rsidRDefault="002F7382"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8C19EE" w:rsidRPr="006F20E4" w14:paraId="5339FB6D"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BEBAE9A" w14:textId="77777777" w:rsidR="008C19EE" w:rsidRPr="00505C9D" w:rsidRDefault="008C19EE"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B9627C1" w14:textId="77777777" w:rsidR="008C19EE" w:rsidRDefault="008C19EE" w:rsidP="00670E1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almacenado, el sistema mostrará un mensaje diciendo “Registro exitoso”.</w:t>
            </w:r>
          </w:p>
          <w:p w14:paraId="7E3A8BCE" w14:textId="6EAEB02F" w:rsidR="00E005D1" w:rsidRDefault="00E005D1" w:rsidP="00E005D1">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D5FF2">
              <w:rPr>
                <w:rFonts w:ascii="Arial" w:hAnsi="Arial" w:cs="Arial"/>
              </w:rPr>
              <w:t>Comprobar en la lista de estudiantes que esto sea correcto</w:t>
            </w:r>
            <w:r>
              <w:rPr>
                <w:rFonts w:ascii="Arial" w:hAnsi="Arial" w:cs="Arial"/>
              </w:rPr>
              <w:t>.</w:t>
            </w:r>
          </w:p>
          <w:p w14:paraId="5A8000D6" w14:textId="77777777" w:rsidR="008C19EE" w:rsidRDefault="008C19EE" w:rsidP="00670E1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mostrara un mensaje diciendo “El estudiante ya está registrado en dicho paralelo”.</w:t>
            </w:r>
          </w:p>
          <w:p w14:paraId="7BACF6E4" w14:textId="77777777" w:rsidR="008C19EE" w:rsidRDefault="008C19EE" w:rsidP="00670E1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mostrará un mensaje diciendo “El número de matrícula no pertenece a ningún estudiante”.</w:t>
            </w:r>
          </w:p>
          <w:p w14:paraId="35889146" w14:textId="77777777" w:rsidR="008C19EE" w:rsidRPr="00873AD2" w:rsidRDefault="008C19EE" w:rsidP="00670E19">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mostrará un mensaje diciendo “Existen campos vacíos”.</w:t>
            </w:r>
          </w:p>
        </w:tc>
      </w:tr>
      <w:tr w:rsidR="008C19EE" w:rsidRPr="006F20E4" w14:paraId="0557411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26F6BFF" w14:textId="77777777" w:rsidR="008C19EE" w:rsidRPr="00505C9D" w:rsidRDefault="008C19EE"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78F08F4" w14:textId="77777777" w:rsidR="008C19EE" w:rsidRPr="00873AD2" w:rsidRDefault="008C19EE"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7F69285B" w14:textId="77777777" w:rsidR="008C19EE" w:rsidRDefault="008C19EE" w:rsidP="008C19EE">
      <w:pPr>
        <w:ind w:left="0" w:firstLine="0"/>
      </w:pPr>
    </w:p>
    <w:tbl>
      <w:tblPr>
        <w:tblStyle w:val="Sombreadomedio2-nfasis31"/>
        <w:tblpPr w:leftFromText="141" w:rightFromText="141" w:vertAnchor="text" w:horzAnchor="margin" w:tblpY="-10"/>
        <w:tblW w:w="9039" w:type="dxa"/>
        <w:tblLook w:val="04A0" w:firstRow="1" w:lastRow="0" w:firstColumn="1" w:lastColumn="0" w:noHBand="0" w:noVBand="1"/>
      </w:tblPr>
      <w:tblGrid>
        <w:gridCol w:w="2660"/>
        <w:gridCol w:w="6379"/>
      </w:tblGrid>
      <w:tr w:rsidR="007F6A35" w:rsidRPr="006F20E4" w14:paraId="31EDD462"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03E27D2" w14:textId="77777777" w:rsidR="007F6A35" w:rsidRPr="00313FDB" w:rsidRDefault="007F6A35"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B8A4109" w14:textId="77777777" w:rsidR="007F6A35" w:rsidRPr="000F6D4E" w:rsidRDefault="007F6A35"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 del estudiante.</w:t>
            </w:r>
          </w:p>
        </w:tc>
      </w:tr>
      <w:tr w:rsidR="007F6A35" w:rsidRPr="006F20E4" w14:paraId="624972B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BF97ADD" w14:textId="77777777" w:rsidR="007F6A35" w:rsidRPr="00647F3D" w:rsidRDefault="007F6A35"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CEB19CB" w14:textId="77777777" w:rsidR="007F6A35" w:rsidRPr="00E642CA" w:rsidRDefault="007F6A35"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Profesores y ayudantes</w:t>
            </w:r>
          </w:p>
        </w:tc>
      </w:tr>
      <w:tr w:rsidR="007F6A35" w:rsidRPr="006F20E4" w14:paraId="78FFF91D"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6C29499" w14:textId="77777777" w:rsidR="007F6A35" w:rsidRPr="00647F3D" w:rsidRDefault="007F6A35"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1CB7B4F" w14:textId="77777777" w:rsidR="007F6A35" w:rsidRDefault="007F6A35" w:rsidP="00D02E49">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todos los datos de manera correcta y válida.</w:t>
            </w:r>
          </w:p>
          <w:p w14:paraId="56467BB6" w14:textId="77777777" w:rsidR="007F6A35" w:rsidRDefault="007F6A35" w:rsidP="00D02E49">
            <w:pPr>
              <w:pStyle w:val="ListParagraph"/>
              <w:numPr>
                <w:ilvl w:val="0"/>
                <w:numId w:val="27"/>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6904D22D" w14:textId="77777777" w:rsidR="007F6A35" w:rsidRPr="00E642CA" w:rsidRDefault="007F6A35" w:rsidP="00D02E49">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el registro fue exitoso.</w:t>
            </w:r>
          </w:p>
        </w:tc>
      </w:tr>
    </w:tbl>
    <w:p w14:paraId="33934242" w14:textId="77777777" w:rsidR="008C19EE" w:rsidRPr="008C19EE" w:rsidRDefault="008C19EE" w:rsidP="008C19EE">
      <w:pPr>
        <w:ind w:left="0" w:firstLine="0"/>
        <w:rPr>
          <w:rFonts w:ascii="Arial" w:hAnsi="Arial" w:cs="Arial"/>
          <w:color w:val="000000"/>
          <w:sz w:val="2"/>
          <w:szCs w:val="2"/>
        </w:rPr>
      </w:pPr>
    </w:p>
    <w:tbl>
      <w:tblPr>
        <w:tblStyle w:val="Sombreadomedio2-nfasis31"/>
        <w:tblpPr w:leftFromText="141" w:rightFromText="141" w:vertAnchor="text" w:horzAnchor="margin" w:tblpY="358"/>
        <w:tblW w:w="9039" w:type="dxa"/>
        <w:tblLook w:val="04A0" w:firstRow="1" w:lastRow="0" w:firstColumn="1" w:lastColumn="0" w:noHBand="0" w:noVBand="1"/>
      </w:tblPr>
      <w:tblGrid>
        <w:gridCol w:w="2660"/>
        <w:gridCol w:w="6379"/>
      </w:tblGrid>
      <w:tr w:rsidR="008C19EE" w:rsidRPr="006F20E4" w14:paraId="3BAA431C"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361AF80" w14:textId="77777777" w:rsidR="008C19EE" w:rsidRPr="00313FDB" w:rsidRDefault="008C19EE"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45968CF4" w14:textId="77777777" w:rsidR="008C19EE" w:rsidRPr="000F6D4E" w:rsidRDefault="008C19EE"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Existen campos vacíos.</w:t>
            </w:r>
          </w:p>
        </w:tc>
      </w:tr>
      <w:tr w:rsidR="008C19EE" w:rsidRPr="006F20E4" w14:paraId="4E879AE1"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DDD542E" w14:textId="77777777" w:rsidR="008C19EE" w:rsidRPr="00647F3D" w:rsidRDefault="008C19EE"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EF3155D" w14:textId="77777777" w:rsidR="008C19EE" w:rsidRPr="00E642CA" w:rsidRDefault="008C19EE"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Profesores y ayudantes</w:t>
            </w:r>
          </w:p>
        </w:tc>
      </w:tr>
      <w:tr w:rsidR="008C19EE" w:rsidRPr="006F20E4" w14:paraId="43A8523F"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34D7A96" w14:textId="77777777" w:rsidR="008C19EE" w:rsidRPr="00647F3D" w:rsidRDefault="008C19EE"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E64A5F6" w14:textId="77777777" w:rsidR="008C19EE" w:rsidRDefault="008C19EE" w:rsidP="00D02E49">
            <w:pPr>
              <w:pStyle w:val="ListParagraph"/>
              <w:numPr>
                <w:ilvl w:val="0"/>
                <w:numId w:val="3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w:t>
            </w:r>
          </w:p>
          <w:p w14:paraId="463F7D33" w14:textId="77777777" w:rsidR="008C19EE" w:rsidRDefault="008C19EE" w:rsidP="00D02E49">
            <w:pPr>
              <w:pStyle w:val="ListParagraph"/>
              <w:numPr>
                <w:ilvl w:val="0"/>
                <w:numId w:val="3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falla en ingreso de estudiantes.</w:t>
            </w:r>
          </w:p>
          <w:p w14:paraId="0CB2D52A" w14:textId="77777777" w:rsidR="008C19EE" w:rsidRPr="00E642CA" w:rsidRDefault="008C19EE" w:rsidP="00D02E49">
            <w:pPr>
              <w:pStyle w:val="ListParagraph"/>
              <w:numPr>
                <w:ilvl w:val="0"/>
                <w:numId w:val="3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Se muestra un mensaje que existen campos vacíos</w:t>
            </w:r>
            <w:r w:rsidRPr="00E642CA">
              <w:rPr>
                <w:rFonts w:ascii="Arial" w:hAnsi="Arial" w:cs="Arial"/>
                <w:lang w:eastAsia="ar-SA"/>
              </w:rPr>
              <w:t>.</w:t>
            </w:r>
          </w:p>
        </w:tc>
      </w:tr>
    </w:tbl>
    <w:p w14:paraId="2B681840" w14:textId="77777777" w:rsidR="00D268F4" w:rsidRDefault="00D268F4" w:rsidP="00D268F4">
      <w:pPr>
        <w:ind w:left="0" w:firstLine="0"/>
      </w:pPr>
    </w:p>
    <w:tbl>
      <w:tblPr>
        <w:tblStyle w:val="MediumShading2-Accent3"/>
        <w:tblW w:w="9039" w:type="dxa"/>
        <w:tblLook w:val="04A0" w:firstRow="1" w:lastRow="0" w:firstColumn="1" w:lastColumn="0" w:noHBand="0" w:noVBand="1"/>
      </w:tblPr>
      <w:tblGrid>
        <w:gridCol w:w="2660"/>
        <w:gridCol w:w="6379"/>
      </w:tblGrid>
      <w:tr w:rsidR="00D268F4" w:rsidRPr="00C3683B" w14:paraId="67B7ACC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3770F2A" w14:textId="77777777" w:rsidR="00D268F4" w:rsidRPr="00084147" w:rsidRDefault="00D268F4" w:rsidP="00670E19">
            <w:pPr>
              <w:ind w:left="284" w:firstLine="0"/>
              <w:rPr>
                <w:rFonts w:ascii="Arial Black" w:hAnsi="Arial Black" w:cs="Tahoma"/>
                <w:b w:val="0"/>
                <w:sz w:val="24"/>
              </w:rPr>
            </w:pPr>
            <w:r>
              <w:rPr>
                <w:rFonts w:ascii="Arial Black" w:hAnsi="Arial Black" w:cs="Tahoma"/>
                <w:b w:val="0"/>
                <w:sz w:val="24"/>
              </w:rPr>
              <w:lastRenderedPageBreak/>
              <w:t>Caso USR-011</w:t>
            </w:r>
          </w:p>
        </w:tc>
        <w:tc>
          <w:tcPr>
            <w:tcW w:w="6379" w:type="dxa"/>
            <w:tcBorders>
              <w:left w:val="single" w:sz="4" w:space="0" w:color="auto"/>
            </w:tcBorders>
          </w:tcPr>
          <w:p w14:paraId="198D95C7" w14:textId="77777777" w:rsidR="00D268F4" w:rsidRPr="00084147" w:rsidRDefault="00D268F4"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D268F4" w:rsidRPr="008B481E" w14:paraId="0F4575AC"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0C6B9AE5" w14:textId="77777777" w:rsidR="00D268F4" w:rsidRPr="0047057B" w:rsidRDefault="00D268F4" w:rsidP="00D268F4">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172205CE" w14:textId="77777777" w:rsidR="00D268F4" w:rsidRPr="0047057B" w:rsidRDefault="00D268F4" w:rsidP="00D268F4">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de asistencia.</w:t>
            </w:r>
          </w:p>
        </w:tc>
      </w:tr>
      <w:tr w:rsidR="00D268F4" w14:paraId="1B176DF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76C0060C" w14:textId="77777777" w:rsidR="00D268F4" w:rsidRPr="0047057B" w:rsidRDefault="00D268F4" w:rsidP="00D268F4">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3FB4EDE6" w14:textId="77777777" w:rsidR="00D268F4" w:rsidRPr="0047057B" w:rsidRDefault="00D268F4" w:rsidP="00670E1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D268F4" w14:paraId="490EA69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6CE37027" w14:textId="77777777" w:rsidR="00D268F4" w:rsidRPr="0047057B" w:rsidRDefault="00D268F4" w:rsidP="00D268F4">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6C5281ED" w14:textId="77777777" w:rsidR="00D268F4" w:rsidRPr="00D268F4" w:rsidRDefault="00D268F4" w:rsidP="00D02E49">
            <w:pPr>
              <w:pStyle w:val="ListParagraph"/>
              <w:numPr>
                <w:ilvl w:val="0"/>
                <w:numId w:val="4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 xml:space="preserve">El profesor o ayudante selecciona la opción de generar reporte </w:t>
            </w:r>
            <w:r>
              <w:rPr>
                <w:rFonts w:ascii="Arial" w:hAnsi="Arial" w:cs="Arial"/>
              </w:rPr>
              <w:t>de asistencia</w:t>
            </w:r>
            <w:r w:rsidRPr="00D268F4">
              <w:rPr>
                <w:rFonts w:ascii="Arial" w:hAnsi="Arial" w:cs="Arial"/>
              </w:rPr>
              <w:t>.</w:t>
            </w:r>
          </w:p>
          <w:p w14:paraId="344F4162" w14:textId="77777777" w:rsidR="00D268F4" w:rsidRPr="00D268F4" w:rsidRDefault="00D268F4" w:rsidP="00D02E49">
            <w:pPr>
              <w:pStyle w:val="ListParagraph"/>
              <w:numPr>
                <w:ilvl w:val="0"/>
                <w:numId w:val="4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Ingresa la materia y paralelo que se quiere realizar el reporte.</w:t>
            </w:r>
          </w:p>
          <w:p w14:paraId="5F8C0FD0" w14:textId="77777777" w:rsidR="00D268F4" w:rsidRPr="00D268F4" w:rsidRDefault="00D268F4" w:rsidP="00D02E49">
            <w:pPr>
              <w:pStyle w:val="ListParagraph"/>
              <w:numPr>
                <w:ilvl w:val="0"/>
                <w:numId w:val="4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 xml:space="preserve">Escoge </w:t>
            </w:r>
            <w:r>
              <w:rPr>
                <w:rFonts w:ascii="Arial" w:hAnsi="Arial" w:cs="Arial"/>
              </w:rPr>
              <w:t>si desea obtener reporte por fecha, parcial o total del semestre.</w:t>
            </w:r>
          </w:p>
          <w:p w14:paraId="1B4775C8" w14:textId="77777777" w:rsidR="00D268F4" w:rsidRPr="00D268F4" w:rsidRDefault="00D268F4" w:rsidP="00D02E49">
            <w:pPr>
              <w:pStyle w:val="ListParagraph"/>
              <w:numPr>
                <w:ilvl w:val="0"/>
                <w:numId w:val="4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 xml:space="preserve">Se muestra la lista de los estudiantes con sus respectivas </w:t>
            </w:r>
            <w:r>
              <w:rPr>
                <w:rFonts w:ascii="Arial" w:hAnsi="Arial" w:cs="Arial"/>
              </w:rPr>
              <w:t>asistencias</w:t>
            </w:r>
            <w:r w:rsidRPr="00D268F4">
              <w:rPr>
                <w:rFonts w:ascii="Arial" w:hAnsi="Arial" w:cs="Arial"/>
              </w:rPr>
              <w:t>.</w:t>
            </w:r>
          </w:p>
          <w:p w14:paraId="1F7E3D9E" w14:textId="77777777" w:rsidR="00D268F4" w:rsidRPr="00D268F4" w:rsidRDefault="00D268F4" w:rsidP="00D02E49">
            <w:pPr>
              <w:pStyle w:val="ListParagraph"/>
              <w:numPr>
                <w:ilvl w:val="0"/>
                <w:numId w:val="4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Se adjunta el botón de imprimir por si quiere el reporte en papel y el botón de aceptan en caso de que ya no quiere ver el reporte y volver al menú.</w:t>
            </w:r>
          </w:p>
        </w:tc>
      </w:tr>
      <w:tr w:rsidR="00D268F4" w14:paraId="31F8EAA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2191684" w14:textId="77777777" w:rsidR="00D268F4" w:rsidRPr="007F6A35" w:rsidRDefault="00D268F4" w:rsidP="00D268F4">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278199E0" w14:textId="77777777" w:rsidR="00D268F4" w:rsidRPr="007F6A35" w:rsidRDefault="00D268F4" w:rsidP="00D268F4">
            <w:pPr>
              <w:pStyle w:val="ParrafosSoftware"/>
              <w:ind w:left="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   </w:t>
            </w:r>
            <w:r w:rsidRPr="007F6A35">
              <w:rPr>
                <w:rFonts w:ascii="Arial" w:hAnsi="Arial" w:cs="Arial"/>
                <w:lang w:eastAsia="ar-SA"/>
              </w:rPr>
              <w:t>El ayudante o profesor se ha autenticado en CALPESPOL.</w:t>
            </w:r>
          </w:p>
        </w:tc>
      </w:tr>
      <w:tr w:rsidR="00D268F4" w14:paraId="266046D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354E34E6" w14:textId="77777777" w:rsidR="00D268F4" w:rsidRDefault="00D268F4" w:rsidP="00D268F4">
            <w:pPr>
              <w:ind w:left="284" w:firstLine="0"/>
              <w:rPr>
                <w:rFonts w:ascii="Arial" w:hAnsi="Arial" w:cs="Arial"/>
                <w:b w:val="0"/>
                <w:color w:val="auto"/>
              </w:rPr>
            </w:pPr>
            <w:r>
              <w:rPr>
                <w:rFonts w:ascii="Arial" w:hAnsi="Arial" w:cs="Arial"/>
                <w:b w:val="0"/>
                <w:color w:val="auto"/>
              </w:rPr>
              <w:t>Post Condiciones</w:t>
            </w:r>
          </w:p>
          <w:p w14:paraId="1450328D" w14:textId="77777777" w:rsidR="00D268F4" w:rsidRPr="0047057B" w:rsidRDefault="00D268F4" w:rsidP="00D268F4">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63AFFA47" w14:textId="77777777" w:rsidR="00D268F4" w:rsidRDefault="00D268F4"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impreso, el sistema mostrará un mensaje “El reporte se ha impreso con éxito”.</w:t>
            </w:r>
          </w:p>
          <w:p w14:paraId="71215254" w14:textId="77777777" w:rsidR="00D268F4" w:rsidRPr="0047057B" w:rsidRDefault="00D268F4"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no impreso, el sistema mostrará un mensaje indicando que “no existe impresora conectada” o existe algún otro problema.</w:t>
            </w:r>
          </w:p>
        </w:tc>
      </w:tr>
      <w:tr w:rsidR="00D268F4" w14:paraId="23FB9D0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68B9148" w14:textId="77777777" w:rsidR="00D268F4" w:rsidRDefault="00D268F4" w:rsidP="00D268F4">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435160CE" w14:textId="77777777" w:rsidR="00D268F4" w:rsidRPr="00DB121A" w:rsidRDefault="00D268F4" w:rsidP="00D02E49">
            <w:pPr>
              <w:pStyle w:val="ListParagraph"/>
              <w:numPr>
                <w:ilvl w:val="0"/>
                <w:numId w:val="4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06C3AF06" w14:textId="77777777" w:rsidR="00D268F4" w:rsidRDefault="00D268F4" w:rsidP="00D268F4">
      <w:pPr>
        <w:ind w:left="0" w:firstLine="0"/>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D268F4" w:rsidRPr="00C3683B" w14:paraId="5FBA5A5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1C1E235E" w14:textId="77777777" w:rsidR="00D268F4" w:rsidRPr="00084147" w:rsidRDefault="00D268F4"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4B3F8ABD" w14:textId="77777777" w:rsidR="00D268F4" w:rsidRPr="00084147" w:rsidRDefault="00D268F4"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impreso con éxito</w:t>
            </w:r>
          </w:p>
        </w:tc>
      </w:tr>
      <w:tr w:rsidR="00D268F4" w:rsidRPr="008B481E" w14:paraId="7EBE442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0B2881BE" w14:textId="77777777" w:rsidR="00D268F4" w:rsidRPr="0047057B" w:rsidRDefault="00D268F4"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2C060A1A" w14:textId="77777777" w:rsidR="00D268F4" w:rsidRPr="0047057B" w:rsidRDefault="00D268F4" w:rsidP="00670E1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D268F4" w14:paraId="2B944730"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6448D17F" w14:textId="77777777" w:rsidR="00D268F4" w:rsidRPr="0047057B" w:rsidRDefault="00D268F4"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5899ECCC" w14:textId="7CFE7A31" w:rsidR="00D268F4" w:rsidRPr="00CD2869" w:rsidRDefault="00D268F4" w:rsidP="00CD2869">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w:t>
            </w:r>
            <w:r w:rsidR="0034589F" w:rsidRPr="00CD2869">
              <w:rPr>
                <w:rFonts w:ascii="Arial" w:hAnsi="Arial" w:cs="Arial"/>
                <w:lang w:eastAsia="ar-SA"/>
              </w:rPr>
              <w:t>clic</w:t>
            </w:r>
            <w:r w:rsidRPr="00CD2869">
              <w:rPr>
                <w:rFonts w:ascii="Arial" w:hAnsi="Arial" w:cs="Arial"/>
                <w:lang w:eastAsia="ar-SA"/>
              </w:rPr>
              <w:t xml:space="preserve"> en imprimir reporte.</w:t>
            </w:r>
          </w:p>
          <w:p w14:paraId="241E2B06" w14:textId="274F14BD" w:rsidR="00D268F4" w:rsidRPr="00CD2869" w:rsidRDefault="00D268F4" w:rsidP="00CD2869">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CALPESPOL valida que exista una impresora conectada al computador.</w:t>
            </w:r>
          </w:p>
          <w:p w14:paraId="346541A6" w14:textId="74161428" w:rsidR="00D268F4" w:rsidRPr="00CD2869" w:rsidRDefault="00D268F4" w:rsidP="00CD2869">
            <w:pPr>
              <w:pStyle w:val="ListParagraph"/>
              <w:numPr>
                <w:ilvl w:val="0"/>
                <w:numId w:val="57"/>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Se muestra un mensaje que la impresión fue exitosa.</w:t>
            </w:r>
          </w:p>
        </w:tc>
      </w:tr>
    </w:tbl>
    <w:p w14:paraId="727BB3A8" w14:textId="77777777" w:rsidR="00D268F4" w:rsidRDefault="00D268F4" w:rsidP="00D268F4">
      <w:pPr>
        <w:ind w:left="0" w:firstLine="0"/>
        <w:rPr>
          <w:rFonts w:ascii="Arial" w:hAnsi="Arial" w:cs="Arial"/>
          <w:color w:val="000000"/>
          <w:sz w:val="23"/>
          <w:szCs w:val="23"/>
        </w:rPr>
      </w:pPr>
    </w:p>
    <w:p w14:paraId="1138013A" w14:textId="77777777" w:rsidR="00542623" w:rsidRDefault="00542623" w:rsidP="00D268F4">
      <w:pPr>
        <w:ind w:left="0" w:firstLine="0"/>
        <w:rPr>
          <w:rFonts w:ascii="Arial" w:hAnsi="Arial" w:cs="Arial"/>
          <w:color w:val="000000"/>
          <w:sz w:val="23"/>
          <w:szCs w:val="23"/>
        </w:rPr>
      </w:pPr>
    </w:p>
    <w:p w14:paraId="0EA82F37" w14:textId="77777777" w:rsidR="00D268F4" w:rsidRDefault="00D268F4" w:rsidP="00D268F4">
      <w:pPr>
        <w:ind w:left="0" w:firstLine="0"/>
        <w:rPr>
          <w:rFonts w:ascii="Arial" w:hAnsi="Arial" w:cs="Arial"/>
          <w:color w:val="000000"/>
          <w:sz w:val="23"/>
          <w:szCs w:val="23"/>
        </w:rPr>
      </w:pPr>
    </w:p>
    <w:tbl>
      <w:tblPr>
        <w:tblStyle w:val="MediumShading2-Accent3"/>
        <w:tblW w:w="9039" w:type="dxa"/>
        <w:tblLook w:val="04A0" w:firstRow="1" w:lastRow="0" w:firstColumn="1" w:lastColumn="0" w:noHBand="0" w:noVBand="1"/>
      </w:tblPr>
      <w:tblGrid>
        <w:gridCol w:w="2802"/>
        <w:gridCol w:w="6237"/>
      </w:tblGrid>
      <w:tr w:rsidR="00D268F4" w:rsidRPr="00C3683B" w14:paraId="08C02331"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65281C22" w14:textId="77777777" w:rsidR="00D268F4" w:rsidRPr="00084147" w:rsidRDefault="00D268F4" w:rsidP="00670E19">
            <w:pPr>
              <w:jc w:val="center"/>
              <w:rPr>
                <w:rFonts w:ascii="Arial Black" w:hAnsi="Arial Black" w:cs="Tahoma"/>
                <w:b w:val="0"/>
                <w:sz w:val="24"/>
              </w:rPr>
            </w:pPr>
            <w:r>
              <w:rPr>
                <w:rFonts w:ascii="Arial Black" w:hAnsi="Arial Black" w:cs="Tahoma"/>
                <w:b w:val="0"/>
                <w:sz w:val="24"/>
              </w:rPr>
              <w:lastRenderedPageBreak/>
              <w:t>Nombre de Escenario</w:t>
            </w:r>
          </w:p>
        </w:tc>
        <w:tc>
          <w:tcPr>
            <w:tcW w:w="6237" w:type="dxa"/>
            <w:tcBorders>
              <w:left w:val="single" w:sz="4" w:space="0" w:color="auto"/>
            </w:tcBorders>
          </w:tcPr>
          <w:p w14:paraId="4ECC254F" w14:textId="77777777" w:rsidR="00D268F4" w:rsidRPr="00084147" w:rsidRDefault="00D268F4"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no impreso por falta de impresora</w:t>
            </w:r>
          </w:p>
        </w:tc>
      </w:tr>
      <w:tr w:rsidR="00D268F4" w:rsidRPr="008B481E" w14:paraId="016E97C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4E12B9F5" w14:textId="77777777" w:rsidR="00D268F4" w:rsidRPr="0047057B" w:rsidRDefault="00D268F4"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3F74DDD2" w14:textId="77777777" w:rsidR="00D268F4" w:rsidRPr="0047057B" w:rsidRDefault="00D268F4" w:rsidP="00670E1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D268F4" w14:paraId="215A89FC"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AC0B87C" w14:textId="77777777" w:rsidR="00D268F4" w:rsidRPr="0047057B" w:rsidRDefault="00D268F4"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1E7219B5" w14:textId="1A87E1F4" w:rsidR="00D268F4" w:rsidRPr="00CD2869" w:rsidRDefault="00D268F4" w:rsidP="00CD2869">
            <w:pPr>
              <w:pStyle w:val="ListParagraph"/>
              <w:numPr>
                <w:ilvl w:val="0"/>
                <w:numId w:val="5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w:t>
            </w:r>
            <w:r w:rsidR="0034589F" w:rsidRPr="00CD2869">
              <w:rPr>
                <w:rFonts w:ascii="Arial" w:hAnsi="Arial" w:cs="Arial"/>
                <w:lang w:eastAsia="ar-SA"/>
              </w:rPr>
              <w:t>clic</w:t>
            </w:r>
            <w:r w:rsidRPr="00CD2869">
              <w:rPr>
                <w:rFonts w:ascii="Arial" w:hAnsi="Arial" w:cs="Arial"/>
                <w:lang w:eastAsia="ar-SA"/>
              </w:rPr>
              <w:t xml:space="preserve"> en imprimir reporte.</w:t>
            </w:r>
          </w:p>
          <w:p w14:paraId="1A50FDA0" w14:textId="12C76EA2" w:rsidR="00D268F4" w:rsidRPr="00CD2869" w:rsidRDefault="00D268F4" w:rsidP="00CD2869">
            <w:pPr>
              <w:pStyle w:val="ListParagraph"/>
              <w:numPr>
                <w:ilvl w:val="0"/>
                <w:numId w:val="5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w:t>
            </w:r>
            <w:r w:rsidRPr="00CD2869">
              <w:rPr>
                <w:rFonts w:ascii="Arial" w:hAnsi="Arial" w:cs="Arial"/>
              </w:rPr>
              <w:t>encuentra que el computador no tiene asociada una impresora</w:t>
            </w:r>
            <w:r w:rsidRPr="00CD2869">
              <w:rPr>
                <w:rFonts w:ascii="Arial" w:hAnsi="Arial" w:cs="Arial"/>
                <w:lang w:eastAsia="ar-SA"/>
              </w:rPr>
              <w:t>.</w:t>
            </w:r>
          </w:p>
          <w:p w14:paraId="301E9C2F" w14:textId="15DE782B" w:rsidR="00D268F4" w:rsidRPr="0047057B" w:rsidRDefault="00D268F4" w:rsidP="00CD2869">
            <w:pPr>
              <w:pStyle w:val="ListParagraph"/>
              <w:numPr>
                <w:ilvl w:val="0"/>
                <w:numId w:val="5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C3B05">
              <w:rPr>
                <w:rFonts w:ascii="Arial" w:hAnsi="Arial" w:cs="Arial"/>
                <w:lang w:eastAsia="ar-SA"/>
              </w:rPr>
              <w:t xml:space="preserve">Se muestra un mensaje que </w:t>
            </w:r>
            <w:r>
              <w:rPr>
                <w:rFonts w:ascii="Arial" w:hAnsi="Arial" w:cs="Arial"/>
                <w:lang w:eastAsia="ar-SA"/>
              </w:rPr>
              <w:t>no hay impresora conectada</w:t>
            </w:r>
            <w:r w:rsidRPr="00AC3B05">
              <w:rPr>
                <w:rFonts w:ascii="Arial" w:hAnsi="Arial" w:cs="Arial"/>
                <w:lang w:eastAsia="ar-SA"/>
              </w:rPr>
              <w:t>.</w:t>
            </w:r>
          </w:p>
        </w:tc>
        <w:bookmarkStart w:id="41" w:name="_GoBack"/>
        <w:bookmarkEnd w:id="41"/>
      </w:tr>
    </w:tbl>
    <w:p w14:paraId="3B11D3B7" w14:textId="77777777" w:rsidR="00D268F4" w:rsidRDefault="00D268F4" w:rsidP="00D268F4">
      <w:pPr>
        <w:ind w:left="0" w:firstLine="0"/>
        <w:rPr>
          <w:rFonts w:ascii="Arial" w:hAnsi="Arial" w:cs="Arial"/>
          <w:b/>
        </w:rPr>
      </w:pPr>
    </w:p>
    <w:tbl>
      <w:tblPr>
        <w:tblStyle w:val="MediumShading2-Accent3"/>
        <w:tblW w:w="9039" w:type="dxa"/>
        <w:tblLook w:val="04A0" w:firstRow="1" w:lastRow="0" w:firstColumn="1" w:lastColumn="0" w:noHBand="0" w:noVBand="1"/>
      </w:tblPr>
      <w:tblGrid>
        <w:gridCol w:w="2802"/>
        <w:gridCol w:w="6237"/>
      </w:tblGrid>
      <w:tr w:rsidR="00D268F4" w:rsidRPr="00C3683B" w14:paraId="00B758DC"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35F3E56A" w14:textId="77777777" w:rsidR="00D268F4" w:rsidRPr="00084147" w:rsidRDefault="00D268F4" w:rsidP="00D268F4">
            <w:pPr>
              <w:ind w:left="284" w:firstLine="0"/>
              <w:rPr>
                <w:rFonts w:ascii="Arial Black" w:hAnsi="Arial Black" w:cs="Tahoma"/>
                <w:b w:val="0"/>
                <w:sz w:val="24"/>
              </w:rPr>
            </w:pPr>
            <w:r>
              <w:rPr>
                <w:rFonts w:ascii="Arial Black" w:hAnsi="Arial Black" w:cs="Tahoma"/>
                <w:b w:val="0"/>
                <w:sz w:val="24"/>
                <w:szCs w:val="24"/>
              </w:rPr>
              <w:t>Caso USR-012</w:t>
            </w:r>
          </w:p>
        </w:tc>
        <w:tc>
          <w:tcPr>
            <w:tcW w:w="6237" w:type="dxa"/>
            <w:tcBorders>
              <w:left w:val="single" w:sz="4" w:space="0" w:color="auto"/>
            </w:tcBorders>
          </w:tcPr>
          <w:p w14:paraId="68B4F211" w14:textId="77777777" w:rsidR="00D268F4" w:rsidRPr="00084147" w:rsidRDefault="00D268F4" w:rsidP="00670E19">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D268F4" w:rsidRPr="008B481E" w14:paraId="38BDEF1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14D8ABDE" w14:textId="77777777" w:rsidR="00D268F4" w:rsidRPr="00520EB1" w:rsidRDefault="00D268F4" w:rsidP="00670E19">
            <w:pPr>
              <w:suppressAutoHyphens/>
              <w:ind w:left="284"/>
              <w:rPr>
                <w:rFonts w:ascii="Arial" w:hAnsi="Arial" w:cs="Arial"/>
                <w:b w:val="0"/>
                <w:bCs w:val="0"/>
                <w:color w:val="auto"/>
              </w:rPr>
            </w:pPr>
            <w:r w:rsidRPr="00520EB1">
              <w:rPr>
                <w:rFonts w:ascii="Arial" w:hAnsi="Arial" w:cs="Arial"/>
                <w:b w:val="0"/>
                <w:color w:val="auto"/>
              </w:rPr>
              <w:t>Nombre de caso de uso</w:t>
            </w:r>
          </w:p>
        </w:tc>
        <w:tc>
          <w:tcPr>
            <w:tcW w:w="6237" w:type="dxa"/>
            <w:tcBorders>
              <w:top w:val="single" w:sz="18" w:space="0" w:color="auto"/>
              <w:left w:val="single" w:sz="4" w:space="0" w:color="auto"/>
              <w:bottom w:val="nil"/>
              <w:right w:val="nil"/>
            </w:tcBorders>
            <w:shd w:val="clear" w:color="auto" w:fill="EAF1DD" w:themeFill="accent3" w:themeFillTint="33"/>
          </w:tcPr>
          <w:p w14:paraId="5746231D" w14:textId="5E768874" w:rsidR="00D268F4" w:rsidRPr="00520EB1" w:rsidRDefault="00FE40C5"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Crear</w:t>
            </w:r>
            <w:r w:rsidR="00D268F4" w:rsidRPr="00520EB1">
              <w:rPr>
                <w:rFonts w:ascii="Arial" w:hAnsi="Arial" w:cs="Arial"/>
              </w:rPr>
              <w:t xml:space="preserve"> </w:t>
            </w:r>
            <w:r w:rsidR="00D268F4">
              <w:rPr>
                <w:rFonts w:ascii="Arial" w:hAnsi="Arial" w:cs="Arial"/>
              </w:rPr>
              <w:t>actividades</w:t>
            </w:r>
          </w:p>
        </w:tc>
      </w:tr>
      <w:tr w:rsidR="00D268F4" w14:paraId="2F808D0B"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698ABF9D" w14:textId="77777777" w:rsidR="00D268F4" w:rsidRPr="00520EB1" w:rsidRDefault="00D268F4" w:rsidP="00670E19">
            <w:pPr>
              <w:suppressAutoHyphens/>
              <w:ind w:left="284"/>
              <w:rPr>
                <w:rFonts w:ascii="Arial" w:hAnsi="Arial" w:cs="Arial"/>
                <w:b w:val="0"/>
                <w:color w:val="auto"/>
                <w:lang w:eastAsia="ar-SA"/>
              </w:rPr>
            </w:pPr>
            <w:r w:rsidRPr="00520EB1">
              <w:rPr>
                <w:rFonts w:ascii="Arial" w:hAnsi="Arial" w:cs="Arial"/>
                <w:b w:val="0"/>
                <w:color w:val="auto"/>
              </w:rPr>
              <w:t>Actores y participantes</w:t>
            </w:r>
          </w:p>
        </w:tc>
        <w:tc>
          <w:tcPr>
            <w:tcW w:w="6237" w:type="dxa"/>
            <w:tcBorders>
              <w:top w:val="nil"/>
              <w:left w:val="single" w:sz="4" w:space="0" w:color="auto"/>
              <w:bottom w:val="nil"/>
              <w:right w:val="nil"/>
            </w:tcBorders>
          </w:tcPr>
          <w:p w14:paraId="0AE5DDF4" w14:textId="77777777" w:rsidR="00D268F4" w:rsidRPr="002B7F42" w:rsidRDefault="00D268F4"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w:t>
            </w:r>
            <w:r>
              <w:rPr>
                <w:rFonts w:ascii="Arial" w:hAnsi="Arial" w:cs="Arial"/>
              </w:rPr>
              <w:t>yudantes y profesores.</w:t>
            </w:r>
          </w:p>
        </w:tc>
      </w:tr>
      <w:tr w:rsidR="00D268F4" w14:paraId="0044A63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EAF1DD" w:themeFill="accent3" w:themeFillTint="33"/>
          </w:tcPr>
          <w:p w14:paraId="71AFA9B2" w14:textId="77777777" w:rsidR="00D268F4" w:rsidRPr="00520EB1" w:rsidRDefault="00D268F4" w:rsidP="00670E19">
            <w:pPr>
              <w:suppressAutoHyphens/>
              <w:ind w:left="284"/>
              <w:rPr>
                <w:rFonts w:ascii="Arial" w:hAnsi="Arial" w:cs="Arial"/>
                <w:b w:val="0"/>
                <w:color w:val="auto"/>
                <w:lang w:eastAsia="ar-SA"/>
              </w:rPr>
            </w:pPr>
            <w:r w:rsidRPr="00520EB1">
              <w:rPr>
                <w:rFonts w:ascii="Arial" w:hAnsi="Arial" w:cs="Arial"/>
                <w:b w:val="0"/>
                <w:color w:val="auto"/>
              </w:rPr>
              <w:t>Flujo de eventos</w:t>
            </w:r>
          </w:p>
        </w:tc>
        <w:tc>
          <w:tcPr>
            <w:tcW w:w="6237" w:type="dxa"/>
            <w:tcBorders>
              <w:top w:val="nil"/>
              <w:left w:val="single" w:sz="4" w:space="0" w:color="auto"/>
              <w:bottom w:val="nil"/>
              <w:right w:val="nil"/>
            </w:tcBorders>
            <w:shd w:val="clear" w:color="auto" w:fill="EAF1DD" w:themeFill="accent3" w:themeFillTint="33"/>
          </w:tcPr>
          <w:p w14:paraId="1873F9D5" w14:textId="297F2DF9"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a</w:t>
            </w:r>
            <w:r w:rsidRPr="008E2172">
              <w:rPr>
                <w:rFonts w:ascii="Arial" w:hAnsi="Arial" w:cs="Arial"/>
              </w:rPr>
              <w:t xml:space="preserve"> la opción</w:t>
            </w:r>
            <w:r w:rsidR="00542623">
              <w:rPr>
                <w:rFonts w:ascii="Arial" w:hAnsi="Arial" w:cs="Arial"/>
              </w:rPr>
              <w:t xml:space="preserve"> de ingresar actividad</w:t>
            </w:r>
            <w:r w:rsidRPr="008E2172">
              <w:rPr>
                <w:rFonts w:ascii="Arial" w:hAnsi="Arial" w:cs="Arial"/>
              </w:rPr>
              <w:t>.</w:t>
            </w:r>
          </w:p>
          <w:p w14:paraId="344413C8"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año.</w:t>
            </w:r>
          </w:p>
          <w:p w14:paraId="32B7AA5C"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término.</w:t>
            </w:r>
          </w:p>
          <w:p w14:paraId="4B0F68EF"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periodo.</w:t>
            </w:r>
          </w:p>
          <w:p w14:paraId="293966AD"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la materia.</w:t>
            </w:r>
          </w:p>
          <w:p w14:paraId="1A24CA20"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w:t>
            </w:r>
            <w:r>
              <w:rPr>
                <w:rFonts w:ascii="Arial" w:hAnsi="Arial" w:cs="Arial"/>
              </w:rPr>
              <w:t xml:space="preserve"> el paralelo.</w:t>
            </w:r>
            <w:r>
              <w:rPr>
                <w:rFonts w:ascii="Arial" w:hAnsi="Arial" w:cs="Arial"/>
                <w:lang w:eastAsia="es-EC"/>
              </w:rPr>
              <w:t xml:space="preserve"> </w:t>
            </w:r>
          </w:p>
          <w:p w14:paraId="106AE7D9"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s-EC"/>
              </w:rPr>
              <w:t>Se selecciona la categoría de la actividad.</w:t>
            </w:r>
          </w:p>
          <w:p w14:paraId="704D287A" w14:textId="11F14699"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es-EC"/>
              </w:rPr>
              <w:t>Se selecciona actividad regular</w:t>
            </w:r>
            <w:r>
              <w:rPr>
                <w:rFonts w:ascii="Arial" w:hAnsi="Arial" w:cs="Arial"/>
              </w:rPr>
              <w:t>.</w:t>
            </w:r>
          </w:p>
          <w:p w14:paraId="5B16B672" w14:textId="77777777" w:rsidR="00FE40C5" w:rsidRDefault="00FE40C5" w:rsidP="00FE40C5">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Pr>
                <w:rFonts w:ascii="Arial" w:hAnsi="Arial" w:cs="Arial"/>
                <w:lang w:eastAsia="es-EC"/>
              </w:rPr>
              <w:t>selecciona actividad individual.</w:t>
            </w:r>
          </w:p>
          <w:p w14:paraId="1162236F" w14:textId="77777777" w:rsidR="00FE40C5" w:rsidRDefault="00FE40C5" w:rsidP="00FE40C5">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el porcentaje.</w:t>
            </w:r>
          </w:p>
          <w:p w14:paraId="7CF62200" w14:textId="77777777" w:rsidR="00FE40C5" w:rsidRDefault="00FE40C5" w:rsidP="00FE40C5">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la descripción.</w:t>
            </w:r>
          </w:p>
          <w:p w14:paraId="6DD0D9E9" w14:textId="0DB272F8" w:rsidR="00D268F4" w:rsidRPr="00FE40C5" w:rsidRDefault="00FE40C5" w:rsidP="00FE40C5">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la fecha.</w:t>
            </w:r>
          </w:p>
        </w:tc>
      </w:tr>
      <w:tr w:rsidR="00D268F4" w14:paraId="5F94D5C5"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64A9A5CE" w14:textId="77777777" w:rsidR="00D268F4" w:rsidRPr="00707C2F" w:rsidRDefault="00D268F4" w:rsidP="00670E19">
            <w:pPr>
              <w:pStyle w:val="ParrafosSoftware"/>
              <w:ind w:left="284"/>
            </w:pPr>
            <w:r w:rsidRPr="00707C2F">
              <w:rPr>
                <w:b w:val="0"/>
                <w:color w:val="auto"/>
              </w:rPr>
              <w:t>Pre</w:t>
            </w:r>
            <w:r>
              <w:rPr>
                <w:b w:val="0"/>
                <w:color w:val="auto"/>
              </w:rPr>
              <w:t xml:space="preserve">       </w:t>
            </w:r>
            <w:r w:rsidRPr="00707C2F">
              <w:rPr>
                <w:b w:val="0"/>
                <w:color w:val="auto"/>
              </w:rPr>
              <w:t>Condiciones</w:t>
            </w:r>
          </w:p>
        </w:tc>
        <w:tc>
          <w:tcPr>
            <w:tcW w:w="6237" w:type="dxa"/>
            <w:tcBorders>
              <w:top w:val="nil"/>
              <w:left w:val="single" w:sz="4" w:space="0" w:color="auto"/>
              <w:bottom w:val="nil"/>
              <w:right w:val="nil"/>
            </w:tcBorders>
            <w:vAlign w:val="center"/>
          </w:tcPr>
          <w:p w14:paraId="5B4ACC84" w14:textId="77777777" w:rsidR="00D268F4" w:rsidRPr="00707C2F" w:rsidRDefault="00D268F4" w:rsidP="00670E19">
            <w:pPr>
              <w:pStyle w:val="ParrafosSoftware"/>
              <w:jc w:val="left"/>
              <w:cnfStyle w:val="000000000000" w:firstRow="0" w:lastRow="0" w:firstColumn="0" w:lastColumn="0" w:oddVBand="0" w:evenVBand="0" w:oddHBand="0" w:evenHBand="0" w:firstRowFirstColumn="0" w:firstRowLastColumn="0" w:lastRowFirstColumn="0" w:lastRowLastColumn="0"/>
              <w:rPr>
                <w:lang w:eastAsia="ar-SA"/>
              </w:rPr>
            </w:pPr>
            <w:r>
              <w:rPr>
                <w:lang w:eastAsia="ar-SA"/>
              </w:rPr>
              <w:t>El ayudante o profesor se ha autenticado en CALPESPOL.</w:t>
            </w:r>
          </w:p>
        </w:tc>
      </w:tr>
      <w:tr w:rsidR="00D268F4" w14:paraId="0E84C9E5"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EAF1DD" w:themeFill="accent3" w:themeFillTint="33"/>
          </w:tcPr>
          <w:p w14:paraId="6BD9BD08" w14:textId="77777777" w:rsidR="00D268F4" w:rsidRPr="00520EB1" w:rsidRDefault="00D268F4" w:rsidP="00670E19">
            <w:pPr>
              <w:suppressAutoHyphens/>
              <w:ind w:left="284"/>
              <w:rPr>
                <w:rFonts w:ascii="Arial" w:hAnsi="Arial" w:cs="Arial"/>
                <w:b w:val="0"/>
                <w:color w:val="auto"/>
              </w:rPr>
            </w:pPr>
            <w:r w:rsidRPr="00520EB1">
              <w:rPr>
                <w:rFonts w:ascii="Arial" w:hAnsi="Arial" w:cs="Arial"/>
                <w:b w:val="0"/>
                <w:color w:val="auto"/>
              </w:rPr>
              <w:t>Post</w:t>
            </w:r>
            <w:r>
              <w:rPr>
                <w:rFonts w:ascii="Arial" w:hAnsi="Arial" w:cs="Arial"/>
                <w:b w:val="0"/>
                <w:color w:val="auto"/>
              </w:rPr>
              <w:t xml:space="preserve"> </w:t>
            </w:r>
            <w:r w:rsidRPr="00520EB1">
              <w:rPr>
                <w:rFonts w:ascii="Arial" w:hAnsi="Arial" w:cs="Arial"/>
                <w:b w:val="0"/>
                <w:color w:val="auto"/>
              </w:rPr>
              <w:t>Condiciones</w:t>
            </w:r>
          </w:p>
        </w:tc>
        <w:tc>
          <w:tcPr>
            <w:tcW w:w="6237" w:type="dxa"/>
            <w:tcBorders>
              <w:top w:val="nil"/>
              <w:left w:val="single" w:sz="4" w:space="0" w:color="auto"/>
              <w:bottom w:val="nil"/>
              <w:right w:val="nil"/>
            </w:tcBorders>
            <w:shd w:val="clear" w:color="auto" w:fill="EAF1DD" w:themeFill="accent3" w:themeFillTint="33"/>
          </w:tcPr>
          <w:p w14:paraId="1B35CD46" w14:textId="320A0B3D" w:rsidR="00D268F4" w:rsidRPr="00313FDB" w:rsidRDefault="00D268F4" w:rsidP="59943761">
            <w:pPr>
              <w:ind w:left="317"/>
              <w:jc w:val="both"/>
              <w:cnfStyle w:val="000000100000" w:firstRow="0" w:lastRow="0" w:firstColumn="0" w:lastColumn="0" w:oddVBand="0" w:evenVBand="0" w:oddHBand="1" w:evenHBand="0" w:firstRowFirstColumn="0" w:firstRowLastColumn="0" w:lastRowFirstColumn="0" w:lastRowLastColumn="0"/>
            </w:pPr>
            <w:r>
              <w:rPr>
                <w:rFonts w:ascii="Arial" w:hAnsi="Arial" w:cs="Arial"/>
                <w:lang w:eastAsia="ar-SA"/>
              </w:rPr>
              <w:t>Actividad</w:t>
            </w:r>
            <w:r w:rsidR="59943761" w:rsidRPr="00313FDB">
              <w:rPr>
                <w:rFonts w:ascii="Arial" w:hAnsi="Arial" w:cs="Arial"/>
                <w:lang w:eastAsia="ar-SA"/>
              </w:rPr>
              <w:t xml:space="preserve"> guardada, el sistema presenta un mensaje “La actividad se guardo con éxito</w:t>
            </w:r>
            <w:r w:rsidR="59943761" w:rsidRPr="59943761">
              <w:rPr>
                <w:rFonts w:ascii="Arial" w:hAnsi="Arial" w:cs="Arial"/>
                <w:lang w:eastAsia="ar-SA"/>
              </w:rPr>
              <w:t>”.</w:t>
            </w:r>
          </w:p>
          <w:p w14:paraId="7A10C986" w14:textId="77777777" w:rsidR="00D268F4" w:rsidRDefault="00D268F4"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Actividad</w:t>
            </w:r>
            <w:r w:rsidRPr="00313FDB">
              <w:rPr>
                <w:rFonts w:ascii="Arial" w:hAnsi="Arial" w:cs="Arial"/>
                <w:lang w:eastAsia="ar-SA"/>
              </w:rPr>
              <w:t xml:space="preserve"> no guardada, el sistema presenta un mensaje donde indique el motivo por el cual no se pudo almacenar la</w:t>
            </w:r>
            <w:r>
              <w:rPr>
                <w:rFonts w:ascii="Arial" w:hAnsi="Arial" w:cs="Arial"/>
                <w:lang w:eastAsia="ar-SA"/>
              </w:rPr>
              <w:t xml:space="preserve"> actividad</w:t>
            </w:r>
            <w:r w:rsidRPr="00313FDB">
              <w:rPr>
                <w:rFonts w:ascii="Arial" w:hAnsi="Arial" w:cs="Arial"/>
                <w:lang w:eastAsia="ar-SA"/>
              </w:rPr>
              <w:t>.</w:t>
            </w:r>
          </w:p>
          <w:p w14:paraId="71100460" w14:textId="77777777" w:rsidR="00D268F4" w:rsidRPr="006F20E4" w:rsidRDefault="00D268F4"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Actividad no guardada por falta de datos, el sistema presenta un mensaje “Faltan datos por ingresar”.</w:t>
            </w:r>
          </w:p>
        </w:tc>
      </w:tr>
      <w:tr w:rsidR="00D268F4" w14:paraId="46185532"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174202C7" w14:textId="77777777" w:rsidR="00D268F4" w:rsidRPr="005F6E6C" w:rsidRDefault="00D268F4" w:rsidP="00670E19">
            <w:pPr>
              <w:suppressAutoHyphens/>
              <w:ind w:left="284"/>
              <w:rPr>
                <w:rFonts w:ascii="Arial" w:hAnsi="Arial" w:cs="Arial"/>
                <w:b w:val="0"/>
                <w:color w:val="auto"/>
              </w:rPr>
            </w:pPr>
            <w:r w:rsidRPr="005F6E6C">
              <w:rPr>
                <w:rFonts w:ascii="Arial" w:hAnsi="Arial" w:cs="Arial"/>
                <w:b w:val="0"/>
                <w:color w:val="auto"/>
              </w:rPr>
              <w:t>Requerimientos de calidad</w:t>
            </w:r>
          </w:p>
        </w:tc>
        <w:tc>
          <w:tcPr>
            <w:tcW w:w="6237" w:type="dxa"/>
            <w:tcBorders>
              <w:top w:val="nil"/>
              <w:left w:val="single" w:sz="4" w:space="0" w:color="auto"/>
            </w:tcBorders>
            <w:shd w:val="clear" w:color="auto" w:fill="FFFFFF" w:themeFill="background1"/>
          </w:tcPr>
          <w:p w14:paraId="5A7142B1" w14:textId="77777777" w:rsidR="00D268F4" w:rsidRPr="001139B1" w:rsidRDefault="00D268F4" w:rsidP="00D02E49">
            <w:pPr>
              <w:pStyle w:val="ListParagraph"/>
              <w:numPr>
                <w:ilvl w:val="0"/>
                <w:numId w:val="5"/>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campos a llenar serán validados.</w:t>
            </w:r>
          </w:p>
        </w:tc>
      </w:tr>
    </w:tbl>
    <w:p w14:paraId="2E893149" w14:textId="77777777" w:rsidR="00D268F4" w:rsidRDefault="00D268F4" w:rsidP="00D268F4">
      <w:pPr>
        <w:ind w:left="0" w:firstLine="0"/>
      </w:pPr>
    </w:p>
    <w:p w14:paraId="60349A5B" w14:textId="77777777" w:rsidR="00D268F4" w:rsidRDefault="00D268F4" w:rsidP="00D268F4">
      <w:pPr>
        <w:ind w:left="0" w:firstLine="0"/>
      </w:pPr>
    </w:p>
    <w:p w14:paraId="5D1270EB" w14:textId="77777777" w:rsidR="00D268F4" w:rsidRPr="0020510C" w:rsidRDefault="00D268F4" w:rsidP="00D268F4">
      <w:pPr>
        <w:ind w:left="0" w:firstLine="0"/>
      </w:pPr>
    </w:p>
    <w:tbl>
      <w:tblPr>
        <w:tblStyle w:val="MediumShading2-Accent3"/>
        <w:tblW w:w="9039" w:type="dxa"/>
        <w:tblLook w:val="04A0" w:firstRow="1" w:lastRow="0" w:firstColumn="1" w:lastColumn="0" w:noHBand="0" w:noVBand="1"/>
      </w:tblPr>
      <w:tblGrid>
        <w:gridCol w:w="2093"/>
        <w:gridCol w:w="6946"/>
      </w:tblGrid>
      <w:tr w:rsidR="00D268F4" w:rsidRPr="00C3683B" w14:paraId="16CB8B92"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2782DBBD" w14:textId="77777777" w:rsidR="00D268F4" w:rsidRPr="005F6E6C" w:rsidRDefault="00D268F4" w:rsidP="00670E1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62349882" w14:textId="77777777" w:rsidR="00D268F4" w:rsidRPr="005F6E6C" w:rsidRDefault="00D268F4" w:rsidP="00670E19">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5F6E6C">
              <w:rPr>
                <w:rFonts w:ascii="Arial Black" w:hAnsi="Arial Black" w:cs="Arial"/>
                <w:sz w:val="24"/>
                <w:szCs w:val="24"/>
                <w:lang w:eastAsia="ar-SA"/>
              </w:rPr>
              <w:t xml:space="preserve">Ingreso exitoso de </w:t>
            </w:r>
            <w:r>
              <w:rPr>
                <w:rFonts w:ascii="Arial Black" w:hAnsi="Arial Black" w:cs="Arial"/>
                <w:sz w:val="24"/>
                <w:szCs w:val="24"/>
                <w:lang w:eastAsia="ar-SA"/>
              </w:rPr>
              <w:t>una actividad</w:t>
            </w:r>
          </w:p>
        </w:tc>
      </w:tr>
      <w:tr w:rsidR="00D268F4" w:rsidRPr="008B481E" w14:paraId="1D6900E1"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19B61970" w14:textId="77777777" w:rsidR="00D268F4" w:rsidRPr="005F6E6C" w:rsidRDefault="00D268F4" w:rsidP="00670E1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79FA9668" w14:textId="77777777" w:rsidR="00D268F4" w:rsidRPr="001139B1" w:rsidRDefault="00D268F4" w:rsidP="00670E19">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D268F4" w14:paraId="35BEC008" w14:textId="77777777" w:rsidTr="59943761">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60537D32" w14:textId="77777777" w:rsidR="00D268F4" w:rsidRPr="005F6E6C" w:rsidRDefault="00D268F4" w:rsidP="00670E1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7DF6CF9C" w14:textId="77777777" w:rsidR="00D268F4" w:rsidRDefault="00D268F4" w:rsidP="00D02E49">
            <w:pPr>
              <w:pStyle w:val="ListParagraph"/>
              <w:numPr>
                <w:ilvl w:val="0"/>
                <w:numId w:val="6"/>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ingresa toda la información de la actividad.</w:t>
            </w:r>
          </w:p>
          <w:p w14:paraId="00879BD2" w14:textId="77777777" w:rsidR="00D268F4" w:rsidRDefault="00D268F4" w:rsidP="00D02E49">
            <w:pPr>
              <w:pStyle w:val="ListParagraph"/>
              <w:numPr>
                <w:ilvl w:val="0"/>
                <w:numId w:val="6"/>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6D717C69" w14:textId="77777777" w:rsidR="00D268F4" w:rsidRPr="001139B1" w:rsidRDefault="00D268F4" w:rsidP="00D02E49">
            <w:pPr>
              <w:pStyle w:val="ListParagraph"/>
              <w:numPr>
                <w:ilvl w:val="0"/>
                <w:numId w:val="6"/>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 y preguntando si desea asignar una rúbrica.</w:t>
            </w:r>
          </w:p>
        </w:tc>
      </w:tr>
    </w:tbl>
    <w:p w14:paraId="71D9C9E5" w14:textId="77777777" w:rsidR="00D268F4" w:rsidRDefault="00D268F4" w:rsidP="00D268F4">
      <w:pPr>
        <w:ind w:left="0" w:firstLine="0"/>
        <w:rPr>
          <w:rFonts w:ascii="Arial" w:hAnsi="Arial" w:cs="Arial"/>
          <w:b/>
        </w:rPr>
      </w:pPr>
    </w:p>
    <w:tbl>
      <w:tblPr>
        <w:tblStyle w:val="MediumShading2-Accent3"/>
        <w:tblW w:w="9039" w:type="dxa"/>
        <w:tblLook w:val="04A0" w:firstRow="1" w:lastRow="0" w:firstColumn="1" w:lastColumn="0" w:noHBand="0" w:noVBand="1"/>
      </w:tblPr>
      <w:tblGrid>
        <w:gridCol w:w="2093"/>
        <w:gridCol w:w="6946"/>
      </w:tblGrid>
      <w:tr w:rsidR="00D268F4" w:rsidRPr="00C3683B" w14:paraId="6F7C8B9F"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4B2351F9" w14:textId="77777777" w:rsidR="00D268F4" w:rsidRPr="005F6E6C" w:rsidRDefault="00D268F4" w:rsidP="00670E1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250C99FF" w14:textId="77777777" w:rsidR="00D268F4" w:rsidRPr="005F6E6C" w:rsidRDefault="00D268F4" w:rsidP="00670E19">
            <w:pPr>
              <w:pStyle w:val="ListParagraph"/>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5F6E6C">
              <w:rPr>
                <w:rFonts w:ascii="Arial Black" w:hAnsi="Arial Black" w:cs="Arial"/>
                <w:sz w:val="24"/>
                <w:szCs w:val="24"/>
                <w:lang w:eastAsia="ar-SA"/>
              </w:rPr>
              <w:t xml:space="preserve">Ingreso </w:t>
            </w:r>
            <w:r>
              <w:rPr>
                <w:rFonts w:ascii="Arial Black" w:hAnsi="Arial Black" w:cs="Arial"/>
                <w:sz w:val="24"/>
                <w:szCs w:val="24"/>
                <w:lang w:eastAsia="ar-SA"/>
              </w:rPr>
              <w:t>fallido</w:t>
            </w:r>
            <w:r w:rsidRPr="005F6E6C">
              <w:rPr>
                <w:rFonts w:ascii="Arial Black" w:hAnsi="Arial Black" w:cs="Arial"/>
                <w:sz w:val="24"/>
                <w:szCs w:val="24"/>
                <w:lang w:eastAsia="ar-SA"/>
              </w:rPr>
              <w:t xml:space="preserve"> de </w:t>
            </w:r>
            <w:r>
              <w:rPr>
                <w:rFonts w:ascii="Arial Black" w:hAnsi="Arial Black" w:cs="Arial"/>
                <w:sz w:val="24"/>
                <w:szCs w:val="24"/>
                <w:lang w:eastAsia="ar-SA"/>
              </w:rPr>
              <w:t>una actividad</w:t>
            </w:r>
          </w:p>
        </w:tc>
      </w:tr>
      <w:tr w:rsidR="00D268F4" w:rsidRPr="008B481E" w14:paraId="0E9C90E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1805579D" w14:textId="77777777" w:rsidR="00D268F4" w:rsidRPr="005F6E6C" w:rsidRDefault="00D268F4" w:rsidP="00670E1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1FFED776" w14:textId="77777777" w:rsidR="00D268F4" w:rsidRPr="001139B1" w:rsidRDefault="00D268F4" w:rsidP="00670E19">
            <w:pPr>
              <w:pStyle w:val="ListParagraph"/>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D268F4" w14:paraId="2A5AED0F" w14:textId="77777777" w:rsidTr="59943761">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276FA8E3" w14:textId="77777777" w:rsidR="00D268F4" w:rsidRPr="005F6E6C" w:rsidRDefault="00D268F4" w:rsidP="00670E1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01AEE46F" w14:textId="77777777" w:rsidR="00D268F4" w:rsidRDefault="00D268F4" w:rsidP="00D02E49">
            <w:pPr>
              <w:pStyle w:val="ListParagraph"/>
              <w:numPr>
                <w:ilvl w:val="0"/>
                <w:numId w:val="1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omite alguna información de la actividad.</w:t>
            </w:r>
          </w:p>
          <w:p w14:paraId="2D7E333E" w14:textId="77777777" w:rsidR="00D268F4" w:rsidRDefault="00D268F4" w:rsidP="00D02E49">
            <w:pPr>
              <w:pStyle w:val="ListParagraph"/>
              <w:numPr>
                <w:ilvl w:val="0"/>
                <w:numId w:val="1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5D809EDA" w14:textId="77777777" w:rsidR="00D268F4" w:rsidRPr="001139B1" w:rsidRDefault="00D268F4" w:rsidP="00D02E49">
            <w:pPr>
              <w:pStyle w:val="ListParagraph"/>
              <w:numPr>
                <w:ilvl w:val="0"/>
                <w:numId w:val="1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7D452672" w14:textId="77777777" w:rsidR="00D268F4" w:rsidRDefault="00D268F4" w:rsidP="00D268F4">
      <w:pPr>
        <w:ind w:left="0" w:firstLine="0"/>
        <w:rPr>
          <w:rFonts w:ascii="Arial" w:hAnsi="Arial" w:cs="Arial"/>
          <w:b/>
        </w:rPr>
      </w:pPr>
    </w:p>
    <w:p w14:paraId="60E0E6FD" w14:textId="77777777" w:rsidR="00D268F4" w:rsidRDefault="00D268F4" w:rsidP="00D268F4">
      <w:pPr>
        <w:ind w:left="0" w:firstLine="0"/>
      </w:pPr>
      <w:r>
        <w:rPr>
          <w:rFonts w:ascii="Arial" w:hAnsi="Arial" w:cs="Arial"/>
          <w:b/>
        </w:rPr>
        <w:br w:type="page"/>
      </w:r>
    </w:p>
    <w:p w14:paraId="2F0A5041" w14:textId="77777777" w:rsidR="00670E19" w:rsidRDefault="00670E19" w:rsidP="00670E19">
      <w:pPr>
        <w:ind w:left="0" w:firstLine="0"/>
        <w:rPr>
          <w:rFonts w:ascii="Arial" w:hAnsi="Arial" w:cs="Arial"/>
          <w:color w:val="000000"/>
          <w:sz w:val="23"/>
          <w:szCs w:val="23"/>
        </w:rPr>
      </w:pPr>
    </w:p>
    <w:tbl>
      <w:tblPr>
        <w:tblStyle w:val="Sombreadomedio2-nfasis31"/>
        <w:tblW w:w="9039" w:type="dxa"/>
        <w:jc w:val="center"/>
        <w:tblLook w:val="04A0" w:firstRow="1" w:lastRow="0" w:firstColumn="1" w:lastColumn="0" w:noHBand="0" w:noVBand="1"/>
      </w:tblPr>
      <w:tblGrid>
        <w:gridCol w:w="2660"/>
        <w:gridCol w:w="6379"/>
      </w:tblGrid>
      <w:tr w:rsidR="00670E19" w:rsidRPr="002B7F42" w14:paraId="040936D1" w14:textId="77777777" w:rsidTr="59943761">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9B58702" w14:textId="77777777" w:rsidR="00670E19" w:rsidRPr="00945ABF" w:rsidRDefault="00CC5A5E"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USR-013</w:t>
            </w:r>
          </w:p>
        </w:tc>
      </w:tr>
      <w:tr w:rsidR="00670E19" w:rsidRPr="002B7F42" w14:paraId="267569B4"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7088904B" w14:textId="77777777" w:rsidR="00670E19" w:rsidRPr="00505C9D" w:rsidRDefault="00670E19"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2147911" w14:textId="77777777" w:rsidR="00670E19" w:rsidRPr="00505C9D" w:rsidRDefault="00670E19"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Iniciar nuevo término.</w:t>
            </w:r>
          </w:p>
        </w:tc>
      </w:tr>
      <w:tr w:rsidR="00670E19" w:rsidRPr="002B7F42" w14:paraId="004C8A6D"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0164E0C8" w14:textId="77777777" w:rsidR="00670E19" w:rsidRPr="00505C9D" w:rsidRDefault="00670E19"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6100996" w14:textId="4DF351EC" w:rsidR="00670E19" w:rsidRPr="00505C9D" w:rsidRDefault="000577FE" w:rsidP="000577FE">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w:t>
            </w:r>
            <w:r w:rsidR="00670E19">
              <w:rPr>
                <w:rFonts w:ascii="Arial" w:hAnsi="Arial" w:cs="Arial"/>
                <w:lang w:eastAsia="ar-SA"/>
              </w:rPr>
              <w:t>rofesores</w:t>
            </w:r>
            <w:r>
              <w:rPr>
                <w:rFonts w:ascii="Arial" w:hAnsi="Arial" w:cs="Arial"/>
                <w:lang w:eastAsia="ar-SA"/>
              </w:rPr>
              <w:t>.</w:t>
            </w:r>
          </w:p>
        </w:tc>
      </w:tr>
      <w:tr w:rsidR="00670E19" w:rsidRPr="002B7F42" w14:paraId="3C59B33F"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36728CB" w14:textId="77777777" w:rsidR="00670E19" w:rsidRPr="00505C9D" w:rsidRDefault="00670E19"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77949D84" w14:textId="0A9A996A" w:rsidR="00670E19" w:rsidRDefault="00670E19" w:rsidP="00D02E49">
            <w:pPr>
              <w:pStyle w:val="ListParagraph"/>
              <w:numPr>
                <w:ilvl w:val="0"/>
                <w:numId w:val="33"/>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usuario selecciona la opción de</w:t>
            </w:r>
            <w:r w:rsidR="009655EF">
              <w:rPr>
                <w:rFonts w:ascii="Arial" w:hAnsi="Arial" w:cs="Arial"/>
                <w:lang w:eastAsia="ar-SA"/>
              </w:rPr>
              <w:t>l menú</w:t>
            </w:r>
            <w:r>
              <w:rPr>
                <w:rFonts w:ascii="Arial" w:hAnsi="Arial" w:cs="Arial"/>
                <w:lang w:eastAsia="ar-SA"/>
              </w:rPr>
              <w:t xml:space="preserve"> </w:t>
            </w:r>
            <w:r w:rsidR="009655EF">
              <w:rPr>
                <w:rFonts w:ascii="Arial" w:hAnsi="Arial" w:cs="Arial"/>
                <w:lang w:eastAsia="ar-SA"/>
              </w:rPr>
              <w:t>“</w:t>
            </w:r>
            <w:r w:rsidR="008473E8">
              <w:rPr>
                <w:rFonts w:ascii="Arial" w:hAnsi="Arial" w:cs="Arial"/>
                <w:lang w:eastAsia="ar-SA"/>
              </w:rPr>
              <w:t>Materia</w:t>
            </w:r>
            <w:r w:rsidR="009655EF">
              <w:rPr>
                <w:rFonts w:ascii="Arial" w:hAnsi="Arial" w:cs="Arial"/>
                <w:lang w:eastAsia="ar-SA"/>
              </w:rPr>
              <w:t>”</w:t>
            </w:r>
            <w:r w:rsidR="008473E8">
              <w:rPr>
                <w:rFonts w:ascii="Arial" w:hAnsi="Arial" w:cs="Arial"/>
                <w:lang w:eastAsia="ar-SA"/>
              </w:rPr>
              <w:t xml:space="preserve"> y luego </w:t>
            </w:r>
            <w:r w:rsidR="009655EF">
              <w:rPr>
                <w:rFonts w:ascii="Arial" w:hAnsi="Arial" w:cs="Arial"/>
                <w:lang w:eastAsia="ar-SA"/>
              </w:rPr>
              <w:t>en el submenú que aparece hace clic en “Asignar”</w:t>
            </w:r>
            <w:r w:rsidR="008473E8">
              <w:rPr>
                <w:rFonts w:ascii="Arial" w:hAnsi="Arial" w:cs="Arial"/>
                <w:lang w:eastAsia="ar-SA"/>
              </w:rPr>
              <w:t>.</w:t>
            </w:r>
          </w:p>
          <w:p w14:paraId="1B6BD67F" w14:textId="79839C41" w:rsidR="00670E19" w:rsidRPr="00670E19" w:rsidRDefault="00670E19" w:rsidP="00D02E49">
            <w:pPr>
              <w:pStyle w:val="ListParagraph"/>
              <w:numPr>
                <w:ilvl w:val="0"/>
                <w:numId w:val="33"/>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Donde selecciona el año</w:t>
            </w:r>
            <w:r w:rsidR="009655EF">
              <w:rPr>
                <w:rFonts w:ascii="Arial" w:hAnsi="Arial" w:cs="Arial"/>
                <w:lang w:eastAsia="ar-SA"/>
              </w:rPr>
              <w:t xml:space="preserve"> e </w:t>
            </w:r>
            <w:r>
              <w:rPr>
                <w:rFonts w:ascii="Arial" w:hAnsi="Arial" w:cs="Arial"/>
                <w:lang w:eastAsia="ar-SA"/>
              </w:rPr>
              <w:t>ingresa término.</w:t>
            </w:r>
          </w:p>
          <w:p w14:paraId="13108C0C" w14:textId="77777777" w:rsidR="00670E19" w:rsidRDefault="00670E19" w:rsidP="00D02E49">
            <w:pPr>
              <w:pStyle w:val="ListParagraph"/>
              <w:numPr>
                <w:ilvl w:val="0"/>
                <w:numId w:val="33"/>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hace clic en el botón “Aceptar”.</w:t>
            </w:r>
          </w:p>
          <w:p w14:paraId="6A0AC2F0" w14:textId="36D46F2F" w:rsidR="009655EF" w:rsidRDefault="009655EF" w:rsidP="00D02E49">
            <w:pPr>
              <w:pStyle w:val="ListParagraph"/>
              <w:numPr>
                <w:ilvl w:val="0"/>
                <w:numId w:val="33"/>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En la sección de registros de materias que aparece hacemos clic en el </w:t>
            </w:r>
            <w:r w:rsidR="00934E74">
              <w:rPr>
                <w:rFonts w:ascii="Arial" w:hAnsi="Arial" w:cs="Arial"/>
                <w:lang w:eastAsia="ar-SA"/>
              </w:rPr>
              <w:t>botón</w:t>
            </w:r>
            <w:r>
              <w:rPr>
                <w:rFonts w:ascii="Arial" w:hAnsi="Arial" w:cs="Arial"/>
                <w:lang w:eastAsia="ar-SA"/>
              </w:rPr>
              <w:t xml:space="preserve"> “Nueva Materia”.</w:t>
            </w:r>
          </w:p>
          <w:p w14:paraId="364D65DC" w14:textId="3B1EAB8E" w:rsidR="009655EF" w:rsidRDefault="009655EF" w:rsidP="00D02E49">
            <w:pPr>
              <w:pStyle w:val="ListParagraph"/>
              <w:numPr>
                <w:ilvl w:val="0"/>
                <w:numId w:val="33"/>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En la ventana que aparece escribimos el código de la materia.</w:t>
            </w:r>
          </w:p>
          <w:p w14:paraId="7CD96DE4" w14:textId="173CA45C" w:rsidR="009655EF" w:rsidRPr="000577FE" w:rsidRDefault="009655EF" w:rsidP="000577FE">
            <w:pPr>
              <w:pStyle w:val="ListParagraph"/>
              <w:numPr>
                <w:ilvl w:val="0"/>
                <w:numId w:val="33"/>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obtiene la información de la materia por medio de un servicio web de la ESPOL</w:t>
            </w:r>
            <w:r w:rsidR="00670E19">
              <w:rPr>
                <w:rFonts w:ascii="Arial" w:hAnsi="Arial" w:cs="Arial"/>
                <w:lang w:eastAsia="ar-SA"/>
              </w:rPr>
              <w:t>.</w:t>
            </w:r>
          </w:p>
        </w:tc>
      </w:tr>
      <w:tr w:rsidR="00670E19" w:rsidRPr="002B7F42" w14:paraId="232C8C3B"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83E559F" w14:textId="77777777" w:rsidR="00670E19" w:rsidRPr="00670E19" w:rsidRDefault="00670E19" w:rsidP="00670E1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6A679784" w14:textId="6452CCDB" w:rsidR="00670E19" w:rsidRPr="00670E19" w:rsidRDefault="00670E19" w:rsidP="000577FE">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se ha autenticado en CALPESPOL.</w:t>
            </w:r>
          </w:p>
        </w:tc>
      </w:tr>
      <w:tr w:rsidR="00670E19" w:rsidRPr="006F20E4" w14:paraId="26BAD18F"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F0C6EC6" w14:textId="77777777" w:rsidR="00670E19" w:rsidRPr="00505C9D" w:rsidRDefault="00670E19"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5BC9015D" w14:textId="1573868D" w:rsidR="000577FE" w:rsidRDefault="000577FE"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agrega el registro de todos los paralelos con dicho código de materia y se los muestra en la </w:t>
            </w:r>
            <w:r w:rsidR="00934E74">
              <w:rPr>
                <w:rFonts w:ascii="Arial" w:hAnsi="Arial" w:cs="Arial"/>
                <w:lang w:eastAsia="ar-SA"/>
              </w:rPr>
              <w:t>sección</w:t>
            </w:r>
            <w:r>
              <w:rPr>
                <w:rFonts w:ascii="Arial" w:hAnsi="Arial" w:cs="Arial"/>
                <w:lang w:eastAsia="ar-SA"/>
              </w:rPr>
              <w:t xml:space="preserve"> de registros de materias.</w:t>
            </w:r>
          </w:p>
          <w:p w14:paraId="1A2C0B51" w14:textId="4946457F" w:rsidR="00670E19" w:rsidRPr="00505C9D" w:rsidRDefault="00670E19"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No se inicializa el término, debido a que el código de la materia no exista se mostrará el mensaje “Código de materia inválido”.</w:t>
            </w:r>
          </w:p>
        </w:tc>
      </w:tr>
      <w:tr w:rsidR="00670E19" w:rsidRPr="006F20E4" w14:paraId="42DC15E3"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8061817" w14:textId="77777777" w:rsidR="00670E19" w:rsidRPr="00505C9D" w:rsidRDefault="00670E19"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4CD70C96" w14:textId="67D9A249" w:rsidR="00670E19" w:rsidRDefault="00670E19" w:rsidP="00D02E49">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sistema debe validar que el año seleccionado sea el actual o uno </w:t>
            </w:r>
            <w:r w:rsidR="000577FE">
              <w:rPr>
                <w:rFonts w:ascii="Arial" w:hAnsi="Arial" w:cs="Arial"/>
                <w:lang w:eastAsia="ar-SA"/>
              </w:rPr>
              <w:t>menor</w:t>
            </w:r>
          </w:p>
          <w:p w14:paraId="710AB559" w14:textId="77777777" w:rsidR="00670E19" w:rsidRPr="002553DE" w:rsidRDefault="00670E19" w:rsidP="00D02E49">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1040775D" w14:textId="77777777" w:rsidR="00670E19" w:rsidRDefault="00670E19" w:rsidP="00670E19">
      <w:pPr>
        <w:ind w:left="0" w:firstLine="0"/>
      </w:pPr>
    </w:p>
    <w:tbl>
      <w:tblPr>
        <w:tblStyle w:val="Sombreadomedio2-nfasis31"/>
        <w:tblW w:w="9039" w:type="dxa"/>
        <w:tblLook w:val="04A0" w:firstRow="1" w:lastRow="0" w:firstColumn="1" w:lastColumn="0" w:noHBand="0" w:noVBand="1"/>
      </w:tblPr>
      <w:tblGrid>
        <w:gridCol w:w="2660"/>
        <w:gridCol w:w="6379"/>
      </w:tblGrid>
      <w:tr w:rsidR="00670E19" w:rsidRPr="006F20E4" w14:paraId="429572A1"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42FF2B8" w14:textId="77777777" w:rsidR="00670E19" w:rsidRPr="00313FDB" w:rsidRDefault="00670E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E7F3EB6" w14:textId="77777777" w:rsidR="00670E19" w:rsidRPr="000F6D4E" w:rsidRDefault="00670E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Término inicializado con éxito.</w:t>
            </w:r>
          </w:p>
        </w:tc>
      </w:tr>
      <w:tr w:rsidR="00670E19" w:rsidRPr="006F20E4" w14:paraId="7E7D467D"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A5B7243" w14:textId="77777777" w:rsidR="00670E19" w:rsidRPr="00647F3D" w:rsidRDefault="00670E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13B6423" w14:textId="608E3ACD" w:rsidR="00670E19" w:rsidRPr="00F70BAC" w:rsidRDefault="000577FE" w:rsidP="000577FE">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w:t>
            </w:r>
            <w:r w:rsidR="00670E19" w:rsidRPr="00F70BAC">
              <w:rPr>
                <w:rFonts w:ascii="Arial" w:hAnsi="Arial" w:cs="Arial"/>
                <w:lang w:eastAsia="ar-SA"/>
              </w:rPr>
              <w:t>rofe</w:t>
            </w:r>
            <w:r>
              <w:rPr>
                <w:rFonts w:ascii="Arial" w:hAnsi="Arial" w:cs="Arial"/>
                <w:lang w:eastAsia="ar-SA"/>
              </w:rPr>
              <w:t>sores</w:t>
            </w:r>
          </w:p>
        </w:tc>
      </w:tr>
      <w:tr w:rsidR="00670E19" w:rsidRPr="006F20E4" w14:paraId="4561986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70616F5" w14:textId="77777777" w:rsidR="00670E19" w:rsidRPr="00647F3D" w:rsidRDefault="00670E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FAB7E0F" w14:textId="77777777" w:rsidR="00670E19" w:rsidRDefault="00670E19" w:rsidP="00D02E49">
            <w:pPr>
              <w:pStyle w:val="ListParagraph"/>
              <w:numPr>
                <w:ilvl w:val="0"/>
                <w:numId w:val="3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CC5A5E">
              <w:rPr>
                <w:rFonts w:ascii="Arial" w:hAnsi="Arial" w:cs="Arial"/>
                <w:lang w:eastAsia="ar-SA"/>
              </w:rPr>
              <w:t>usuario</w:t>
            </w:r>
            <w:r>
              <w:rPr>
                <w:rFonts w:ascii="Arial" w:hAnsi="Arial" w:cs="Arial"/>
                <w:lang w:eastAsia="ar-SA"/>
              </w:rPr>
              <w:t xml:space="preserve"> del sistema ingresa todos los datos necesarios para comenzar un nuevo término académico.</w:t>
            </w:r>
          </w:p>
          <w:p w14:paraId="610FE31C" w14:textId="77777777" w:rsidR="00670E19" w:rsidRDefault="00670E19" w:rsidP="00D02E49">
            <w:pPr>
              <w:pStyle w:val="ListParagraph"/>
              <w:numPr>
                <w:ilvl w:val="0"/>
                <w:numId w:val="3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w:t>
            </w:r>
          </w:p>
          <w:p w14:paraId="398884F6" w14:textId="77777777" w:rsidR="00670E19" w:rsidRPr="00B95590" w:rsidRDefault="00670E19" w:rsidP="00D02E49">
            <w:pPr>
              <w:pStyle w:val="ListParagraph"/>
              <w:numPr>
                <w:ilvl w:val="0"/>
                <w:numId w:val="3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w:t>
            </w:r>
            <w:r w:rsidR="00CC5A5E">
              <w:rPr>
                <w:rFonts w:ascii="Arial" w:hAnsi="Arial" w:cs="Arial"/>
                <w:lang w:eastAsia="ar-SA"/>
              </w:rPr>
              <w:t>un mensaje que el término ha sido creado con éxito.</w:t>
            </w:r>
          </w:p>
        </w:tc>
      </w:tr>
    </w:tbl>
    <w:p w14:paraId="4C206263" w14:textId="77777777" w:rsidR="00670E19" w:rsidRDefault="00670E19" w:rsidP="00670E19">
      <w:pPr>
        <w:ind w:left="0" w:firstLine="0"/>
      </w:pPr>
    </w:p>
    <w:p w14:paraId="116B47EF" w14:textId="77777777" w:rsidR="00CC5A5E" w:rsidRDefault="00CC5A5E" w:rsidP="00670E19">
      <w:pPr>
        <w:ind w:left="0" w:firstLine="0"/>
      </w:pPr>
    </w:p>
    <w:p w14:paraId="5BB358BD" w14:textId="77777777" w:rsidR="00CC5A5E" w:rsidRDefault="00CC5A5E" w:rsidP="00670E19">
      <w:pPr>
        <w:ind w:left="0" w:firstLine="0"/>
      </w:pPr>
    </w:p>
    <w:p w14:paraId="30BBE321" w14:textId="2B3061AE" w:rsidR="00670E19" w:rsidRDefault="00670E19" w:rsidP="00670E19">
      <w:pPr>
        <w:ind w:left="0" w:firstLine="0"/>
      </w:pPr>
    </w:p>
    <w:tbl>
      <w:tblPr>
        <w:tblStyle w:val="Sombreadomedio2-nfasis31"/>
        <w:tblW w:w="9039" w:type="dxa"/>
        <w:tblLook w:val="04A0" w:firstRow="1" w:lastRow="0" w:firstColumn="1" w:lastColumn="0" w:noHBand="0" w:noVBand="1"/>
      </w:tblPr>
      <w:tblGrid>
        <w:gridCol w:w="2660"/>
        <w:gridCol w:w="6379"/>
      </w:tblGrid>
      <w:tr w:rsidR="00670E19" w:rsidRPr="006F20E4" w14:paraId="25EC412D"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30545AD" w14:textId="77777777" w:rsidR="00670E19" w:rsidRPr="00313FDB" w:rsidRDefault="00670E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C4ECBC5" w14:textId="77777777" w:rsidR="00670E19" w:rsidRPr="000F6D4E" w:rsidRDefault="00670E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Inicialización fallida.- Código de materia inválido</w:t>
            </w:r>
          </w:p>
        </w:tc>
      </w:tr>
      <w:tr w:rsidR="00670E19" w:rsidRPr="006F20E4" w14:paraId="63DADBC1"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38D1185" w14:textId="77777777" w:rsidR="00670E19" w:rsidRPr="00647F3D" w:rsidRDefault="00670E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5E601AC" w14:textId="77777777" w:rsidR="00670E19" w:rsidRPr="001139B1" w:rsidRDefault="00670E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sidRPr="00F70BAC">
              <w:rPr>
                <w:rFonts w:ascii="Arial" w:hAnsi="Arial" w:cs="Arial"/>
                <w:lang w:eastAsia="ar-SA"/>
              </w:rPr>
              <w:t>Administrador</w:t>
            </w:r>
            <w:r>
              <w:rPr>
                <w:rFonts w:ascii="Arial" w:hAnsi="Arial" w:cs="Arial"/>
                <w:lang w:eastAsia="ar-SA"/>
              </w:rPr>
              <w:t>es</w:t>
            </w:r>
            <w:r w:rsidRPr="00F70BAC">
              <w:rPr>
                <w:rFonts w:ascii="Arial" w:hAnsi="Arial" w:cs="Arial"/>
                <w:lang w:eastAsia="ar-SA"/>
              </w:rPr>
              <w:t>, profesor</w:t>
            </w:r>
            <w:r>
              <w:rPr>
                <w:rFonts w:ascii="Arial" w:hAnsi="Arial" w:cs="Arial"/>
                <w:lang w:eastAsia="ar-SA"/>
              </w:rPr>
              <w:t>es</w:t>
            </w:r>
            <w:r w:rsidRPr="00F70BAC">
              <w:rPr>
                <w:rFonts w:ascii="Arial" w:hAnsi="Arial" w:cs="Arial"/>
                <w:lang w:eastAsia="ar-SA"/>
              </w:rPr>
              <w:t xml:space="preserve"> y ayudante</w:t>
            </w:r>
            <w:r>
              <w:rPr>
                <w:rFonts w:ascii="Arial" w:hAnsi="Arial" w:cs="Arial"/>
                <w:lang w:eastAsia="ar-SA"/>
              </w:rPr>
              <w:t>s</w:t>
            </w:r>
          </w:p>
        </w:tc>
      </w:tr>
      <w:tr w:rsidR="00670E19" w:rsidRPr="006F20E4" w14:paraId="2F9658C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E2D64C3" w14:textId="77777777" w:rsidR="00670E19" w:rsidRPr="00647F3D" w:rsidRDefault="00670E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E7F6B07" w14:textId="77777777" w:rsidR="00670E19" w:rsidRDefault="00670E19" w:rsidP="00D02E49">
            <w:pPr>
              <w:pStyle w:val="ListParagraph"/>
              <w:numPr>
                <w:ilvl w:val="0"/>
                <w:numId w:val="42"/>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CC5A5E">
              <w:rPr>
                <w:rFonts w:ascii="Arial" w:hAnsi="Arial" w:cs="Arial"/>
                <w:lang w:eastAsia="ar-SA"/>
              </w:rPr>
              <w:t>usuario</w:t>
            </w:r>
            <w:r>
              <w:rPr>
                <w:rFonts w:ascii="Arial" w:hAnsi="Arial" w:cs="Arial"/>
                <w:lang w:eastAsia="ar-SA"/>
              </w:rPr>
              <w:t xml:space="preserve"> ingresa el código de la materia</w:t>
            </w:r>
            <w:r w:rsidR="005D2181">
              <w:rPr>
                <w:rFonts w:ascii="Arial" w:hAnsi="Arial" w:cs="Arial"/>
                <w:lang w:eastAsia="ar-SA"/>
              </w:rPr>
              <w:t xml:space="preserve"> a dictar</w:t>
            </w:r>
            <w:r>
              <w:rPr>
                <w:rFonts w:ascii="Arial" w:hAnsi="Arial" w:cs="Arial"/>
                <w:lang w:eastAsia="ar-SA"/>
              </w:rPr>
              <w:t>.</w:t>
            </w:r>
          </w:p>
          <w:p w14:paraId="4939AB62" w14:textId="77777777" w:rsidR="00670E19" w:rsidRDefault="00670E19" w:rsidP="00D02E49">
            <w:pPr>
              <w:pStyle w:val="ListParagraph"/>
              <w:numPr>
                <w:ilvl w:val="0"/>
                <w:numId w:val="4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 en el ingreso de código de materia.</w:t>
            </w:r>
          </w:p>
          <w:p w14:paraId="44709F26" w14:textId="77777777" w:rsidR="00CC5A5E" w:rsidRPr="00414956" w:rsidRDefault="00CC5A5E" w:rsidP="00D02E49">
            <w:pPr>
              <w:pStyle w:val="ListParagraph"/>
              <w:numPr>
                <w:ilvl w:val="0"/>
                <w:numId w:val="4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Aparecerá un mensaje indicando que el código de la materia no existe o esta incorrecto.</w:t>
            </w:r>
          </w:p>
        </w:tc>
      </w:tr>
    </w:tbl>
    <w:p w14:paraId="35D7F028" w14:textId="77777777" w:rsidR="00670E19" w:rsidRDefault="00670E19" w:rsidP="00670E19">
      <w:pPr>
        <w:ind w:left="0" w:firstLine="0"/>
      </w:pPr>
    </w:p>
    <w:tbl>
      <w:tblPr>
        <w:tblStyle w:val="Sombreadomedio2-nfasis31"/>
        <w:tblW w:w="9039" w:type="dxa"/>
        <w:tblLook w:val="04A0" w:firstRow="1" w:lastRow="0" w:firstColumn="1" w:lastColumn="0" w:noHBand="0" w:noVBand="1"/>
      </w:tblPr>
      <w:tblGrid>
        <w:gridCol w:w="2660"/>
        <w:gridCol w:w="6379"/>
      </w:tblGrid>
      <w:tr w:rsidR="00670E19" w:rsidRPr="006F20E4" w14:paraId="11A07939"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824F4AA" w14:textId="77777777" w:rsidR="00670E19" w:rsidRPr="00313FDB" w:rsidRDefault="00670E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7CCAF831" w14:textId="77777777" w:rsidR="00670E19" w:rsidRPr="000F6D4E" w:rsidRDefault="00670E19" w:rsidP="00670E19">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Inicialización fallida.- Existen campos vacíos.</w:t>
            </w:r>
          </w:p>
        </w:tc>
      </w:tr>
      <w:tr w:rsidR="00670E19" w:rsidRPr="006F20E4" w14:paraId="54DA905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4573847" w14:textId="77777777" w:rsidR="00670E19" w:rsidRPr="00647F3D" w:rsidRDefault="00670E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116DAF4" w14:textId="77777777" w:rsidR="00670E19" w:rsidRPr="001139B1" w:rsidRDefault="00670E19" w:rsidP="00670E19">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sidRPr="00F70BAC">
              <w:rPr>
                <w:rFonts w:ascii="Arial" w:hAnsi="Arial" w:cs="Arial"/>
                <w:lang w:eastAsia="ar-SA"/>
              </w:rPr>
              <w:t>Administrador</w:t>
            </w:r>
            <w:r>
              <w:rPr>
                <w:rFonts w:ascii="Arial" w:hAnsi="Arial" w:cs="Arial"/>
                <w:lang w:eastAsia="ar-SA"/>
              </w:rPr>
              <w:t>es</w:t>
            </w:r>
            <w:r w:rsidRPr="00F70BAC">
              <w:rPr>
                <w:rFonts w:ascii="Arial" w:hAnsi="Arial" w:cs="Arial"/>
                <w:lang w:eastAsia="ar-SA"/>
              </w:rPr>
              <w:t>, profesor</w:t>
            </w:r>
            <w:r>
              <w:rPr>
                <w:rFonts w:ascii="Arial" w:hAnsi="Arial" w:cs="Arial"/>
                <w:lang w:eastAsia="ar-SA"/>
              </w:rPr>
              <w:t>es</w:t>
            </w:r>
            <w:r w:rsidRPr="00F70BAC">
              <w:rPr>
                <w:rFonts w:ascii="Arial" w:hAnsi="Arial" w:cs="Arial"/>
                <w:lang w:eastAsia="ar-SA"/>
              </w:rPr>
              <w:t xml:space="preserve"> y ayudante</w:t>
            </w:r>
            <w:r>
              <w:rPr>
                <w:rFonts w:ascii="Arial" w:hAnsi="Arial" w:cs="Arial"/>
                <w:lang w:eastAsia="ar-SA"/>
              </w:rPr>
              <w:t>s</w:t>
            </w:r>
          </w:p>
        </w:tc>
      </w:tr>
      <w:tr w:rsidR="00670E19" w:rsidRPr="006F20E4" w14:paraId="3C8CD01C"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FE0414E" w14:textId="77777777" w:rsidR="00670E19" w:rsidRPr="00647F3D" w:rsidRDefault="00670E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9363629" w14:textId="77777777" w:rsidR="00670E19" w:rsidRDefault="00670E19" w:rsidP="00D02E49">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w:t>
            </w:r>
            <w:r w:rsidR="00AE4AB7">
              <w:rPr>
                <w:rFonts w:ascii="Arial" w:hAnsi="Arial" w:cs="Arial"/>
                <w:lang w:eastAsia="ar-SA"/>
              </w:rPr>
              <w:t>usuario</w:t>
            </w:r>
            <w:r>
              <w:rPr>
                <w:rFonts w:ascii="Arial" w:hAnsi="Arial" w:cs="Arial"/>
                <w:lang w:eastAsia="ar-SA"/>
              </w:rPr>
              <w:t xml:space="preserve"> del sistema olvida ingresar algún campo necesario </w:t>
            </w:r>
            <w:r w:rsidR="00AE4AB7">
              <w:rPr>
                <w:rFonts w:ascii="Arial" w:hAnsi="Arial" w:cs="Arial"/>
                <w:lang w:eastAsia="ar-SA"/>
              </w:rPr>
              <w:t>para iniciar un término.</w:t>
            </w:r>
          </w:p>
          <w:p w14:paraId="6FC8A127" w14:textId="77777777" w:rsidR="00670E19" w:rsidRPr="00F47C83" w:rsidRDefault="00670E19" w:rsidP="00D02E49">
            <w:pPr>
              <w:pStyle w:val="ListParagraph"/>
              <w:numPr>
                <w:ilvl w:val="0"/>
                <w:numId w:val="4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w:t>
            </w:r>
            <w:r w:rsidR="00AE4AB7">
              <w:rPr>
                <w:rFonts w:ascii="Arial" w:hAnsi="Arial" w:cs="Arial"/>
                <w:lang w:eastAsia="ar-SA"/>
              </w:rPr>
              <w:t xml:space="preserve"> campos vacíos en el ingreso</w:t>
            </w:r>
            <w:r>
              <w:rPr>
                <w:rFonts w:ascii="Arial" w:hAnsi="Arial" w:cs="Arial"/>
                <w:lang w:eastAsia="ar-SA"/>
              </w:rPr>
              <w:t>.</w:t>
            </w:r>
          </w:p>
          <w:p w14:paraId="7EDB4256" w14:textId="77777777" w:rsidR="00670E19" w:rsidRPr="00FC2F64" w:rsidRDefault="00670E19" w:rsidP="00D02E49">
            <w:pPr>
              <w:pStyle w:val="ListParagraph"/>
              <w:numPr>
                <w:ilvl w:val="0"/>
                <w:numId w:val="4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sistema mostrará un mensaje indicando que campo es necesario y requiere ser ingresado.</w:t>
            </w:r>
          </w:p>
        </w:tc>
      </w:tr>
    </w:tbl>
    <w:p w14:paraId="09441B32" w14:textId="454038DF" w:rsidR="00A95E86" w:rsidRDefault="00A95E86" w:rsidP="00ED4C86">
      <w:pPr>
        <w:ind w:left="0" w:firstLine="0"/>
      </w:pPr>
      <w:r>
        <w:br w:type="page"/>
      </w:r>
    </w:p>
    <w:p w14:paraId="33B18FDF" w14:textId="2ABC5373" w:rsidR="00A95E86" w:rsidRDefault="00A95E86" w:rsidP="00ED4C86">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7D26C9C3"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7660DDB8" w14:textId="77777777" w:rsidR="00A95E86" w:rsidRPr="00945ABF" w:rsidRDefault="00A95E86" w:rsidP="00AD54B8">
            <w:pPr>
              <w:suppressAutoHyphens/>
              <w:ind w:left="284"/>
              <w:rPr>
                <w:rFonts w:ascii="Arial Black" w:hAnsi="Arial Black" w:cs="Tahoma"/>
                <w:bCs w:val="0"/>
                <w:sz w:val="24"/>
                <w:szCs w:val="24"/>
                <w:lang w:eastAsia="ar-SA"/>
              </w:rPr>
            </w:pPr>
            <w:r>
              <w:rPr>
                <w:rFonts w:ascii="Arial Black" w:hAnsi="Arial Black" w:cs="Tahoma"/>
                <w:b w:val="0"/>
                <w:sz w:val="24"/>
                <w:szCs w:val="24"/>
              </w:rPr>
              <w:t>Caso USR-014</w:t>
            </w:r>
          </w:p>
        </w:tc>
      </w:tr>
      <w:tr w:rsidR="00A95E86" w:rsidRPr="002B7F42" w14:paraId="5B49C01F"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41729A9"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17A620EC" w14:textId="77777777" w:rsidR="00A95E86" w:rsidRPr="00505C9D" w:rsidRDefault="00A95E86" w:rsidP="00AD54B8">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Ingresar ayudante</w:t>
            </w:r>
          </w:p>
        </w:tc>
      </w:tr>
      <w:tr w:rsidR="00A95E86" w:rsidRPr="002B7F42" w14:paraId="58E43A01"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375C3C8E"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688BDE83" w14:textId="77777777"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w:t>
            </w:r>
          </w:p>
        </w:tc>
      </w:tr>
      <w:tr w:rsidR="00A95E86" w:rsidRPr="002B7F42" w14:paraId="79FD084A"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922037"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EEAAE60" w14:textId="77777777" w:rsidR="00A95E86"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p>
          <w:p w14:paraId="3C309542" w14:textId="77777777" w:rsidR="00A95E86" w:rsidRPr="00032BC1"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032BC1">
              <w:rPr>
                <w:rFonts w:ascii="Arial" w:eastAsiaTheme="minorEastAsia" w:hAnsi="Arial" w:cs="Arial"/>
                <w:sz w:val="22"/>
                <w:szCs w:val="22"/>
                <w:lang w:eastAsia="ar-SA"/>
              </w:rPr>
              <w:t xml:space="preserve">1. </w:t>
            </w:r>
            <w:r>
              <w:rPr>
                <w:rFonts w:ascii="Arial" w:eastAsiaTheme="minorEastAsia" w:hAnsi="Arial" w:cs="Arial"/>
                <w:sz w:val="22"/>
                <w:szCs w:val="22"/>
                <w:lang w:eastAsia="ar-SA"/>
              </w:rPr>
              <w:t>En la ventana de ayudante se elige la opción “Nuevo Ayudante”.</w:t>
            </w:r>
            <w:r w:rsidRPr="00032BC1">
              <w:rPr>
                <w:rFonts w:ascii="Arial" w:eastAsiaTheme="minorEastAsia" w:hAnsi="Arial" w:cs="Arial"/>
                <w:sz w:val="22"/>
                <w:szCs w:val="22"/>
                <w:lang w:eastAsia="ar-SA"/>
              </w:rPr>
              <w:t xml:space="preserve"> </w:t>
            </w:r>
          </w:p>
          <w:p w14:paraId="2EDACC89" w14:textId="77777777" w:rsidR="00A95E86" w:rsidRPr="00032BC1"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2</w:t>
            </w:r>
            <w:r w:rsidRPr="00032BC1">
              <w:rPr>
                <w:rFonts w:ascii="Arial" w:eastAsiaTheme="minorEastAsia" w:hAnsi="Arial" w:cs="Arial"/>
                <w:sz w:val="22"/>
                <w:szCs w:val="22"/>
                <w:lang w:eastAsia="ar-SA"/>
              </w:rPr>
              <w:t xml:space="preserve">. </w:t>
            </w:r>
            <w:r>
              <w:rPr>
                <w:rFonts w:ascii="Arial" w:eastAsiaTheme="minorEastAsia" w:hAnsi="Arial" w:cs="Arial"/>
                <w:sz w:val="22"/>
                <w:szCs w:val="22"/>
                <w:lang w:eastAsia="ar-SA"/>
              </w:rPr>
              <w:t>Se ingresa n</w:t>
            </w:r>
            <w:r w:rsidRPr="00032BC1">
              <w:rPr>
                <w:rFonts w:ascii="Arial" w:eastAsiaTheme="minorEastAsia" w:hAnsi="Arial" w:cs="Arial"/>
                <w:sz w:val="22"/>
                <w:szCs w:val="22"/>
                <w:lang w:eastAsia="ar-SA"/>
              </w:rPr>
              <w:t xml:space="preserve">ombre de la materia </w:t>
            </w:r>
          </w:p>
          <w:p w14:paraId="1AE56928" w14:textId="77777777" w:rsidR="00A95E86" w:rsidRPr="00032BC1"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3</w:t>
            </w:r>
            <w:r w:rsidRPr="00032BC1">
              <w:rPr>
                <w:rFonts w:ascii="Arial" w:eastAsiaTheme="minorEastAsia" w:hAnsi="Arial" w:cs="Arial"/>
                <w:sz w:val="22"/>
                <w:szCs w:val="22"/>
                <w:lang w:eastAsia="ar-SA"/>
              </w:rPr>
              <w:t xml:space="preserve">. </w:t>
            </w:r>
            <w:r>
              <w:rPr>
                <w:rFonts w:ascii="Arial" w:eastAsiaTheme="minorEastAsia" w:hAnsi="Arial" w:cs="Arial"/>
                <w:sz w:val="22"/>
                <w:szCs w:val="22"/>
                <w:lang w:eastAsia="ar-SA"/>
              </w:rPr>
              <w:t>Se ingresa el p</w:t>
            </w:r>
            <w:r w:rsidRPr="00032BC1">
              <w:rPr>
                <w:rFonts w:ascii="Arial" w:eastAsiaTheme="minorEastAsia" w:hAnsi="Arial" w:cs="Arial"/>
                <w:sz w:val="22"/>
                <w:szCs w:val="22"/>
                <w:lang w:eastAsia="ar-SA"/>
              </w:rPr>
              <w:t xml:space="preserve">aralelo de la materia </w:t>
            </w:r>
          </w:p>
          <w:p w14:paraId="6DFFDEA6" w14:textId="77777777" w:rsidR="00A95E86"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4. Se escribe el número de la matrícula.</w:t>
            </w:r>
          </w:p>
          <w:p w14:paraId="0C0D6C36" w14:textId="77777777" w:rsidR="00A95E86" w:rsidRPr="00032BC1"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p>
        </w:tc>
      </w:tr>
      <w:tr w:rsidR="00A95E86" w:rsidRPr="002B7F42" w14:paraId="133BE222"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B33F351" w14:textId="77777777"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130A751F" w14:textId="77777777" w:rsidR="00A95E86" w:rsidRPr="00376905" w:rsidRDefault="00A95E86" w:rsidP="0037690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76905">
              <w:rPr>
                <w:rFonts w:ascii="Arial" w:hAnsi="Arial" w:cs="Arial"/>
                <w:lang w:eastAsia="ar-SA"/>
              </w:rPr>
              <w:t>El profesor se ha autenticado en CALPESPOL.</w:t>
            </w:r>
          </w:p>
        </w:tc>
      </w:tr>
      <w:tr w:rsidR="00A95E86" w:rsidRPr="006F20E4" w14:paraId="36250464"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B5EEAD8"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03645F07" w14:textId="77777777" w:rsidR="00A95E86"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Registro guardado</w:t>
            </w:r>
            <w:r w:rsidRPr="00824339">
              <w:rPr>
                <w:rFonts w:ascii="Arial" w:eastAsiaTheme="minorEastAsia" w:hAnsi="Arial" w:cs="Arial"/>
                <w:sz w:val="22"/>
                <w:szCs w:val="22"/>
                <w:lang w:eastAsia="ar-SA"/>
              </w:rPr>
              <w:t>, el sistema presenta un mensaje “</w:t>
            </w:r>
            <w:r>
              <w:rPr>
                <w:rFonts w:ascii="Arial" w:eastAsiaTheme="minorEastAsia" w:hAnsi="Arial" w:cs="Arial"/>
                <w:sz w:val="22"/>
                <w:szCs w:val="22"/>
                <w:lang w:eastAsia="ar-SA"/>
              </w:rPr>
              <w:t>Registro de ayudante almacenado correctamente</w:t>
            </w:r>
            <w:r w:rsidRPr="00824339">
              <w:rPr>
                <w:rFonts w:ascii="Arial" w:eastAsiaTheme="minorEastAsia" w:hAnsi="Arial" w:cs="Arial"/>
                <w:sz w:val="22"/>
                <w:szCs w:val="22"/>
                <w:lang w:eastAsia="ar-SA"/>
              </w:rPr>
              <w:t xml:space="preserve">”. </w:t>
            </w:r>
          </w:p>
          <w:p w14:paraId="3C9E3B14" w14:textId="5D75ACA9" w:rsidR="00A95E86"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Registro no guardado</w:t>
            </w:r>
            <w:r w:rsidRPr="00824339">
              <w:rPr>
                <w:rFonts w:ascii="Arial" w:eastAsiaTheme="minorEastAsia" w:hAnsi="Arial" w:cs="Arial"/>
                <w:sz w:val="22"/>
                <w:szCs w:val="22"/>
                <w:lang w:eastAsia="ar-SA"/>
              </w:rPr>
              <w:t>, el sistema presenta un mensaje donde indique el motivo po</w:t>
            </w:r>
            <w:r w:rsidR="00376905">
              <w:rPr>
                <w:rFonts w:ascii="Arial" w:eastAsiaTheme="minorEastAsia" w:hAnsi="Arial" w:cs="Arial"/>
                <w:sz w:val="22"/>
                <w:szCs w:val="22"/>
                <w:lang w:eastAsia="ar-SA"/>
              </w:rPr>
              <w:t>r el cual no se pudo almacenar el ayudante</w:t>
            </w:r>
            <w:r w:rsidRPr="00824339">
              <w:rPr>
                <w:rFonts w:ascii="Arial" w:eastAsiaTheme="minorEastAsia" w:hAnsi="Arial" w:cs="Arial"/>
                <w:sz w:val="22"/>
                <w:szCs w:val="22"/>
                <w:lang w:eastAsia="ar-SA"/>
              </w:rPr>
              <w:t xml:space="preserve">. </w:t>
            </w:r>
          </w:p>
          <w:p w14:paraId="1D4D3633" w14:textId="77777777" w:rsidR="00A95E86" w:rsidRPr="00824339"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Registro no guardado</w:t>
            </w:r>
            <w:r w:rsidRPr="00824339">
              <w:rPr>
                <w:rFonts w:ascii="Arial" w:eastAsiaTheme="minorEastAsia" w:hAnsi="Arial" w:cs="Arial"/>
                <w:sz w:val="22"/>
                <w:szCs w:val="22"/>
                <w:lang w:eastAsia="ar-SA"/>
              </w:rPr>
              <w:t xml:space="preserve"> por falta de datos, el sistema presenta un mensaje “Faltan </w:t>
            </w:r>
            <w:r>
              <w:rPr>
                <w:rFonts w:ascii="Arial" w:eastAsiaTheme="minorEastAsia" w:hAnsi="Arial" w:cs="Arial"/>
                <w:sz w:val="22"/>
                <w:szCs w:val="22"/>
                <w:lang w:eastAsia="ar-SA"/>
              </w:rPr>
              <w:t>datos</w:t>
            </w:r>
            <w:r w:rsidRPr="00824339">
              <w:rPr>
                <w:rFonts w:ascii="Arial" w:eastAsiaTheme="minorEastAsia" w:hAnsi="Arial" w:cs="Arial"/>
                <w:sz w:val="22"/>
                <w:szCs w:val="22"/>
                <w:lang w:eastAsia="ar-SA"/>
              </w:rPr>
              <w:t xml:space="preserve"> por ingresar”.</w:t>
            </w:r>
            <w:r>
              <w:t xml:space="preserve"> </w:t>
            </w:r>
          </w:p>
        </w:tc>
      </w:tr>
      <w:tr w:rsidR="00A95E86" w:rsidRPr="006F20E4" w14:paraId="04BD135E"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5263D34"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6706DBAA" w14:textId="77777777" w:rsidR="00A95E86" w:rsidRDefault="00A95E86" w:rsidP="00A95E86">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D25F88E" w14:textId="77777777" w:rsidR="00A95E86" w:rsidRPr="003A4746" w:rsidRDefault="00A95E86" w:rsidP="00A95E86">
            <w:pPr>
              <w:pStyle w:val="NormalWeb"/>
              <w:numPr>
                <w:ilvl w:val="0"/>
                <w:numId w:val="31"/>
              </w:numPr>
              <w:cnfStyle w:val="000000000000" w:firstRow="0" w:lastRow="0" w:firstColumn="0" w:lastColumn="0" w:oddVBand="0" w:evenVBand="0" w:oddHBand="0" w:evenHBand="0" w:firstRowFirstColumn="0" w:firstRowLastColumn="0" w:lastRowFirstColumn="0" w:lastRowLastColumn="0"/>
            </w:pPr>
            <w:r w:rsidRPr="003A4746">
              <w:rPr>
                <w:rFonts w:ascii="Arial" w:eastAsiaTheme="minorEastAsia" w:hAnsi="Arial" w:cs="Arial"/>
                <w:sz w:val="22"/>
                <w:szCs w:val="22"/>
              </w:rPr>
              <w:t>Cualquiera sea el escenario el sistema mostrará un mensaje indicando el resultado de la solicitud.</w:t>
            </w:r>
            <w:r>
              <w:t xml:space="preserve"> </w:t>
            </w:r>
          </w:p>
        </w:tc>
      </w:tr>
    </w:tbl>
    <w:p w14:paraId="649C9DF7"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15DFAC3D"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764FBFF"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8245BBA"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sidRPr="002902AC">
              <w:rPr>
                <w:rFonts w:ascii="Arial" w:hAnsi="Arial" w:cs="Arial"/>
                <w:lang w:eastAsia="ar-SA"/>
              </w:rPr>
              <w:t xml:space="preserve">Ingreso </w:t>
            </w:r>
            <w:r>
              <w:rPr>
                <w:rFonts w:ascii="Arial" w:hAnsi="Arial" w:cs="Arial"/>
                <w:lang w:eastAsia="ar-SA"/>
              </w:rPr>
              <w:t>exitoso al sistema</w:t>
            </w:r>
            <w:r w:rsidRPr="002902AC">
              <w:rPr>
                <w:rFonts w:ascii="Arial" w:hAnsi="Arial" w:cs="Arial"/>
                <w:lang w:eastAsia="ar-SA"/>
              </w:rPr>
              <w:t>.</w:t>
            </w:r>
          </w:p>
        </w:tc>
      </w:tr>
      <w:tr w:rsidR="00A95E86" w:rsidRPr="006F20E4" w14:paraId="5A936169"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0DF6671"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569E56D"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A95E86" w:rsidRPr="006F20E4" w14:paraId="1BF2C259"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30CD8AD"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EE15563" w14:textId="77777777" w:rsidR="00A95E86" w:rsidRDefault="00A95E86" w:rsidP="00A95E86">
            <w:pPr>
              <w:pStyle w:val="NormalWeb"/>
              <w:numPr>
                <w:ilvl w:val="0"/>
                <w:numId w:val="6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El profesor </w:t>
            </w:r>
            <w:r w:rsidRPr="00851629">
              <w:rPr>
                <w:rFonts w:ascii="Arial" w:eastAsiaTheme="minorEastAsia" w:hAnsi="Arial" w:cs="Arial"/>
                <w:sz w:val="22"/>
                <w:szCs w:val="22"/>
                <w:lang w:eastAsia="ar-SA"/>
              </w:rPr>
              <w:t xml:space="preserve">ingresa todos los datos de manera correcta y válida. </w:t>
            </w:r>
          </w:p>
          <w:p w14:paraId="2595B06D" w14:textId="77777777" w:rsidR="00A95E86" w:rsidRDefault="00A95E86" w:rsidP="00A95E86">
            <w:pPr>
              <w:pStyle w:val="NormalWeb"/>
              <w:numPr>
                <w:ilvl w:val="0"/>
                <w:numId w:val="6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almacenar la información en la base de datos. </w:t>
            </w:r>
          </w:p>
          <w:p w14:paraId="7A9E0A01" w14:textId="77777777" w:rsidR="00A95E86" w:rsidRPr="008B5B4A" w:rsidRDefault="00A95E86" w:rsidP="00A95E86">
            <w:pPr>
              <w:pStyle w:val="NormalWeb"/>
              <w:numPr>
                <w:ilvl w:val="0"/>
                <w:numId w:val="6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que el registro fue exitoso. </w:t>
            </w:r>
          </w:p>
        </w:tc>
      </w:tr>
    </w:tbl>
    <w:p w14:paraId="4B169F15"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6CB69073"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DE1BECC"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8616D9B"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sidRPr="002902AC">
              <w:rPr>
                <w:rFonts w:ascii="Arial" w:hAnsi="Arial" w:cs="Arial"/>
                <w:lang w:eastAsia="ar-SA"/>
              </w:rPr>
              <w:t>Ingreso fallido.- Existen campos en blanco.</w:t>
            </w:r>
          </w:p>
        </w:tc>
      </w:tr>
      <w:tr w:rsidR="00A95E86" w:rsidRPr="006F20E4" w14:paraId="3C2D2F8E"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2D06E02"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11921AA"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A95E86" w:rsidRPr="006F20E4" w14:paraId="3BF09BEF"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C86284A"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1C46BAF" w14:textId="77777777" w:rsidR="00A95E86" w:rsidRDefault="00A95E86" w:rsidP="00A95E86">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El pr</w:t>
            </w:r>
            <w:r>
              <w:rPr>
                <w:rFonts w:ascii="Arial" w:eastAsiaTheme="minorEastAsia" w:hAnsi="Arial" w:cs="Arial"/>
                <w:sz w:val="22"/>
                <w:szCs w:val="22"/>
                <w:lang w:eastAsia="ar-SA"/>
              </w:rPr>
              <w:t xml:space="preserve">ofesor </w:t>
            </w:r>
            <w:r w:rsidRPr="002F1365">
              <w:rPr>
                <w:rFonts w:ascii="Arial" w:eastAsiaTheme="minorEastAsia" w:hAnsi="Arial" w:cs="Arial"/>
                <w:sz w:val="22"/>
                <w:szCs w:val="22"/>
                <w:lang w:eastAsia="ar-SA"/>
              </w:rPr>
              <w:t xml:space="preserve">omite algún dato. </w:t>
            </w:r>
          </w:p>
          <w:p w14:paraId="5763F961" w14:textId="3B7A6C82" w:rsidR="00A95E86" w:rsidRDefault="00A95E86" w:rsidP="00A95E86">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 xml:space="preserve">CALPESPOL encuentra falla en ingreso de </w:t>
            </w:r>
            <w:r w:rsidR="00376905">
              <w:rPr>
                <w:rFonts w:ascii="Arial" w:eastAsiaTheme="minorEastAsia" w:hAnsi="Arial" w:cs="Arial"/>
                <w:sz w:val="22"/>
                <w:szCs w:val="22"/>
                <w:lang w:eastAsia="ar-SA"/>
              </w:rPr>
              <w:t>ayudantes</w:t>
            </w:r>
            <w:r w:rsidRPr="002F1365">
              <w:rPr>
                <w:rFonts w:ascii="Arial" w:eastAsiaTheme="minorEastAsia" w:hAnsi="Arial" w:cs="Arial"/>
                <w:sz w:val="22"/>
                <w:szCs w:val="22"/>
                <w:lang w:eastAsia="ar-SA"/>
              </w:rPr>
              <w:t xml:space="preserve">. </w:t>
            </w:r>
          </w:p>
          <w:p w14:paraId="3162F227" w14:textId="77777777" w:rsidR="00A95E86" w:rsidRPr="002F1365" w:rsidRDefault="00A95E86" w:rsidP="00A95E86">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 xml:space="preserve">Se muestra un mensaje que existen campos vacíos. </w:t>
            </w:r>
          </w:p>
        </w:tc>
      </w:tr>
    </w:tbl>
    <w:p w14:paraId="189AEA88"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0927A2F7"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A241A8F"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61B8770"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sidRPr="002902AC">
              <w:rPr>
                <w:rFonts w:ascii="Arial" w:hAnsi="Arial" w:cs="Arial"/>
                <w:lang w:eastAsia="ar-SA"/>
              </w:rPr>
              <w:t>Ingreso fa</w:t>
            </w:r>
            <w:r>
              <w:rPr>
                <w:rFonts w:ascii="Arial" w:hAnsi="Arial" w:cs="Arial"/>
                <w:lang w:eastAsia="ar-SA"/>
              </w:rPr>
              <w:t>llido.- Ingreso de matrícula de forma incorrecta</w:t>
            </w:r>
            <w:r w:rsidRPr="002902AC">
              <w:rPr>
                <w:rFonts w:ascii="Arial" w:hAnsi="Arial" w:cs="Arial"/>
                <w:lang w:eastAsia="ar-SA"/>
              </w:rPr>
              <w:t>.</w:t>
            </w:r>
          </w:p>
        </w:tc>
      </w:tr>
      <w:tr w:rsidR="00A95E86" w:rsidRPr="006F20E4" w14:paraId="0CC1EAA6"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0A397F3"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F09244A"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A95E86" w:rsidRPr="006F20E4" w14:paraId="6C2D3CD5"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653ABE3"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2F5E52D" w14:textId="62A18932" w:rsidR="00A95E86" w:rsidRDefault="00A95E86" w:rsidP="00A95E86">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El profesor </w:t>
            </w:r>
            <w:r w:rsidRPr="006550B3">
              <w:rPr>
                <w:rFonts w:ascii="Arial" w:eastAsiaTheme="minorEastAsia" w:hAnsi="Arial" w:cs="Arial"/>
                <w:sz w:val="22"/>
                <w:szCs w:val="22"/>
                <w:lang w:eastAsia="ar-SA"/>
              </w:rPr>
              <w:t>ingresa todos los datos de manera correcta pero la matrícula</w:t>
            </w:r>
            <w:r w:rsidR="00376905">
              <w:rPr>
                <w:rFonts w:ascii="Arial" w:eastAsiaTheme="minorEastAsia" w:hAnsi="Arial" w:cs="Arial"/>
                <w:sz w:val="22"/>
                <w:szCs w:val="22"/>
                <w:lang w:eastAsia="ar-SA"/>
              </w:rPr>
              <w:t xml:space="preserve"> del ayudante</w:t>
            </w:r>
            <w:r w:rsidRPr="006550B3">
              <w:rPr>
                <w:rFonts w:ascii="Arial" w:eastAsiaTheme="minorEastAsia" w:hAnsi="Arial" w:cs="Arial"/>
                <w:sz w:val="22"/>
                <w:szCs w:val="22"/>
                <w:lang w:eastAsia="ar-SA"/>
              </w:rPr>
              <w:t xml:space="preserve"> no es válida. </w:t>
            </w:r>
          </w:p>
          <w:p w14:paraId="3E65D4A7" w14:textId="649691B3" w:rsidR="00A95E86" w:rsidRDefault="00A95E86" w:rsidP="00A95E86">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6550B3">
              <w:rPr>
                <w:rFonts w:ascii="Arial" w:eastAsiaTheme="minorEastAsia" w:hAnsi="Arial" w:cs="Arial"/>
                <w:sz w:val="22"/>
                <w:szCs w:val="22"/>
                <w:lang w:eastAsia="ar-SA"/>
              </w:rPr>
              <w:t xml:space="preserve">CALPESPOL encuentra falla en ingreso de </w:t>
            </w:r>
            <w:r w:rsidR="00376905">
              <w:rPr>
                <w:rFonts w:ascii="Arial" w:eastAsiaTheme="minorEastAsia" w:hAnsi="Arial" w:cs="Arial"/>
                <w:sz w:val="22"/>
                <w:szCs w:val="22"/>
                <w:lang w:eastAsia="ar-SA"/>
              </w:rPr>
              <w:t>ayudantes</w:t>
            </w:r>
            <w:r w:rsidRPr="006550B3">
              <w:rPr>
                <w:rFonts w:ascii="Arial" w:eastAsiaTheme="minorEastAsia" w:hAnsi="Arial" w:cs="Arial"/>
                <w:sz w:val="22"/>
                <w:szCs w:val="22"/>
                <w:lang w:eastAsia="ar-SA"/>
              </w:rPr>
              <w:t xml:space="preserve">. </w:t>
            </w:r>
          </w:p>
          <w:p w14:paraId="639BD452" w14:textId="77777777" w:rsidR="00A95E86" w:rsidRPr="006550B3" w:rsidRDefault="00A95E86" w:rsidP="00A95E86">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6550B3">
              <w:rPr>
                <w:rFonts w:ascii="Arial" w:eastAsiaTheme="minorEastAsia" w:hAnsi="Arial" w:cs="Arial"/>
                <w:sz w:val="22"/>
                <w:szCs w:val="22"/>
                <w:lang w:eastAsia="ar-SA"/>
              </w:rPr>
              <w:t xml:space="preserve">Se muestra un mensaje que el número de matrícula no es válido. </w:t>
            </w:r>
          </w:p>
        </w:tc>
      </w:tr>
    </w:tbl>
    <w:p w14:paraId="503D1ED5" w14:textId="7B1DA982" w:rsidR="00A95E86" w:rsidRDefault="00A95E86" w:rsidP="00A95E86">
      <w:pPr>
        <w:ind w:left="0" w:firstLine="0"/>
      </w:pPr>
      <w:r>
        <w:br w:type="page"/>
      </w:r>
    </w:p>
    <w:p w14:paraId="3BFCE8C9" w14:textId="77777777" w:rsidR="00A95E86" w:rsidRDefault="00A95E86" w:rsidP="00A95E86">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3462175D"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7027728A" w14:textId="77777777" w:rsidR="00A95E86" w:rsidRPr="00945ABF" w:rsidRDefault="00A95E86" w:rsidP="00AD54B8">
            <w:pPr>
              <w:suppressAutoHyphens/>
              <w:ind w:left="284"/>
              <w:rPr>
                <w:rFonts w:ascii="Arial Black" w:hAnsi="Arial Black" w:cs="Tahoma"/>
                <w:bCs w:val="0"/>
                <w:sz w:val="24"/>
                <w:szCs w:val="24"/>
                <w:lang w:eastAsia="ar-SA"/>
              </w:rPr>
            </w:pPr>
            <w:r>
              <w:rPr>
                <w:rFonts w:ascii="Arial Black" w:hAnsi="Arial Black" w:cs="Tahoma"/>
                <w:b w:val="0"/>
                <w:sz w:val="24"/>
                <w:szCs w:val="24"/>
              </w:rPr>
              <w:t>Caso USR-015</w:t>
            </w:r>
          </w:p>
        </w:tc>
      </w:tr>
      <w:tr w:rsidR="00A95E86" w:rsidRPr="002B7F42" w14:paraId="47A9A66D"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32270EBF"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1F6D8590" w14:textId="77777777" w:rsidR="00A95E86" w:rsidRPr="00505C9D" w:rsidRDefault="00A95E86" w:rsidP="00AD54B8">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Consultar estudiante</w:t>
            </w:r>
          </w:p>
        </w:tc>
      </w:tr>
      <w:tr w:rsidR="00A95E86" w:rsidRPr="002B7F42" w14:paraId="7A9A0C72"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2627784"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68FED94" w14:textId="77777777"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A95E86" w:rsidRPr="002B7F42" w14:paraId="1D2659B8"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2DC6EC6"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DE26319" w14:textId="0F3FEBB6" w:rsidR="007A2C1B" w:rsidRDefault="007A2C1B" w:rsidP="007A2C1B">
            <w:pPr>
              <w:pStyle w:val="NormalWeb"/>
              <w:numPr>
                <w:ilvl w:val="0"/>
                <w:numId w:val="78"/>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le da clic a la pestaña estudiante</w:t>
            </w:r>
          </w:p>
          <w:p w14:paraId="442911A3" w14:textId="66F1BF77" w:rsidR="00A95E86" w:rsidRPr="006B5BC8" w:rsidRDefault="007A2C1B" w:rsidP="006B5BC8">
            <w:pPr>
              <w:pStyle w:val="NormalWeb"/>
              <w:numPr>
                <w:ilvl w:val="0"/>
                <w:numId w:val="78"/>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carga la lista de los estudiantes ingresados.</w:t>
            </w:r>
          </w:p>
          <w:p w14:paraId="5C6155D3" w14:textId="5060F7D0" w:rsidR="00A95E86" w:rsidRPr="004152C3" w:rsidRDefault="00A95E86" w:rsidP="006B5BC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4152C3">
              <w:rPr>
                <w:rFonts w:ascii="Arial" w:eastAsiaTheme="minorEastAsia" w:hAnsi="Arial" w:cs="Arial"/>
                <w:sz w:val="22"/>
                <w:szCs w:val="22"/>
                <w:lang w:eastAsia="ar-SA"/>
              </w:rPr>
              <w:t>. Tabla que contiene todos los</w:t>
            </w:r>
            <w:r w:rsidR="004E2886">
              <w:rPr>
                <w:rFonts w:ascii="Arial" w:eastAsiaTheme="minorEastAsia" w:hAnsi="Arial" w:cs="Arial"/>
                <w:sz w:val="22"/>
                <w:szCs w:val="22"/>
                <w:lang w:eastAsia="ar-SA"/>
              </w:rPr>
              <w:t xml:space="preserve"> estudiantes</w:t>
            </w:r>
            <w:r w:rsidRPr="004152C3">
              <w:rPr>
                <w:rFonts w:ascii="Arial" w:eastAsiaTheme="minorEastAsia" w:hAnsi="Arial" w:cs="Arial"/>
                <w:sz w:val="22"/>
                <w:szCs w:val="22"/>
                <w:lang w:eastAsia="ar-SA"/>
              </w:rPr>
              <w:t xml:space="preserve"> registr</w:t>
            </w:r>
            <w:r w:rsidR="004E2886">
              <w:rPr>
                <w:rFonts w:ascii="Arial" w:eastAsiaTheme="minorEastAsia" w:hAnsi="Arial" w:cs="Arial"/>
                <w:sz w:val="22"/>
                <w:szCs w:val="22"/>
                <w:lang w:eastAsia="ar-SA"/>
              </w:rPr>
              <w:t>ados en el</w:t>
            </w:r>
            <w:r w:rsidRPr="004152C3">
              <w:rPr>
                <w:rFonts w:ascii="Arial" w:eastAsiaTheme="minorEastAsia" w:hAnsi="Arial" w:cs="Arial"/>
                <w:sz w:val="22"/>
                <w:szCs w:val="22"/>
                <w:lang w:eastAsia="ar-SA"/>
              </w:rPr>
              <w:t xml:space="preserve"> paralelo</w:t>
            </w:r>
            <w:r w:rsidR="004E2886">
              <w:rPr>
                <w:rFonts w:ascii="Arial" w:eastAsiaTheme="minorEastAsia" w:hAnsi="Arial" w:cs="Arial"/>
                <w:sz w:val="22"/>
                <w:szCs w:val="22"/>
                <w:lang w:eastAsia="ar-SA"/>
              </w:rPr>
              <w:t>:</w:t>
            </w:r>
            <w:r w:rsidR="006B5BC8">
              <w:rPr>
                <w:rFonts w:ascii="Arial" w:eastAsiaTheme="minorEastAsia" w:hAnsi="Arial" w:cs="Arial"/>
                <w:sz w:val="22"/>
                <w:szCs w:val="22"/>
                <w:lang w:eastAsia="ar-SA"/>
              </w:rPr>
              <w:t xml:space="preserve"> Nombre completo</w:t>
            </w:r>
            <w:r w:rsidRPr="004152C3">
              <w:rPr>
                <w:rFonts w:ascii="Arial" w:eastAsiaTheme="minorEastAsia" w:hAnsi="Arial" w:cs="Arial"/>
                <w:sz w:val="22"/>
                <w:szCs w:val="22"/>
                <w:lang w:eastAsia="ar-SA"/>
              </w:rPr>
              <w:t xml:space="preserve">. </w:t>
            </w:r>
          </w:p>
        </w:tc>
      </w:tr>
      <w:tr w:rsidR="00A95E86" w:rsidRPr="002B7F42" w14:paraId="12965BAC"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34CA80E" w14:textId="2100B95C"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0ED8147B" w14:textId="77777777" w:rsidR="00A95E86" w:rsidRPr="00670E19" w:rsidRDefault="00A95E86" w:rsidP="00AD54B8">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A95E86" w:rsidRPr="006F20E4" w14:paraId="46900E0F"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D4796AC"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E6C1F60" w14:textId="0F325540"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w:t>
            </w:r>
            <w:r w:rsidR="006B5BC8">
              <w:rPr>
                <w:rFonts w:ascii="Arial" w:hAnsi="Arial" w:cs="Arial"/>
                <w:lang w:eastAsia="ar-SA"/>
              </w:rPr>
              <w:t>muestra la lista de estudiantes.</w:t>
            </w:r>
          </w:p>
          <w:p w14:paraId="04FC6604" w14:textId="77777777"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los estudiantes.</w:t>
            </w:r>
          </w:p>
          <w:p w14:paraId="61E26D82" w14:textId="77777777" w:rsidR="00A95E86" w:rsidRPr="00505C9D"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A95E86" w:rsidRPr="006F20E4" w14:paraId="1585BC24"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F783CA1"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D46F084" w14:textId="18FD1EFE" w:rsidR="00A95E86" w:rsidRPr="007A4315" w:rsidRDefault="00A95E86" w:rsidP="006B5BC8">
            <w:pPr>
              <w:pStyle w:val="NormalWeb"/>
              <w:ind w:left="720"/>
              <w:cnfStyle w:val="000000000000" w:firstRow="0" w:lastRow="0" w:firstColumn="0" w:lastColumn="0" w:oddVBand="0" w:evenVBand="0" w:oddHBand="0" w:evenHBand="0" w:firstRowFirstColumn="0" w:firstRowLastColumn="0" w:lastRowFirstColumn="0" w:lastRowLastColumn="0"/>
            </w:pPr>
          </w:p>
        </w:tc>
      </w:tr>
    </w:tbl>
    <w:p w14:paraId="468F6FCB"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354A20CA"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7C099DD"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2DB61F8"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A95E86" w:rsidRPr="006F20E4" w14:paraId="18E849A8"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7D8B9FA"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639F6F"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A95E86" w:rsidRPr="006F20E4" w14:paraId="2B39DDCA"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25E6DD3"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18F8DA5" w14:textId="77777777" w:rsidR="00A95E86" w:rsidRPr="008B5B4A" w:rsidRDefault="00A95E86" w:rsidP="00A95E86">
            <w:pPr>
              <w:pStyle w:val="NormalWeb"/>
              <w:numPr>
                <w:ilvl w:val="0"/>
                <w:numId w:val="6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65FE691E" w14:textId="77777777" w:rsidR="00A95E86" w:rsidRDefault="00A95E86" w:rsidP="00A95E86"/>
    <w:p w14:paraId="746C15D5" w14:textId="013D8E0F" w:rsidR="00A95E86" w:rsidRDefault="00A95E86" w:rsidP="00A95E86">
      <w:pPr>
        <w:ind w:left="0" w:firstLine="0"/>
      </w:pPr>
      <w:r>
        <w:br w:type="page"/>
      </w:r>
    </w:p>
    <w:p w14:paraId="67737C48" w14:textId="77777777" w:rsidR="00A95E86" w:rsidRDefault="00A95E86" w:rsidP="00A95E86">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7A74DEC8"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5473D310" w14:textId="77777777" w:rsidR="00A95E86" w:rsidRPr="00945ABF" w:rsidRDefault="00A95E86" w:rsidP="00AD54B8">
            <w:pPr>
              <w:suppressAutoHyphens/>
              <w:ind w:left="284"/>
              <w:rPr>
                <w:rFonts w:ascii="Arial Black" w:hAnsi="Arial Black" w:cs="Tahoma"/>
                <w:bCs w:val="0"/>
                <w:sz w:val="24"/>
                <w:szCs w:val="24"/>
                <w:lang w:eastAsia="ar-SA"/>
              </w:rPr>
            </w:pPr>
            <w:r>
              <w:rPr>
                <w:rFonts w:ascii="Arial Black" w:hAnsi="Arial Black" w:cs="Tahoma"/>
                <w:b w:val="0"/>
                <w:sz w:val="24"/>
                <w:szCs w:val="24"/>
              </w:rPr>
              <w:t>Caso USR-016</w:t>
            </w:r>
          </w:p>
        </w:tc>
      </w:tr>
      <w:tr w:rsidR="00A95E86" w:rsidRPr="002B7F42" w14:paraId="24032F85"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709393EB"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689E828C" w14:textId="77777777" w:rsidR="00A95E86" w:rsidRPr="00505C9D" w:rsidRDefault="00A95E86" w:rsidP="00AD54B8">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 de actividades con fechas a realizar</w:t>
            </w:r>
          </w:p>
        </w:tc>
      </w:tr>
      <w:tr w:rsidR="00A95E86" w:rsidRPr="002B7F42" w14:paraId="13D295E9"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2942C20E"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011B6A88" w14:textId="77777777"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A95E86" w:rsidRPr="002B7F42" w14:paraId="74F1CA2F"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0CDCF76"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429C893E" w14:textId="77777777" w:rsidR="00A95E86" w:rsidRDefault="00A95E86" w:rsidP="00A95E86">
            <w:pPr>
              <w:pStyle w:val="ListParagraph"/>
              <w:numPr>
                <w:ilvl w:val="0"/>
                <w:numId w:val="6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En la ventana Actividades se ingresa el año correspondiente al semestre.</w:t>
            </w:r>
          </w:p>
          <w:p w14:paraId="0A49E788" w14:textId="77777777" w:rsidR="00A95E86" w:rsidRDefault="00A95E86" w:rsidP="00A95E86">
            <w:pPr>
              <w:pStyle w:val="ListParagraph"/>
              <w:numPr>
                <w:ilvl w:val="0"/>
                <w:numId w:val="6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En la siguiente casilla se ingresa el Término.</w:t>
            </w:r>
          </w:p>
          <w:p w14:paraId="5043F9AA" w14:textId="77777777" w:rsidR="00A95E86" w:rsidRDefault="00A95E86" w:rsidP="00A95E86">
            <w:pPr>
              <w:pStyle w:val="ListParagraph"/>
              <w:numPr>
                <w:ilvl w:val="0"/>
                <w:numId w:val="6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 la Materia.</w:t>
            </w:r>
          </w:p>
          <w:p w14:paraId="5ACDBD82" w14:textId="77777777" w:rsidR="00A95E86" w:rsidRDefault="00A95E86" w:rsidP="00A95E86">
            <w:pPr>
              <w:pStyle w:val="ListParagraph"/>
              <w:numPr>
                <w:ilvl w:val="0"/>
                <w:numId w:val="6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 el Paralelo.</w:t>
            </w:r>
          </w:p>
          <w:p w14:paraId="21EBFA65" w14:textId="77777777" w:rsidR="00A95E86" w:rsidRPr="00C70484" w:rsidRDefault="00A95E86" w:rsidP="00A95E86">
            <w:pPr>
              <w:pStyle w:val="ListParagraph"/>
              <w:numPr>
                <w:ilvl w:val="0"/>
                <w:numId w:val="6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 el Parcial.</w:t>
            </w:r>
          </w:p>
        </w:tc>
      </w:tr>
      <w:tr w:rsidR="00A95E86" w:rsidRPr="002B7F42" w14:paraId="630E5892"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AE65093" w14:textId="77777777"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70AE1FFE" w14:textId="77777777" w:rsidR="00A95E86" w:rsidRPr="00670E19" w:rsidRDefault="00A95E86" w:rsidP="00AD54B8">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A95E86" w:rsidRPr="006F20E4" w14:paraId="0FA371F6"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868B846"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4722A1A" w14:textId="32413ED5"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muestra la lista de </w:t>
            </w:r>
            <w:r w:rsidR="00376905">
              <w:rPr>
                <w:rFonts w:ascii="Arial" w:hAnsi="Arial" w:cs="Arial"/>
                <w:lang w:eastAsia="ar-SA"/>
              </w:rPr>
              <w:t>actividades</w:t>
            </w:r>
            <w:r>
              <w:rPr>
                <w:rFonts w:ascii="Arial" w:hAnsi="Arial" w:cs="Arial"/>
                <w:lang w:eastAsia="ar-SA"/>
              </w:rPr>
              <w:t xml:space="preserve"> que corresponde a esa materia.</w:t>
            </w:r>
          </w:p>
          <w:p w14:paraId="4AC5E4A9" w14:textId="01CFF26F"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w:t>
            </w:r>
            <w:r w:rsidR="00376905">
              <w:rPr>
                <w:rFonts w:ascii="Arial" w:hAnsi="Arial" w:cs="Arial"/>
                <w:lang w:eastAsia="ar-SA"/>
              </w:rPr>
              <w:t>as actividades</w:t>
            </w:r>
            <w:r>
              <w:rPr>
                <w:rFonts w:ascii="Arial" w:hAnsi="Arial" w:cs="Arial"/>
                <w:lang w:eastAsia="ar-SA"/>
              </w:rPr>
              <w:t>.</w:t>
            </w:r>
          </w:p>
          <w:p w14:paraId="24E21099" w14:textId="77777777" w:rsidR="00A95E86" w:rsidRPr="00505C9D"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A95E86" w:rsidRPr="006F20E4" w14:paraId="082ABD60"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C579C93"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181E5B58" w14:textId="77777777" w:rsidR="00A95E86" w:rsidRDefault="00A95E86" w:rsidP="00A95E86">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5FA2EB53" w14:textId="77777777" w:rsidR="00A95E86" w:rsidRPr="007A4315" w:rsidRDefault="00A95E86" w:rsidP="00A95E86">
            <w:pPr>
              <w:pStyle w:val="NormalWeb"/>
              <w:numPr>
                <w:ilvl w:val="0"/>
                <w:numId w:val="31"/>
              </w:numPr>
              <w:cnfStyle w:val="000000000000" w:firstRow="0" w:lastRow="0" w:firstColumn="0" w:lastColumn="0" w:oddVBand="0" w:evenVBand="0" w:oddHBand="0" w:evenHBand="0" w:firstRowFirstColumn="0" w:firstRowLastColumn="0" w:lastRowFirstColumn="0" w:lastRowLastColumn="0"/>
            </w:pPr>
            <w:r w:rsidRPr="007A4315">
              <w:rPr>
                <w:rFonts w:ascii="Arial" w:eastAsiaTheme="minorEastAsia" w:hAnsi="Arial" w:cs="Arial"/>
                <w:sz w:val="22"/>
                <w:szCs w:val="22"/>
              </w:rPr>
              <w:t>El sistema debe validar que el año seleccionado sea el actual o uno mayor y que la identificación del profesor sea válida.</w:t>
            </w:r>
            <w:r>
              <w:t xml:space="preserve"> </w:t>
            </w:r>
          </w:p>
        </w:tc>
      </w:tr>
    </w:tbl>
    <w:p w14:paraId="6AAFC6C4" w14:textId="77777777" w:rsidR="00A95E86" w:rsidRDefault="00A95E86" w:rsidP="00A95E86"/>
    <w:p w14:paraId="25B06E13"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6ECB4C6E"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4694490"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5782FB8"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A95E86" w:rsidRPr="006F20E4" w14:paraId="1D43E712"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84006B5"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B4E1337"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A95E86" w:rsidRPr="006F20E4" w14:paraId="428C3C14"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0458F5"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ED58A6B" w14:textId="77777777" w:rsidR="00A95E86" w:rsidRDefault="00A95E86" w:rsidP="00A95E86">
            <w:pPr>
              <w:pStyle w:val="NormalWeb"/>
              <w:numPr>
                <w:ilvl w:val="0"/>
                <w:numId w:val="7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ingresa todos los datos de manera correcta y válida. </w:t>
            </w:r>
          </w:p>
          <w:p w14:paraId="512BF56D" w14:textId="76E26A45" w:rsidR="00A95E86" w:rsidRDefault="00A95E86" w:rsidP="00A95E86">
            <w:pPr>
              <w:pStyle w:val="NormalWeb"/>
              <w:numPr>
                <w:ilvl w:val="0"/>
                <w:numId w:val="7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mostrar</w:t>
            </w:r>
            <w:r w:rsidRPr="00851629">
              <w:rPr>
                <w:rFonts w:ascii="Arial" w:eastAsiaTheme="minorEastAsia" w:hAnsi="Arial" w:cs="Arial"/>
                <w:sz w:val="22"/>
                <w:szCs w:val="22"/>
                <w:lang w:eastAsia="ar-SA"/>
              </w:rPr>
              <w:t xml:space="preserve"> la información</w:t>
            </w:r>
            <w:r w:rsidR="00934E74">
              <w:rPr>
                <w:rFonts w:ascii="Arial" w:eastAsiaTheme="minorEastAsia" w:hAnsi="Arial" w:cs="Arial"/>
                <w:sz w:val="22"/>
                <w:szCs w:val="22"/>
                <w:lang w:eastAsia="ar-SA"/>
              </w:rPr>
              <w:t xml:space="preserve"> </w:t>
            </w:r>
            <w:r>
              <w:rPr>
                <w:rFonts w:ascii="Arial" w:eastAsiaTheme="minorEastAsia" w:hAnsi="Arial" w:cs="Arial"/>
                <w:sz w:val="22"/>
                <w:szCs w:val="22"/>
                <w:lang w:eastAsia="ar-SA"/>
              </w:rPr>
              <w:t>correctamente.</w:t>
            </w:r>
          </w:p>
          <w:p w14:paraId="1E73262D" w14:textId="77777777" w:rsidR="00A95E86" w:rsidRPr="008B5B4A" w:rsidRDefault="00A95E86" w:rsidP="00A95E86">
            <w:pPr>
              <w:pStyle w:val="NormalWeb"/>
              <w:numPr>
                <w:ilvl w:val="0"/>
                <w:numId w:val="7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18E999CB" w14:textId="77777777" w:rsidR="00A95E86" w:rsidRDefault="00A95E86" w:rsidP="00A95E86"/>
    <w:p w14:paraId="7C7BA43E" w14:textId="77777777" w:rsidR="00A95E86" w:rsidRDefault="00A95E86" w:rsidP="00A95E86"/>
    <w:p w14:paraId="2E58DA75"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42F83E83"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4BDC202" w14:textId="77777777" w:rsidR="00A95E86" w:rsidRPr="002902AC" w:rsidRDefault="00A95E86" w:rsidP="00AD54B8">
            <w:pPr>
              <w:suppressAutoHyphens/>
              <w:ind w:left="284"/>
              <w:rPr>
                <w:rFonts w:ascii="Arial" w:hAnsi="Arial" w:cs="Arial"/>
              </w:rPr>
            </w:pPr>
            <w:r w:rsidRPr="002902AC">
              <w:rPr>
                <w:rFonts w:ascii="Arial" w:hAnsi="Arial" w:cs="Arial"/>
              </w:rPr>
              <w:lastRenderedPageBreak/>
              <w:t>Nombre de escenario</w:t>
            </w:r>
          </w:p>
        </w:tc>
        <w:tc>
          <w:tcPr>
            <w:tcW w:w="6379" w:type="dxa"/>
            <w:tcBorders>
              <w:left w:val="single" w:sz="4" w:space="0" w:color="auto"/>
            </w:tcBorders>
          </w:tcPr>
          <w:p w14:paraId="0EC8A896"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Se realiza la consulta con datos vacíos.</w:t>
            </w:r>
          </w:p>
        </w:tc>
      </w:tr>
      <w:tr w:rsidR="00A95E86" w:rsidRPr="006F20E4" w14:paraId="2293C090"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882EE06"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1F22C20"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A95E86" w:rsidRPr="006F20E4" w14:paraId="1E444A59"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94F0E3C"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8E1D6F0" w14:textId="77777777" w:rsidR="00A95E86"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5AFF5F12" w14:textId="77777777" w:rsidR="00A95E86"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11EF23FD" w14:textId="77777777" w:rsidR="00A95E86" w:rsidRPr="008B5B4A"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2DE122D5" w14:textId="1728EAE4" w:rsidR="00A95E86" w:rsidRDefault="00A95E86" w:rsidP="00A95E86">
      <w:pPr>
        <w:ind w:left="0" w:firstLine="0"/>
      </w:pPr>
      <w:r>
        <w:br w:type="page"/>
      </w:r>
    </w:p>
    <w:p w14:paraId="24C49B1B" w14:textId="77777777" w:rsidR="00A95E86" w:rsidRDefault="00A95E86" w:rsidP="00A95E86">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18A9BD4B"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257F1DDF" w14:textId="77777777" w:rsidR="00A95E86" w:rsidRPr="00945ABF" w:rsidRDefault="00A95E86" w:rsidP="00AD54B8">
            <w:pPr>
              <w:suppressAutoHyphens/>
              <w:ind w:left="284"/>
              <w:rPr>
                <w:rFonts w:ascii="Arial Black" w:hAnsi="Arial Black" w:cs="Tahoma"/>
                <w:bCs w:val="0"/>
                <w:sz w:val="24"/>
                <w:szCs w:val="24"/>
                <w:lang w:eastAsia="ar-SA"/>
              </w:rPr>
            </w:pPr>
            <w:r>
              <w:rPr>
                <w:rFonts w:ascii="Arial Black" w:hAnsi="Arial Black" w:cs="Tahoma"/>
                <w:b w:val="0"/>
                <w:sz w:val="24"/>
                <w:szCs w:val="24"/>
              </w:rPr>
              <w:t>Caso USR-017</w:t>
            </w:r>
          </w:p>
        </w:tc>
      </w:tr>
      <w:tr w:rsidR="00A95E86" w:rsidRPr="002B7F42" w14:paraId="041D540D"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42CFB273"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4FDB534" w14:textId="77777777" w:rsidR="00A95E86" w:rsidRPr="00505C9D" w:rsidRDefault="00A95E86" w:rsidP="00AD54B8">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Consultar materia</w:t>
            </w:r>
          </w:p>
        </w:tc>
      </w:tr>
      <w:tr w:rsidR="00A95E86" w:rsidRPr="002B7F42" w14:paraId="75016079"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42E2720"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99FDD81" w14:textId="77777777"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A95E86" w:rsidRPr="002B7F42" w14:paraId="5F9D48F1"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0DEEE27"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3633319" w14:textId="77777777" w:rsidR="00A95E86" w:rsidRPr="00DA4B18" w:rsidRDefault="00A95E86" w:rsidP="00934E74">
            <w:pPr>
              <w:pStyle w:val="NormalWeb"/>
              <w:numPr>
                <w:ilvl w:val="0"/>
                <w:numId w:val="75"/>
              </w:numPr>
              <w:ind w:left="310" w:hanging="283"/>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DA4B18">
              <w:rPr>
                <w:rFonts w:ascii="Arial" w:eastAsiaTheme="minorEastAsia" w:hAnsi="Arial" w:cs="Arial"/>
                <w:sz w:val="22"/>
                <w:szCs w:val="22"/>
                <w:lang w:eastAsia="ar-SA"/>
              </w:rPr>
              <w:t xml:space="preserve">En la ventana de Consultas se ingresa el año del semestre. </w:t>
            </w:r>
          </w:p>
          <w:p w14:paraId="5FAC1342" w14:textId="77777777" w:rsidR="00A95E86" w:rsidRPr="00DA4B18" w:rsidRDefault="00A95E86" w:rsidP="00AD54B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DA4B18">
              <w:rPr>
                <w:rFonts w:ascii="Arial" w:hAnsi="Arial" w:cs="Arial"/>
                <w:lang w:eastAsia="ar-SA"/>
              </w:rPr>
              <w:t xml:space="preserve">2. En </w:t>
            </w:r>
            <w:r>
              <w:rPr>
                <w:rFonts w:ascii="Arial" w:hAnsi="Arial" w:cs="Arial"/>
                <w:lang w:eastAsia="ar-SA"/>
              </w:rPr>
              <w:t xml:space="preserve">la siguiente </w:t>
            </w:r>
            <w:r w:rsidRPr="00DA4B18">
              <w:rPr>
                <w:rFonts w:ascii="Arial" w:hAnsi="Arial" w:cs="Arial"/>
                <w:lang w:eastAsia="ar-SA"/>
              </w:rPr>
              <w:t xml:space="preserve">casilla se ingresa el término del semestre </w:t>
            </w:r>
          </w:p>
          <w:p w14:paraId="676BA843" w14:textId="77777777" w:rsidR="00A95E86" w:rsidRPr="00DA4B18" w:rsidRDefault="00A95E86" w:rsidP="00AD54B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DA4B18">
              <w:rPr>
                <w:rFonts w:ascii="Arial" w:hAnsi="Arial" w:cs="Arial"/>
                <w:lang w:eastAsia="ar-SA"/>
              </w:rPr>
              <w:t xml:space="preserve">3. Al hacer clic en el botón se muestran todas las materias a las que el usuario ha sido asignado. </w:t>
            </w:r>
          </w:p>
          <w:p w14:paraId="2822F1A7" w14:textId="77777777" w:rsidR="00A95E86" w:rsidRPr="004152C3" w:rsidRDefault="00A95E86" w:rsidP="00AD54B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A95E86" w:rsidRPr="002B7F42" w14:paraId="427B0C30"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0042503" w14:textId="77777777"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A0CA74D" w14:textId="77777777" w:rsidR="00A95E86" w:rsidRPr="00670E19" w:rsidRDefault="00A95E86" w:rsidP="00AD54B8">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ayudante y estudiantes se ha autenticado en CALPESPOL.</w:t>
            </w:r>
          </w:p>
        </w:tc>
      </w:tr>
      <w:tr w:rsidR="00A95E86" w:rsidRPr="006F20E4" w14:paraId="439125B6"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58F77C4"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BF24403" w14:textId="53EE1E7C"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muestra la lista de </w:t>
            </w:r>
            <w:r w:rsidR="00934E74">
              <w:rPr>
                <w:rFonts w:ascii="Arial" w:hAnsi="Arial" w:cs="Arial"/>
                <w:lang w:eastAsia="ar-SA"/>
              </w:rPr>
              <w:t>materias</w:t>
            </w:r>
            <w:r>
              <w:rPr>
                <w:rFonts w:ascii="Arial" w:hAnsi="Arial" w:cs="Arial"/>
                <w:lang w:eastAsia="ar-SA"/>
              </w:rPr>
              <w:t xml:space="preserve"> que corresponde a es</w:t>
            </w:r>
            <w:r w:rsidR="00934E74">
              <w:rPr>
                <w:rFonts w:ascii="Arial" w:hAnsi="Arial" w:cs="Arial"/>
                <w:lang w:eastAsia="ar-SA"/>
              </w:rPr>
              <w:t>e semestre</w:t>
            </w:r>
            <w:r>
              <w:rPr>
                <w:rFonts w:ascii="Arial" w:hAnsi="Arial" w:cs="Arial"/>
                <w:lang w:eastAsia="ar-SA"/>
              </w:rPr>
              <w:t>.</w:t>
            </w:r>
          </w:p>
          <w:p w14:paraId="48280E91" w14:textId="36E3794A"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no exitosa, el sistema mostrará un mensaje donde indique el motivo por el cual no se mostró la lista de </w:t>
            </w:r>
            <w:r w:rsidR="00934E74">
              <w:rPr>
                <w:rFonts w:ascii="Arial" w:hAnsi="Arial" w:cs="Arial"/>
                <w:lang w:eastAsia="ar-SA"/>
              </w:rPr>
              <w:t>las materias</w:t>
            </w:r>
            <w:r>
              <w:rPr>
                <w:rFonts w:ascii="Arial" w:hAnsi="Arial" w:cs="Arial"/>
                <w:lang w:eastAsia="ar-SA"/>
              </w:rPr>
              <w:t>.</w:t>
            </w:r>
          </w:p>
          <w:p w14:paraId="43C3A4AC" w14:textId="77777777" w:rsidR="00A95E86" w:rsidRPr="00505C9D"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A95E86" w:rsidRPr="006F20E4" w14:paraId="0ABB6318"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2609F0B"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FC2405D" w14:textId="77777777" w:rsidR="00A95E86" w:rsidRDefault="00A95E86" w:rsidP="00A95E86">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A2C01AF" w14:textId="77777777" w:rsidR="00A95E86" w:rsidRPr="007A4315" w:rsidRDefault="00A95E86" w:rsidP="00A95E86">
            <w:pPr>
              <w:pStyle w:val="NormalWeb"/>
              <w:numPr>
                <w:ilvl w:val="0"/>
                <w:numId w:val="3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r w:rsidRPr="007A4315">
              <w:rPr>
                <w:rFonts w:ascii="Arial" w:eastAsiaTheme="minorEastAsia" w:hAnsi="Arial" w:cs="Arial"/>
                <w:sz w:val="22"/>
                <w:szCs w:val="22"/>
              </w:rPr>
              <w:t xml:space="preserve">El sistema debe validar que el año seleccionado sea el actual o uno mayor y que la identificación del profesor sea válida. </w:t>
            </w:r>
          </w:p>
          <w:p w14:paraId="25495E82" w14:textId="77777777" w:rsidR="00A95E86" w:rsidRPr="002553DE" w:rsidRDefault="00A95E86" w:rsidP="00AD54B8">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51D5363B" w14:textId="77777777" w:rsidR="00A95E86" w:rsidRDefault="00A95E86" w:rsidP="00A95E86"/>
    <w:p w14:paraId="6987A6EC" w14:textId="77777777" w:rsidR="00A95E86" w:rsidRDefault="00A95E86" w:rsidP="00A95E86"/>
    <w:tbl>
      <w:tblPr>
        <w:tblStyle w:val="Sombreadomedio2-nfasis31"/>
        <w:tblW w:w="9039" w:type="dxa"/>
        <w:tblLook w:val="04A0" w:firstRow="1" w:lastRow="0" w:firstColumn="1" w:lastColumn="0" w:noHBand="0" w:noVBand="1"/>
      </w:tblPr>
      <w:tblGrid>
        <w:gridCol w:w="2660"/>
        <w:gridCol w:w="6379"/>
      </w:tblGrid>
      <w:tr w:rsidR="00A95E86" w:rsidRPr="006F20E4" w14:paraId="0B7A6880"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8E5D35"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F9AAA0D"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A95E86" w:rsidRPr="006F20E4" w14:paraId="04335D7C"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07BDAE"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E04AB7B"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A95E86" w:rsidRPr="006F20E4" w14:paraId="7E862EAB"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19622AE"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7BD55BD" w14:textId="77777777" w:rsidR="00A95E86"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correcta y válida. </w:t>
            </w:r>
          </w:p>
          <w:p w14:paraId="758EF60B" w14:textId="77777777" w:rsidR="00A95E86"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realizar</w:t>
            </w:r>
            <w:r w:rsidRPr="00851629">
              <w:rPr>
                <w:rFonts w:ascii="Arial" w:eastAsiaTheme="minorEastAsia" w:hAnsi="Arial" w:cs="Arial"/>
                <w:sz w:val="22"/>
                <w:szCs w:val="22"/>
                <w:lang w:eastAsia="ar-SA"/>
              </w:rPr>
              <w:t xml:space="preserve"> </w:t>
            </w:r>
            <w:r>
              <w:rPr>
                <w:rFonts w:ascii="Arial" w:eastAsiaTheme="minorEastAsia" w:hAnsi="Arial" w:cs="Arial"/>
                <w:sz w:val="22"/>
                <w:szCs w:val="22"/>
                <w:lang w:eastAsia="ar-SA"/>
              </w:rPr>
              <w:t>la consulta correctamente.</w:t>
            </w:r>
          </w:p>
          <w:p w14:paraId="088201A8" w14:textId="77777777" w:rsidR="00A95E86" w:rsidRPr="008B5B4A"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7CB94F80" w14:textId="77777777" w:rsidR="00A95E86" w:rsidRDefault="00A95E86" w:rsidP="00A95E86"/>
    <w:p w14:paraId="4FB0DA55" w14:textId="77777777" w:rsidR="00934E74" w:rsidRDefault="00934E74" w:rsidP="00A95E86"/>
    <w:tbl>
      <w:tblPr>
        <w:tblStyle w:val="Sombreadomedio2-nfasis31"/>
        <w:tblW w:w="9039" w:type="dxa"/>
        <w:tblLook w:val="04A0" w:firstRow="1" w:lastRow="0" w:firstColumn="1" w:lastColumn="0" w:noHBand="0" w:noVBand="1"/>
      </w:tblPr>
      <w:tblGrid>
        <w:gridCol w:w="2660"/>
        <w:gridCol w:w="6379"/>
      </w:tblGrid>
      <w:tr w:rsidR="00A95E86" w:rsidRPr="006F20E4" w14:paraId="6F8820B6"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C2BEB97" w14:textId="77777777" w:rsidR="00A95E86" w:rsidRPr="002902AC" w:rsidRDefault="00A95E86" w:rsidP="00AD54B8">
            <w:pPr>
              <w:suppressAutoHyphens/>
              <w:ind w:left="284"/>
              <w:rPr>
                <w:rFonts w:ascii="Arial" w:hAnsi="Arial" w:cs="Arial"/>
              </w:rPr>
            </w:pPr>
            <w:r w:rsidRPr="002902AC">
              <w:rPr>
                <w:rFonts w:ascii="Arial" w:hAnsi="Arial" w:cs="Arial"/>
              </w:rPr>
              <w:lastRenderedPageBreak/>
              <w:t>Nombre de escenario</w:t>
            </w:r>
          </w:p>
        </w:tc>
        <w:tc>
          <w:tcPr>
            <w:tcW w:w="6379" w:type="dxa"/>
            <w:tcBorders>
              <w:left w:val="single" w:sz="4" w:space="0" w:color="auto"/>
            </w:tcBorders>
          </w:tcPr>
          <w:p w14:paraId="6BF9F710" w14:textId="77777777" w:rsidR="00A95E86" w:rsidRPr="002902AC" w:rsidRDefault="00A95E86" w:rsidP="00AD54B8">
            <w:pPr>
              <w:pStyle w:val="ListParagraph"/>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Se realiza la consulta con datos vacíos.</w:t>
            </w:r>
          </w:p>
        </w:tc>
      </w:tr>
      <w:tr w:rsidR="00A95E86" w:rsidRPr="006F20E4" w14:paraId="250509A1"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45BE8B7"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4FBA565" w14:textId="77777777" w:rsidR="00A95E86" w:rsidRPr="001139B1" w:rsidRDefault="00A95E86" w:rsidP="00AD54B8">
            <w:pPr>
              <w:pStyle w:val="ListParagraph"/>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A95E86" w:rsidRPr="006F20E4" w14:paraId="499A9DB2"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4F3B95"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3AD91A7" w14:textId="77777777" w:rsidR="00A95E86"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64B99B4B" w14:textId="77777777" w:rsidR="00A95E86"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3F876E2D" w14:textId="77777777" w:rsidR="00A95E86" w:rsidRPr="008B5B4A" w:rsidRDefault="00A95E86" w:rsidP="00A95E86">
            <w:pPr>
              <w:pStyle w:val="NormalWeb"/>
              <w:numPr>
                <w:ilvl w:val="0"/>
                <w:numId w:val="7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4BA09E57" w14:textId="7F47A56A" w:rsidR="00A95E86" w:rsidRDefault="00A95E86" w:rsidP="00A95E86">
      <w:pPr>
        <w:ind w:left="0" w:firstLine="0"/>
      </w:pPr>
      <w:r>
        <w:br w:type="page"/>
      </w:r>
    </w:p>
    <w:p w14:paraId="6B0BF844" w14:textId="16D13EB0" w:rsidR="00A95E86" w:rsidRDefault="00A95E86" w:rsidP="00566203">
      <w:pPr>
        <w:ind w:left="697"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3E686E09"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F97D237" w14:textId="3220D8BF" w:rsidR="00A95E86" w:rsidRPr="00945ABF" w:rsidRDefault="00A95E86" w:rsidP="00AD54B8">
            <w:pPr>
              <w:suppressAutoHyphens/>
              <w:ind w:left="284"/>
              <w:rPr>
                <w:rFonts w:ascii="Arial Black" w:hAnsi="Arial Black" w:cs="Tahoma"/>
                <w:bCs w:val="0"/>
                <w:sz w:val="24"/>
                <w:szCs w:val="24"/>
                <w:lang w:eastAsia="ar-SA"/>
              </w:rPr>
            </w:pPr>
            <w:r>
              <w:rPr>
                <w:rFonts w:ascii="Arial Black" w:hAnsi="Arial Black" w:cs="Tahoma"/>
                <w:b w:val="0"/>
                <w:sz w:val="24"/>
                <w:szCs w:val="24"/>
              </w:rPr>
              <w:t>Caso USR-01</w:t>
            </w:r>
            <w:r w:rsidR="00566203">
              <w:rPr>
                <w:rFonts w:ascii="Arial Black" w:hAnsi="Arial Black" w:cs="Tahoma"/>
                <w:b w:val="0"/>
                <w:sz w:val="24"/>
                <w:szCs w:val="24"/>
              </w:rPr>
              <w:t>8</w:t>
            </w:r>
          </w:p>
        </w:tc>
      </w:tr>
      <w:tr w:rsidR="00A95E86" w:rsidRPr="002B7F42" w14:paraId="2C5045C1"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475211E1"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284D0F0" w14:textId="77777777" w:rsidR="00A95E86" w:rsidRPr="00505C9D" w:rsidRDefault="00A95E86" w:rsidP="00AD54B8">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 de ayudante</w:t>
            </w:r>
          </w:p>
        </w:tc>
      </w:tr>
      <w:tr w:rsidR="00A95E86" w:rsidRPr="002B7F42" w14:paraId="1BCF8EEF"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1E90CA4B"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3AD562B" w14:textId="31AC3ADC"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w:t>
            </w:r>
            <w:r w:rsidR="00787491">
              <w:rPr>
                <w:rFonts w:ascii="Arial" w:hAnsi="Arial" w:cs="Arial"/>
                <w:lang w:eastAsia="ar-SA"/>
              </w:rPr>
              <w:t>es, ayudantes, estudiantes.</w:t>
            </w:r>
          </w:p>
        </w:tc>
      </w:tr>
      <w:tr w:rsidR="00A95E86" w:rsidRPr="002B7F42" w14:paraId="0ECDF36C"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AB1C1A"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361CA8B" w14:textId="3349480C" w:rsidR="00A95E86"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1. En la ventana de </w:t>
            </w:r>
            <w:r w:rsidR="00787491">
              <w:rPr>
                <w:rFonts w:ascii="Arial" w:eastAsiaTheme="minorEastAsia" w:hAnsi="Arial" w:cs="Arial"/>
                <w:sz w:val="22"/>
                <w:szCs w:val="22"/>
                <w:lang w:eastAsia="ar-SA"/>
              </w:rPr>
              <w:t xml:space="preserve">consulta de materias </w:t>
            </w:r>
            <w:r>
              <w:rPr>
                <w:rFonts w:ascii="Arial" w:eastAsiaTheme="minorEastAsia" w:hAnsi="Arial" w:cs="Arial"/>
                <w:sz w:val="22"/>
                <w:szCs w:val="22"/>
                <w:lang w:eastAsia="ar-SA"/>
              </w:rPr>
              <w:t>se ingresa el año</w:t>
            </w:r>
            <w:r w:rsidR="00787491">
              <w:rPr>
                <w:rFonts w:ascii="Arial" w:eastAsiaTheme="minorEastAsia" w:hAnsi="Arial" w:cs="Arial"/>
                <w:sz w:val="22"/>
                <w:szCs w:val="22"/>
                <w:lang w:eastAsia="ar-SA"/>
              </w:rPr>
              <w:t xml:space="preserve"> y término</w:t>
            </w:r>
            <w:r>
              <w:rPr>
                <w:rFonts w:ascii="Arial" w:eastAsiaTheme="minorEastAsia" w:hAnsi="Arial" w:cs="Arial"/>
                <w:sz w:val="22"/>
                <w:szCs w:val="22"/>
                <w:lang w:eastAsia="ar-SA"/>
              </w:rPr>
              <w:t xml:space="preserve"> del semestre.</w:t>
            </w:r>
          </w:p>
          <w:p w14:paraId="7CB654C7" w14:textId="098AA0C0" w:rsidR="00787491"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4152C3">
              <w:rPr>
                <w:rFonts w:ascii="Arial" w:eastAsiaTheme="minorEastAsia" w:hAnsi="Arial" w:cs="Arial"/>
                <w:sz w:val="22"/>
                <w:szCs w:val="22"/>
                <w:lang w:eastAsia="ar-SA"/>
              </w:rPr>
              <w:t xml:space="preserve">2. </w:t>
            </w:r>
            <w:r w:rsidR="00787491">
              <w:rPr>
                <w:rFonts w:ascii="Arial" w:eastAsiaTheme="minorEastAsia" w:hAnsi="Arial" w:cs="Arial"/>
                <w:sz w:val="22"/>
                <w:szCs w:val="22"/>
                <w:lang w:eastAsia="ar-SA"/>
              </w:rPr>
              <w:t xml:space="preserve">Se hace clic en el </w:t>
            </w:r>
            <w:r w:rsidR="00934E74">
              <w:rPr>
                <w:rFonts w:ascii="Arial" w:eastAsiaTheme="minorEastAsia" w:hAnsi="Arial" w:cs="Arial"/>
                <w:sz w:val="22"/>
                <w:szCs w:val="22"/>
                <w:lang w:eastAsia="ar-SA"/>
              </w:rPr>
              <w:t>botón</w:t>
            </w:r>
            <w:r w:rsidR="00787491">
              <w:rPr>
                <w:rFonts w:ascii="Arial" w:eastAsiaTheme="minorEastAsia" w:hAnsi="Arial" w:cs="Arial"/>
                <w:sz w:val="22"/>
                <w:szCs w:val="22"/>
                <w:lang w:eastAsia="ar-SA"/>
              </w:rPr>
              <w:t xml:space="preserve"> aceptar</w:t>
            </w:r>
            <w:r w:rsidRPr="004152C3">
              <w:rPr>
                <w:rFonts w:ascii="Arial" w:eastAsiaTheme="minorEastAsia" w:hAnsi="Arial" w:cs="Arial"/>
                <w:sz w:val="22"/>
                <w:szCs w:val="22"/>
                <w:lang w:eastAsia="ar-SA"/>
              </w:rPr>
              <w:t>.</w:t>
            </w:r>
          </w:p>
          <w:p w14:paraId="49A3F9B5" w14:textId="2645A165" w:rsidR="00A95E86" w:rsidRDefault="00787491"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3. Se hace clic en el botón referente a la información</w:t>
            </w:r>
            <w:r w:rsidR="00934E74">
              <w:rPr>
                <w:rFonts w:ascii="Arial" w:eastAsiaTheme="minorEastAsia" w:hAnsi="Arial" w:cs="Arial"/>
                <w:sz w:val="22"/>
                <w:szCs w:val="22"/>
                <w:lang w:eastAsia="ar-SA"/>
              </w:rPr>
              <w:t xml:space="preserve"> del ayudante de la materia</w:t>
            </w:r>
            <w:r>
              <w:rPr>
                <w:rFonts w:ascii="Arial" w:eastAsiaTheme="minorEastAsia" w:hAnsi="Arial" w:cs="Arial"/>
                <w:sz w:val="22"/>
                <w:szCs w:val="22"/>
                <w:lang w:eastAsia="ar-SA"/>
              </w:rPr>
              <w:t>.</w:t>
            </w:r>
            <w:r w:rsidR="00A95E86" w:rsidRPr="004152C3">
              <w:rPr>
                <w:rFonts w:ascii="Arial" w:eastAsiaTheme="minorEastAsia" w:hAnsi="Arial" w:cs="Arial"/>
                <w:sz w:val="22"/>
                <w:szCs w:val="22"/>
                <w:lang w:eastAsia="ar-SA"/>
              </w:rPr>
              <w:t xml:space="preserve"> </w:t>
            </w:r>
          </w:p>
          <w:p w14:paraId="32AF6BF9" w14:textId="77777777" w:rsidR="00A95E86" w:rsidRPr="004152C3" w:rsidRDefault="00A95E86" w:rsidP="00AD54B8">
            <w:pPr>
              <w:pStyle w:val="NormalWeb"/>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4152C3">
              <w:rPr>
                <w:rFonts w:ascii="Arial" w:eastAsiaTheme="minorEastAsia" w:hAnsi="Arial" w:cs="Arial"/>
                <w:sz w:val="22"/>
                <w:szCs w:val="22"/>
                <w:lang w:eastAsia="ar-SA"/>
              </w:rPr>
              <w:t xml:space="preserve"> </w:t>
            </w:r>
          </w:p>
        </w:tc>
      </w:tr>
      <w:tr w:rsidR="00A95E86" w:rsidRPr="002B7F42" w14:paraId="0E0F4EE1"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E00200C" w14:textId="77777777"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35DA2D79" w14:textId="77777777" w:rsidR="00A95E86" w:rsidRPr="00670E19" w:rsidRDefault="00A95E86" w:rsidP="00AD54B8">
            <w:pPr>
              <w:pStyle w:val="ListParagraph"/>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se ha autenticado en CALPESPOL.</w:t>
            </w:r>
          </w:p>
        </w:tc>
      </w:tr>
      <w:tr w:rsidR="00A95E86" w:rsidRPr="006F20E4" w14:paraId="1779740A"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C51D1FF"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065083B8" w14:textId="1E3F100E" w:rsidR="00A95E86" w:rsidRDefault="00A95E86" w:rsidP="00787491">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muestra </w:t>
            </w:r>
            <w:r w:rsidR="00787491">
              <w:rPr>
                <w:rFonts w:ascii="Arial" w:hAnsi="Arial" w:cs="Arial"/>
                <w:lang w:eastAsia="ar-SA"/>
              </w:rPr>
              <w:t>la lista de ayudantes asignados a dicho paralelo.</w:t>
            </w:r>
          </w:p>
          <w:p w14:paraId="59D9E6D6" w14:textId="77777777" w:rsidR="00A95E86" w:rsidRPr="00505C9D"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A95E86" w:rsidRPr="006F20E4" w14:paraId="350D430A"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965645F"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1C867F4" w14:textId="77777777" w:rsidR="00A95E86" w:rsidRDefault="00A95E86" w:rsidP="00A95E86">
            <w:pPr>
              <w:pStyle w:val="ListParagraph"/>
              <w:numPr>
                <w:ilvl w:val="0"/>
                <w:numId w:val="31"/>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7048D481" w14:textId="26D27A5A" w:rsidR="00A95E86" w:rsidRPr="003A4746" w:rsidRDefault="00A95E86" w:rsidP="00787491">
            <w:pPr>
              <w:pStyle w:val="NormalWeb"/>
              <w:numPr>
                <w:ilvl w:val="0"/>
                <w:numId w:val="3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r w:rsidRPr="007A4315">
              <w:rPr>
                <w:rFonts w:ascii="Arial" w:eastAsiaTheme="minorEastAsia" w:hAnsi="Arial" w:cs="Arial"/>
                <w:sz w:val="22"/>
                <w:szCs w:val="22"/>
              </w:rPr>
              <w:t xml:space="preserve">El sistema debe validar que el año </w:t>
            </w:r>
            <w:r w:rsidR="00787491">
              <w:rPr>
                <w:rFonts w:ascii="Arial" w:eastAsiaTheme="minorEastAsia" w:hAnsi="Arial" w:cs="Arial"/>
                <w:sz w:val="22"/>
                <w:szCs w:val="22"/>
              </w:rPr>
              <w:t>ingresado no sea mayor al actual.</w:t>
            </w:r>
          </w:p>
        </w:tc>
      </w:tr>
    </w:tbl>
    <w:p w14:paraId="58D198F1" w14:textId="77777777" w:rsidR="00A95E86" w:rsidRDefault="00A95E86" w:rsidP="00A95E86"/>
    <w:p w14:paraId="121B44A1" w14:textId="77777777" w:rsidR="000D3038" w:rsidRDefault="00817FC7" w:rsidP="00A95E86">
      <w:pPr>
        <w:ind w:left="0" w:firstLine="0"/>
      </w:pPr>
      <w:r>
        <w:br w:type="page"/>
      </w:r>
    </w:p>
    <w:p w14:paraId="046206C3" w14:textId="77777777" w:rsidR="00E80F1F" w:rsidRPr="00CA51D6" w:rsidRDefault="00E80F1F" w:rsidP="00A95E86">
      <w:pPr>
        <w:ind w:left="0" w:firstLine="0"/>
      </w:pPr>
    </w:p>
    <w:p w14:paraId="3B2492CB" w14:textId="1B25635F" w:rsidR="00E75008" w:rsidRPr="00C010C1" w:rsidRDefault="00E80F1F" w:rsidP="00E80F1F">
      <w:pPr>
        <w:pStyle w:val="Heading2"/>
        <w:rPr>
          <w:rFonts w:ascii="Times New Roman" w:hAnsi="Times New Roman" w:cs="Times New Roman"/>
          <w:color w:val="92D050"/>
          <w:sz w:val="28"/>
          <w:szCs w:val="28"/>
        </w:rPr>
      </w:pPr>
      <w:bookmarkStart w:id="42" w:name="_Toc266910649"/>
      <w:bookmarkStart w:id="43" w:name="_Toc327715225"/>
      <w:r>
        <w:rPr>
          <w:rFonts w:ascii="Times New Roman" w:hAnsi="Times New Roman" w:cs="Times New Roman"/>
          <w:color w:val="92D050"/>
          <w:sz w:val="28"/>
          <w:szCs w:val="28"/>
        </w:rPr>
        <w:t>3.6</w:t>
      </w:r>
      <w:r>
        <w:rPr>
          <w:rFonts w:ascii="Times New Roman" w:hAnsi="Times New Roman" w:cs="Times New Roman"/>
          <w:color w:val="92D050"/>
          <w:sz w:val="28"/>
          <w:szCs w:val="28"/>
        </w:rPr>
        <w:tab/>
      </w:r>
      <w:r w:rsidR="00E75008" w:rsidRPr="00C010C1">
        <w:rPr>
          <w:rFonts w:ascii="Times New Roman" w:hAnsi="Times New Roman" w:cs="Times New Roman"/>
          <w:color w:val="92D050"/>
          <w:sz w:val="28"/>
          <w:szCs w:val="28"/>
        </w:rPr>
        <w:t>Requerimientos de Desempeño</w:t>
      </w:r>
      <w:bookmarkEnd w:id="42"/>
      <w:bookmarkEnd w:id="43"/>
    </w:p>
    <w:p w14:paraId="05203DB8" w14:textId="77777777" w:rsidR="00BE25D6" w:rsidRDefault="00BE25D6" w:rsidP="00D02E49">
      <w:pPr>
        <w:pStyle w:val="ParrafosSoftware"/>
        <w:numPr>
          <w:ilvl w:val="0"/>
          <w:numId w:val="11"/>
        </w:numPr>
        <w:rPr>
          <w:szCs w:val="20"/>
        </w:rPr>
      </w:pPr>
      <w:r>
        <w:t>Garantizar la rapidez del sistema.</w:t>
      </w:r>
    </w:p>
    <w:p w14:paraId="40EC6E0C" w14:textId="77777777" w:rsidR="00BE25D6" w:rsidRDefault="00BE25D6" w:rsidP="00D02E49">
      <w:pPr>
        <w:pStyle w:val="ParrafosSoftware"/>
        <w:numPr>
          <w:ilvl w:val="0"/>
          <w:numId w:val="11"/>
        </w:numPr>
        <w:rPr>
          <w:szCs w:val="20"/>
        </w:rPr>
      </w:pPr>
      <w:r>
        <w:rPr>
          <w:szCs w:val="20"/>
        </w:rPr>
        <w:t>Garantizar la portabilidad del sistema.</w:t>
      </w:r>
    </w:p>
    <w:p w14:paraId="494690A9" w14:textId="77777777" w:rsidR="00BE25D6" w:rsidRDefault="00BE25D6" w:rsidP="00D02E49">
      <w:pPr>
        <w:pStyle w:val="ParrafosSoftware"/>
        <w:numPr>
          <w:ilvl w:val="0"/>
          <w:numId w:val="11"/>
        </w:numPr>
        <w:rPr>
          <w:szCs w:val="20"/>
        </w:rPr>
      </w:pPr>
      <w:r>
        <w:rPr>
          <w:szCs w:val="20"/>
        </w:rPr>
        <w:t>Garantizar la facilidad de uso del sistema, para que cualquier usuario nuevo pueda ingresar datos.</w:t>
      </w:r>
    </w:p>
    <w:p w14:paraId="3328761E" w14:textId="77777777" w:rsidR="00BE25D6" w:rsidRDefault="00BE25D6" w:rsidP="00D02E49">
      <w:pPr>
        <w:pStyle w:val="ParrafosSoftware"/>
        <w:numPr>
          <w:ilvl w:val="0"/>
          <w:numId w:val="11"/>
        </w:numPr>
        <w:rPr>
          <w:szCs w:val="20"/>
        </w:rPr>
      </w:pPr>
      <w:r>
        <w:rPr>
          <w:szCs w:val="20"/>
        </w:rPr>
        <w:t>El sistema debe estar completamente validado.</w:t>
      </w:r>
    </w:p>
    <w:p w14:paraId="324824C1" w14:textId="77777777" w:rsidR="00BE25D6" w:rsidRDefault="00BE25D6" w:rsidP="00D02E49">
      <w:pPr>
        <w:pStyle w:val="ParrafosSoftware"/>
        <w:numPr>
          <w:ilvl w:val="0"/>
          <w:numId w:val="11"/>
        </w:numPr>
        <w:rPr>
          <w:szCs w:val="20"/>
        </w:rPr>
      </w:pPr>
      <w:r>
        <w:rPr>
          <w:szCs w:val="20"/>
        </w:rPr>
        <w:t>El sistema debe presentar una interfaz agradable para el usuario.</w:t>
      </w:r>
    </w:p>
    <w:p w14:paraId="14B6E160" w14:textId="77777777" w:rsidR="00BE25D6" w:rsidRDefault="00BE25D6" w:rsidP="00D02E49">
      <w:pPr>
        <w:pStyle w:val="ParrafosSoftware"/>
        <w:numPr>
          <w:ilvl w:val="0"/>
          <w:numId w:val="11"/>
        </w:numPr>
        <w:rPr>
          <w:szCs w:val="20"/>
        </w:rPr>
      </w:pPr>
      <w:r>
        <w:rPr>
          <w:szCs w:val="20"/>
        </w:rPr>
        <w:t>El sistema debe ser seguro, para que no existan irregularidades en la base de datos.</w:t>
      </w:r>
    </w:p>
    <w:p w14:paraId="46F0CA82" w14:textId="77777777" w:rsidR="00BE25D6" w:rsidRDefault="00BE25D6" w:rsidP="00D02E49">
      <w:pPr>
        <w:pStyle w:val="ParrafosSoftware"/>
        <w:numPr>
          <w:ilvl w:val="0"/>
          <w:numId w:val="11"/>
        </w:numPr>
        <w:rPr>
          <w:szCs w:val="20"/>
        </w:rPr>
      </w:pPr>
      <w:r>
        <w:rPr>
          <w:szCs w:val="20"/>
        </w:rPr>
        <w:t>El sistema debe poder ser accedido desde todas las computadoras de la empresa.</w:t>
      </w:r>
    </w:p>
    <w:p w14:paraId="1E95C4A1" w14:textId="77777777" w:rsidR="00BE25D6" w:rsidRDefault="00BE25D6" w:rsidP="00D02E49">
      <w:pPr>
        <w:pStyle w:val="ParrafosSoftware"/>
        <w:numPr>
          <w:ilvl w:val="0"/>
          <w:numId w:val="11"/>
        </w:numPr>
        <w:rPr>
          <w:szCs w:val="20"/>
        </w:rPr>
      </w:pPr>
      <w:r>
        <w:rPr>
          <w:szCs w:val="20"/>
        </w:rPr>
        <w:t>El sistema debe ser estable, es decir, no debe caerse por ningún motivo y debe mostrar mensajes de errores en casos de haberlos.</w:t>
      </w:r>
    </w:p>
    <w:p w14:paraId="72A52170" w14:textId="77777777" w:rsidR="00BE25D6" w:rsidRDefault="00BE25D6" w:rsidP="00D02E49">
      <w:pPr>
        <w:pStyle w:val="ParrafosSoftware"/>
        <w:numPr>
          <w:ilvl w:val="0"/>
          <w:numId w:val="11"/>
        </w:numPr>
        <w:rPr>
          <w:szCs w:val="20"/>
        </w:rPr>
      </w:pPr>
      <w:r>
        <w:rPr>
          <w:szCs w:val="20"/>
        </w:rPr>
        <w:t>El sistema debe retroalimentar al usuario todas las acciones que tome.</w:t>
      </w:r>
    </w:p>
    <w:p w14:paraId="4400B46E" w14:textId="77777777" w:rsidR="00954645" w:rsidRPr="00FD20F3" w:rsidRDefault="00BE25D6" w:rsidP="00D02E49">
      <w:pPr>
        <w:pStyle w:val="ParrafosSoftware"/>
        <w:numPr>
          <w:ilvl w:val="0"/>
          <w:numId w:val="11"/>
        </w:numPr>
        <w:rPr>
          <w:rFonts w:ascii="Arial" w:hAnsi="Arial" w:cs="Arial"/>
          <w:sz w:val="20"/>
          <w:szCs w:val="20"/>
        </w:rPr>
      </w:pPr>
      <w:r>
        <w:rPr>
          <w:szCs w:val="20"/>
        </w:rPr>
        <w:t>El sistema debe mostrar mensajes de confirmación al querer eliminar o editar alguna información.</w:t>
      </w:r>
    </w:p>
    <w:p w14:paraId="6A16CBC8" w14:textId="3FAA12C0" w:rsidR="00E75008" w:rsidRPr="00C010C1" w:rsidRDefault="00E80F1F" w:rsidP="00E80F1F">
      <w:pPr>
        <w:pStyle w:val="Heading2"/>
        <w:rPr>
          <w:rFonts w:ascii="Times New Roman" w:hAnsi="Times New Roman" w:cs="Times New Roman"/>
          <w:color w:val="92D050"/>
          <w:sz w:val="28"/>
          <w:szCs w:val="28"/>
        </w:rPr>
      </w:pPr>
      <w:bookmarkStart w:id="44" w:name="_Toc266910650"/>
      <w:bookmarkStart w:id="45" w:name="_Toc327715226"/>
      <w:r>
        <w:rPr>
          <w:rFonts w:ascii="Times New Roman" w:hAnsi="Times New Roman" w:cs="Times New Roman"/>
          <w:color w:val="92D050"/>
          <w:sz w:val="28"/>
          <w:szCs w:val="28"/>
        </w:rPr>
        <w:t>3.7</w:t>
      </w:r>
      <w:r>
        <w:rPr>
          <w:rFonts w:ascii="Times New Roman" w:hAnsi="Times New Roman" w:cs="Times New Roman"/>
          <w:color w:val="92D050"/>
          <w:sz w:val="28"/>
          <w:szCs w:val="28"/>
        </w:rPr>
        <w:tab/>
      </w:r>
      <w:r w:rsidR="00E75008" w:rsidRPr="00C010C1">
        <w:rPr>
          <w:rFonts w:ascii="Times New Roman" w:hAnsi="Times New Roman" w:cs="Times New Roman"/>
          <w:color w:val="92D050"/>
          <w:sz w:val="28"/>
          <w:szCs w:val="28"/>
        </w:rPr>
        <w:t>Restricciones de Diseño</w:t>
      </w:r>
      <w:bookmarkEnd w:id="44"/>
      <w:bookmarkEnd w:id="45"/>
    </w:p>
    <w:p w14:paraId="0794A01C" w14:textId="20B86AEB" w:rsidR="00E75008" w:rsidRPr="00C010C1" w:rsidRDefault="00BE25D6" w:rsidP="00A92D3C">
      <w:pPr>
        <w:pStyle w:val="ParrafosSoftware"/>
        <w:ind w:left="709" w:firstLine="567"/>
        <w:rPr>
          <w:rFonts w:ascii="Arial" w:hAnsi="Arial" w:cs="Arial"/>
        </w:rPr>
      </w:pPr>
      <w:r>
        <w:rPr>
          <w:rFonts w:ascii="Arial" w:hAnsi="Arial" w:cs="Arial"/>
        </w:rPr>
        <w:t>Para la interacción del sistema  del lado del servidor</w:t>
      </w:r>
      <w:r w:rsidR="00AB2CBD">
        <w:rPr>
          <w:rFonts w:ascii="Arial" w:hAnsi="Arial" w:cs="Arial"/>
        </w:rPr>
        <w:t xml:space="preserve">, se desarrollara la aplicación. </w:t>
      </w:r>
      <w:r>
        <w:rPr>
          <w:rFonts w:ascii="Arial" w:hAnsi="Arial" w:cs="Arial"/>
        </w:rPr>
        <w:t xml:space="preserve">La base de datos a usar para el almacenamiento de los datos de la aplicación será </w:t>
      </w:r>
      <w:proofErr w:type="spellStart"/>
      <w:r w:rsidR="00653F4B">
        <w:rPr>
          <w:rFonts w:ascii="Arial" w:hAnsi="Arial" w:cs="Arial"/>
        </w:rPr>
        <w:t>MySql</w:t>
      </w:r>
      <w:proofErr w:type="spellEnd"/>
      <w:r>
        <w:rPr>
          <w:rFonts w:ascii="Arial" w:hAnsi="Arial" w:cs="Arial"/>
        </w:rPr>
        <w:t>.</w:t>
      </w:r>
    </w:p>
    <w:p w14:paraId="6BCF0D96" w14:textId="28B662B4" w:rsidR="00954645" w:rsidRPr="00C010C1" w:rsidRDefault="00E75008" w:rsidP="00E80F1F">
      <w:pPr>
        <w:pStyle w:val="Heading2"/>
        <w:numPr>
          <w:ilvl w:val="1"/>
          <w:numId w:val="70"/>
        </w:numPr>
        <w:rPr>
          <w:rFonts w:ascii="Times New Roman" w:hAnsi="Times New Roman" w:cs="Times New Roman"/>
          <w:color w:val="92D050"/>
          <w:sz w:val="28"/>
          <w:szCs w:val="28"/>
        </w:rPr>
      </w:pPr>
      <w:bookmarkStart w:id="46" w:name="_Toc266910651"/>
      <w:bookmarkStart w:id="47" w:name="_Toc327715227"/>
      <w:r w:rsidRPr="00C010C1">
        <w:rPr>
          <w:rFonts w:ascii="Times New Roman" w:hAnsi="Times New Roman" w:cs="Times New Roman"/>
          <w:color w:val="92D050"/>
          <w:sz w:val="28"/>
          <w:szCs w:val="28"/>
        </w:rPr>
        <w:t>Atributos del Sistema de Software</w:t>
      </w:r>
      <w:bookmarkEnd w:id="46"/>
      <w:bookmarkEnd w:id="47"/>
    </w:p>
    <w:p w14:paraId="01493546" w14:textId="41B69AA1" w:rsidR="00E75008" w:rsidRPr="00FD20F3" w:rsidRDefault="00E80F1F" w:rsidP="00E80F1F">
      <w:pPr>
        <w:pStyle w:val="Heading3"/>
        <w:ind w:left="1418" w:firstLine="0"/>
        <w:rPr>
          <w:rFonts w:ascii="Times New Roman" w:eastAsia="Times New Roman" w:hAnsi="Times New Roman" w:cs="Times New Roman"/>
          <w:color w:val="92D050"/>
          <w:sz w:val="28"/>
          <w:szCs w:val="28"/>
          <w:lang w:val="es-EC"/>
        </w:rPr>
      </w:pPr>
      <w:bookmarkStart w:id="48" w:name="_Toc266910652"/>
      <w:bookmarkStart w:id="49" w:name="_Toc327715228"/>
      <w:r>
        <w:rPr>
          <w:rFonts w:ascii="Times New Roman" w:eastAsia="Times New Roman" w:hAnsi="Times New Roman" w:cs="Times New Roman"/>
          <w:color w:val="92D050"/>
          <w:sz w:val="28"/>
          <w:szCs w:val="28"/>
          <w:lang w:val="es-EC"/>
        </w:rPr>
        <w:t xml:space="preserve">3.8.1 </w:t>
      </w:r>
      <w:r w:rsidR="00E75008" w:rsidRPr="00FD20F3">
        <w:rPr>
          <w:rFonts w:ascii="Times New Roman" w:eastAsia="Times New Roman" w:hAnsi="Times New Roman" w:cs="Times New Roman"/>
          <w:color w:val="92D050"/>
          <w:sz w:val="28"/>
          <w:szCs w:val="28"/>
          <w:lang w:val="es-EC"/>
        </w:rPr>
        <w:t>Fiabilidad</w:t>
      </w:r>
      <w:bookmarkEnd w:id="48"/>
      <w:bookmarkEnd w:id="49"/>
    </w:p>
    <w:p w14:paraId="708D629E" w14:textId="77777777" w:rsidR="00E75008" w:rsidRDefault="00C15CE0" w:rsidP="00A92D3C">
      <w:pPr>
        <w:pStyle w:val="ParrafosSoftware"/>
        <w:ind w:left="1418" w:firstLine="567"/>
        <w:rPr>
          <w:rFonts w:ascii="Arial" w:hAnsi="Arial" w:cs="Arial"/>
        </w:rPr>
      </w:pPr>
      <w:r>
        <w:rPr>
          <w:rFonts w:ascii="Arial" w:hAnsi="Arial" w:cs="Arial"/>
        </w:rPr>
        <w:t>La información que sea ingresada en formularios será validada en tiempo real para mayor consistencia de los datos</w:t>
      </w:r>
      <w:r w:rsidRPr="00C15CE0">
        <w:rPr>
          <w:rFonts w:ascii="Arial" w:hAnsi="Arial" w:cs="Arial"/>
        </w:rPr>
        <w:t>.</w:t>
      </w:r>
    </w:p>
    <w:p w14:paraId="7B0D3D55" w14:textId="77777777" w:rsidR="00C010C1" w:rsidRPr="00C15CE0" w:rsidRDefault="00A92D3C" w:rsidP="00A92D3C">
      <w:pPr>
        <w:pStyle w:val="ParrafosSoftware"/>
        <w:ind w:left="1418" w:firstLine="567"/>
        <w:rPr>
          <w:rFonts w:ascii="Arial" w:hAnsi="Arial" w:cs="Arial"/>
        </w:rPr>
      </w:pPr>
      <w:r>
        <w:rPr>
          <w:rFonts w:ascii="Arial" w:hAnsi="Arial" w:cs="Arial"/>
        </w:rPr>
        <w:t>Se estima que las</w:t>
      </w:r>
      <w:r w:rsidR="00C15CE0">
        <w:rPr>
          <w:rFonts w:ascii="Arial" w:hAnsi="Arial" w:cs="Arial"/>
        </w:rPr>
        <w:t xml:space="preserve"> transacciones realizadas</w:t>
      </w:r>
      <w:r>
        <w:rPr>
          <w:rFonts w:ascii="Arial" w:hAnsi="Arial" w:cs="Arial"/>
        </w:rPr>
        <w:t xml:space="preserve"> no demoren en dar respuesta al cliente</w:t>
      </w:r>
      <w:r w:rsidR="00C15CE0">
        <w:rPr>
          <w:rFonts w:ascii="Arial" w:hAnsi="Arial" w:cs="Arial"/>
        </w:rPr>
        <w:t>,</w:t>
      </w:r>
      <w:r>
        <w:rPr>
          <w:rFonts w:ascii="Arial" w:hAnsi="Arial" w:cs="Arial"/>
        </w:rPr>
        <w:t xml:space="preserve"> por lo cual no se espera que</w:t>
      </w:r>
      <w:r w:rsidR="00C15CE0">
        <w:rPr>
          <w:rFonts w:ascii="Arial" w:hAnsi="Arial" w:cs="Arial"/>
        </w:rPr>
        <w:t xml:space="preserve"> ocurra un error</w:t>
      </w:r>
      <w:r w:rsidR="00C010C1">
        <w:rPr>
          <w:rFonts w:ascii="Arial" w:hAnsi="Arial" w:cs="Arial"/>
        </w:rPr>
        <w:t>.</w:t>
      </w:r>
    </w:p>
    <w:p w14:paraId="45F6EDE0" w14:textId="450269AD" w:rsidR="00E75008" w:rsidRPr="00FD20F3" w:rsidRDefault="00E75008" w:rsidP="00E80F1F">
      <w:pPr>
        <w:pStyle w:val="Heading3"/>
        <w:numPr>
          <w:ilvl w:val="2"/>
          <w:numId w:val="69"/>
        </w:numPr>
        <w:ind w:left="1418" w:firstLine="0"/>
        <w:rPr>
          <w:rFonts w:ascii="Times New Roman" w:eastAsia="Times New Roman" w:hAnsi="Times New Roman" w:cs="Times New Roman"/>
          <w:color w:val="92D050"/>
          <w:sz w:val="28"/>
          <w:szCs w:val="28"/>
          <w:lang w:val="es-EC"/>
        </w:rPr>
      </w:pPr>
      <w:bookmarkStart w:id="50" w:name="_Toc266910653"/>
      <w:bookmarkStart w:id="51" w:name="_Toc327715229"/>
      <w:r w:rsidRPr="00FD20F3">
        <w:rPr>
          <w:rFonts w:ascii="Times New Roman" w:eastAsia="Times New Roman" w:hAnsi="Times New Roman" w:cs="Times New Roman"/>
          <w:color w:val="92D050"/>
          <w:sz w:val="28"/>
          <w:szCs w:val="28"/>
          <w:lang w:val="es-EC"/>
        </w:rPr>
        <w:t>Seguridad</w:t>
      </w:r>
      <w:bookmarkEnd w:id="50"/>
      <w:bookmarkEnd w:id="51"/>
    </w:p>
    <w:p w14:paraId="2D1077ED" w14:textId="77777777" w:rsidR="00C15CE0" w:rsidRPr="00C15CE0" w:rsidRDefault="00C15CE0" w:rsidP="00A92D3C">
      <w:pPr>
        <w:pStyle w:val="ParrafosSoftware"/>
        <w:ind w:left="1418" w:firstLine="567"/>
        <w:rPr>
          <w:rFonts w:ascii="Arial" w:hAnsi="Arial" w:cs="Arial"/>
        </w:rPr>
      </w:pPr>
      <w:r w:rsidRPr="00C15CE0">
        <w:rPr>
          <w:rFonts w:ascii="Arial" w:hAnsi="Arial" w:cs="Arial"/>
        </w:rPr>
        <w:t xml:space="preserve">La base de datos del cliente contendrá una </w:t>
      </w:r>
      <w:r w:rsidR="00E624F3">
        <w:rPr>
          <w:rFonts w:ascii="Arial" w:hAnsi="Arial" w:cs="Arial"/>
        </w:rPr>
        <w:t>contraseña</w:t>
      </w:r>
      <w:r w:rsidRPr="00C15CE0">
        <w:rPr>
          <w:rFonts w:ascii="Arial" w:hAnsi="Arial" w:cs="Arial"/>
        </w:rPr>
        <w:t xml:space="preserve"> que sólo el administrador la sabrá, y que será encriptado con el algoritmo de encriptación MD5. Aparte, los datos estarán encapsulados para mayor seguridad.</w:t>
      </w:r>
    </w:p>
    <w:p w14:paraId="6BD598DC" w14:textId="77777777" w:rsidR="00C15CE0" w:rsidRPr="00C15CE0" w:rsidRDefault="00C15CE0" w:rsidP="00A92D3C">
      <w:pPr>
        <w:pStyle w:val="ParrafosSoftware"/>
        <w:ind w:left="1407" w:firstLine="578"/>
        <w:rPr>
          <w:rFonts w:ascii="Arial" w:hAnsi="Arial" w:cs="Arial"/>
        </w:rPr>
      </w:pPr>
      <w:r w:rsidRPr="00C15CE0">
        <w:rPr>
          <w:rFonts w:ascii="Arial" w:hAnsi="Arial" w:cs="Arial"/>
        </w:rPr>
        <w:lastRenderedPageBreak/>
        <w:t>El software podrá acceder a los datos siempre y cuando sea en los rangos establecidos para ellos. La conexión siempre será segura entre la página y la base de datos.</w:t>
      </w:r>
    </w:p>
    <w:p w14:paraId="7C5620FC" w14:textId="77777777" w:rsidR="00E75008" w:rsidRPr="00C15CE0" w:rsidRDefault="00C15CE0" w:rsidP="00A92D3C">
      <w:pPr>
        <w:pStyle w:val="ParrafosSoftware"/>
        <w:ind w:left="1407" w:firstLine="578"/>
        <w:rPr>
          <w:rFonts w:ascii="Arial" w:hAnsi="Arial" w:cs="Arial"/>
        </w:rPr>
      </w:pPr>
      <w:r w:rsidRPr="00C15CE0">
        <w:rPr>
          <w:rFonts w:ascii="Arial" w:hAnsi="Arial" w:cs="Arial"/>
        </w:rPr>
        <w:t>La seguridad es algo en lo que se empleará tiempo para que no pueda ser violada la conexión, apart</w:t>
      </w:r>
      <w:r w:rsidR="006935E4">
        <w:rPr>
          <w:rFonts w:ascii="Arial" w:hAnsi="Arial" w:cs="Arial"/>
        </w:rPr>
        <w:t>e de que será estable y robusta</w:t>
      </w:r>
      <w:r w:rsidRPr="00C15CE0">
        <w:rPr>
          <w:rFonts w:ascii="Arial" w:hAnsi="Arial" w:cs="Arial"/>
        </w:rPr>
        <w:t>.</w:t>
      </w:r>
    </w:p>
    <w:p w14:paraId="0F3C6780" w14:textId="635E0297" w:rsidR="00E75008" w:rsidRPr="00FD20F3" w:rsidRDefault="00E75008" w:rsidP="00E80F1F">
      <w:pPr>
        <w:pStyle w:val="Heading3"/>
        <w:numPr>
          <w:ilvl w:val="2"/>
          <w:numId w:val="69"/>
        </w:numPr>
        <w:ind w:left="1418" w:firstLine="21"/>
        <w:rPr>
          <w:rFonts w:ascii="Times New Roman" w:eastAsia="Times New Roman" w:hAnsi="Times New Roman" w:cs="Times New Roman"/>
          <w:color w:val="92D050"/>
          <w:sz w:val="28"/>
          <w:szCs w:val="28"/>
          <w:lang w:val="es-EC"/>
        </w:rPr>
      </w:pPr>
      <w:bookmarkStart w:id="52" w:name="_Toc266910654"/>
      <w:bookmarkStart w:id="53" w:name="_Toc327715230"/>
      <w:r w:rsidRPr="00FD20F3">
        <w:rPr>
          <w:rFonts w:ascii="Times New Roman" w:eastAsia="Times New Roman" w:hAnsi="Times New Roman" w:cs="Times New Roman"/>
          <w:color w:val="92D050"/>
          <w:sz w:val="28"/>
          <w:szCs w:val="28"/>
          <w:lang w:val="es-EC"/>
        </w:rPr>
        <w:t>Mantenimiento</w:t>
      </w:r>
      <w:bookmarkEnd w:id="52"/>
      <w:bookmarkEnd w:id="53"/>
    </w:p>
    <w:p w14:paraId="1B5B4808" w14:textId="77777777" w:rsidR="00C15CE0" w:rsidRPr="00C15CE0" w:rsidRDefault="00C15CE0" w:rsidP="001E2DD1">
      <w:pPr>
        <w:pStyle w:val="ParrafosSoftware"/>
        <w:ind w:left="1416" w:firstLine="711"/>
        <w:rPr>
          <w:rFonts w:ascii="Arial" w:hAnsi="Arial" w:cs="Arial"/>
        </w:rPr>
      </w:pPr>
      <w:r w:rsidRPr="00C15CE0">
        <w:rPr>
          <w:rFonts w:ascii="Arial" w:hAnsi="Arial" w:cs="Arial"/>
        </w:rPr>
        <w:t xml:space="preserve">El sistema tendrá el código fuente </w:t>
      </w:r>
      <w:r w:rsidR="006B6975">
        <w:rPr>
          <w:rFonts w:ascii="Arial" w:hAnsi="Arial" w:cs="Arial"/>
        </w:rPr>
        <w:t>comentada</w:t>
      </w:r>
      <w:r w:rsidRPr="00C15CE0">
        <w:rPr>
          <w:rFonts w:ascii="Arial" w:hAnsi="Arial" w:cs="Arial"/>
        </w:rPr>
        <w:t>, aparte de una bitácora donde se especificarán los cambios y las razones. Esto es para que el sistema pueda ser mantenido en el futuro.</w:t>
      </w:r>
    </w:p>
    <w:p w14:paraId="17E72D08" w14:textId="77777777" w:rsidR="00D40A62" w:rsidRDefault="00C15CE0" w:rsidP="00BB709D">
      <w:pPr>
        <w:pStyle w:val="ParrafosSoftware"/>
        <w:ind w:left="1407" w:firstLine="720"/>
        <w:rPr>
          <w:rFonts w:ascii="Arial" w:hAnsi="Arial" w:cs="Arial"/>
        </w:rPr>
      </w:pPr>
      <w:r w:rsidRPr="00C15CE0">
        <w:rPr>
          <w:rFonts w:ascii="Arial" w:hAnsi="Arial" w:cs="Arial"/>
        </w:rPr>
        <w:t>Además, los datos estarán encapsulados, lo que brindará una mejor robustez al sistema, haciéndolo más confiable y facilitando la implementación de nuevas funciones.</w:t>
      </w:r>
    </w:p>
    <w:p w14:paraId="1AB74262" w14:textId="77777777" w:rsidR="00C15CE0" w:rsidRPr="00C15CE0" w:rsidRDefault="00C15CE0" w:rsidP="00BB709D">
      <w:pPr>
        <w:pStyle w:val="ParrafosSoftware"/>
        <w:ind w:left="1407" w:firstLine="720"/>
        <w:rPr>
          <w:rFonts w:ascii="Arial" w:hAnsi="Arial" w:cs="Arial"/>
        </w:rPr>
      </w:pPr>
      <w:r>
        <w:rPr>
          <w:rFonts w:ascii="Arial" w:hAnsi="Arial" w:cs="Arial"/>
        </w:rPr>
        <w:t>El sistema será modelado previamente simplificando la complejidad de edición, implementación y expansión.</w:t>
      </w:r>
    </w:p>
    <w:p w14:paraId="037A5F1B" w14:textId="77777777" w:rsidR="00BB709D" w:rsidRPr="00FD20F3" w:rsidRDefault="00E75008" w:rsidP="00E80F1F">
      <w:pPr>
        <w:pStyle w:val="Heading3"/>
        <w:numPr>
          <w:ilvl w:val="2"/>
          <w:numId w:val="69"/>
        </w:numPr>
        <w:ind w:left="2127" w:hanging="709"/>
        <w:rPr>
          <w:rFonts w:ascii="Times New Roman" w:hAnsi="Times New Roman" w:cs="Times New Roman"/>
          <w:color w:val="92D050"/>
          <w:sz w:val="28"/>
          <w:szCs w:val="28"/>
          <w:lang w:val="es-EC" w:eastAsia="en-US"/>
        </w:rPr>
      </w:pPr>
      <w:bookmarkStart w:id="54" w:name="_Toc266910655"/>
      <w:bookmarkStart w:id="55" w:name="_Toc327715231"/>
      <w:r w:rsidRPr="00FD20F3">
        <w:rPr>
          <w:rFonts w:ascii="Times New Roman" w:eastAsia="Times New Roman" w:hAnsi="Times New Roman" w:cs="Times New Roman"/>
          <w:color w:val="92D050"/>
          <w:sz w:val="28"/>
          <w:szCs w:val="28"/>
          <w:lang w:val="es-EC"/>
        </w:rPr>
        <w:t>Portabilidad</w:t>
      </w:r>
      <w:bookmarkEnd w:id="54"/>
      <w:bookmarkEnd w:id="55"/>
    </w:p>
    <w:p w14:paraId="089F3673" w14:textId="77777777" w:rsidR="000D3114" w:rsidRPr="000D3114" w:rsidRDefault="000D3114" w:rsidP="00BB709D">
      <w:pPr>
        <w:pStyle w:val="ParrafosSoftware"/>
        <w:ind w:left="1407" w:firstLine="720"/>
        <w:rPr>
          <w:rFonts w:ascii="Arial" w:hAnsi="Arial" w:cs="Arial"/>
        </w:rPr>
      </w:pPr>
      <w:r w:rsidRPr="000D3114">
        <w:rPr>
          <w:rFonts w:ascii="Arial" w:hAnsi="Arial" w:cs="Arial"/>
        </w:rPr>
        <w:t xml:space="preserve">Dado que el sistema será una aplicación web, podrá ser accedido desde todos los sistemas operativos (Windows, Mac OS, Linux, etc.) y </w:t>
      </w:r>
      <w:r>
        <w:rPr>
          <w:rFonts w:ascii="Arial" w:hAnsi="Arial" w:cs="Arial"/>
        </w:rPr>
        <w:t xml:space="preserve">como será validado, tanto el </w:t>
      </w:r>
      <w:r w:rsidR="00A92D3C">
        <w:rPr>
          <w:rFonts w:ascii="Arial" w:hAnsi="Arial" w:cs="Arial"/>
        </w:rPr>
        <w:t>CSS</w:t>
      </w:r>
      <w:r>
        <w:rPr>
          <w:rFonts w:ascii="Arial" w:hAnsi="Arial" w:cs="Arial"/>
        </w:rPr>
        <w:t xml:space="preserve"> como el </w:t>
      </w:r>
      <w:r w:rsidR="00A92D3C">
        <w:rPr>
          <w:rFonts w:ascii="Arial" w:hAnsi="Arial" w:cs="Arial"/>
        </w:rPr>
        <w:t>XHTML</w:t>
      </w:r>
      <w:r>
        <w:rPr>
          <w:rFonts w:ascii="Arial" w:hAnsi="Arial" w:cs="Arial"/>
        </w:rPr>
        <w:t>, podrá ser accedido por todos los navegadores.</w:t>
      </w:r>
    </w:p>
    <w:p w14:paraId="5EF890A0" w14:textId="77777777" w:rsidR="00BB709D" w:rsidRPr="00BB709D" w:rsidRDefault="000D3114" w:rsidP="00BB709D">
      <w:pPr>
        <w:pStyle w:val="ParrafosSoftware"/>
        <w:ind w:left="1407" w:firstLine="720"/>
        <w:rPr>
          <w:rFonts w:ascii="Arial" w:hAnsi="Arial" w:cs="Arial"/>
        </w:rPr>
      </w:pPr>
      <w:r w:rsidRPr="000D3114">
        <w:rPr>
          <w:rFonts w:ascii="Arial" w:hAnsi="Arial" w:cs="Arial"/>
        </w:rPr>
        <w:t xml:space="preserve">Se harán pruebas con distintos navegadores para que </w:t>
      </w:r>
      <w:r w:rsidR="00C15CE0">
        <w:rPr>
          <w:rFonts w:ascii="Arial" w:hAnsi="Arial" w:cs="Arial"/>
        </w:rPr>
        <w:t>el diseño del sitio no varíe entre diferentes navegadores</w:t>
      </w:r>
      <w:r w:rsidRPr="000D3114">
        <w:rPr>
          <w:rFonts w:ascii="Arial" w:hAnsi="Arial" w:cs="Arial"/>
        </w:rPr>
        <w:t xml:space="preserve">; para </w:t>
      </w:r>
      <w:r w:rsidR="00C15CE0">
        <w:rPr>
          <w:rFonts w:ascii="Arial" w:hAnsi="Arial" w:cs="Arial"/>
        </w:rPr>
        <w:t>evitar problemas</w:t>
      </w:r>
      <w:r w:rsidRPr="000D3114">
        <w:rPr>
          <w:rFonts w:ascii="Arial" w:hAnsi="Arial" w:cs="Arial"/>
        </w:rPr>
        <w:t xml:space="preserve"> de diseño, se seguirán estándares web.</w:t>
      </w:r>
    </w:p>
    <w:p w14:paraId="00D12278" w14:textId="7ECF1CEB" w:rsidR="00BB709D" w:rsidRPr="00F37261" w:rsidRDefault="00BB709D" w:rsidP="00E80F1F">
      <w:pPr>
        <w:pStyle w:val="Heading2"/>
        <w:numPr>
          <w:ilvl w:val="1"/>
          <w:numId w:val="69"/>
        </w:numPr>
        <w:ind w:left="851" w:hanging="93"/>
        <w:rPr>
          <w:rFonts w:ascii="Times New Roman" w:hAnsi="Times New Roman" w:cs="Times New Roman"/>
          <w:color w:val="92D050"/>
          <w:sz w:val="28"/>
          <w:szCs w:val="28"/>
          <w:lang w:val="es-EC"/>
        </w:rPr>
      </w:pPr>
      <w:bookmarkStart w:id="56" w:name="_Toc327715232"/>
      <w:r w:rsidRPr="00F37261">
        <w:rPr>
          <w:rFonts w:ascii="Times New Roman" w:hAnsi="Times New Roman" w:cs="Times New Roman"/>
          <w:color w:val="92D050"/>
          <w:sz w:val="28"/>
          <w:szCs w:val="28"/>
          <w:lang w:val="es-EC"/>
        </w:rPr>
        <w:t>Otros Requerimientos</w:t>
      </w:r>
      <w:bookmarkStart w:id="57" w:name="_Toc266910657"/>
      <w:bookmarkStart w:id="58" w:name="_Toc279182161"/>
      <w:bookmarkEnd w:id="56"/>
    </w:p>
    <w:p w14:paraId="72240EFC" w14:textId="1C8E09C4" w:rsidR="00E75008" w:rsidRPr="00FD20F3" w:rsidRDefault="00E80F1F" w:rsidP="00E80F1F">
      <w:pPr>
        <w:pStyle w:val="Heading3"/>
        <w:ind w:left="1418" w:firstLine="0"/>
        <w:rPr>
          <w:rFonts w:ascii="Times New Roman" w:eastAsia="Times New Roman" w:hAnsi="Times New Roman" w:cs="Times New Roman"/>
          <w:color w:val="92D050"/>
          <w:sz w:val="28"/>
          <w:szCs w:val="28"/>
          <w:lang w:val="es-EC"/>
        </w:rPr>
      </w:pPr>
      <w:bookmarkStart w:id="59" w:name="_Toc327715233"/>
      <w:r>
        <w:rPr>
          <w:rFonts w:ascii="Times New Roman" w:eastAsia="Times New Roman" w:hAnsi="Times New Roman" w:cs="Times New Roman"/>
          <w:color w:val="92D050"/>
          <w:sz w:val="28"/>
          <w:szCs w:val="28"/>
          <w:lang w:val="es-EC"/>
        </w:rPr>
        <w:t xml:space="preserve">3.9.1 </w:t>
      </w:r>
      <w:r w:rsidR="00E75008" w:rsidRPr="00FD20F3">
        <w:rPr>
          <w:rFonts w:ascii="Times New Roman" w:eastAsia="Times New Roman" w:hAnsi="Times New Roman" w:cs="Times New Roman"/>
          <w:color w:val="92D050"/>
          <w:sz w:val="28"/>
          <w:szCs w:val="28"/>
          <w:lang w:val="es-EC"/>
        </w:rPr>
        <w:t>Requerimiento de privilegios administrativos</w:t>
      </w:r>
      <w:bookmarkEnd w:id="57"/>
      <w:bookmarkEnd w:id="58"/>
      <w:bookmarkEnd w:id="59"/>
    </w:p>
    <w:p w14:paraId="6C5FDEFE" w14:textId="77777777" w:rsidR="000D3114" w:rsidRDefault="000D3114" w:rsidP="00BB709D">
      <w:pPr>
        <w:pStyle w:val="ParrafosSoftware"/>
        <w:ind w:left="1407" w:firstLine="720"/>
        <w:rPr>
          <w:rFonts w:ascii="Arial" w:hAnsi="Arial" w:cs="Arial"/>
        </w:rPr>
      </w:pPr>
      <w:r w:rsidRPr="000D3114">
        <w:rPr>
          <w:rFonts w:ascii="Arial" w:hAnsi="Arial" w:cs="Arial"/>
        </w:rPr>
        <w:t xml:space="preserve">El sistema debe permitir sólo al usuario establecido ingresar, modificar y eliminar los datos que le corresponda. Por eso, se tendrán usuarios con </w:t>
      </w:r>
      <w:r w:rsidR="00E624F3">
        <w:rPr>
          <w:rFonts w:ascii="Arial" w:hAnsi="Arial" w:cs="Arial"/>
        </w:rPr>
        <w:t>contraseña</w:t>
      </w:r>
      <w:r w:rsidRPr="000D3114">
        <w:rPr>
          <w:rFonts w:ascii="Arial" w:hAnsi="Arial" w:cs="Arial"/>
        </w:rPr>
        <w:t xml:space="preserve">s, y cada usuario tendrá privilegios específicos. Por ejemplo, </w:t>
      </w:r>
      <w:r>
        <w:rPr>
          <w:rFonts w:ascii="Arial" w:hAnsi="Arial" w:cs="Arial"/>
        </w:rPr>
        <w:t>un profesor podrá ingresar datos de los estudiantes como notas, asignar tareas, lecciones, mientras que los estudiantes solo podrán obtener reportes de sus notas.</w:t>
      </w:r>
    </w:p>
    <w:p w14:paraId="34FAAEFC" w14:textId="77777777" w:rsidR="00DF1748" w:rsidRDefault="00DF1748" w:rsidP="00BB709D">
      <w:pPr>
        <w:pStyle w:val="ParrafosSoftware"/>
        <w:ind w:left="1407" w:firstLine="720"/>
        <w:rPr>
          <w:rFonts w:ascii="Arial" w:hAnsi="Arial" w:cs="Arial"/>
          <w:lang w:val="es-EC"/>
        </w:rPr>
      </w:pPr>
    </w:p>
    <w:p w14:paraId="1017C501" w14:textId="77777777" w:rsidR="00AE4AB7" w:rsidRDefault="00AE4AB7" w:rsidP="00BB709D">
      <w:pPr>
        <w:pStyle w:val="ParrafosSoftware"/>
        <w:ind w:left="1407" w:firstLine="720"/>
        <w:rPr>
          <w:rFonts w:ascii="Arial" w:hAnsi="Arial" w:cs="Arial"/>
          <w:lang w:val="es-EC"/>
        </w:rPr>
      </w:pPr>
    </w:p>
    <w:p w14:paraId="7AED6777" w14:textId="77777777" w:rsidR="00AE4AB7" w:rsidRDefault="00AE4AB7" w:rsidP="00BB709D">
      <w:pPr>
        <w:pStyle w:val="ParrafosSoftware"/>
        <w:ind w:left="1407" w:firstLine="720"/>
        <w:rPr>
          <w:rFonts w:ascii="Arial" w:hAnsi="Arial" w:cs="Arial"/>
          <w:lang w:val="es-EC"/>
        </w:rPr>
      </w:pPr>
    </w:p>
    <w:p w14:paraId="640F8BD3" w14:textId="77777777" w:rsidR="00DC5E12" w:rsidRDefault="00DC5E12" w:rsidP="00BB709D">
      <w:pPr>
        <w:pStyle w:val="ParrafosSoftware"/>
        <w:ind w:left="1407" w:firstLine="720"/>
        <w:rPr>
          <w:rFonts w:ascii="Arial" w:hAnsi="Arial" w:cs="Arial"/>
          <w:lang w:val="es-EC"/>
        </w:rPr>
      </w:pPr>
    </w:p>
    <w:p w14:paraId="00A7319A" w14:textId="77777777" w:rsidR="00AE4AB7" w:rsidRPr="00D327B0" w:rsidRDefault="00AE4AB7" w:rsidP="00BB709D">
      <w:pPr>
        <w:pStyle w:val="ParrafosSoftware"/>
        <w:ind w:left="1407" w:firstLine="720"/>
        <w:rPr>
          <w:rFonts w:ascii="Arial" w:hAnsi="Arial" w:cs="Arial"/>
          <w:lang w:val="es-EC"/>
        </w:rPr>
      </w:pPr>
    </w:p>
    <w:p w14:paraId="29268DAE" w14:textId="3B5EB0AE" w:rsidR="00771ADF" w:rsidRPr="00DC5E12" w:rsidRDefault="00771ADF" w:rsidP="00E80F1F">
      <w:pPr>
        <w:pStyle w:val="Heading1"/>
        <w:numPr>
          <w:ilvl w:val="0"/>
          <w:numId w:val="69"/>
        </w:numPr>
        <w:rPr>
          <w:rFonts w:cs="Tahoma"/>
          <w:bCs w:val="0"/>
          <w:color w:val="76923C" w:themeColor="accent3" w:themeShade="BF"/>
          <w:sz w:val="34"/>
          <w:szCs w:val="34"/>
          <w:lang w:val="es-EC" w:eastAsia="en-US"/>
        </w:rPr>
      </w:pPr>
      <w:bookmarkStart w:id="60" w:name="_Toc327715234"/>
      <w:r w:rsidRPr="00DC5E12">
        <w:rPr>
          <w:rFonts w:cs="Tahoma"/>
          <w:bCs w:val="0"/>
          <w:color w:val="76923C" w:themeColor="accent3" w:themeShade="BF"/>
          <w:sz w:val="34"/>
          <w:szCs w:val="34"/>
          <w:lang w:val="es-EC" w:eastAsia="en-US"/>
        </w:rPr>
        <w:t>DOCUMENTO DE CONTROL DE CALIDAD</w:t>
      </w:r>
      <w:bookmarkEnd w:id="60"/>
    </w:p>
    <w:p w14:paraId="3605BC91" w14:textId="77777777" w:rsidR="001C5DD3" w:rsidRPr="00E80F1F" w:rsidRDefault="001C5DD3" w:rsidP="00AE4AB7">
      <w:pPr>
        <w:pStyle w:val="ParrafosSoftware"/>
        <w:ind w:left="0"/>
        <w:rPr>
          <w:rFonts w:ascii="Arial" w:hAnsi="Arial" w:cs="Arial"/>
        </w:rPr>
      </w:pPr>
    </w:p>
    <w:tbl>
      <w:tblPr>
        <w:tblStyle w:val="LightList-Accent5"/>
        <w:tblW w:w="0" w:type="auto"/>
        <w:tblLook w:val="01E0" w:firstRow="1" w:lastRow="1" w:firstColumn="1" w:lastColumn="1" w:noHBand="0" w:noVBand="0"/>
      </w:tblPr>
      <w:tblGrid>
        <w:gridCol w:w="2688"/>
        <w:gridCol w:w="62"/>
        <w:gridCol w:w="2548"/>
        <w:gridCol w:w="77"/>
        <w:gridCol w:w="1137"/>
        <w:gridCol w:w="1222"/>
        <w:gridCol w:w="1320"/>
      </w:tblGrid>
      <w:tr w:rsidR="00DC5E12" w:rsidRPr="00EA38C9" w14:paraId="4ADACE04" w14:textId="77777777" w:rsidTr="00DC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gridSpan w:val="2"/>
            <w:tcBorders>
              <w:top w:val="single" w:sz="8" w:space="0" w:color="76923C" w:themeColor="accent3" w:themeShade="BF"/>
              <w:bottom w:val="single" w:sz="8" w:space="0" w:color="76923C" w:themeColor="accent3" w:themeShade="BF"/>
            </w:tcBorders>
            <w:shd w:val="clear" w:color="auto" w:fill="92D050"/>
          </w:tcPr>
          <w:p w14:paraId="4253C093" w14:textId="77777777" w:rsidR="00DC5E12" w:rsidRPr="00EA38C9" w:rsidRDefault="00DC5E12" w:rsidP="005E0EC4">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6304"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14:paraId="220F952E" w14:textId="77777777" w:rsidR="00DC5E12" w:rsidRPr="00EA38C9" w:rsidRDefault="00DC5E12" w:rsidP="005E0EC4">
            <w:pPr>
              <w:rPr>
                <w:rFonts w:ascii="Tahoma" w:hAnsi="Tahoma" w:cs="Tahoma"/>
                <w:sz w:val="20"/>
              </w:rPr>
            </w:pPr>
          </w:p>
        </w:tc>
      </w:tr>
      <w:tr w:rsidR="00DC5E12" w:rsidRPr="00EA38C9" w14:paraId="248F71E9"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14:paraId="471E5428" w14:textId="77777777" w:rsidR="00DC5E12" w:rsidRPr="00FE3989" w:rsidRDefault="00DC5E12" w:rsidP="005E0EC4">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6304"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14:paraId="718F612A" w14:textId="0C2B5943" w:rsidR="00DC5E12" w:rsidRPr="00DC5E12" w:rsidRDefault="00DC5E12" w:rsidP="005E0EC4">
            <w:pPr>
              <w:rPr>
                <w:rFonts w:ascii="Tahoma" w:hAnsi="Tahoma" w:cs="Tahoma"/>
                <w:b w:val="0"/>
                <w:sz w:val="20"/>
              </w:rPr>
            </w:pPr>
            <w:r w:rsidRPr="00DC5E12">
              <w:rPr>
                <w:rFonts w:ascii="Tahoma" w:hAnsi="Tahoma" w:cs="Tahoma"/>
                <w:b w:val="0"/>
                <w:sz w:val="20"/>
              </w:rPr>
              <w:t>Vanessa Robles</w:t>
            </w:r>
          </w:p>
        </w:tc>
      </w:tr>
      <w:tr w:rsidR="00DC5E12" w:rsidRPr="00EA38C9" w14:paraId="77854E6E" w14:textId="77777777" w:rsidTr="00DC5E12">
        <w:trPr>
          <w:trHeight w:val="87"/>
        </w:trPr>
        <w:tc>
          <w:tcPr>
            <w:cnfStyle w:val="001000000000" w:firstRow="0" w:lastRow="0" w:firstColumn="1" w:lastColumn="0" w:oddVBand="0" w:evenVBand="0" w:oddHBand="0" w:evenHBand="0" w:firstRowFirstColumn="0" w:firstRowLastColumn="0" w:lastRowFirstColumn="0" w:lastRowLastColumn="0"/>
            <w:tcW w:w="905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14:paraId="2E11AF78" w14:textId="77777777" w:rsidR="00DC5E12" w:rsidRPr="00EA38C9" w:rsidRDefault="00DC5E12" w:rsidP="005E0EC4">
            <w:pPr>
              <w:rPr>
                <w:rFonts w:ascii="Arial" w:eastAsia="Times New Roman" w:hAnsi="Arial" w:cs="Arial"/>
                <w:sz w:val="20"/>
                <w:szCs w:val="20"/>
                <w:lang w:eastAsia="es-ES"/>
              </w:rPr>
            </w:pPr>
          </w:p>
        </w:tc>
      </w:tr>
      <w:tr w:rsidR="00DC5E12" w:rsidRPr="00EA38C9" w14:paraId="480CF70A"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501EC8DF" w14:textId="77777777" w:rsidR="00DC5E12" w:rsidRPr="00EA38C9" w:rsidRDefault="00DC5E12" w:rsidP="005E0EC4">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DC5E12" w:rsidRPr="00EA38C9" w14:paraId="00E5B72C"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46E2748"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Fase de Estándar de Documentos</w:t>
            </w:r>
          </w:p>
        </w:tc>
      </w:tr>
      <w:tr w:rsidR="00DC5E12" w:rsidRPr="00EA38C9" w14:paraId="23DFCCDC"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14:paraId="07B0C770"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DC5E12" w:rsidRPr="00EA38C9" w14:paraId="5F889AB0"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BC2E99A" w14:textId="205BB5E0" w:rsidR="00DC5E12" w:rsidRPr="00EA38C9" w:rsidRDefault="00DC5E12" w:rsidP="005E0EC4">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rPr>
              <mc:AlternateContent>
                <mc:Choice Requires="wps">
                  <w:drawing>
                    <wp:anchor distT="0" distB="0" distL="114300" distR="114300" simplePos="0" relativeHeight="251868160" behindDoc="0" locked="0" layoutInCell="1" allowOverlap="1" wp14:anchorId="5DF6C8D0" wp14:editId="36E23D70">
                      <wp:simplePos x="0" y="0"/>
                      <wp:positionH relativeFrom="column">
                        <wp:posOffset>2905760</wp:posOffset>
                      </wp:positionH>
                      <wp:positionV relativeFrom="paragraph">
                        <wp:posOffset>55880</wp:posOffset>
                      </wp:positionV>
                      <wp:extent cx="227330" cy="229870"/>
                      <wp:effectExtent l="0" t="0" r="20320" b="1778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1FFD9746" w14:textId="12C78AFA" w:rsidR="005F54C1" w:rsidRPr="00B87E33" w:rsidRDefault="005F54C1" w:rsidP="00DC5E12">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36" style="position:absolute;left:0;text-align:left;margin-left:228.8pt;margin-top:4.4pt;width:17.9pt;height:18.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">
                      <v:textbox>
                        <w:txbxContent>
                          <w:p w14:paraId="1FFD9746" w14:textId="12C78AFA" w:rsidR="005E0EC4" w:rsidRPr="00B87E33" w:rsidRDefault="005E0EC4" w:rsidP="00DC5E12">
                            <w:proofErr w:type="gramStart"/>
                            <w:r>
                              <w:t>x</w:t>
                            </w:r>
                            <w:proofErr w:type="gramEnd"/>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869184" behindDoc="0" locked="0" layoutInCell="1" allowOverlap="1" wp14:anchorId="5F82C3A7" wp14:editId="2AC3B377">
                      <wp:simplePos x="0" y="0"/>
                      <wp:positionH relativeFrom="column">
                        <wp:posOffset>3626485</wp:posOffset>
                      </wp:positionH>
                      <wp:positionV relativeFrom="paragraph">
                        <wp:posOffset>66675</wp:posOffset>
                      </wp:positionV>
                      <wp:extent cx="227330" cy="229870"/>
                      <wp:effectExtent l="0" t="0" r="20320" b="1778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5EA122D5" w14:textId="77777777" w:rsidR="005F54C1" w:rsidRPr="008E0FA6" w:rsidRDefault="005F54C1" w:rsidP="00DC5E12">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37" style="position:absolute;left:0;text-align:left;margin-left:285.55pt;margin-top:5.25pt;width:17.9pt;height:18.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">
                      <v:textbox>
                        <w:txbxContent>
                          <w:p w14:paraId="5EA122D5" w14:textId="77777777" w:rsidR="005E0EC4" w:rsidRPr="008E0FA6" w:rsidRDefault="005E0EC4" w:rsidP="00DC5E12">
                            <w:pPr>
                              <w:jc w:val="both"/>
                              <w:rPr>
                                <w:rFonts w:ascii="Arial" w:hAnsi="Arial" w:cs="Arial"/>
                              </w:rPr>
                            </w:pPr>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867136" behindDoc="0" locked="0" layoutInCell="1" allowOverlap="1" wp14:anchorId="3698D3AE" wp14:editId="397C4DCA">
                      <wp:simplePos x="0" y="0"/>
                      <wp:positionH relativeFrom="column">
                        <wp:posOffset>2200910</wp:posOffset>
                      </wp:positionH>
                      <wp:positionV relativeFrom="paragraph">
                        <wp:posOffset>46355</wp:posOffset>
                      </wp:positionV>
                      <wp:extent cx="227330" cy="229870"/>
                      <wp:effectExtent l="0" t="0" r="20320" b="1778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66C22D61" w14:textId="77777777" w:rsidR="005F54C1" w:rsidRPr="00B46AD6" w:rsidRDefault="005F54C1" w:rsidP="00DC5E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38" style="position:absolute;left:0;text-align:left;margin-left:173.3pt;margin-top:3.65pt;width:17.9pt;height:18.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96QLQIAAFIEAAAOAAAAZHJzL2Uyb0RvYy54bWysVMGO0zAQvSPxD5bvNE22pW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">
                      <v:textbox>
                        <w:txbxContent>
                          <w:p w14:paraId="66C22D61" w14:textId="77777777" w:rsidR="005E0EC4" w:rsidRPr="00B46AD6" w:rsidRDefault="005E0EC4" w:rsidP="00DC5E12"/>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DC5E12" w:rsidRPr="00EA38C9" w14:paraId="2471ED54"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16A33D16" w14:textId="77777777" w:rsidR="00DC5E12" w:rsidRPr="00EA38C9" w:rsidRDefault="00DC5E12" w:rsidP="005E0EC4">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0F6B4518" w14:textId="77777777" w:rsidR="00DC5E12" w:rsidRPr="00EA38C9" w:rsidRDefault="00DC5E12" w:rsidP="005E0EC4">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214663DE" w14:textId="77777777" w:rsidR="00DC5E12" w:rsidRPr="00EA38C9" w:rsidRDefault="00DC5E12" w:rsidP="005E0EC4">
            <w:pPr>
              <w:rPr>
                <w:rFonts w:ascii="Tahoma" w:hAnsi="Tahoma" w:cs="Tahoma"/>
                <w:b w:val="0"/>
                <w:color w:val="FFFFFF" w:themeColor="background1"/>
              </w:rPr>
            </w:pPr>
            <w:r w:rsidRPr="00EA38C9">
              <w:rPr>
                <w:rFonts w:ascii="Tahoma" w:hAnsi="Tahoma" w:cs="Tahoma"/>
                <w:color w:val="FFFFFF" w:themeColor="background1"/>
              </w:rPr>
              <w:t>Valor Esperado</w:t>
            </w:r>
          </w:p>
        </w:tc>
      </w:tr>
      <w:tr w:rsidR="00DC5E12" w:rsidRPr="00EA38C9" w14:paraId="0D7A36F8" w14:textId="77777777" w:rsidTr="00DC5E12">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1AA7367" w14:textId="77777777" w:rsidR="00DC5E12" w:rsidRPr="00EA38C9" w:rsidRDefault="00DC5E12" w:rsidP="005E0EC4">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319FFA0" w14:textId="77777777" w:rsidR="00DC5E12" w:rsidRPr="00EA38C9" w:rsidRDefault="00DC5E12" w:rsidP="005E0EC4">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770625C" w14:textId="77777777" w:rsidR="00DC5E12" w:rsidRPr="00EA38C9" w:rsidRDefault="00DC5E12" w:rsidP="005E0EC4">
            <w:pPr>
              <w:rPr>
                <w:rFonts w:ascii="Arial" w:eastAsia="Times New Roman" w:hAnsi="Arial" w:cs="Arial"/>
                <w:sz w:val="20"/>
                <w:szCs w:val="20"/>
                <w:lang w:eastAsia="es-ES"/>
              </w:rPr>
            </w:pPr>
          </w:p>
        </w:tc>
      </w:tr>
      <w:tr w:rsidR="00DC5E12" w:rsidRPr="00EA38C9" w14:paraId="34DF9C67"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right w:val="single" w:sz="8" w:space="0" w:color="76923C" w:themeColor="accent3" w:themeShade="BF"/>
            </w:tcBorders>
          </w:tcPr>
          <w:p w14:paraId="249B8FE1" w14:textId="77777777" w:rsidR="00DC5E12" w:rsidRPr="00EA38C9" w:rsidRDefault="00DC5E12" w:rsidP="005E0EC4">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14:paraId="7EEB5EA9" w14:textId="77777777" w:rsidR="00DC5E12" w:rsidRPr="00EA38C9" w:rsidRDefault="00DC5E12" w:rsidP="005E0EC4">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14:paraId="269B74E1" w14:textId="77777777" w:rsidR="00DC5E12" w:rsidRPr="00EA38C9" w:rsidRDefault="00DC5E12" w:rsidP="005E0EC4">
            <w:pPr>
              <w:rPr>
                <w:rFonts w:ascii="Arial" w:eastAsia="Times New Roman" w:hAnsi="Arial" w:cs="Arial"/>
                <w:sz w:val="20"/>
                <w:szCs w:val="20"/>
                <w:lang w:eastAsia="es-ES"/>
              </w:rPr>
            </w:pPr>
          </w:p>
        </w:tc>
      </w:tr>
      <w:tr w:rsidR="00DC5E12" w:rsidRPr="00EA38C9" w14:paraId="7049EE9F"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5CF9A55E"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DC5E12" w:rsidRPr="00EA38C9" w14:paraId="34A49C33"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F54440B" w14:textId="77777777" w:rsidR="00DC5E12" w:rsidRPr="00EA38C9" w:rsidRDefault="00DC5E12" w:rsidP="005E0EC4">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EC3449F" w14:textId="77777777" w:rsidR="00DC5E12" w:rsidRPr="00EA38C9" w:rsidRDefault="00DC5E12" w:rsidP="005E0EC4">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642C4D71" w14:textId="77777777" w:rsidR="00DC5E12" w:rsidRPr="00EA38C9" w:rsidRDefault="00DC5E12" w:rsidP="005E0EC4">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2A3E569" w14:textId="77777777" w:rsidR="00DC5E12" w:rsidRPr="00EA38C9" w:rsidRDefault="00DC5E12" w:rsidP="005E0EC4">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DC5E12" w:rsidRPr="00EA38C9" w14:paraId="5B3A00B9" w14:textId="77777777" w:rsidTr="00DC5E12">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2A092D11"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D12A52A" w14:textId="0C41AA56"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0F571ABF" w14:textId="77777777" w:rsidR="00DC5E12" w:rsidRPr="00EA38C9" w:rsidRDefault="00DC5E12" w:rsidP="005E0EC4">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BA9C6BD" w14:textId="77777777" w:rsidR="00DC5E12" w:rsidRPr="00EA38C9" w:rsidRDefault="00DC5E12" w:rsidP="005E0EC4">
            <w:pPr>
              <w:jc w:val="center"/>
              <w:rPr>
                <w:rFonts w:ascii="Tahoma" w:eastAsia="Times New Roman" w:hAnsi="Tahoma" w:cs="Tahoma"/>
                <w:sz w:val="20"/>
                <w:szCs w:val="20"/>
                <w:lang w:eastAsia="es-ES"/>
              </w:rPr>
            </w:pPr>
          </w:p>
        </w:tc>
      </w:tr>
      <w:tr w:rsidR="00DC5E12" w:rsidRPr="00EA38C9" w14:paraId="373295C4"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B3A9EA9"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72E590FC" w14:textId="77777777" w:rsidR="00DC5E12" w:rsidRPr="00EA38C9" w:rsidRDefault="00DC5E12" w:rsidP="005E0EC4">
            <w:pPr>
              <w:jc w:val="center"/>
              <w:rPr>
                <w:rFonts w:ascii="Tahoma" w:eastAsia="Times New Roman" w:hAnsi="Tahoma" w:cs="Tahoma"/>
                <w:sz w:val="20"/>
                <w:szCs w:val="20"/>
                <w:lang w:eastAsia="es-ES"/>
              </w:rPr>
            </w:pP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6BF7FA59" w14:textId="77777777" w:rsidR="00DC5E12" w:rsidRPr="00EA38C9" w:rsidRDefault="00DC5E12" w:rsidP="005E0EC4">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234C0A44" w14:textId="4E30654E"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DC5E12" w:rsidRPr="00EA38C9" w14:paraId="46065221" w14:textId="77777777" w:rsidTr="00DC5E12">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2AA8497C"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1517E640" w14:textId="77777777" w:rsidR="00DC5E12" w:rsidRPr="00EA38C9" w:rsidRDefault="00DC5E12" w:rsidP="005E0EC4">
            <w:pPr>
              <w:jc w:val="center"/>
              <w:rPr>
                <w:rFonts w:ascii="Tahoma" w:eastAsia="Times New Roman" w:hAnsi="Tahoma" w:cs="Tahoma"/>
                <w:sz w:val="20"/>
                <w:szCs w:val="20"/>
                <w:lang w:eastAsia="es-ES"/>
              </w:rPr>
            </w:pP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50E8F4AC" w14:textId="77777777" w:rsidR="00DC5E12" w:rsidRPr="00EA38C9" w:rsidRDefault="00DC5E12" w:rsidP="005E0EC4">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3FF5902" w14:textId="31AB46CA"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DC5E12" w:rsidRPr="00EA38C9" w14:paraId="7EA50285"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14:paraId="1B469A95" w14:textId="77777777" w:rsidR="00DC5E12" w:rsidRPr="00EA38C9" w:rsidRDefault="00DC5E12" w:rsidP="005E0EC4">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DC5E12" w:rsidRPr="00EA38C9" w14:paraId="208FF8E0"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73AF20F3"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DC5E12" w:rsidRPr="00EA38C9" w14:paraId="3CCB6225" w14:textId="77777777" w:rsidTr="00DC5E1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E4B60BF"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bl>
    <w:p w14:paraId="09B9C762" w14:textId="77777777" w:rsidR="000C696F" w:rsidRDefault="000C696F" w:rsidP="00AE4AB7">
      <w:pPr>
        <w:pStyle w:val="ParrafosSoftware"/>
        <w:ind w:left="0"/>
        <w:rPr>
          <w:rFonts w:ascii="Arial" w:hAnsi="Arial" w:cs="Arial"/>
          <w:lang w:val="en-US"/>
        </w:rPr>
      </w:pPr>
    </w:p>
    <w:p w14:paraId="3722A5D6" w14:textId="77777777" w:rsidR="000C696F" w:rsidRDefault="000C696F" w:rsidP="00AE4AB7">
      <w:pPr>
        <w:pStyle w:val="ParrafosSoftware"/>
        <w:ind w:left="0"/>
        <w:rPr>
          <w:rFonts w:ascii="Arial" w:hAnsi="Arial" w:cs="Arial"/>
          <w:lang w:val="en-US"/>
        </w:rPr>
      </w:pPr>
    </w:p>
    <w:p w14:paraId="4740D52A" w14:textId="77777777" w:rsidR="000C696F" w:rsidRDefault="000C696F" w:rsidP="00AE4AB7">
      <w:pPr>
        <w:pStyle w:val="ParrafosSoftware"/>
        <w:ind w:left="0"/>
        <w:rPr>
          <w:rFonts w:ascii="Arial" w:hAnsi="Arial" w:cs="Arial"/>
          <w:lang w:val="en-US"/>
        </w:rPr>
      </w:pPr>
    </w:p>
    <w:p w14:paraId="1D3E7E9B" w14:textId="77777777" w:rsidR="000C696F" w:rsidRDefault="000C696F" w:rsidP="00AE4AB7">
      <w:pPr>
        <w:pStyle w:val="ParrafosSoftware"/>
        <w:ind w:left="0"/>
        <w:rPr>
          <w:rFonts w:ascii="Arial" w:hAnsi="Arial" w:cs="Arial"/>
          <w:lang w:val="en-US"/>
        </w:rPr>
      </w:pPr>
    </w:p>
    <w:p w14:paraId="018BCBB1" w14:textId="77777777" w:rsidR="000C696F" w:rsidRDefault="000C696F" w:rsidP="00AE4AB7">
      <w:pPr>
        <w:pStyle w:val="ParrafosSoftware"/>
        <w:ind w:left="0"/>
        <w:rPr>
          <w:rFonts w:ascii="Arial" w:hAnsi="Arial" w:cs="Arial"/>
          <w:lang w:val="en-US"/>
        </w:rPr>
      </w:pPr>
    </w:p>
    <w:p w14:paraId="31AAFD31" w14:textId="77777777" w:rsidR="000C696F" w:rsidRDefault="000C696F" w:rsidP="00AE4AB7">
      <w:pPr>
        <w:pStyle w:val="ParrafosSoftware"/>
        <w:ind w:left="0"/>
        <w:rPr>
          <w:rFonts w:ascii="Arial" w:hAnsi="Arial" w:cs="Arial"/>
          <w:lang w:val="en-US"/>
        </w:rPr>
      </w:pPr>
    </w:p>
    <w:p w14:paraId="151FE7DC" w14:textId="13643C03" w:rsidR="00771ADF" w:rsidRDefault="00771ADF" w:rsidP="00E80F1F">
      <w:pPr>
        <w:pStyle w:val="Heading1"/>
        <w:numPr>
          <w:ilvl w:val="0"/>
          <w:numId w:val="69"/>
        </w:numPr>
        <w:rPr>
          <w:rFonts w:cs="Tahoma"/>
          <w:bCs w:val="0"/>
          <w:color w:val="76923C" w:themeColor="accent3" w:themeShade="BF"/>
          <w:sz w:val="34"/>
          <w:szCs w:val="34"/>
          <w:lang w:val="es-EC" w:eastAsia="en-US"/>
        </w:rPr>
      </w:pPr>
      <w:bookmarkStart w:id="61" w:name="_Toc327715235"/>
      <w:r w:rsidRPr="00DC5E12">
        <w:rPr>
          <w:rFonts w:cs="Tahoma"/>
          <w:bCs w:val="0"/>
          <w:color w:val="76923C" w:themeColor="accent3" w:themeShade="BF"/>
          <w:sz w:val="34"/>
          <w:szCs w:val="34"/>
          <w:lang w:val="es-EC" w:eastAsia="en-US"/>
        </w:rPr>
        <w:t>RÚBRICA DE CO-EVALUACIÓN</w:t>
      </w:r>
      <w:bookmarkEnd w:id="61"/>
    </w:p>
    <w:p w14:paraId="075EF771" w14:textId="77777777" w:rsidR="00E80F1F" w:rsidRPr="00E80F1F" w:rsidRDefault="00E80F1F" w:rsidP="00E80F1F">
      <w:pPr>
        <w:rPr>
          <w:lang w:val="es-EC" w:eastAsia="en-US"/>
        </w:rPr>
      </w:pPr>
    </w:p>
    <w:tbl>
      <w:tblPr>
        <w:tblStyle w:val="Sombreadomedio2-nfasis31"/>
        <w:tblW w:w="9464" w:type="dxa"/>
        <w:tblLook w:val="04A0" w:firstRow="1" w:lastRow="0" w:firstColumn="1" w:lastColumn="0" w:noHBand="0" w:noVBand="1"/>
      </w:tblPr>
      <w:tblGrid>
        <w:gridCol w:w="1121"/>
        <w:gridCol w:w="1377"/>
        <w:gridCol w:w="1298"/>
        <w:gridCol w:w="1297"/>
        <w:gridCol w:w="1458"/>
        <w:gridCol w:w="1338"/>
        <w:gridCol w:w="1575"/>
      </w:tblGrid>
      <w:tr w:rsidR="009C2CC8" w14:paraId="0DD686B4" w14:textId="77777777" w:rsidTr="008C24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6" w:type="dxa"/>
          </w:tcPr>
          <w:p w14:paraId="040EACF4" w14:textId="77777777" w:rsidR="009C2CC8" w:rsidRDefault="009C2CC8" w:rsidP="00D47E86">
            <w:pPr>
              <w:jc w:val="center"/>
              <w:rPr>
                <w:rFonts w:ascii="Tahoma" w:hAnsi="Tahoma" w:cs="Tahoma"/>
                <w:b w:val="0"/>
              </w:rPr>
            </w:pPr>
          </w:p>
        </w:tc>
        <w:tc>
          <w:tcPr>
            <w:tcW w:w="1334" w:type="dxa"/>
            <w:hideMark/>
          </w:tcPr>
          <w:p w14:paraId="420DD1CD"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proofErr w:type="spellStart"/>
            <w:r w:rsidRPr="00B86847">
              <w:rPr>
                <w:rFonts w:ascii="Arial Black" w:hAnsi="Arial Black" w:cs="Arial"/>
                <w:sz w:val="24"/>
                <w:szCs w:val="24"/>
              </w:rPr>
              <w:t>Efrain</w:t>
            </w:r>
            <w:proofErr w:type="spellEnd"/>
            <w:r w:rsidRPr="00B86847">
              <w:rPr>
                <w:rFonts w:ascii="Arial Black" w:hAnsi="Arial Black" w:cs="Arial"/>
                <w:sz w:val="24"/>
                <w:szCs w:val="24"/>
              </w:rPr>
              <w:t xml:space="preserve"> Astudillo</w:t>
            </w:r>
          </w:p>
        </w:tc>
        <w:tc>
          <w:tcPr>
            <w:tcW w:w="1258" w:type="dxa"/>
            <w:hideMark/>
          </w:tcPr>
          <w:p w14:paraId="2736720D"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 xml:space="preserve">Jennifer </w:t>
            </w:r>
            <w:proofErr w:type="spellStart"/>
            <w:r w:rsidRPr="00B86847">
              <w:rPr>
                <w:rFonts w:ascii="Arial Black" w:hAnsi="Arial Black" w:cs="Arial"/>
                <w:sz w:val="24"/>
                <w:szCs w:val="24"/>
              </w:rPr>
              <w:t>Bermeo</w:t>
            </w:r>
            <w:proofErr w:type="spellEnd"/>
          </w:p>
        </w:tc>
        <w:tc>
          <w:tcPr>
            <w:tcW w:w="1257" w:type="dxa"/>
            <w:hideMark/>
          </w:tcPr>
          <w:p w14:paraId="6EC2289F"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Andrea Cáceres</w:t>
            </w:r>
          </w:p>
        </w:tc>
        <w:tc>
          <w:tcPr>
            <w:tcW w:w="1412" w:type="dxa"/>
            <w:hideMark/>
          </w:tcPr>
          <w:p w14:paraId="299D5C0A"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Jefferson Rubio</w:t>
            </w:r>
          </w:p>
        </w:tc>
        <w:tc>
          <w:tcPr>
            <w:tcW w:w="1296" w:type="dxa"/>
          </w:tcPr>
          <w:p w14:paraId="7DAB8230" w14:textId="381D4004"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rPr>
            </w:pPr>
            <w:r>
              <w:rPr>
                <w:rFonts w:ascii="Arial Black" w:hAnsi="Arial Black" w:cs="Arial"/>
                <w:sz w:val="24"/>
                <w:szCs w:val="24"/>
              </w:rPr>
              <w:t>Vanessa Robles</w:t>
            </w:r>
          </w:p>
        </w:tc>
        <w:tc>
          <w:tcPr>
            <w:tcW w:w="1821" w:type="dxa"/>
          </w:tcPr>
          <w:p w14:paraId="14E0C447" w14:textId="5DA42851"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b w:val="0"/>
                <w:sz w:val="24"/>
                <w:szCs w:val="24"/>
              </w:rPr>
              <w:t>Jefferson Rubio</w:t>
            </w:r>
          </w:p>
        </w:tc>
      </w:tr>
      <w:tr w:rsidR="009C2CC8" w:rsidRPr="00D47E86" w14:paraId="5AD48489"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79FA4FA0" w14:textId="77777777" w:rsidR="009C2CC8" w:rsidRPr="00B86847" w:rsidRDefault="009C2CC8" w:rsidP="00D47E86">
            <w:pPr>
              <w:jc w:val="center"/>
              <w:rPr>
                <w:rFonts w:ascii="Arial" w:hAnsi="Arial" w:cs="Arial"/>
                <w:b w:val="0"/>
                <w:color w:val="auto"/>
              </w:rPr>
            </w:pPr>
            <w:proofErr w:type="spellStart"/>
            <w:r w:rsidRPr="00B86847">
              <w:rPr>
                <w:rFonts w:ascii="Arial" w:hAnsi="Arial" w:cs="Arial"/>
                <w:b w:val="0"/>
                <w:color w:val="auto"/>
              </w:rPr>
              <w:t>Efrain</w:t>
            </w:r>
            <w:proofErr w:type="spellEnd"/>
            <w:r w:rsidRPr="00B86847">
              <w:rPr>
                <w:rFonts w:ascii="Arial" w:hAnsi="Arial" w:cs="Arial"/>
                <w:b w:val="0"/>
                <w:color w:val="auto"/>
              </w:rPr>
              <w:t xml:space="preserve"> Astudillo</w:t>
            </w:r>
          </w:p>
        </w:tc>
        <w:tc>
          <w:tcPr>
            <w:tcW w:w="1334" w:type="dxa"/>
            <w:shd w:val="clear" w:color="auto" w:fill="EAF1DD" w:themeFill="accent3" w:themeFillTint="33"/>
            <w:hideMark/>
          </w:tcPr>
          <w:p w14:paraId="12CD9BB9" w14:textId="53837B7A"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258" w:type="dxa"/>
            <w:shd w:val="clear" w:color="auto" w:fill="EAF1DD" w:themeFill="accent3" w:themeFillTint="33"/>
            <w:hideMark/>
          </w:tcPr>
          <w:p w14:paraId="74DBBF93"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2D517386"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EAF1DD" w:themeFill="accent3" w:themeFillTint="33"/>
            <w:hideMark/>
          </w:tcPr>
          <w:p w14:paraId="28C99EBE"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3B586DD3" w14:textId="0BBE56B2"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59DBA84D" w14:textId="37AE78AE"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431D87FC"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auto"/>
            <w:hideMark/>
          </w:tcPr>
          <w:p w14:paraId="25ED718F"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 xml:space="preserve">Jennifer </w:t>
            </w:r>
            <w:proofErr w:type="spellStart"/>
            <w:r w:rsidRPr="00B86847">
              <w:rPr>
                <w:rFonts w:ascii="Arial" w:hAnsi="Arial" w:cs="Arial"/>
                <w:b w:val="0"/>
                <w:color w:val="auto"/>
              </w:rPr>
              <w:t>Bermeo</w:t>
            </w:r>
            <w:proofErr w:type="spellEnd"/>
          </w:p>
        </w:tc>
        <w:tc>
          <w:tcPr>
            <w:tcW w:w="1334" w:type="dxa"/>
            <w:hideMark/>
          </w:tcPr>
          <w:p w14:paraId="212A431B"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hideMark/>
          </w:tcPr>
          <w:p w14:paraId="6D5D3993" w14:textId="7C2E526F"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57" w:type="dxa"/>
            <w:hideMark/>
          </w:tcPr>
          <w:p w14:paraId="2C76A348"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hideMark/>
          </w:tcPr>
          <w:p w14:paraId="5E62C3C4"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96" w:type="dxa"/>
          </w:tcPr>
          <w:p w14:paraId="44FE62FA" w14:textId="37C22E40"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tcPr>
          <w:p w14:paraId="0DFD2267" w14:textId="4A79FD7C"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79760FCF"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5EF69BB9"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Andrea Cáceres</w:t>
            </w:r>
          </w:p>
        </w:tc>
        <w:tc>
          <w:tcPr>
            <w:tcW w:w="1334" w:type="dxa"/>
            <w:shd w:val="clear" w:color="auto" w:fill="EAF1DD" w:themeFill="accent3" w:themeFillTint="33"/>
            <w:hideMark/>
          </w:tcPr>
          <w:p w14:paraId="35C0E57E"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EAF1DD" w:themeFill="accent3" w:themeFillTint="33"/>
            <w:hideMark/>
          </w:tcPr>
          <w:p w14:paraId="4430F215"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24C3EB45" w14:textId="3DD33207"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412" w:type="dxa"/>
            <w:shd w:val="clear" w:color="auto" w:fill="EAF1DD" w:themeFill="accent3" w:themeFillTint="33"/>
            <w:hideMark/>
          </w:tcPr>
          <w:p w14:paraId="0B256F2A"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0A7C5CED" w14:textId="2F7512B6"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36266178" w14:textId="6E27DDFE"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4411901C"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auto"/>
            <w:hideMark/>
          </w:tcPr>
          <w:p w14:paraId="41496286" w14:textId="77777777" w:rsidR="009C2CC8" w:rsidRPr="00B86847" w:rsidRDefault="009C2CC8" w:rsidP="00D47E86">
            <w:pPr>
              <w:jc w:val="center"/>
              <w:rPr>
                <w:rFonts w:ascii="Arial" w:hAnsi="Arial" w:cs="Arial"/>
                <w:b w:val="0"/>
                <w:color w:val="auto"/>
              </w:rPr>
            </w:pPr>
            <w:proofErr w:type="spellStart"/>
            <w:r w:rsidRPr="00B86847">
              <w:rPr>
                <w:rFonts w:ascii="Arial" w:hAnsi="Arial" w:cs="Arial"/>
                <w:b w:val="0"/>
                <w:color w:val="auto"/>
              </w:rPr>
              <w:t>Brick</w:t>
            </w:r>
            <w:proofErr w:type="spellEnd"/>
            <w:r w:rsidRPr="00B86847">
              <w:rPr>
                <w:rFonts w:ascii="Arial" w:hAnsi="Arial" w:cs="Arial"/>
                <w:b w:val="0"/>
                <w:color w:val="auto"/>
              </w:rPr>
              <w:t xml:space="preserve"> Reyes</w:t>
            </w:r>
          </w:p>
        </w:tc>
        <w:tc>
          <w:tcPr>
            <w:tcW w:w="1334" w:type="dxa"/>
            <w:shd w:val="clear" w:color="auto" w:fill="auto"/>
            <w:hideMark/>
          </w:tcPr>
          <w:p w14:paraId="37557EEE"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auto"/>
            <w:hideMark/>
          </w:tcPr>
          <w:p w14:paraId="65F3388A"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auto"/>
            <w:hideMark/>
          </w:tcPr>
          <w:p w14:paraId="3ECCFC4C"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auto"/>
            <w:hideMark/>
          </w:tcPr>
          <w:p w14:paraId="58F7B43E" w14:textId="458C5FD0"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96" w:type="dxa"/>
          </w:tcPr>
          <w:p w14:paraId="5435C681" w14:textId="395B9234"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tcPr>
          <w:p w14:paraId="31CA970D" w14:textId="6005A91E"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0B1200D5"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tcPr>
          <w:p w14:paraId="7C7230FD" w14:textId="4CB6926B" w:rsidR="009C2CC8" w:rsidRPr="00B86847" w:rsidRDefault="009C2CC8" w:rsidP="00D47E86">
            <w:pPr>
              <w:jc w:val="center"/>
              <w:rPr>
                <w:rFonts w:ascii="Arial" w:hAnsi="Arial" w:cs="Arial"/>
              </w:rPr>
            </w:pPr>
            <w:r w:rsidRPr="009C2CC8">
              <w:rPr>
                <w:rFonts w:ascii="Arial" w:hAnsi="Arial" w:cs="Arial"/>
                <w:b w:val="0"/>
                <w:color w:val="auto"/>
              </w:rPr>
              <w:t>Vanessa Robles</w:t>
            </w:r>
          </w:p>
        </w:tc>
        <w:tc>
          <w:tcPr>
            <w:tcW w:w="1334" w:type="dxa"/>
            <w:shd w:val="clear" w:color="auto" w:fill="EAF1DD" w:themeFill="accent3" w:themeFillTint="33"/>
          </w:tcPr>
          <w:p w14:paraId="43CE4715" w14:textId="5180F2BF"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58" w:type="dxa"/>
            <w:shd w:val="clear" w:color="auto" w:fill="EAF1DD" w:themeFill="accent3" w:themeFillTint="33"/>
          </w:tcPr>
          <w:p w14:paraId="5B89BD21" w14:textId="5AED5F7A"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57" w:type="dxa"/>
            <w:shd w:val="clear" w:color="auto" w:fill="EAF1DD" w:themeFill="accent3" w:themeFillTint="33"/>
          </w:tcPr>
          <w:p w14:paraId="4E298649" w14:textId="5F74C035"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412" w:type="dxa"/>
            <w:shd w:val="clear" w:color="auto" w:fill="EAF1DD" w:themeFill="accent3" w:themeFillTint="33"/>
          </w:tcPr>
          <w:p w14:paraId="2A117C8E" w14:textId="1CFE98E2"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96" w:type="dxa"/>
            <w:shd w:val="clear" w:color="auto" w:fill="EAF1DD" w:themeFill="accent3" w:themeFillTint="33"/>
          </w:tcPr>
          <w:p w14:paraId="7BE42BD9" w14:textId="23FD68E4"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821" w:type="dxa"/>
            <w:shd w:val="clear" w:color="auto" w:fill="EAF1DD" w:themeFill="accent3" w:themeFillTint="33"/>
          </w:tcPr>
          <w:p w14:paraId="7B7322FB" w14:textId="0D2EA51D"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r>
      <w:tr w:rsidR="009C2CC8" w:rsidRPr="00D47E86" w14:paraId="73F0CF28"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70D25976"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Jefferson Rubio</w:t>
            </w:r>
          </w:p>
        </w:tc>
        <w:tc>
          <w:tcPr>
            <w:tcW w:w="1334" w:type="dxa"/>
            <w:shd w:val="clear" w:color="auto" w:fill="EAF1DD" w:themeFill="accent3" w:themeFillTint="33"/>
            <w:hideMark/>
          </w:tcPr>
          <w:p w14:paraId="50BEF528"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EAF1DD" w:themeFill="accent3" w:themeFillTint="33"/>
            <w:hideMark/>
          </w:tcPr>
          <w:p w14:paraId="48CFF1F2"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6C81B8C3"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EAF1DD" w:themeFill="accent3" w:themeFillTint="33"/>
            <w:hideMark/>
          </w:tcPr>
          <w:p w14:paraId="479A079A"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484C747A" w14:textId="14E0BFE6"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7B227509" w14:textId="61336019"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bl>
    <w:p w14:paraId="78481927" w14:textId="77777777" w:rsidR="00771ADF" w:rsidRPr="00EF1231" w:rsidRDefault="00771ADF" w:rsidP="00BB709D">
      <w:pPr>
        <w:pStyle w:val="ParrafosSoftware"/>
        <w:ind w:left="1407" w:firstLine="720"/>
        <w:rPr>
          <w:rFonts w:ascii="Arial" w:hAnsi="Arial" w:cs="Arial"/>
          <w:lang w:val="en-US"/>
        </w:rPr>
      </w:pPr>
    </w:p>
    <w:sectPr w:rsidR="00771ADF" w:rsidRPr="00EF1231" w:rsidSect="00954645">
      <w:headerReference w:type="default" r:id="rId18"/>
      <w:footerReference w:type="default" r:id="rId19"/>
      <w:headerReference w:type="first" r:id="rId20"/>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ACA119" w14:textId="77777777" w:rsidR="001219C3" w:rsidRDefault="001219C3" w:rsidP="008F66AE">
      <w:pPr>
        <w:spacing w:after="0" w:line="240" w:lineRule="auto"/>
      </w:pPr>
      <w:r>
        <w:separator/>
      </w:r>
    </w:p>
  </w:endnote>
  <w:endnote w:type="continuationSeparator" w:id="0">
    <w:p w14:paraId="62B53C70" w14:textId="77777777" w:rsidR="001219C3" w:rsidRDefault="001219C3" w:rsidP="008F66AE">
      <w:pPr>
        <w:spacing w:after="0" w:line="240" w:lineRule="auto"/>
      </w:pPr>
      <w:r>
        <w:continuationSeparator/>
      </w:r>
    </w:p>
  </w:endnote>
  <w:endnote w:type="continuationNotice" w:id="1">
    <w:p w14:paraId="6CE4FE93" w14:textId="77777777" w:rsidR="001219C3" w:rsidRDefault="001219C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horndale AMT">
    <w:altName w:val="Times New Roman"/>
    <w:panose1 w:val="00000000000000000000"/>
    <w:charset w:val="00"/>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2FB85" w14:textId="77777777" w:rsidR="005F54C1" w:rsidRPr="0008399D" w:rsidRDefault="005F54C1">
    <w:pPr>
      <w:pStyle w:val="Footer"/>
    </w:pPr>
    <w:r w:rsidRPr="00284148">
      <w:rPr>
        <w:rFonts w:ascii="Tahoma" w:hAnsi="Tahoma" w:cs="Tahoma"/>
        <w:b/>
        <w:color w:val="92D050"/>
        <w:sz w:val="20"/>
      </w:rPr>
      <w:t xml:space="preserve">Revisado por: </w:t>
    </w:r>
    <w:proofErr w:type="spellStart"/>
    <w:r w:rsidRPr="009974A3">
      <w:rPr>
        <w:rFonts w:ascii="Tahoma" w:hAnsi="Tahoma" w:cs="Tahoma"/>
        <w:sz w:val="20"/>
      </w:rPr>
      <w:t>Brick</w:t>
    </w:r>
    <w:proofErr w:type="spellEnd"/>
    <w:r w:rsidRPr="009974A3">
      <w:rPr>
        <w:rFonts w:ascii="Tahoma" w:hAnsi="Tahoma" w:cs="Tahoma"/>
        <w:sz w:val="20"/>
      </w:rPr>
      <w:t xml:space="preserve"> Reyes, Jennifer </w:t>
    </w:r>
    <w:proofErr w:type="spellStart"/>
    <w:r w:rsidRPr="009974A3">
      <w:rPr>
        <w:rFonts w:ascii="Tahoma" w:hAnsi="Tahoma" w:cs="Tahoma"/>
        <w:sz w:val="20"/>
      </w:rPr>
      <w:t>Bermeo</w:t>
    </w:r>
    <w:proofErr w:type="spellEnd"/>
    <w:r w:rsidRPr="009974A3">
      <w:rPr>
        <w:rFonts w:ascii="Tahoma" w:hAnsi="Tahoma" w:cs="Tahoma"/>
        <w:sz w:val="20"/>
      </w:rPr>
      <w:br/>
    </w:r>
    <w:r w:rsidRPr="00284148">
      <w:rPr>
        <w:rFonts w:ascii="Tahoma" w:hAnsi="Tahoma" w:cs="Tahoma"/>
        <w:b/>
        <w:color w:val="92D050"/>
        <w:sz w:val="20"/>
      </w:rPr>
      <w:t xml:space="preserve">Cambios por: </w:t>
    </w:r>
    <w:r w:rsidRPr="009974A3">
      <w:rPr>
        <w:rFonts w:ascii="Tahoma" w:hAnsi="Tahoma" w:cs="Tahoma"/>
        <w:sz w:val="20"/>
      </w:rPr>
      <w:t>Efraín Astudillo, Andrea Cáceres, Jefferson Rubio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00542623" w:rsidRPr="00542623">
      <w:rPr>
        <w:rFonts w:asciiTheme="majorHAnsi" w:hAnsiTheme="majorHAnsi" w:cstheme="majorHAnsi"/>
        <w:b/>
        <w:noProof/>
      </w:rPr>
      <w:t>33</w:t>
    </w:r>
    <w:r w:rsidRPr="00284148">
      <w:rPr>
        <w:b/>
      </w:rPr>
      <w:fldChar w:fldCharType="end"/>
    </w:r>
    <w:r>
      <w:rPr>
        <w:noProof/>
      </w:rPr>
      <mc:AlternateContent>
        <mc:Choice Requires="wpg">
          <w:drawing>
            <wp:anchor distT="0" distB="0" distL="114300" distR="114300" simplePos="0" relativeHeight="251666432" behindDoc="0" locked="0" layoutInCell="0" allowOverlap="1" wp14:anchorId="381D2298" wp14:editId="50C4F058">
              <wp:simplePos x="0" y="0"/>
              <wp:positionH relativeFrom="page">
                <wp:align>center</wp:align>
              </wp:positionH>
              <wp:positionV relativeFrom="page">
                <wp:align>bottom</wp:align>
              </wp:positionV>
              <wp:extent cx="7755255" cy="810260"/>
              <wp:effectExtent l="0" t="0" r="19050" b="8890"/>
              <wp:wrapNone/>
              <wp:docPr id="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5255" cy="810260"/>
                        <a:chOff x="8" y="9"/>
                        <a:chExt cx="15823" cy="1439"/>
                      </a:xfrm>
                    </wpg:grpSpPr>
                    <wps:wsp>
                      <wps:cNvPr id="55"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5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mv="urn:schemas-microsoft-com:mac:vml" xmlns:mo="http://schemas.microsoft.com/office/mac/office/2008/main">
          <w:pict>
            <v:group id="Group 27" o:spid="_x0000_s1026" style="position:absolute;margin-left:0;margin-top:0;width:610.65pt;height:63.8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2E45329E" wp14:editId="2FB3984A">
              <wp:simplePos x="0" y="0"/>
              <wp:positionH relativeFrom="leftMargin">
                <wp:align>center</wp:align>
              </wp:positionH>
              <wp:positionV relativeFrom="page">
                <wp:align>bottom</wp:align>
              </wp:positionV>
              <wp:extent cx="90805" cy="788670"/>
              <wp:effectExtent l="0" t="0" r="23495" b="27940"/>
              <wp:wrapNone/>
              <wp:docPr id="6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8670"/>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v="urn:schemas-microsoft-com:mac:vml" xmlns:mo="http://schemas.microsoft.com/office/mac/office/2008/main">
          <w:pict>
            <v:rect id="Rectangle 26" o:spid="_x0000_s1026" style="position:absolute;margin-left:0;margin-top:0;width:7.15pt;height:62.1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" fillcolor="#92d050" strokecolor="#090">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17E60DE6" wp14:editId="6FB0012D">
              <wp:simplePos x="0" y="0"/>
              <wp:positionH relativeFrom="rightMargin">
                <wp:align>center</wp:align>
              </wp:positionH>
              <wp:positionV relativeFrom="page">
                <wp:align>bottom</wp:align>
              </wp:positionV>
              <wp:extent cx="90805" cy="788670"/>
              <wp:effectExtent l="0" t="0" r="23495" b="27940"/>
              <wp:wrapNone/>
              <wp:docPr id="6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8670"/>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v="urn:schemas-microsoft-com:mac:vml" xmlns:mo="http://schemas.microsoft.com/office/mac/office/2008/main">
          <w:pict>
            <v:rect id="Rectangle 25" o:spid="_x0000_s1026" style="position:absolute;margin-left:0;margin-top:0;width:7.15pt;height:62.1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8C8AD" w14:textId="77777777" w:rsidR="001219C3" w:rsidRDefault="001219C3" w:rsidP="008F66AE">
      <w:pPr>
        <w:spacing w:after="0" w:line="240" w:lineRule="auto"/>
      </w:pPr>
      <w:r>
        <w:separator/>
      </w:r>
    </w:p>
  </w:footnote>
  <w:footnote w:type="continuationSeparator" w:id="0">
    <w:p w14:paraId="0555DAC5" w14:textId="77777777" w:rsidR="001219C3" w:rsidRDefault="001219C3" w:rsidP="008F66AE">
      <w:pPr>
        <w:spacing w:after="0" w:line="240" w:lineRule="auto"/>
      </w:pPr>
      <w:r>
        <w:continuationSeparator/>
      </w:r>
    </w:p>
  </w:footnote>
  <w:footnote w:type="continuationNotice" w:id="1">
    <w:p w14:paraId="768E72A8" w14:textId="77777777" w:rsidR="001219C3" w:rsidRDefault="001219C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FC924" w14:textId="77777777" w:rsidR="005F54C1" w:rsidRDefault="005F54C1">
    <w:pPr>
      <w:pStyle w:val="Header"/>
    </w:pPr>
    <w:r>
      <w:rPr>
        <w:noProof/>
      </w:rPr>
      <mc:AlternateContent>
        <mc:Choice Requires="wps">
          <w:drawing>
            <wp:anchor distT="0" distB="0" distL="114300" distR="114300" simplePos="0" relativeHeight="251660288" behindDoc="0" locked="0" layoutInCell="1" allowOverlap="1" wp14:anchorId="4640497E" wp14:editId="2B503932">
              <wp:simplePos x="0" y="0"/>
              <wp:positionH relativeFrom="column">
                <wp:posOffset>-584835</wp:posOffset>
              </wp:positionH>
              <wp:positionV relativeFrom="paragraph">
                <wp:posOffset>-278130</wp:posOffset>
              </wp:positionV>
              <wp:extent cx="5164455" cy="657225"/>
              <wp:effectExtent l="0" t="0" r="17145" b="28575"/>
              <wp:wrapNone/>
              <wp:docPr id="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657225"/>
                      </a:xfrm>
                      <a:prstGeom prst="rect">
                        <a:avLst/>
                      </a:prstGeom>
                      <a:solidFill>
                        <a:srgbClr val="FFFFFF"/>
                      </a:solidFill>
                      <a:ln w="9525">
                        <a:solidFill>
                          <a:srgbClr val="92D050"/>
                        </a:solidFill>
                        <a:miter lim="800000"/>
                        <a:headEnd/>
                        <a:tailEnd/>
                      </a:ln>
                    </wps:spPr>
                    <wps:txbx>
                      <w:txbxContent>
                        <w:p w14:paraId="590F3323" w14:textId="0ECC63E3" w:rsidR="005F54C1" w:rsidRDefault="005F54C1" w:rsidP="00321128">
                          <w:pPr>
                            <w:pStyle w:val="Heading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sidR="00B92035">
                            <w:rPr>
                              <w:rFonts w:ascii="Arial" w:hAnsi="Arial" w:cs="Arial"/>
                              <w:b w:val="0"/>
                              <w:color w:val="auto"/>
                              <w:sz w:val="20"/>
                            </w:rPr>
                            <w:t>5</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w:t>
                          </w:r>
                          <w:proofErr w:type="spellStart"/>
                          <w:r>
                            <w:rPr>
                              <w:rFonts w:ascii="Arial" w:hAnsi="Arial" w:cs="Arial"/>
                              <w:b w:val="0"/>
                              <w:color w:val="auto"/>
                              <w:sz w:val="20"/>
                            </w:rPr>
                            <w:t>Bermeo</w:t>
                          </w:r>
                          <w:proofErr w:type="spellEnd"/>
                          <w:r>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17/06/2012</w:t>
                          </w:r>
                        </w:p>
                        <w:p w14:paraId="37299C8F" w14:textId="77777777" w:rsidR="005F54C1" w:rsidRPr="00930179" w:rsidRDefault="005F54C1" w:rsidP="00930179">
                          <w:pPr>
                            <w:ind w:left="0" w:firstLine="0"/>
                            <w:rPr>
                              <w:lang w:eastAsia="es-EC"/>
                            </w:rPr>
                          </w:pPr>
                        </w:p>
                        <w:p w14:paraId="5267E16E" w14:textId="77777777" w:rsidR="005F54C1" w:rsidRDefault="005F54C1" w:rsidP="008F66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left:0;text-align:left;margin-left:-46.05pt;margin-top:-21.9pt;width:406.6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" strokecolor="#92d050">
              <v:textbox>
                <w:txbxContent>
                  <w:p w14:paraId="590F3323" w14:textId="0ECC63E3" w:rsidR="005F54C1" w:rsidRDefault="005F54C1" w:rsidP="00321128">
                    <w:pPr>
                      <w:pStyle w:val="Ttulo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sidR="00B92035">
                      <w:rPr>
                        <w:rFonts w:ascii="Arial" w:hAnsi="Arial" w:cs="Arial"/>
                        <w:b w:val="0"/>
                        <w:color w:val="auto"/>
                        <w:sz w:val="20"/>
                      </w:rPr>
                      <w:t>5</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w:t>
                    </w:r>
                    <w:proofErr w:type="spellStart"/>
                    <w:r>
                      <w:rPr>
                        <w:rFonts w:ascii="Arial" w:hAnsi="Arial" w:cs="Arial"/>
                        <w:b w:val="0"/>
                        <w:color w:val="auto"/>
                        <w:sz w:val="20"/>
                      </w:rPr>
                      <w:t>Bermeo</w:t>
                    </w:r>
                    <w:proofErr w:type="spellEnd"/>
                    <w:r>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17/06/2012</w:t>
                    </w:r>
                  </w:p>
                  <w:p w14:paraId="37299C8F" w14:textId="77777777" w:rsidR="005F54C1" w:rsidRPr="00930179" w:rsidRDefault="005F54C1" w:rsidP="00930179">
                    <w:pPr>
                      <w:ind w:left="0" w:firstLine="0"/>
                      <w:rPr>
                        <w:lang w:eastAsia="es-EC"/>
                      </w:rPr>
                    </w:pPr>
                  </w:p>
                  <w:p w14:paraId="5267E16E" w14:textId="77777777" w:rsidR="005F54C1" w:rsidRDefault="005F54C1" w:rsidP="008F66AE"/>
                </w:txbxContent>
              </v:textbox>
            </v:shape>
          </w:pict>
        </mc:Fallback>
      </mc:AlternateContent>
    </w:r>
    <w:r>
      <w:rPr>
        <w:noProof/>
      </w:rPr>
      <w:drawing>
        <wp:anchor distT="0" distB="0" distL="114300" distR="114300" simplePos="0" relativeHeight="251668480" behindDoc="0" locked="0" layoutInCell="1" allowOverlap="1" wp14:anchorId="3FAF0583" wp14:editId="38733DF8">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217"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21E4A" w14:textId="77777777" w:rsidR="005F54C1" w:rsidRDefault="005F54C1">
    <w:pPr>
      <w:pStyle w:val="Header"/>
    </w:pPr>
    <w:r w:rsidRPr="00326F28">
      <w:rPr>
        <w:noProof/>
      </w:rPr>
      <mc:AlternateContent>
        <mc:Choice Requires="wps">
          <w:drawing>
            <wp:anchor distT="0" distB="0" distL="114300" distR="114300" simplePos="0" relativeHeight="251670528" behindDoc="0" locked="0" layoutInCell="1" allowOverlap="1" wp14:anchorId="4E2A0645" wp14:editId="3D3F66B3">
              <wp:simplePos x="0" y="0"/>
              <wp:positionH relativeFrom="column">
                <wp:posOffset>-432435</wp:posOffset>
              </wp:positionH>
              <wp:positionV relativeFrom="paragraph">
                <wp:posOffset>-125730</wp:posOffset>
              </wp:positionV>
              <wp:extent cx="5164455" cy="657225"/>
              <wp:effectExtent l="0" t="0" r="17145" b="28575"/>
              <wp:wrapNone/>
              <wp:docPr id="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657225"/>
                      </a:xfrm>
                      <a:prstGeom prst="rect">
                        <a:avLst/>
                      </a:prstGeom>
                      <a:solidFill>
                        <a:srgbClr val="FFFFFF"/>
                      </a:solidFill>
                      <a:ln w="9525">
                        <a:solidFill>
                          <a:srgbClr val="92D050"/>
                        </a:solidFill>
                        <a:miter lim="800000"/>
                        <a:headEnd/>
                        <a:tailEnd/>
                      </a:ln>
                    </wps:spPr>
                    <wps:txbx>
                      <w:txbxContent>
                        <w:p w14:paraId="14C1C144" w14:textId="77777777" w:rsidR="005F54C1" w:rsidRDefault="005F54C1" w:rsidP="00326F28">
                          <w:pPr>
                            <w:pStyle w:val="Heading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w:t>
                          </w:r>
                          <w:proofErr w:type="spellStart"/>
                          <w:r>
                            <w:rPr>
                              <w:rFonts w:ascii="Arial" w:hAnsi="Arial" w:cs="Arial"/>
                              <w:b w:val="0"/>
                              <w:color w:val="auto"/>
                              <w:sz w:val="20"/>
                            </w:rPr>
                            <w:t>Bermeo</w:t>
                          </w:r>
                          <w:proofErr w:type="spellEnd"/>
                          <w:r>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08-02-2012</w:t>
                          </w:r>
                        </w:p>
                        <w:p w14:paraId="68200CDE" w14:textId="77777777" w:rsidR="005F54C1" w:rsidRPr="00930179" w:rsidRDefault="005F54C1" w:rsidP="00326F28">
                          <w:pPr>
                            <w:ind w:left="0" w:firstLine="0"/>
                            <w:rPr>
                              <w:lang w:eastAsia="es-EC"/>
                            </w:rPr>
                          </w:pPr>
                        </w:p>
                        <w:p w14:paraId="309A7F36" w14:textId="77777777" w:rsidR="005F54C1" w:rsidRDefault="005F54C1" w:rsidP="00326F2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34.05pt;margin-top:-9.9pt;width:406.6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" strokecolor="#92d050">
              <v:textbox>
                <w:txbxContent>
                  <w:p w14:paraId="14C1C144" w14:textId="77777777" w:rsidR="005E0EC4" w:rsidRDefault="005E0EC4" w:rsidP="00326F28">
                    <w:pPr>
                      <w:pStyle w:val="Ttulo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08-02-2012</w:t>
                    </w:r>
                  </w:p>
                  <w:p w14:paraId="68200CDE" w14:textId="77777777" w:rsidR="005E0EC4" w:rsidRPr="00930179" w:rsidRDefault="005E0EC4" w:rsidP="00326F28">
                    <w:pPr>
                      <w:ind w:left="0" w:firstLine="0"/>
                      <w:rPr>
                        <w:lang w:eastAsia="es-EC"/>
                      </w:rPr>
                    </w:pPr>
                  </w:p>
                  <w:p w14:paraId="309A7F36" w14:textId="77777777" w:rsidR="005E0EC4" w:rsidRDefault="005E0EC4" w:rsidP="00326F28"/>
                </w:txbxContent>
              </v:textbox>
            </v:shape>
          </w:pict>
        </mc:Fallback>
      </mc:AlternateContent>
    </w:r>
    <w:r w:rsidRPr="00326F28">
      <w:rPr>
        <w:noProof/>
      </w:rPr>
      <w:drawing>
        <wp:anchor distT="0" distB="0" distL="114300" distR="114300" simplePos="0" relativeHeight="251671552" behindDoc="0" locked="0" layoutInCell="1" allowOverlap="1" wp14:anchorId="4453AE81" wp14:editId="595A5DA8">
          <wp:simplePos x="0" y="0"/>
          <wp:positionH relativeFrom="column">
            <wp:posOffset>4737100</wp:posOffset>
          </wp:positionH>
          <wp:positionV relativeFrom="paragraph">
            <wp:posOffset>-116840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218"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6FF3"/>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1">
    <w:nsid w:val="01C92DFA"/>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66743DF"/>
    <w:multiLevelType w:val="multilevel"/>
    <w:tmpl w:val="11380DB2"/>
    <w:lvl w:ilvl="0">
      <w:start w:val="1"/>
      <w:numFmt w:val="decimal"/>
      <w:lvlText w:val="%1."/>
      <w:lvlJc w:val="left"/>
      <w:pPr>
        <w:ind w:left="1080" w:hanging="360"/>
      </w:pPr>
    </w:lvl>
    <w:lvl w:ilvl="1">
      <w:start w:val="8"/>
      <w:numFmt w:val="decimal"/>
      <w:isLgl/>
      <w:lvlText w:val="%1.%2"/>
      <w:lvlJc w:val="left"/>
      <w:pPr>
        <w:ind w:left="2220" w:hanging="600"/>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66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820" w:hanging="1800"/>
      </w:pPr>
      <w:rPr>
        <w:rFonts w:hint="default"/>
      </w:rPr>
    </w:lvl>
    <w:lvl w:ilvl="8">
      <w:start w:val="1"/>
      <w:numFmt w:val="decimal"/>
      <w:isLgl/>
      <w:lvlText w:val="%1.%2.%3.%4.%5.%6.%7.%8.%9"/>
      <w:lvlJc w:val="left"/>
      <w:pPr>
        <w:ind w:left="10080" w:hanging="2160"/>
      </w:pPr>
      <w:rPr>
        <w:rFonts w:hint="default"/>
      </w:rPr>
    </w:lvl>
  </w:abstractNum>
  <w:abstractNum w:abstractNumId="3">
    <w:nsid w:val="082D5DA3"/>
    <w:multiLevelType w:val="hybridMultilevel"/>
    <w:tmpl w:val="EF1228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253C08"/>
    <w:multiLevelType w:val="hybridMultilevel"/>
    <w:tmpl w:val="709817F2"/>
    <w:lvl w:ilvl="0" w:tplc="C5001852">
      <w:start w:val="1"/>
      <w:numFmt w:val="decimal"/>
      <w:lvlText w:val="%1."/>
      <w:lvlJc w:val="left"/>
      <w:pPr>
        <w:ind w:left="677" w:hanging="360"/>
      </w:pPr>
      <w:rPr>
        <w:rFonts w:hint="default"/>
      </w:rPr>
    </w:lvl>
    <w:lvl w:ilvl="1" w:tplc="300A0019" w:tentative="1">
      <w:start w:val="1"/>
      <w:numFmt w:val="lowerLetter"/>
      <w:lvlText w:val="%2."/>
      <w:lvlJc w:val="left"/>
      <w:pPr>
        <w:ind w:left="1397" w:hanging="360"/>
      </w:pPr>
    </w:lvl>
    <w:lvl w:ilvl="2" w:tplc="300A001B" w:tentative="1">
      <w:start w:val="1"/>
      <w:numFmt w:val="lowerRoman"/>
      <w:lvlText w:val="%3."/>
      <w:lvlJc w:val="right"/>
      <w:pPr>
        <w:ind w:left="2117" w:hanging="180"/>
      </w:pPr>
    </w:lvl>
    <w:lvl w:ilvl="3" w:tplc="300A000F" w:tentative="1">
      <w:start w:val="1"/>
      <w:numFmt w:val="decimal"/>
      <w:lvlText w:val="%4."/>
      <w:lvlJc w:val="left"/>
      <w:pPr>
        <w:ind w:left="2837" w:hanging="360"/>
      </w:pPr>
    </w:lvl>
    <w:lvl w:ilvl="4" w:tplc="300A0019" w:tentative="1">
      <w:start w:val="1"/>
      <w:numFmt w:val="lowerLetter"/>
      <w:lvlText w:val="%5."/>
      <w:lvlJc w:val="left"/>
      <w:pPr>
        <w:ind w:left="3557" w:hanging="360"/>
      </w:pPr>
    </w:lvl>
    <w:lvl w:ilvl="5" w:tplc="300A001B" w:tentative="1">
      <w:start w:val="1"/>
      <w:numFmt w:val="lowerRoman"/>
      <w:lvlText w:val="%6."/>
      <w:lvlJc w:val="right"/>
      <w:pPr>
        <w:ind w:left="4277" w:hanging="180"/>
      </w:pPr>
    </w:lvl>
    <w:lvl w:ilvl="6" w:tplc="300A000F" w:tentative="1">
      <w:start w:val="1"/>
      <w:numFmt w:val="decimal"/>
      <w:lvlText w:val="%7."/>
      <w:lvlJc w:val="left"/>
      <w:pPr>
        <w:ind w:left="4997" w:hanging="360"/>
      </w:pPr>
    </w:lvl>
    <w:lvl w:ilvl="7" w:tplc="300A0019" w:tentative="1">
      <w:start w:val="1"/>
      <w:numFmt w:val="lowerLetter"/>
      <w:lvlText w:val="%8."/>
      <w:lvlJc w:val="left"/>
      <w:pPr>
        <w:ind w:left="5717" w:hanging="360"/>
      </w:pPr>
    </w:lvl>
    <w:lvl w:ilvl="8" w:tplc="300A001B" w:tentative="1">
      <w:start w:val="1"/>
      <w:numFmt w:val="lowerRoman"/>
      <w:lvlText w:val="%9."/>
      <w:lvlJc w:val="right"/>
      <w:pPr>
        <w:ind w:left="6437" w:hanging="180"/>
      </w:pPr>
    </w:lvl>
  </w:abstractNum>
  <w:abstractNum w:abstractNumId="5">
    <w:nsid w:val="0C6B1C49"/>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
    <w:nsid w:val="0D7330E1"/>
    <w:multiLevelType w:val="hybridMultilevel"/>
    <w:tmpl w:val="D57EF8E2"/>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03F0692"/>
    <w:multiLevelType w:val="hybridMultilevel"/>
    <w:tmpl w:val="E5105AB2"/>
    <w:lvl w:ilvl="0" w:tplc="364A2856">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8">
    <w:nsid w:val="12A210B2"/>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3014BEC"/>
    <w:multiLevelType w:val="hybridMultilevel"/>
    <w:tmpl w:val="545848C0"/>
    <w:lvl w:ilvl="0" w:tplc="E98A040A">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nsid w:val="13D629D0"/>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1E73A1"/>
    <w:multiLevelType w:val="hybridMultilevel"/>
    <w:tmpl w:val="6EFE9FCC"/>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59708E6"/>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3">
    <w:nsid w:val="1C744110"/>
    <w:multiLevelType w:val="hybridMultilevel"/>
    <w:tmpl w:val="F4B46048"/>
    <w:lvl w:ilvl="0" w:tplc="8A3EF90C">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4">
    <w:nsid w:val="1C791245"/>
    <w:multiLevelType w:val="hybridMultilevel"/>
    <w:tmpl w:val="3EE2D790"/>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5">
    <w:nsid w:val="20187892"/>
    <w:multiLevelType w:val="hybridMultilevel"/>
    <w:tmpl w:val="07E06FDE"/>
    <w:lvl w:ilvl="0" w:tplc="46ACB14A">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6">
    <w:nsid w:val="26A9696D"/>
    <w:multiLevelType w:val="hybridMultilevel"/>
    <w:tmpl w:val="3BFE0926"/>
    <w:lvl w:ilvl="0" w:tplc="87460EE8">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7">
    <w:nsid w:val="28F14D84"/>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9317A7C"/>
    <w:multiLevelType w:val="hybridMultilevel"/>
    <w:tmpl w:val="809AFB1E"/>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9">
    <w:nsid w:val="2EFC2D19"/>
    <w:multiLevelType w:val="hybridMultilevel"/>
    <w:tmpl w:val="8D0C8BD6"/>
    <w:lvl w:ilvl="0" w:tplc="F0126414">
      <w:start w:val="1"/>
      <w:numFmt w:val="decimal"/>
      <w:lvlText w:val="%1."/>
      <w:lvlJc w:val="left"/>
      <w:pPr>
        <w:ind w:left="1277" w:hanging="360"/>
      </w:pPr>
      <w:rPr>
        <w:rFonts w:hint="default"/>
      </w:rPr>
    </w:lvl>
    <w:lvl w:ilvl="1" w:tplc="300A0019" w:tentative="1">
      <w:start w:val="1"/>
      <w:numFmt w:val="lowerLetter"/>
      <w:lvlText w:val="%2."/>
      <w:lvlJc w:val="left"/>
      <w:pPr>
        <w:ind w:left="1757" w:hanging="360"/>
      </w:pPr>
    </w:lvl>
    <w:lvl w:ilvl="2" w:tplc="300A001B" w:tentative="1">
      <w:start w:val="1"/>
      <w:numFmt w:val="lowerRoman"/>
      <w:lvlText w:val="%3."/>
      <w:lvlJc w:val="right"/>
      <w:pPr>
        <w:ind w:left="2477" w:hanging="180"/>
      </w:pPr>
    </w:lvl>
    <w:lvl w:ilvl="3" w:tplc="300A000F" w:tentative="1">
      <w:start w:val="1"/>
      <w:numFmt w:val="decimal"/>
      <w:lvlText w:val="%4."/>
      <w:lvlJc w:val="left"/>
      <w:pPr>
        <w:ind w:left="3197" w:hanging="360"/>
      </w:pPr>
    </w:lvl>
    <w:lvl w:ilvl="4" w:tplc="300A0019" w:tentative="1">
      <w:start w:val="1"/>
      <w:numFmt w:val="lowerLetter"/>
      <w:lvlText w:val="%5."/>
      <w:lvlJc w:val="left"/>
      <w:pPr>
        <w:ind w:left="3917" w:hanging="360"/>
      </w:pPr>
    </w:lvl>
    <w:lvl w:ilvl="5" w:tplc="300A001B" w:tentative="1">
      <w:start w:val="1"/>
      <w:numFmt w:val="lowerRoman"/>
      <w:lvlText w:val="%6."/>
      <w:lvlJc w:val="right"/>
      <w:pPr>
        <w:ind w:left="4637" w:hanging="180"/>
      </w:pPr>
    </w:lvl>
    <w:lvl w:ilvl="6" w:tplc="300A000F" w:tentative="1">
      <w:start w:val="1"/>
      <w:numFmt w:val="decimal"/>
      <w:lvlText w:val="%7."/>
      <w:lvlJc w:val="left"/>
      <w:pPr>
        <w:ind w:left="5357" w:hanging="360"/>
      </w:pPr>
    </w:lvl>
    <w:lvl w:ilvl="7" w:tplc="300A0019" w:tentative="1">
      <w:start w:val="1"/>
      <w:numFmt w:val="lowerLetter"/>
      <w:lvlText w:val="%8."/>
      <w:lvlJc w:val="left"/>
      <w:pPr>
        <w:ind w:left="6077" w:hanging="360"/>
      </w:pPr>
    </w:lvl>
    <w:lvl w:ilvl="8" w:tplc="300A001B" w:tentative="1">
      <w:start w:val="1"/>
      <w:numFmt w:val="lowerRoman"/>
      <w:lvlText w:val="%9."/>
      <w:lvlJc w:val="right"/>
      <w:pPr>
        <w:ind w:left="6797" w:hanging="180"/>
      </w:pPr>
    </w:lvl>
  </w:abstractNum>
  <w:abstractNum w:abstractNumId="20">
    <w:nsid w:val="348C2D68"/>
    <w:multiLevelType w:val="hybridMultilevel"/>
    <w:tmpl w:val="3A52D3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CB0B9E"/>
    <w:multiLevelType w:val="hybridMultilevel"/>
    <w:tmpl w:val="DB1EBDA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36703078"/>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23">
    <w:nsid w:val="36C5592C"/>
    <w:multiLevelType w:val="multilevel"/>
    <w:tmpl w:val="E5C4347A"/>
    <w:lvl w:ilvl="0">
      <w:start w:val="1"/>
      <w:numFmt w:val="decimal"/>
      <w:lvlText w:val="%1."/>
      <w:lvlJc w:val="left"/>
      <w:pPr>
        <w:ind w:left="1080" w:hanging="720"/>
      </w:pPr>
      <w:rPr>
        <w:rFonts w:asciiTheme="majorHAnsi" w:hAnsiTheme="majorHAnsi" w:hint="default"/>
        <w:b/>
        <w:color w:val="76923C" w:themeColor="accent3" w:themeShade="BF"/>
        <w:sz w:val="34"/>
        <w:szCs w:val="34"/>
      </w:rPr>
    </w:lvl>
    <w:lvl w:ilvl="1">
      <w:start w:val="1"/>
      <w:numFmt w:val="decimal"/>
      <w:isLgl/>
      <w:lvlText w:val="%1.%2"/>
      <w:lvlJc w:val="left"/>
      <w:pPr>
        <w:ind w:left="1430" w:hanging="720"/>
      </w:pPr>
      <w:rPr>
        <w:rFonts w:ascii="Times New Roman" w:hAnsi="Times New Roman" w:cs="Times New Roman" w:hint="default"/>
        <w:b/>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24">
    <w:nsid w:val="38DD3013"/>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8EF7358"/>
    <w:multiLevelType w:val="hybridMultilevel"/>
    <w:tmpl w:val="96C485F4"/>
    <w:lvl w:ilvl="0" w:tplc="8948F7AE">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26">
    <w:nsid w:val="39FA6E2C"/>
    <w:multiLevelType w:val="hybridMultilevel"/>
    <w:tmpl w:val="86B69994"/>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27">
    <w:nsid w:val="3B8F0A1F"/>
    <w:multiLevelType w:val="hybridMultilevel"/>
    <w:tmpl w:val="0D04A2CC"/>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28">
    <w:nsid w:val="3C25056C"/>
    <w:multiLevelType w:val="hybridMultilevel"/>
    <w:tmpl w:val="E3F612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18C5973"/>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0">
    <w:nsid w:val="446B0222"/>
    <w:multiLevelType w:val="hybridMultilevel"/>
    <w:tmpl w:val="EFA40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59F2B9C"/>
    <w:multiLevelType w:val="hybridMultilevel"/>
    <w:tmpl w:val="6742E59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nsid w:val="467B1F92"/>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3">
    <w:nsid w:val="48756B90"/>
    <w:multiLevelType w:val="hybridMultilevel"/>
    <w:tmpl w:val="4F9EBC56"/>
    <w:lvl w:ilvl="0" w:tplc="E55CAA72">
      <w:start w:val="1"/>
      <w:numFmt w:val="decimal"/>
      <w:lvlText w:val="%1."/>
      <w:lvlJc w:val="left"/>
      <w:pPr>
        <w:ind w:left="695" w:hanging="360"/>
      </w:pPr>
      <w:rPr>
        <w:rFonts w:hint="default"/>
      </w:rPr>
    </w:lvl>
    <w:lvl w:ilvl="1" w:tplc="0C0A0019" w:tentative="1">
      <w:start w:val="1"/>
      <w:numFmt w:val="lowerLetter"/>
      <w:lvlText w:val="%2."/>
      <w:lvlJc w:val="left"/>
      <w:pPr>
        <w:ind w:left="1415" w:hanging="360"/>
      </w:pPr>
    </w:lvl>
    <w:lvl w:ilvl="2" w:tplc="0C0A001B" w:tentative="1">
      <w:start w:val="1"/>
      <w:numFmt w:val="lowerRoman"/>
      <w:lvlText w:val="%3."/>
      <w:lvlJc w:val="right"/>
      <w:pPr>
        <w:ind w:left="2135" w:hanging="180"/>
      </w:pPr>
    </w:lvl>
    <w:lvl w:ilvl="3" w:tplc="0C0A000F" w:tentative="1">
      <w:start w:val="1"/>
      <w:numFmt w:val="decimal"/>
      <w:lvlText w:val="%4."/>
      <w:lvlJc w:val="left"/>
      <w:pPr>
        <w:ind w:left="2855" w:hanging="360"/>
      </w:pPr>
    </w:lvl>
    <w:lvl w:ilvl="4" w:tplc="0C0A0019" w:tentative="1">
      <w:start w:val="1"/>
      <w:numFmt w:val="lowerLetter"/>
      <w:lvlText w:val="%5."/>
      <w:lvlJc w:val="left"/>
      <w:pPr>
        <w:ind w:left="3575" w:hanging="360"/>
      </w:pPr>
    </w:lvl>
    <w:lvl w:ilvl="5" w:tplc="0C0A001B" w:tentative="1">
      <w:start w:val="1"/>
      <w:numFmt w:val="lowerRoman"/>
      <w:lvlText w:val="%6."/>
      <w:lvlJc w:val="right"/>
      <w:pPr>
        <w:ind w:left="4295" w:hanging="180"/>
      </w:pPr>
    </w:lvl>
    <w:lvl w:ilvl="6" w:tplc="0C0A000F" w:tentative="1">
      <w:start w:val="1"/>
      <w:numFmt w:val="decimal"/>
      <w:lvlText w:val="%7."/>
      <w:lvlJc w:val="left"/>
      <w:pPr>
        <w:ind w:left="5015" w:hanging="360"/>
      </w:pPr>
    </w:lvl>
    <w:lvl w:ilvl="7" w:tplc="0C0A0019" w:tentative="1">
      <w:start w:val="1"/>
      <w:numFmt w:val="lowerLetter"/>
      <w:lvlText w:val="%8."/>
      <w:lvlJc w:val="left"/>
      <w:pPr>
        <w:ind w:left="5735" w:hanging="360"/>
      </w:pPr>
    </w:lvl>
    <w:lvl w:ilvl="8" w:tplc="0C0A001B" w:tentative="1">
      <w:start w:val="1"/>
      <w:numFmt w:val="lowerRoman"/>
      <w:lvlText w:val="%9."/>
      <w:lvlJc w:val="right"/>
      <w:pPr>
        <w:ind w:left="6455" w:hanging="180"/>
      </w:pPr>
    </w:lvl>
  </w:abstractNum>
  <w:abstractNum w:abstractNumId="34">
    <w:nsid w:val="48C73C29"/>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5">
    <w:nsid w:val="49A27E3D"/>
    <w:multiLevelType w:val="hybridMultilevel"/>
    <w:tmpl w:val="28B40ED4"/>
    <w:lvl w:ilvl="0" w:tplc="42262C6A">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6">
    <w:nsid w:val="49C37B3E"/>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nsid w:val="4A02683B"/>
    <w:multiLevelType w:val="hybridMultilevel"/>
    <w:tmpl w:val="D86E8196"/>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38">
    <w:nsid w:val="4C4A7EA5"/>
    <w:multiLevelType w:val="multilevel"/>
    <w:tmpl w:val="CF4E7CAC"/>
    <w:lvl w:ilvl="0">
      <w:start w:val="1"/>
      <w:numFmt w:val="decimal"/>
      <w:lvlText w:val="%1."/>
      <w:lvlJc w:val="left"/>
      <w:pPr>
        <w:ind w:left="96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3000" w:hanging="720"/>
      </w:pPr>
      <w:rPr>
        <w:rFonts w:hint="default"/>
      </w:rPr>
    </w:lvl>
    <w:lvl w:ilvl="3">
      <w:start w:val="1"/>
      <w:numFmt w:val="decimal"/>
      <w:isLgl/>
      <w:lvlText w:val="%1.%2.%3.%4"/>
      <w:lvlJc w:val="left"/>
      <w:pPr>
        <w:ind w:left="4200" w:hanging="1080"/>
      </w:pPr>
      <w:rPr>
        <w:rFonts w:hint="default"/>
      </w:rPr>
    </w:lvl>
    <w:lvl w:ilvl="4">
      <w:start w:val="1"/>
      <w:numFmt w:val="decimal"/>
      <w:isLgl/>
      <w:lvlText w:val="%1.%2.%3.%4.%5"/>
      <w:lvlJc w:val="left"/>
      <w:pPr>
        <w:ind w:left="5400" w:hanging="1440"/>
      </w:pPr>
      <w:rPr>
        <w:rFonts w:hint="default"/>
      </w:rPr>
    </w:lvl>
    <w:lvl w:ilvl="5">
      <w:start w:val="1"/>
      <w:numFmt w:val="decimal"/>
      <w:isLgl/>
      <w:lvlText w:val="%1.%2.%3.%4.%5.%6"/>
      <w:lvlJc w:val="left"/>
      <w:pPr>
        <w:ind w:left="6240" w:hanging="1440"/>
      </w:pPr>
      <w:rPr>
        <w:rFonts w:hint="default"/>
      </w:rPr>
    </w:lvl>
    <w:lvl w:ilvl="6">
      <w:start w:val="1"/>
      <w:numFmt w:val="decimal"/>
      <w:isLgl/>
      <w:lvlText w:val="%1.%2.%3.%4.%5.%6.%7"/>
      <w:lvlJc w:val="left"/>
      <w:pPr>
        <w:ind w:left="7440" w:hanging="1800"/>
      </w:pPr>
      <w:rPr>
        <w:rFonts w:hint="default"/>
      </w:rPr>
    </w:lvl>
    <w:lvl w:ilvl="7">
      <w:start w:val="1"/>
      <w:numFmt w:val="decimal"/>
      <w:isLgl/>
      <w:lvlText w:val="%1.%2.%3.%4.%5.%6.%7.%8"/>
      <w:lvlJc w:val="left"/>
      <w:pPr>
        <w:ind w:left="8640" w:hanging="2160"/>
      </w:pPr>
      <w:rPr>
        <w:rFonts w:hint="default"/>
      </w:rPr>
    </w:lvl>
    <w:lvl w:ilvl="8">
      <w:start w:val="1"/>
      <w:numFmt w:val="decimal"/>
      <w:isLgl/>
      <w:lvlText w:val="%1.%2.%3.%4.%5.%6.%7.%8.%9"/>
      <w:lvlJc w:val="left"/>
      <w:pPr>
        <w:ind w:left="9480" w:hanging="2160"/>
      </w:pPr>
      <w:rPr>
        <w:rFonts w:hint="default"/>
      </w:rPr>
    </w:lvl>
  </w:abstractNum>
  <w:abstractNum w:abstractNumId="39">
    <w:nsid w:val="4F4B4867"/>
    <w:multiLevelType w:val="hybridMultilevel"/>
    <w:tmpl w:val="917847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nsid w:val="4FE4244B"/>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4FE82FE2"/>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2">
    <w:nsid w:val="51154EB8"/>
    <w:multiLevelType w:val="hybridMultilevel"/>
    <w:tmpl w:val="2FAC22E4"/>
    <w:lvl w:ilvl="0" w:tplc="E084E964">
      <w:start w:val="1"/>
      <w:numFmt w:val="decimal"/>
      <w:lvlText w:val="%1."/>
      <w:lvlJc w:val="left"/>
      <w:pPr>
        <w:ind w:left="1057" w:hanging="360"/>
      </w:pPr>
      <w:rPr>
        <w:rFonts w:hint="default"/>
      </w:rPr>
    </w:lvl>
    <w:lvl w:ilvl="1" w:tplc="0C0A0019" w:tentative="1">
      <w:start w:val="1"/>
      <w:numFmt w:val="lowerLetter"/>
      <w:lvlText w:val="%2."/>
      <w:lvlJc w:val="left"/>
      <w:pPr>
        <w:ind w:left="1777" w:hanging="360"/>
      </w:pPr>
    </w:lvl>
    <w:lvl w:ilvl="2" w:tplc="0C0A001B" w:tentative="1">
      <w:start w:val="1"/>
      <w:numFmt w:val="lowerRoman"/>
      <w:lvlText w:val="%3."/>
      <w:lvlJc w:val="right"/>
      <w:pPr>
        <w:ind w:left="2497" w:hanging="180"/>
      </w:pPr>
    </w:lvl>
    <w:lvl w:ilvl="3" w:tplc="0C0A000F" w:tentative="1">
      <w:start w:val="1"/>
      <w:numFmt w:val="decimal"/>
      <w:lvlText w:val="%4."/>
      <w:lvlJc w:val="left"/>
      <w:pPr>
        <w:ind w:left="3217" w:hanging="360"/>
      </w:pPr>
    </w:lvl>
    <w:lvl w:ilvl="4" w:tplc="0C0A0019" w:tentative="1">
      <w:start w:val="1"/>
      <w:numFmt w:val="lowerLetter"/>
      <w:lvlText w:val="%5."/>
      <w:lvlJc w:val="left"/>
      <w:pPr>
        <w:ind w:left="3937" w:hanging="360"/>
      </w:pPr>
    </w:lvl>
    <w:lvl w:ilvl="5" w:tplc="0C0A001B" w:tentative="1">
      <w:start w:val="1"/>
      <w:numFmt w:val="lowerRoman"/>
      <w:lvlText w:val="%6."/>
      <w:lvlJc w:val="right"/>
      <w:pPr>
        <w:ind w:left="4657" w:hanging="180"/>
      </w:pPr>
    </w:lvl>
    <w:lvl w:ilvl="6" w:tplc="0C0A000F" w:tentative="1">
      <w:start w:val="1"/>
      <w:numFmt w:val="decimal"/>
      <w:lvlText w:val="%7."/>
      <w:lvlJc w:val="left"/>
      <w:pPr>
        <w:ind w:left="5377" w:hanging="360"/>
      </w:pPr>
    </w:lvl>
    <w:lvl w:ilvl="7" w:tplc="0C0A0019" w:tentative="1">
      <w:start w:val="1"/>
      <w:numFmt w:val="lowerLetter"/>
      <w:lvlText w:val="%8."/>
      <w:lvlJc w:val="left"/>
      <w:pPr>
        <w:ind w:left="6097" w:hanging="360"/>
      </w:pPr>
    </w:lvl>
    <w:lvl w:ilvl="8" w:tplc="0C0A001B" w:tentative="1">
      <w:start w:val="1"/>
      <w:numFmt w:val="lowerRoman"/>
      <w:lvlText w:val="%9."/>
      <w:lvlJc w:val="right"/>
      <w:pPr>
        <w:ind w:left="6817" w:hanging="180"/>
      </w:pPr>
    </w:lvl>
  </w:abstractNum>
  <w:abstractNum w:abstractNumId="43">
    <w:nsid w:val="51376B55"/>
    <w:multiLevelType w:val="hybridMultilevel"/>
    <w:tmpl w:val="DBC006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nsid w:val="51B253EB"/>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5">
    <w:nsid w:val="586B4A6C"/>
    <w:multiLevelType w:val="hybridMultilevel"/>
    <w:tmpl w:val="86B69994"/>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46">
    <w:nsid w:val="59793B75"/>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7">
    <w:nsid w:val="5C8828A6"/>
    <w:multiLevelType w:val="hybridMultilevel"/>
    <w:tmpl w:val="5FB40556"/>
    <w:lvl w:ilvl="0" w:tplc="300A000F">
      <w:start w:val="1"/>
      <w:numFmt w:val="decimal"/>
      <w:lvlText w:val="%1."/>
      <w:lvlJc w:val="left"/>
      <w:pPr>
        <w:ind w:left="819" w:hanging="360"/>
      </w:pPr>
    </w:lvl>
    <w:lvl w:ilvl="1" w:tplc="300A0019" w:tentative="1">
      <w:start w:val="1"/>
      <w:numFmt w:val="lowerLetter"/>
      <w:lvlText w:val="%2."/>
      <w:lvlJc w:val="left"/>
      <w:pPr>
        <w:ind w:left="1539" w:hanging="360"/>
      </w:pPr>
    </w:lvl>
    <w:lvl w:ilvl="2" w:tplc="300A001B" w:tentative="1">
      <w:start w:val="1"/>
      <w:numFmt w:val="lowerRoman"/>
      <w:lvlText w:val="%3."/>
      <w:lvlJc w:val="right"/>
      <w:pPr>
        <w:ind w:left="2259" w:hanging="180"/>
      </w:pPr>
    </w:lvl>
    <w:lvl w:ilvl="3" w:tplc="300A000F" w:tentative="1">
      <w:start w:val="1"/>
      <w:numFmt w:val="decimal"/>
      <w:lvlText w:val="%4."/>
      <w:lvlJc w:val="left"/>
      <w:pPr>
        <w:ind w:left="2979" w:hanging="360"/>
      </w:pPr>
    </w:lvl>
    <w:lvl w:ilvl="4" w:tplc="300A0019" w:tentative="1">
      <w:start w:val="1"/>
      <w:numFmt w:val="lowerLetter"/>
      <w:lvlText w:val="%5."/>
      <w:lvlJc w:val="left"/>
      <w:pPr>
        <w:ind w:left="3699" w:hanging="360"/>
      </w:pPr>
    </w:lvl>
    <w:lvl w:ilvl="5" w:tplc="300A001B" w:tentative="1">
      <w:start w:val="1"/>
      <w:numFmt w:val="lowerRoman"/>
      <w:lvlText w:val="%6."/>
      <w:lvlJc w:val="right"/>
      <w:pPr>
        <w:ind w:left="4419" w:hanging="180"/>
      </w:pPr>
    </w:lvl>
    <w:lvl w:ilvl="6" w:tplc="300A000F" w:tentative="1">
      <w:start w:val="1"/>
      <w:numFmt w:val="decimal"/>
      <w:lvlText w:val="%7."/>
      <w:lvlJc w:val="left"/>
      <w:pPr>
        <w:ind w:left="5139" w:hanging="360"/>
      </w:pPr>
    </w:lvl>
    <w:lvl w:ilvl="7" w:tplc="300A0019" w:tentative="1">
      <w:start w:val="1"/>
      <w:numFmt w:val="lowerLetter"/>
      <w:lvlText w:val="%8."/>
      <w:lvlJc w:val="left"/>
      <w:pPr>
        <w:ind w:left="5859" w:hanging="360"/>
      </w:pPr>
    </w:lvl>
    <w:lvl w:ilvl="8" w:tplc="300A001B" w:tentative="1">
      <w:start w:val="1"/>
      <w:numFmt w:val="lowerRoman"/>
      <w:lvlText w:val="%9."/>
      <w:lvlJc w:val="right"/>
      <w:pPr>
        <w:ind w:left="6579" w:hanging="180"/>
      </w:pPr>
    </w:lvl>
  </w:abstractNum>
  <w:abstractNum w:abstractNumId="48">
    <w:nsid w:val="5D0E3EE4"/>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9">
    <w:nsid w:val="5F451232"/>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0">
    <w:nsid w:val="602238E4"/>
    <w:multiLevelType w:val="hybridMultilevel"/>
    <w:tmpl w:val="70E8F58C"/>
    <w:lvl w:ilvl="0" w:tplc="7EB4437C">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1">
    <w:nsid w:val="60392FE3"/>
    <w:multiLevelType w:val="hybridMultilevel"/>
    <w:tmpl w:val="AC6EAC6C"/>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52">
    <w:nsid w:val="60E03CF7"/>
    <w:multiLevelType w:val="hybridMultilevel"/>
    <w:tmpl w:val="7C8C7502"/>
    <w:lvl w:ilvl="0" w:tplc="2F84232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3">
    <w:nsid w:val="6120450E"/>
    <w:multiLevelType w:val="hybridMultilevel"/>
    <w:tmpl w:val="709817F2"/>
    <w:lvl w:ilvl="0" w:tplc="C5001852">
      <w:start w:val="1"/>
      <w:numFmt w:val="decimal"/>
      <w:lvlText w:val="%1."/>
      <w:lvlJc w:val="left"/>
      <w:pPr>
        <w:ind w:left="677" w:hanging="360"/>
      </w:pPr>
      <w:rPr>
        <w:rFonts w:hint="default"/>
      </w:rPr>
    </w:lvl>
    <w:lvl w:ilvl="1" w:tplc="300A0019" w:tentative="1">
      <w:start w:val="1"/>
      <w:numFmt w:val="lowerLetter"/>
      <w:lvlText w:val="%2."/>
      <w:lvlJc w:val="left"/>
      <w:pPr>
        <w:ind w:left="1397" w:hanging="360"/>
      </w:pPr>
    </w:lvl>
    <w:lvl w:ilvl="2" w:tplc="300A001B" w:tentative="1">
      <w:start w:val="1"/>
      <w:numFmt w:val="lowerRoman"/>
      <w:lvlText w:val="%3."/>
      <w:lvlJc w:val="right"/>
      <w:pPr>
        <w:ind w:left="2117" w:hanging="180"/>
      </w:pPr>
    </w:lvl>
    <w:lvl w:ilvl="3" w:tplc="300A000F" w:tentative="1">
      <w:start w:val="1"/>
      <w:numFmt w:val="decimal"/>
      <w:lvlText w:val="%4."/>
      <w:lvlJc w:val="left"/>
      <w:pPr>
        <w:ind w:left="2837" w:hanging="360"/>
      </w:pPr>
    </w:lvl>
    <w:lvl w:ilvl="4" w:tplc="300A0019" w:tentative="1">
      <w:start w:val="1"/>
      <w:numFmt w:val="lowerLetter"/>
      <w:lvlText w:val="%5."/>
      <w:lvlJc w:val="left"/>
      <w:pPr>
        <w:ind w:left="3557" w:hanging="360"/>
      </w:pPr>
    </w:lvl>
    <w:lvl w:ilvl="5" w:tplc="300A001B" w:tentative="1">
      <w:start w:val="1"/>
      <w:numFmt w:val="lowerRoman"/>
      <w:lvlText w:val="%6."/>
      <w:lvlJc w:val="right"/>
      <w:pPr>
        <w:ind w:left="4277" w:hanging="180"/>
      </w:pPr>
    </w:lvl>
    <w:lvl w:ilvl="6" w:tplc="300A000F" w:tentative="1">
      <w:start w:val="1"/>
      <w:numFmt w:val="decimal"/>
      <w:lvlText w:val="%7."/>
      <w:lvlJc w:val="left"/>
      <w:pPr>
        <w:ind w:left="4997" w:hanging="360"/>
      </w:pPr>
    </w:lvl>
    <w:lvl w:ilvl="7" w:tplc="300A0019" w:tentative="1">
      <w:start w:val="1"/>
      <w:numFmt w:val="lowerLetter"/>
      <w:lvlText w:val="%8."/>
      <w:lvlJc w:val="left"/>
      <w:pPr>
        <w:ind w:left="5717" w:hanging="360"/>
      </w:pPr>
    </w:lvl>
    <w:lvl w:ilvl="8" w:tplc="300A001B" w:tentative="1">
      <w:start w:val="1"/>
      <w:numFmt w:val="lowerRoman"/>
      <w:lvlText w:val="%9."/>
      <w:lvlJc w:val="right"/>
      <w:pPr>
        <w:ind w:left="6437" w:hanging="180"/>
      </w:pPr>
    </w:lvl>
  </w:abstractNum>
  <w:abstractNum w:abstractNumId="54">
    <w:nsid w:val="61E73269"/>
    <w:multiLevelType w:val="hybridMultilevel"/>
    <w:tmpl w:val="31668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nsid w:val="61F24B4C"/>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56">
    <w:nsid w:val="638B2280"/>
    <w:multiLevelType w:val="hybridMultilevel"/>
    <w:tmpl w:val="A328BF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631327D"/>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8">
    <w:nsid w:val="66B332DD"/>
    <w:multiLevelType w:val="hybridMultilevel"/>
    <w:tmpl w:val="03809B10"/>
    <w:lvl w:ilvl="0" w:tplc="0C0A0001">
      <w:start w:val="1"/>
      <w:numFmt w:val="bullet"/>
      <w:lvlText w:val=""/>
      <w:lvlJc w:val="left"/>
      <w:pPr>
        <w:ind w:left="884" w:hanging="360"/>
      </w:pPr>
      <w:rPr>
        <w:rFonts w:ascii="Symbol" w:hAnsi="Symbol" w:hint="default"/>
      </w:rPr>
    </w:lvl>
    <w:lvl w:ilvl="1" w:tplc="0C0A0003" w:tentative="1">
      <w:start w:val="1"/>
      <w:numFmt w:val="bullet"/>
      <w:lvlText w:val="o"/>
      <w:lvlJc w:val="left"/>
      <w:pPr>
        <w:ind w:left="1604" w:hanging="360"/>
      </w:pPr>
      <w:rPr>
        <w:rFonts w:ascii="Courier New" w:hAnsi="Courier New" w:cs="Courier New" w:hint="default"/>
      </w:rPr>
    </w:lvl>
    <w:lvl w:ilvl="2" w:tplc="0C0A0005" w:tentative="1">
      <w:start w:val="1"/>
      <w:numFmt w:val="bullet"/>
      <w:lvlText w:val=""/>
      <w:lvlJc w:val="left"/>
      <w:pPr>
        <w:ind w:left="2324" w:hanging="360"/>
      </w:pPr>
      <w:rPr>
        <w:rFonts w:ascii="Wingdings" w:hAnsi="Wingdings" w:hint="default"/>
      </w:rPr>
    </w:lvl>
    <w:lvl w:ilvl="3" w:tplc="0C0A0001" w:tentative="1">
      <w:start w:val="1"/>
      <w:numFmt w:val="bullet"/>
      <w:lvlText w:val=""/>
      <w:lvlJc w:val="left"/>
      <w:pPr>
        <w:ind w:left="3044" w:hanging="360"/>
      </w:pPr>
      <w:rPr>
        <w:rFonts w:ascii="Symbol" w:hAnsi="Symbol" w:hint="default"/>
      </w:rPr>
    </w:lvl>
    <w:lvl w:ilvl="4" w:tplc="0C0A0003" w:tentative="1">
      <w:start w:val="1"/>
      <w:numFmt w:val="bullet"/>
      <w:lvlText w:val="o"/>
      <w:lvlJc w:val="left"/>
      <w:pPr>
        <w:ind w:left="3764" w:hanging="360"/>
      </w:pPr>
      <w:rPr>
        <w:rFonts w:ascii="Courier New" w:hAnsi="Courier New" w:cs="Courier New" w:hint="default"/>
      </w:rPr>
    </w:lvl>
    <w:lvl w:ilvl="5" w:tplc="0C0A0005" w:tentative="1">
      <w:start w:val="1"/>
      <w:numFmt w:val="bullet"/>
      <w:lvlText w:val=""/>
      <w:lvlJc w:val="left"/>
      <w:pPr>
        <w:ind w:left="4484" w:hanging="360"/>
      </w:pPr>
      <w:rPr>
        <w:rFonts w:ascii="Wingdings" w:hAnsi="Wingdings" w:hint="default"/>
      </w:rPr>
    </w:lvl>
    <w:lvl w:ilvl="6" w:tplc="0C0A0001" w:tentative="1">
      <w:start w:val="1"/>
      <w:numFmt w:val="bullet"/>
      <w:lvlText w:val=""/>
      <w:lvlJc w:val="left"/>
      <w:pPr>
        <w:ind w:left="5204" w:hanging="360"/>
      </w:pPr>
      <w:rPr>
        <w:rFonts w:ascii="Symbol" w:hAnsi="Symbol" w:hint="default"/>
      </w:rPr>
    </w:lvl>
    <w:lvl w:ilvl="7" w:tplc="0C0A0003" w:tentative="1">
      <w:start w:val="1"/>
      <w:numFmt w:val="bullet"/>
      <w:lvlText w:val="o"/>
      <w:lvlJc w:val="left"/>
      <w:pPr>
        <w:ind w:left="5924" w:hanging="360"/>
      </w:pPr>
      <w:rPr>
        <w:rFonts w:ascii="Courier New" w:hAnsi="Courier New" w:cs="Courier New" w:hint="default"/>
      </w:rPr>
    </w:lvl>
    <w:lvl w:ilvl="8" w:tplc="0C0A0005" w:tentative="1">
      <w:start w:val="1"/>
      <w:numFmt w:val="bullet"/>
      <w:lvlText w:val=""/>
      <w:lvlJc w:val="left"/>
      <w:pPr>
        <w:ind w:left="6644" w:hanging="360"/>
      </w:pPr>
      <w:rPr>
        <w:rFonts w:ascii="Wingdings" w:hAnsi="Wingdings" w:hint="default"/>
      </w:rPr>
    </w:lvl>
  </w:abstractNum>
  <w:abstractNum w:abstractNumId="59">
    <w:nsid w:val="689B3DB3"/>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60">
    <w:nsid w:val="68FF4396"/>
    <w:multiLevelType w:val="hybridMultilevel"/>
    <w:tmpl w:val="3DB81D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69F353B2"/>
    <w:multiLevelType w:val="hybridMultilevel"/>
    <w:tmpl w:val="CB4CC592"/>
    <w:lvl w:ilvl="0" w:tplc="B960250E">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2">
    <w:nsid w:val="6A185D9E"/>
    <w:multiLevelType w:val="hybridMultilevel"/>
    <w:tmpl w:val="64AEE0CE"/>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63">
    <w:nsid w:val="6BD650F1"/>
    <w:multiLevelType w:val="hybridMultilevel"/>
    <w:tmpl w:val="9B86D8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D756501"/>
    <w:multiLevelType w:val="hybridMultilevel"/>
    <w:tmpl w:val="78F828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6F612CD4"/>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66">
    <w:nsid w:val="71C4407B"/>
    <w:multiLevelType w:val="hybridMultilevel"/>
    <w:tmpl w:val="EE944B92"/>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67">
    <w:nsid w:val="72B7304A"/>
    <w:multiLevelType w:val="hybridMultilevel"/>
    <w:tmpl w:val="A0E2AB76"/>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68">
    <w:nsid w:val="73E327FB"/>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nsid w:val="75A469BF"/>
    <w:multiLevelType w:val="hybridMultilevel"/>
    <w:tmpl w:val="E5685B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124" w:hanging="360"/>
      </w:pPr>
    </w:lvl>
    <w:lvl w:ilvl="2" w:tplc="300A001B" w:tentative="1">
      <w:start w:val="1"/>
      <w:numFmt w:val="lowerRoman"/>
      <w:lvlText w:val="%3."/>
      <w:lvlJc w:val="right"/>
      <w:pPr>
        <w:ind w:left="1844" w:hanging="180"/>
      </w:pPr>
    </w:lvl>
    <w:lvl w:ilvl="3" w:tplc="300A000F" w:tentative="1">
      <w:start w:val="1"/>
      <w:numFmt w:val="decimal"/>
      <w:lvlText w:val="%4."/>
      <w:lvlJc w:val="left"/>
      <w:pPr>
        <w:ind w:left="2564" w:hanging="360"/>
      </w:pPr>
    </w:lvl>
    <w:lvl w:ilvl="4" w:tplc="300A0019" w:tentative="1">
      <w:start w:val="1"/>
      <w:numFmt w:val="lowerLetter"/>
      <w:lvlText w:val="%5."/>
      <w:lvlJc w:val="left"/>
      <w:pPr>
        <w:ind w:left="3284" w:hanging="360"/>
      </w:pPr>
    </w:lvl>
    <w:lvl w:ilvl="5" w:tplc="300A001B" w:tentative="1">
      <w:start w:val="1"/>
      <w:numFmt w:val="lowerRoman"/>
      <w:lvlText w:val="%6."/>
      <w:lvlJc w:val="right"/>
      <w:pPr>
        <w:ind w:left="4004" w:hanging="180"/>
      </w:pPr>
    </w:lvl>
    <w:lvl w:ilvl="6" w:tplc="300A000F" w:tentative="1">
      <w:start w:val="1"/>
      <w:numFmt w:val="decimal"/>
      <w:lvlText w:val="%7."/>
      <w:lvlJc w:val="left"/>
      <w:pPr>
        <w:ind w:left="4724" w:hanging="360"/>
      </w:pPr>
    </w:lvl>
    <w:lvl w:ilvl="7" w:tplc="300A0019" w:tentative="1">
      <w:start w:val="1"/>
      <w:numFmt w:val="lowerLetter"/>
      <w:lvlText w:val="%8."/>
      <w:lvlJc w:val="left"/>
      <w:pPr>
        <w:ind w:left="5444" w:hanging="360"/>
      </w:pPr>
    </w:lvl>
    <w:lvl w:ilvl="8" w:tplc="300A001B" w:tentative="1">
      <w:start w:val="1"/>
      <w:numFmt w:val="lowerRoman"/>
      <w:lvlText w:val="%9."/>
      <w:lvlJc w:val="right"/>
      <w:pPr>
        <w:ind w:left="6164" w:hanging="180"/>
      </w:pPr>
    </w:lvl>
  </w:abstractNum>
  <w:abstractNum w:abstractNumId="70">
    <w:nsid w:val="7688052B"/>
    <w:multiLevelType w:val="hybridMultilevel"/>
    <w:tmpl w:val="48462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792D0EFF"/>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2">
    <w:nsid w:val="7D6903F2"/>
    <w:multiLevelType w:val="hybridMultilevel"/>
    <w:tmpl w:val="00A65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7DA87A46"/>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7EAA04BC"/>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5">
    <w:nsid w:val="7FA22D7D"/>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6">
    <w:nsid w:val="7FA81CAC"/>
    <w:multiLevelType w:val="hybridMultilevel"/>
    <w:tmpl w:val="3E26A2B2"/>
    <w:lvl w:ilvl="0" w:tplc="300A0001">
      <w:start w:val="1"/>
      <w:numFmt w:val="bullet"/>
      <w:lvlText w:val=""/>
      <w:lvlJc w:val="left"/>
      <w:pPr>
        <w:ind w:left="1417" w:hanging="360"/>
      </w:pPr>
      <w:rPr>
        <w:rFonts w:ascii="Symbol" w:hAnsi="Symbol" w:hint="default"/>
      </w:rPr>
    </w:lvl>
    <w:lvl w:ilvl="1" w:tplc="300A0003" w:tentative="1">
      <w:start w:val="1"/>
      <w:numFmt w:val="bullet"/>
      <w:lvlText w:val="o"/>
      <w:lvlJc w:val="left"/>
      <w:pPr>
        <w:ind w:left="2137" w:hanging="360"/>
      </w:pPr>
      <w:rPr>
        <w:rFonts w:ascii="Courier New" w:hAnsi="Courier New" w:cs="Courier New" w:hint="default"/>
      </w:rPr>
    </w:lvl>
    <w:lvl w:ilvl="2" w:tplc="300A0005" w:tentative="1">
      <w:start w:val="1"/>
      <w:numFmt w:val="bullet"/>
      <w:lvlText w:val=""/>
      <w:lvlJc w:val="left"/>
      <w:pPr>
        <w:ind w:left="2857" w:hanging="360"/>
      </w:pPr>
      <w:rPr>
        <w:rFonts w:ascii="Wingdings" w:hAnsi="Wingdings" w:hint="default"/>
      </w:rPr>
    </w:lvl>
    <w:lvl w:ilvl="3" w:tplc="300A0001" w:tentative="1">
      <w:start w:val="1"/>
      <w:numFmt w:val="bullet"/>
      <w:lvlText w:val=""/>
      <w:lvlJc w:val="left"/>
      <w:pPr>
        <w:ind w:left="3577" w:hanging="360"/>
      </w:pPr>
      <w:rPr>
        <w:rFonts w:ascii="Symbol" w:hAnsi="Symbol" w:hint="default"/>
      </w:rPr>
    </w:lvl>
    <w:lvl w:ilvl="4" w:tplc="300A0003" w:tentative="1">
      <w:start w:val="1"/>
      <w:numFmt w:val="bullet"/>
      <w:lvlText w:val="o"/>
      <w:lvlJc w:val="left"/>
      <w:pPr>
        <w:ind w:left="4297" w:hanging="360"/>
      </w:pPr>
      <w:rPr>
        <w:rFonts w:ascii="Courier New" w:hAnsi="Courier New" w:cs="Courier New" w:hint="default"/>
      </w:rPr>
    </w:lvl>
    <w:lvl w:ilvl="5" w:tplc="300A0005" w:tentative="1">
      <w:start w:val="1"/>
      <w:numFmt w:val="bullet"/>
      <w:lvlText w:val=""/>
      <w:lvlJc w:val="left"/>
      <w:pPr>
        <w:ind w:left="5017" w:hanging="360"/>
      </w:pPr>
      <w:rPr>
        <w:rFonts w:ascii="Wingdings" w:hAnsi="Wingdings" w:hint="default"/>
      </w:rPr>
    </w:lvl>
    <w:lvl w:ilvl="6" w:tplc="300A0001" w:tentative="1">
      <w:start w:val="1"/>
      <w:numFmt w:val="bullet"/>
      <w:lvlText w:val=""/>
      <w:lvlJc w:val="left"/>
      <w:pPr>
        <w:ind w:left="5737" w:hanging="360"/>
      </w:pPr>
      <w:rPr>
        <w:rFonts w:ascii="Symbol" w:hAnsi="Symbol" w:hint="default"/>
      </w:rPr>
    </w:lvl>
    <w:lvl w:ilvl="7" w:tplc="300A0003" w:tentative="1">
      <w:start w:val="1"/>
      <w:numFmt w:val="bullet"/>
      <w:lvlText w:val="o"/>
      <w:lvlJc w:val="left"/>
      <w:pPr>
        <w:ind w:left="6457" w:hanging="360"/>
      </w:pPr>
      <w:rPr>
        <w:rFonts w:ascii="Courier New" w:hAnsi="Courier New" w:cs="Courier New" w:hint="default"/>
      </w:rPr>
    </w:lvl>
    <w:lvl w:ilvl="8" w:tplc="300A0005" w:tentative="1">
      <w:start w:val="1"/>
      <w:numFmt w:val="bullet"/>
      <w:lvlText w:val=""/>
      <w:lvlJc w:val="left"/>
      <w:pPr>
        <w:ind w:left="7177" w:hanging="360"/>
      </w:pPr>
      <w:rPr>
        <w:rFonts w:ascii="Wingdings" w:hAnsi="Wingdings" w:hint="default"/>
      </w:rPr>
    </w:lvl>
  </w:abstractNum>
  <w:abstractNum w:abstractNumId="77">
    <w:nsid w:val="7FE41FE1"/>
    <w:multiLevelType w:val="hybridMultilevel"/>
    <w:tmpl w:val="14647E42"/>
    <w:lvl w:ilvl="0" w:tplc="3F60939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num w:numId="1">
    <w:abstractNumId w:val="23"/>
  </w:num>
  <w:num w:numId="2">
    <w:abstractNumId w:val="37"/>
  </w:num>
  <w:num w:numId="3">
    <w:abstractNumId w:val="39"/>
  </w:num>
  <w:num w:numId="4">
    <w:abstractNumId w:val="4"/>
  </w:num>
  <w:num w:numId="5">
    <w:abstractNumId w:val="76"/>
  </w:num>
  <w:num w:numId="6">
    <w:abstractNumId w:val="0"/>
  </w:num>
  <w:num w:numId="7">
    <w:abstractNumId w:val="19"/>
  </w:num>
  <w:num w:numId="8">
    <w:abstractNumId w:val="55"/>
  </w:num>
  <w:num w:numId="9">
    <w:abstractNumId w:val="57"/>
  </w:num>
  <w:num w:numId="10">
    <w:abstractNumId w:val="59"/>
  </w:num>
  <w:num w:numId="11">
    <w:abstractNumId w:val="30"/>
  </w:num>
  <w:num w:numId="12">
    <w:abstractNumId w:val="53"/>
  </w:num>
  <w:num w:numId="13">
    <w:abstractNumId w:val="22"/>
  </w:num>
  <w:num w:numId="14">
    <w:abstractNumId w:val="12"/>
  </w:num>
  <w:num w:numId="15">
    <w:abstractNumId w:val="48"/>
  </w:num>
  <w:num w:numId="16">
    <w:abstractNumId w:val="5"/>
  </w:num>
  <w:num w:numId="17">
    <w:abstractNumId w:val="32"/>
  </w:num>
  <w:num w:numId="18">
    <w:abstractNumId w:val="46"/>
  </w:num>
  <w:num w:numId="19">
    <w:abstractNumId w:val="34"/>
  </w:num>
  <w:num w:numId="20">
    <w:abstractNumId w:val="69"/>
  </w:num>
  <w:num w:numId="21">
    <w:abstractNumId w:val="71"/>
  </w:num>
  <w:num w:numId="22">
    <w:abstractNumId w:val="75"/>
  </w:num>
  <w:num w:numId="23">
    <w:abstractNumId w:val="44"/>
  </w:num>
  <w:num w:numId="24">
    <w:abstractNumId w:val="41"/>
  </w:num>
  <w:num w:numId="25">
    <w:abstractNumId w:val="29"/>
  </w:num>
  <w:num w:numId="26">
    <w:abstractNumId w:val="11"/>
  </w:num>
  <w:num w:numId="27">
    <w:abstractNumId w:val="10"/>
  </w:num>
  <w:num w:numId="28">
    <w:abstractNumId w:val="8"/>
  </w:num>
  <w:num w:numId="29">
    <w:abstractNumId w:val="73"/>
  </w:num>
  <w:num w:numId="30">
    <w:abstractNumId w:val="68"/>
  </w:num>
  <w:num w:numId="31">
    <w:abstractNumId w:val="63"/>
  </w:num>
  <w:num w:numId="32">
    <w:abstractNumId w:val="6"/>
  </w:num>
  <w:num w:numId="33">
    <w:abstractNumId w:val="38"/>
  </w:num>
  <w:num w:numId="34">
    <w:abstractNumId w:val="24"/>
  </w:num>
  <w:num w:numId="35">
    <w:abstractNumId w:val="17"/>
  </w:num>
  <w:num w:numId="36">
    <w:abstractNumId w:val="40"/>
  </w:num>
  <w:num w:numId="37">
    <w:abstractNumId w:val="20"/>
  </w:num>
  <w:num w:numId="38">
    <w:abstractNumId w:val="28"/>
  </w:num>
  <w:num w:numId="39">
    <w:abstractNumId w:val="72"/>
  </w:num>
  <w:num w:numId="40">
    <w:abstractNumId w:val="64"/>
  </w:num>
  <w:num w:numId="41">
    <w:abstractNumId w:val="65"/>
  </w:num>
  <w:num w:numId="42">
    <w:abstractNumId w:val="56"/>
  </w:num>
  <w:num w:numId="43">
    <w:abstractNumId w:val="58"/>
  </w:num>
  <w:num w:numId="44">
    <w:abstractNumId w:val="43"/>
  </w:num>
  <w:num w:numId="45">
    <w:abstractNumId w:val="47"/>
  </w:num>
  <w:num w:numId="46">
    <w:abstractNumId w:val="21"/>
  </w:num>
  <w:num w:numId="47">
    <w:abstractNumId w:val="45"/>
  </w:num>
  <w:num w:numId="48">
    <w:abstractNumId w:val="66"/>
  </w:num>
  <w:num w:numId="49">
    <w:abstractNumId w:val="26"/>
  </w:num>
  <w:num w:numId="50">
    <w:abstractNumId w:val="7"/>
  </w:num>
  <w:num w:numId="51">
    <w:abstractNumId w:val="13"/>
  </w:num>
  <w:num w:numId="52">
    <w:abstractNumId w:val="25"/>
  </w:num>
  <w:num w:numId="53">
    <w:abstractNumId w:val="77"/>
  </w:num>
  <w:num w:numId="54">
    <w:abstractNumId w:val="50"/>
  </w:num>
  <w:num w:numId="55">
    <w:abstractNumId w:val="52"/>
  </w:num>
  <w:num w:numId="56">
    <w:abstractNumId w:val="9"/>
  </w:num>
  <w:num w:numId="57">
    <w:abstractNumId w:val="35"/>
  </w:num>
  <w:num w:numId="58">
    <w:abstractNumId w:val="61"/>
  </w:num>
  <w:num w:numId="59">
    <w:abstractNumId w:val="67"/>
  </w:num>
  <w:num w:numId="60">
    <w:abstractNumId w:val="51"/>
  </w:num>
  <w:num w:numId="61">
    <w:abstractNumId w:val="18"/>
  </w:num>
  <w:num w:numId="62">
    <w:abstractNumId w:val="15"/>
  </w:num>
  <w:num w:numId="63">
    <w:abstractNumId w:val="16"/>
  </w:num>
  <w:num w:numId="64">
    <w:abstractNumId w:val="33"/>
  </w:num>
  <w:num w:numId="65">
    <w:abstractNumId w:val="49"/>
  </w:num>
  <w:num w:numId="66">
    <w:abstractNumId w:val="60"/>
  </w:num>
  <w:num w:numId="67">
    <w:abstractNumId w:val="3"/>
  </w:num>
  <w:num w:numId="68">
    <w:abstractNumId w:val="1"/>
  </w:num>
  <w:num w:numId="69">
    <w:abstractNumId w:val="2"/>
  </w:num>
  <w:num w:numId="70">
    <w:abstractNumId w:val="36"/>
  </w:num>
  <w:num w:numId="71">
    <w:abstractNumId w:val="74"/>
  </w:num>
  <w:num w:numId="72">
    <w:abstractNumId w:val="62"/>
  </w:num>
  <w:num w:numId="73">
    <w:abstractNumId w:val="27"/>
  </w:num>
  <w:num w:numId="74">
    <w:abstractNumId w:val="14"/>
  </w:num>
  <w:num w:numId="75">
    <w:abstractNumId w:val="31"/>
  </w:num>
  <w:num w:numId="76">
    <w:abstractNumId w:val="42"/>
  </w:num>
  <w:num w:numId="77">
    <w:abstractNumId w:val="54"/>
  </w:num>
  <w:num w:numId="78">
    <w:abstractNumId w:val="7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5FD"/>
    <w:rsid w:val="00012EFF"/>
    <w:rsid w:val="000137C6"/>
    <w:rsid w:val="00016F82"/>
    <w:rsid w:val="00032AFA"/>
    <w:rsid w:val="000370A9"/>
    <w:rsid w:val="000413F9"/>
    <w:rsid w:val="000577FE"/>
    <w:rsid w:val="00063734"/>
    <w:rsid w:val="0007138D"/>
    <w:rsid w:val="00071D29"/>
    <w:rsid w:val="000749C5"/>
    <w:rsid w:val="00075973"/>
    <w:rsid w:val="000814D1"/>
    <w:rsid w:val="0008399D"/>
    <w:rsid w:val="00084147"/>
    <w:rsid w:val="0008486E"/>
    <w:rsid w:val="00085117"/>
    <w:rsid w:val="00085F89"/>
    <w:rsid w:val="000874A9"/>
    <w:rsid w:val="00091594"/>
    <w:rsid w:val="000925CA"/>
    <w:rsid w:val="000978D3"/>
    <w:rsid w:val="000B52C1"/>
    <w:rsid w:val="000B6D04"/>
    <w:rsid w:val="000C1CAA"/>
    <w:rsid w:val="000C217E"/>
    <w:rsid w:val="000C696F"/>
    <w:rsid w:val="000D3038"/>
    <w:rsid w:val="000D3114"/>
    <w:rsid w:val="000E1B3A"/>
    <w:rsid w:val="000F1ADB"/>
    <w:rsid w:val="000F482E"/>
    <w:rsid w:val="0010178D"/>
    <w:rsid w:val="00104D0C"/>
    <w:rsid w:val="00106DDC"/>
    <w:rsid w:val="00116984"/>
    <w:rsid w:val="001203A2"/>
    <w:rsid w:val="001219C3"/>
    <w:rsid w:val="001227E2"/>
    <w:rsid w:val="00126F1B"/>
    <w:rsid w:val="001304FA"/>
    <w:rsid w:val="001306F4"/>
    <w:rsid w:val="0013123C"/>
    <w:rsid w:val="00134CCB"/>
    <w:rsid w:val="001360F7"/>
    <w:rsid w:val="0014190F"/>
    <w:rsid w:val="00141B6C"/>
    <w:rsid w:val="00143665"/>
    <w:rsid w:val="00145BB0"/>
    <w:rsid w:val="001460E4"/>
    <w:rsid w:val="00150593"/>
    <w:rsid w:val="001513E5"/>
    <w:rsid w:val="001542A9"/>
    <w:rsid w:val="001677F5"/>
    <w:rsid w:val="00171104"/>
    <w:rsid w:val="001765C6"/>
    <w:rsid w:val="00176BFF"/>
    <w:rsid w:val="00177C57"/>
    <w:rsid w:val="00181572"/>
    <w:rsid w:val="00181BC0"/>
    <w:rsid w:val="00185458"/>
    <w:rsid w:val="00185548"/>
    <w:rsid w:val="00190030"/>
    <w:rsid w:val="00192914"/>
    <w:rsid w:val="0019617E"/>
    <w:rsid w:val="00196B05"/>
    <w:rsid w:val="001A5434"/>
    <w:rsid w:val="001C3672"/>
    <w:rsid w:val="001C5DD3"/>
    <w:rsid w:val="001D22FE"/>
    <w:rsid w:val="001E2DD1"/>
    <w:rsid w:val="001E342A"/>
    <w:rsid w:val="001E57E3"/>
    <w:rsid w:val="001E5853"/>
    <w:rsid w:val="001F313B"/>
    <w:rsid w:val="001F4811"/>
    <w:rsid w:val="00200674"/>
    <w:rsid w:val="0020481B"/>
    <w:rsid w:val="0020510C"/>
    <w:rsid w:val="0020676A"/>
    <w:rsid w:val="002104A8"/>
    <w:rsid w:val="0021467F"/>
    <w:rsid w:val="00215918"/>
    <w:rsid w:val="002160AE"/>
    <w:rsid w:val="002170D6"/>
    <w:rsid w:val="002171F0"/>
    <w:rsid w:val="00226A3F"/>
    <w:rsid w:val="00232408"/>
    <w:rsid w:val="002403FA"/>
    <w:rsid w:val="00240DBB"/>
    <w:rsid w:val="0024312D"/>
    <w:rsid w:val="0025069B"/>
    <w:rsid w:val="00250FAD"/>
    <w:rsid w:val="002528E6"/>
    <w:rsid w:val="00254A5C"/>
    <w:rsid w:val="002553DE"/>
    <w:rsid w:val="00263249"/>
    <w:rsid w:val="00265B7E"/>
    <w:rsid w:val="0027261A"/>
    <w:rsid w:val="00274FF4"/>
    <w:rsid w:val="0028028E"/>
    <w:rsid w:val="00284148"/>
    <w:rsid w:val="00292B71"/>
    <w:rsid w:val="00296C9C"/>
    <w:rsid w:val="002A25C2"/>
    <w:rsid w:val="002A2A31"/>
    <w:rsid w:val="002A351E"/>
    <w:rsid w:val="002B0DC3"/>
    <w:rsid w:val="002B123A"/>
    <w:rsid w:val="002B3DA5"/>
    <w:rsid w:val="002B7F42"/>
    <w:rsid w:val="002C747C"/>
    <w:rsid w:val="002D6E24"/>
    <w:rsid w:val="002D7A94"/>
    <w:rsid w:val="002E4A94"/>
    <w:rsid w:val="002F2997"/>
    <w:rsid w:val="002F55AE"/>
    <w:rsid w:val="002F5BAB"/>
    <w:rsid w:val="002F624A"/>
    <w:rsid w:val="002F7382"/>
    <w:rsid w:val="002F7781"/>
    <w:rsid w:val="002F7866"/>
    <w:rsid w:val="00305DA3"/>
    <w:rsid w:val="00306B74"/>
    <w:rsid w:val="00307F97"/>
    <w:rsid w:val="003110F6"/>
    <w:rsid w:val="00314883"/>
    <w:rsid w:val="003153BA"/>
    <w:rsid w:val="0031553D"/>
    <w:rsid w:val="003156F7"/>
    <w:rsid w:val="00316140"/>
    <w:rsid w:val="00321128"/>
    <w:rsid w:val="00326F28"/>
    <w:rsid w:val="003272C2"/>
    <w:rsid w:val="00341024"/>
    <w:rsid w:val="0034589F"/>
    <w:rsid w:val="00345DC7"/>
    <w:rsid w:val="00351556"/>
    <w:rsid w:val="00351A96"/>
    <w:rsid w:val="00357A43"/>
    <w:rsid w:val="003637BE"/>
    <w:rsid w:val="00367973"/>
    <w:rsid w:val="00371F2B"/>
    <w:rsid w:val="003755C3"/>
    <w:rsid w:val="003756B1"/>
    <w:rsid w:val="00376905"/>
    <w:rsid w:val="00386FA1"/>
    <w:rsid w:val="00391536"/>
    <w:rsid w:val="00392ECF"/>
    <w:rsid w:val="00394AE6"/>
    <w:rsid w:val="00394B11"/>
    <w:rsid w:val="00396575"/>
    <w:rsid w:val="003A02BF"/>
    <w:rsid w:val="003A1B2C"/>
    <w:rsid w:val="003A27A8"/>
    <w:rsid w:val="003A6823"/>
    <w:rsid w:val="003B3556"/>
    <w:rsid w:val="003C16D8"/>
    <w:rsid w:val="003C6ADC"/>
    <w:rsid w:val="003D4F5A"/>
    <w:rsid w:val="003D72C2"/>
    <w:rsid w:val="003E05C3"/>
    <w:rsid w:val="003E5104"/>
    <w:rsid w:val="003E5F29"/>
    <w:rsid w:val="004022D0"/>
    <w:rsid w:val="00402645"/>
    <w:rsid w:val="00413B7D"/>
    <w:rsid w:val="00414956"/>
    <w:rsid w:val="004223C1"/>
    <w:rsid w:val="00424BAC"/>
    <w:rsid w:val="00425550"/>
    <w:rsid w:val="00426D08"/>
    <w:rsid w:val="00440E10"/>
    <w:rsid w:val="0044590C"/>
    <w:rsid w:val="004528C0"/>
    <w:rsid w:val="00452B79"/>
    <w:rsid w:val="004563BB"/>
    <w:rsid w:val="00465EF5"/>
    <w:rsid w:val="0047057B"/>
    <w:rsid w:val="0047085B"/>
    <w:rsid w:val="004755A9"/>
    <w:rsid w:val="00481427"/>
    <w:rsid w:val="00481608"/>
    <w:rsid w:val="004825D8"/>
    <w:rsid w:val="00483064"/>
    <w:rsid w:val="00492D21"/>
    <w:rsid w:val="004969D4"/>
    <w:rsid w:val="004977CF"/>
    <w:rsid w:val="004B1577"/>
    <w:rsid w:val="004B25EB"/>
    <w:rsid w:val="004B3FDE"/>
    <w:rsid w:val="004B5574"/>
    <w:rsid w:val="004C4AC6"/>
    <w:rsid w:val="004C7BA4"/>
    <w:rsid w:val="004E2886"/>
    <w:rsid w:val="004E44F8"/>
    <w:rsid w:val="004E657B"/>
    <w:rsid w:val="004F1158"/>
    <w:rsid w:val="004F261D"/>
    <w:rsid w:val="004F4195"/>
    <w:rsid w:val="004F6C74"/>
    <w:rsid w:val="00506F45"/>
    <w:rsid w:val="005202EC"/>
    <w:rsid w:val="00522B12"/>
    <w:rsid w:val="00524411"/>
    <w:rsid w:val="00527A3F"/>
    <w:rsid w:val="00540CF3"/>
    <w:rsid w:val="00542623"/>
    <w:rsid w:val="0054279B"/>
    <w:rsid w:val="005447A5"/>
    <w:rsid w:val="00544EEC"/>
    <w:rsid w:val="0054599F"/>
    <w:rsid w:val="005546D5"/>
    <w:rsid w:val="005554EA"/>
    <w:rsid w:val="00556398"/>
    <w:rsid w:val="0055667F"/>
    <w:rsid w:val="005569C2"/>
    <w:rsid w:val="00556FD1"/>
    <w:rsid w:val="00557752"/>
    <w:rsid w:val="005635FD"/>
    <w:rsid w:val="00566203"/>
    <w:rsid w:val="00567D17"/>
    <w:rsid w:val="005731E2"/>
    <w:rsid w:val="00576B3D"/>
    <w:rsid w:val="00577465"/>
    <w:rsid w:val="005776F8"/>
    <w:rsid w:val="00577B45"/>
    <w:rsid w:val="0058515E"/>
    <w:rsid w:val="00585F44"/>
    <w:rsid w:val="00586170"/>
    <w:rsid w:val="005979FA"/>
    <w:rsid w:val="005A330C"/>
    <w:rsid w:val="005B61E2"/>
    <w:rsid w:val="005D2181"/>
    <w:rsid w:val="005D2956"/>
    <w:rsid w:val="005E0EC4"/>
    <w:rsid w:val="005E22F4"/>
    <w:rsid w:val="005E7C7D"/>
    <w:rsid w:val="005F16F8"/>
    <w:rsid w:val="005F36D9"/>
    <w:rsid w:val="005F3EF0"/>
    <w:rsid w:val="005F54C1"/>
    <w:rsid w:val="005F6F0C"/>
    <w:rsid w:val="00602789"/>
    <w:rsid w:val="0060331D"/>
    <w:rsid w:val="00614B7A"/>
    <w:rsid w:val="006158E7"/>
    <w:rsid w:val="00617AA7"/>
    <w:rsid w:val="00621D05"/>
    <w:rsid w:val="006350C3"/>
    <w:rsid w:val="006409E6"/>
    <w:rsid w:val="0065158C"/>
    <w:rsid w:val="00653A43"/>
    <w:rsid w:val="00653F4B"/>
    <w:rsid w:val="00657708"/>
    <w:rsid w:val="006605BB"/>
    <w:rsid w:val="006616BB"/>
    <w:rsid w:val="00670321"/>
    <w:rsid w:val="006703AA"/>
    <w:rsid w:val="00670E19"/>
    <w:rsid w:val="00672ABB"/>
    <w:rsid w:val="006749DA"/>
    <w:rsid w:val="006753CE"/>
    <w:rsid w:val="00691B5C"/>
    <w:rsid w:val="00692CB4"/>
    <w:rsid w:val="006935E4"/>
    <w:rsid w:val="00697E2A"/>
    <w:rsid w:val="006A0100"/>
    <w:rsid w:val="006A07E5"/>
    <w:rsid w:val="006A3682"/>
    <w:rsid w:val="006A418F"/>
    <w:rsid w:val="006A7F30"/>
    <w:rsid w:val="006B1373"/>
    <w:rsid w:val="006B31BD"/>
    <w:rsid w:val="006B3D17"/>
    <w:rsid w:val="006B5BC8"/>
    <w:rsid w:val="006B6975"/>
    <w:rsid w:val="006B73A2"/>
    <w:rsid w:val="006E0F83"/>
    <w:rsid w:val="006E4499"/>
    <w:rsid w:val="006E6D79"/>
    <w:rsid w:val="006F74AC"/>
    <w:rsid w:val="007027D9"/>
    <w:rsid w:val="007046FD"/>
    <w:rsid w:val="007065E7"/>
    <w:rsid w:val="00707C2F"/>
    <w:rsid w:val="007144C0"/>
    <w:rsid w:val="00722708"/>
    <w:rsid w:val="00734358"/>
    <w:rsid w:val="007368FF"/>
    <w:rsid w:val="00737ACB"/>
    <w:rsid w:val="0074052B"/>
    <w:rsid w:val="00745D4E"/>
    <w:rsid w:val="00752158"/>
    <w:rsid w:val="007544CF"/>
    <w:rsid w:val="00761ED3"/>
    <w:rsid w:val="007648E0"/>
    <w:rsid w:val="00766CCE"/>
    <w:rsid w:val="00771ADF"/>
    <w:rsid w:val="00773020"/>
    <w:rsid w:val="007730C8"/>
    <w:rsid w:val="0078637C"/>
    <w:rsid w:val="00787491"/>
    <w:rsid w:val="00793E56"/>
    <w:rsid w:val="007A2016"/>
    <w:rsid w:val="007A2C1B"/>
    <w:rsid w:val="007A7DE5"/>
    <w:rsid w:val="007B0DD3"/>
    <w:rsid w:val="007C2BA9"/>
    <w:rsid w:val="007C3CA5"/>
    <w:rsid w:val="007C69EE"/>
    <w:rsid w:val="007D54C9"/>
    <w:rsid w:val="007D5F8D"/>
    <w:rsid w:val="007E4A56"/>
    <w:rsid w:val="007E717B"/>
    <w:rsid w:val="007F5260"/>
    <w:rsid w:val="007F6A35"/>
    <w:rsid w:val="008017A0"/>
    <w:rsid w:val="00802145"/>
    <w:rsid w:val="00804D16"/>
    <w:rsid w:val="00815E49"/>
    <w:rsid w:val="00817FC7"/>
    <w:rsid w:val="0082645B"/>
    <w:rsid w:val="00835A42"/>
    <w:rsid w:val="0084279E"/>
    <w:rsid w:val="008433D0"/>
    <w:rsid w:val="008442F4"/>
    <w:rsid w:val="008473E8"/>
    <w:rsid w:val="008476C5"/>
    <w:rsid w:val="00847D3E"/>
    <w:rsid w:val="00852010"/>
    <w:rsid w:val="00856BA1"/>
    <w:rsid w:val="00856BC5"/>
    <w:rsid w:val="00857CDE"/>
    <w:rsid w:val="00873AD2"/>
    <w:rsid w:val="00877519"/>
    <w:rsid w:val="00883226"/>
    <w:rsid w:val="00883E74"/>
    <w:rsid w:val="00887F23"/>
    <w:rsid w:val="008A39AC"/>
    <w:rsid w:val="008A4BD2"/>
    <w:rsid w:val="008A6516"/>
    <w:rsid w:val="008A7C2E"/>
    <w:rsid w:val="008B1218"/>
    <w:rsid w:val="008B5576"/>
    <w:rsid w:val="008B6514"/>
    <w:rsid w:val="008C19EE"/>
    <w:rsid w:val="008C246C"/>
    <w:rsid w:val="008C60A8"/>
    <w:rsid w:val="008D0345"/>
    <w:rsid w:val="008D1025"/>
    <w:rsid w:val="008D3A65"/>
    <w:rsid w:val="008D4BB9"/>
    <w:rsid w:val="008D6D00"/>
    <w:rsid w:val="008E2172"/>
    <w:rsid w:val="008E287A"/>
    <w:rsid w:val="008E3C37"/>
    <w:rsid w:val="008E7C2B"/>
    <w:rsid w:val="008F66AE"/>
    <w:rsid w:val="008F6CDF"/>
    <w:rsid w:val="008F6E88"/>
    <w:rsid w:val="008F73B4"/>
    <w:rsid w:val="00902DDE"/>
    <w:rsid w:val="00903A45"/>
    <w:rsid w:val="0090413C"/>
    <w:rsid w:val="00906CEC"/>
    <w:rsid w:val="00913E2A"/>
    <w:rsid w:val="0092560A"/>
    <w:rsid w:val="00930179"/>
    <w:rsid w:val="00930AC4"/>
    <w:rsid w:val="00934E74"/>
    <w:rsid w:val="00940C2C"/>
    <w:rsid w:val="00951D5C"/>
    <w:rsid w:val="009544AE"/>
    <w:rsid w:val="00954645"/>
    <w:rsid w:val="009548BB"/>
    <w:rsid w:val="00960685"/>
    <w:rsid w:val="009627DB"/>
    <w:rsid w:val="00964898"/>
    <w:rsid w:val="00964C21"/>
    <w:rsid w:val="009655EF"/>
    <w:rsid w:val="0096756A"/>
    <w:rsid w:val="00971576"/>
    <w:rsid w:val="009779DC"/>
    <w:rsid w:val="00981DD0"/>
    <w:rsid w:val="0098720C"/>
    <w:rsid w:val="009874D4"/>
    <w:rsid w:val="00990831"/>
    <w:rsid w:val="00997141"/>
    <w:rsid w:val="009974A3"/>
    <w:rsid w:val="009A2006"/>
    <w:rsid w:val="009A3781"/>
    <w:rsid w:val="009C13F8"/>
    <w:rsid w:val="009C2CC8"/>
    <w:rsid w:val="009C2F3C"/>
    <w:rsid w:val="009C5974"/>
    <w:rsid w:val="009D39FA"/>
    <w:rsid w:val="009D5ABB"/>
    <w:rsid w:val="009D71AF"/>
    <w:rsid w:val="009E05DE"/>
    <w:rsid w:val="009F36AC"/>
    <w:rsid w:val="009F4FBA"/>
    <w:rsid w:val="009F5072"/>
    <w:rsid w:val="00A0052D"/>
    <w:rsid w:val="00A1309B"/>
    <w:rsid w:val="00A20EAA"/>
    <w:rsid w:val="00A230B3"/>
    <w:rsid w:val="00A33A9D"/>
    <w:rsid w:val="00A525C0"/>
    <w:rsid w:val="00A52C5D"/>
    <w:rsid w:val="00A53D26"/>
    <w:rsid w:val="00A568AA"/>
    <w:rsid w:val="00A66FE7"/>
    <w:rsid w:val="00A754C2"/>
    <w:rsid w:val="00A755FD"/>
    <w:rsid w:val="00A80167"/>
    <w:rsid w:val="00A83677"/>
    <w:rsid w:val="00A84BB5"/>
    <w:rsid w:val="00A85360"/>
    <w:rsid w:val="00A854E2"/>
    <w:rsid w:val="00A86225"/>
    <w:rsid w:val="00A870F6"/>
    <w:rsid w:val="00A90ECB"/>
    <w:rsid w:val="00A92D3C"/>
    <w:rsid w:val="00A95E86"/>
    <w:rsid w:val="00AA01D4"/>
    <w:rsid w:val="00AB2CBD"/>
    <w:rsid w:val="00AB484F"/>
    <w:rsid w:val="00AB4A7D"/>
    <w:rsid w:val="00AB5BBD"/>
    <w:rsid w:val="00AC160C"/>
    <w:rsid w:val="00AC162A"/>
    <w:rsid w:val="00AC3B05"/>
    <w:rsid w:val="00AD0BF3"/>
    <w:rsid w:val="00AD54B8"/>
    <w:rsid w:val="00AE1376"/>
    <w:rsid w:val="00AE2261"/>
    <w:rsid w:val="00AE22B0"/>
    <w:rsid w:val="00AE4AB7"/>
    <w:rsid w:val="00AE541F"/>
    <w:rsid w:val="00AE7265"/>
    <w:rsid w:val="00AF1D4F"/>
    <w:rsid w:val="00AF5B16"/>
    <w:rsid w:val="00B04A01"/>
    <w:rsid w:val="00B2150E"/>
    <w:rsid w:val="00B244AB"/>
    <w:rsid w:val="00B247B6"/>
    <w:rsid w:val="00B25A13"/>
    <w:rsid w:val="00B330D5"/>
    <w:rsid w:val="00B3412F"/>
    <w:rsid w:val="00B3466E"/>
    <w:rsid w:val="00B45566"/>
    <w:rsid w:val="00B47E44"/>
    <w:rsid w:val="00B528B5"/>
    <w:rsid w:val="00B57756"/>
    <w:rsid w:val="00B6269F"/>
    <w:rsid w:val="00B64464"/>
    <w:rsid w:val="00B6637A"/>
    <w:rsid w:val="00B66619"/>
    <w:rsid w:val="00B66B48"/>
    <w:rsid w:val="00B70A42"/>
    <w:rsid w:val="00B72696"/>
    <w:rsid w:val="00B74B23"/>
    <w:rsid w:val="00B81054"/>
    <w:rsid w:val="00B83CE3"/>
    <w:rsid w:val="00B86847"/>
    <w:rsid w:val="00B8768E"/>
    <w:rsid w:val="00B92035"/>
    <w:rsid w:val="00B926DD"/>
    <w:rsid w:val="00B95590"/>
    <w:rsid w:val="00BA257D"/>
    <w:rsid w:val="00BA41DF"/>
    <w:rsid w:val="00BB709D"/>
    <w:rsid w:val="00BC3857"/>
    <w:rsid w:val="00BD03D5"/>
    <w:rsid w:val="00BE0E9E"/>
    <w:rsid w:val="00BE13CB"/>
    <w:rsid w:val="00BE25D6"/>
    <w:rsid w:val="00BF1C54"/>
    <w:rsid w:val="00C010C1"/>
    <w:rsid w:val="00C0672D"/>
    <w:rsid w:val="00C0728F"/>
    <w:rsid w:val="00C07D1B"/>
    <w:rsid w:val="00C148E8"/>
    <w:rsid w:val="00C15CE0"/>
    <w:rsid w:val="00C167EB"/>
    <w:rsid w:val="00C25636"/>
    <w:rsid w:val="00C324B7"/>
    <w:rsid w:val="00C46D6F"/>
    <w:rsid w:val="00C47E8E"/>
    <w:rsid w:val="00C513AC"/>
    <w:rsid w:val="00C52686"/>
    <w:rsid w:val="00C60A76"/>
    <w:rsid w:val="00C65FE7"/>
    <w:rsid w:val="00C67CC9"/>
    <w:rsid w:val="00C85188"/>
    <w:rsid w:val="00C91019"/>
    <w:rsid w:val="00C92D27"/>
    <w:rsid w:val="00C9549B"/>
    <w:rsid w:val="00C97D29"/>
    <w:rsid w:val="00CA03DD"/>
    <w:rsid w:val="00CA51D6"/>
    <w:rsid w:val="00CA653C"/>
    <w:rsid w:val="00CB1FC5"/>
    <w:rsid w:val="00CB77E0"/>
    <w:rsid w:val="00CC0F81"/>
    <w:rsid w:val="00CC3BDF"/>
    <w:rsid w:val="00CC5A5E"/>
    <w:rsid w:val="00CC5F0F"/>
    <w:rsid w:val="00CC72F4"/>
    <w:rsid w:val="00CD2869"/>
    <w:rsid w:val="00CD3265"/>
    <w:rsid w:val="00CD3FD5"/>
    <w:rsid w:val="00CD596D"/>
    <w:rsid w:val="00CD619D"/>
    <w:rsid w:val="00CE6735"/>
    <w:rsid w:val="00CF0322"/>
    <w:rsid w:val="00CF24A6"/>
    <w:rsid w:val="00CF2FA0"/>
    <w:rsid w:val="00CF4058"/>
    <w:rsid w:val="00CF5DE6"/>
    <w:rsid w:val="00D00B2E"/>
    <w:rsid w:val="00D02E49"/>
    <w:rsid w:val="00D1264F"/>
    <w:rsid w:val="00D12BC7"/>
    <w:rsid w:val="00D13EC8"/>
    <w:rsid w:val="00D16CB8"/>
    <w:rsid w:val="00D22AA0"/>
    <w:rsid w:val="00D268F4"/>
    <w:rsid w:val="00D2717E"/>
    <w:rsid w:val="00D327B0"/>
    <w:rsid w:val="00D34805"/>
    <w:rsid w:val="00D40A62"/>
    <w:rsid w:val="00D41CA8"/>
    <w:rsid w:val="00D47E86"/>
    <w:rsid w:val="00D5021A"/>
    <w:rsid w:val="00D502A1"/>
    <w:rsid w:val="00D5367E"/>
    <w:rsid w:val="00D607C9"/>
    <w:rsid w:val="00D7290F"/>
    <w:rsid w:val="00D73760"/>
    <w:rsid w:val="00D7569A"/>
    <w:rsid w:val="00D76F76"/>
    <w:rsid w:val="00D86662"/>
    <w:rsid w:val="00D93494"/>
    <w:rsid w:val="00D96369"/>
    <w:rsid w:val="00DB0D74"/>
    <w:rsid w:val="00DB121A"/>
    <w:rsid w:val="00DB1F6A"/>
    <w:rsid w:val="00DB2463"/>
    <w:rsid w:val="00DB4F6C"/>
    <w:rsid w:val="00DC49C1"/>
    <w:rsid w:val="00DC5E12"/>
    <w:rsid w:val="00DC76E2"/>
    <w:rsid w:val="00DD4F18"/>
    <w:rsid w:val="00DD618C"/>
    <w:rsid w:val="00DE0216"/>
    <w:rsid w:val="00DE14FF"/>
    <w:rsid w:val="00DE33C1"/>
    <w:rsid w:val="00DE584B"/>
    <w:rsid w:val="00DE597B"/>
    <w:rsid w:val="00DF1748"/>
    <w:rsid w:val="00DF1B62"/>
    <w:rsid w:val="00DF44AD"/>
    <w:rsid w:val="00DF7AF9"/>
    <w:rsid w:val="00E005D1"/>
    <w:rsid w:val="00E01907"/>
    <w:rsid w:val="00E022EF"/>
    <w:rsid w:val="00E038F0"/>
    <w:rsid w:val="00E106C5"/>
    <w:rsid w:val="00E12DCF"/>
    <w:rsid w:val="00E1531B"/>
    <w:rsid w:val="00E1693D"/>
    <w:rsid w:val="00E202BD"/>
    <w:rsid w:val="00E21B8C"/>
    <w:rsid w:val="00E238F4"/>
    <w:rsid w:val="00E23B4C"/>
    <w:rsid w:val="00E26FE0"/>
    <w:rsid w:val="00E35B76"/>
    <w:rsid w:val="00E35E5B"/>
    <w:rsid w:val="00E372CE"/>
    <w:rsid w:val="00E37D32"/>
    <w:rsid w:val="00E40D29"/>
    <w:rsid w:val="00E41C40"/>
    <w:rsid w:val="00E478E6"/>
    <w:rsid w:val="00E624F3"/>
    <w:rsid w:val="00E62E74"/>
    <w:rsid w:val="00E642CA"/>
    <w:rsid w:val="00E65A16"/>
    <w:rsid w:val="00E65B8E"/>
    <w:rsid w:val="00E65F7C"/>
    <w:rsid w:val="00E67EAC"/>
    <w:rsid w:val="00E70FE6"/>
    <w:rsid w:val="00E72B7F"/>
    <w:rsid w:val="00E72D8E"/>
    <w:rsid w:val="00E75008"/>
    <w:rsid w:val="00E770AE"/>
    <w:rsid w:val="00E80F1F"/>
    <w:rsid w:val="00E8123B"/>
    <w:rsid w:val="00E83FA5"/>
    <w:rsid w:val="00E94820"/>
    <w:rsid w:val="00E95A9A"/>
    <w:rsid w:val="00EA1ACB"/>
    <w:rsid w:val="00EA1CF8"/>
    <w:rsid w:val="00EA2D7B"/>
    <w:rsid w:val="00EA3D81"/>
    <w:rsid w:val="00EA5AB4"/>
    <w:rsid w:val="00EA692F"/>
    <w:rsid w:val="00EA727F"/>
    <w:rsid w:val="00EC3934"/>
    <w:rsid w:val="00ED03B6"/>
    <w:rsid w:val="00ED1403"/>
    <w:rsid w:val="00ED4ABD"/>
    <w:rsid w:val="00ED4C86"/>
    <w:rsid w:val="00ED616D"/>
    <w:rsid w:val="00EE11EF"/>
    <w:rsid w:val="00EE37BE"/>
    <w:rsid w:val="00EE3E22"/>
    <w:rsid w:val="00EF1231"/>
    <w:rsid w:val="00EF47F0"/>
    <w:rsid w:val="00F02F6B"/>
    <w:rsid w:val="00F03812"/>
    <w:rsid w:val="00F066B4"/>
    <w:rsid w:val="00F067CD"/>
    <w:rsid w:val="00F102B0"/>
    <w:rsid w:val="00F12962"/>
    <w:rsid w:val="00F15A28"/>
    <w:rsid w:val="00F17501"/>
    <w:rsid w:val="00F17B3D"/>
    <w:rsid w:val="00F204E0"/>
    <w:rsid w:val="00F20715"/>
    <w:rsid w:val="00F247E7"/>
    <w:rsid w:val="00F324F5"/>
    <w:rsid w:val="00F34467"/>
    <w:rsid w:val="00F3637E"/>
    <w:rsid w:val="00F37261"/>
    <w:rsid w:val="00F40623"/>
    <w:rsid w:val="00F453A6"/>
    <w:rsid w:val="00F46A2D"/>
    <w:rsid w:val="00F46EFC"/>
    <w:rsid w:val="00F47C83"/>
    <w:rsid w:val="00F55944"/>
    <w:rsid w:val="00F572B3"/>
    <w:rsid w:val="00F70BAC"/>
    <w:rsid w:val="00F755AB"/>
    <w:rsid w:val="00F85214"/>
    <w:rsid w:val="00F8766C"/>
    <w:rsid w:val="00F93E0C"/>
    <w:rsid w:val="00F97DF6"/>
    <w:rsid w:val="00FA4A38"/>
    <w:rsid w:val="00FA64FB"/>
    <w:rsid w:val="00FA78A3"/>
    <w:rsid w:val="00FB1996"/>
    <w:rsid w:val="00FB31CB"/>
    <w:rsid w:val="00FB4B6C"/>
    <w:rsid w:val="00FB4F6F"/>
    <w:rsid w:val="00FB7AE0"/>
    <w:rsid w:val="00FC2F64"/>
    <w:rsid w:val="00FC2FF5"/>
    <w:rsid w:val="00FD049D"/>
    <w:rsid w:val="00FD20F3"/>
    <w:rsid w:val="00FD3465"/>
    <w:rsid w:val="00FD61AE"/>
    <w:rsid w:val="00FE40C5"/>
    <w:rsid w:val="00FE4F96"/>
    <w:rsid w:val="00FF1F05"/>
    <w:rsid w:val="00FF2EF8"/>
    <w:rsid w:val="00FF5C86"/>
    <w:rsid w:val="00FF61C4"/>
    <w:rsid w:val="59010E71"/>
    <w:rsid w:val="59943761"/>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6F9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before="240" w:after="60" w:line="276" w:lineRule="auto"/>
        <w:ind w:left="708" w:hanging="1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nhideWhenUsed="0"/>
    <w:lsdException w:name="Dark List Accent 1" w:semiHidden="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iPriority="65" w:unhideWhenUsed="0"/>
    <w:lsdException w:name="Medium List 2 Accent 2" w:semiHidden="0" w:unhideWhenUsed="0"/>
    <w:lsdException w:name="Medium Grid 1 Accent 2" w:semiHidden="0" w:uiPriority="67" w:unhideWhenUsed="0"/>
    <w:lsdException w:name="Medium Grid 2 Accent 2" w:semiHidden="0" w:uiPriority="68" w:unhideWhenUsed="0"/>
    <w:lsdException w:name="Medium Grid 3 Accent 2" w:semiHidden="0" w:unhideWhenUsed="0"/>
    <w:lsdException w:name="Dark List Accent 2" w:semiHidden="0" w:uiPriority="70" w:unhideWhenUsed="0"/>
    <w:lsdException w:name="Colorful Shading Accent 2" w:semiHidden="0" w:uiPriority="71"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nhideWhenUsed="0"/>
    <w:lsdException w:name="Light Grid Accent 6" w:semiHidden="0"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D29"/>
  </w:style>
  <w:style w:type="paragraph" w:styleId="Heading1">
    <w:name w:val="heading 1"/>
    <w:basedOn w:val="Normal"/>
    <w:next w:val="Normal"/>
    <w:link w:val="Heading1Ch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Heading2">
    <w:name w:val="heading 2"/>
    <w:basedOn w:val="Normal"/>
    <w:next w:val="Normal"/>
    <w:link w:val="Heading2Char"/>
    <w:uiPriority w:val="9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Heading3">
    <w:name w:val="heading 3"/>
    <w:basedOn w:val="Normal"/>
    <w:next w:val="Normal"/>
    <w:link w:val="Heading3Char"/>
    <w:uiPriority w:val="9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E75008"/>
    <w:pPr>
      <w:keepNext/>
      <w:outlineLvl w:val="3"/>
    </w:pPr>
    <w:rPr>
      <w:rFonts w:ascii="Calibri" w:eastAsia="Times New Roman" w:hAnsi="Calibri" w:cs="Times New Roman"/>
      <w:b/>
      <w:bCs/>
      <w:sz w:val="28"/>
      <w:szCs w:val="28"/>
      <w:lang w:eastAsia="en-US"/>
    </w:rPr>
  </w:style>
  <w:style w:type="paragraph" w:styleId="Heading5">
    <w:name w:val="heading 5"/>
    <w:basedOn w:val="Normal"/>
    <w:next w:val="Normal"/>
    <w:link w:val="Heading5Char"/>
    <w:uiPriority w:val="99"/>
    <w:qFormat/>
    <w:rsid w:val="00E75008"/>
    <w:pPr>
      <w:outlineLvl w:val="4"/>
    </w:pPr>
    <w:rPr>
      <w:rFonts w:ascii="Calibri" w:eastAsia="Times New Roman" w:hAnsi="Calibri" w:cs="Times New Roman"/>
      <w:b/>
      <w:bCs/>
      <w:i/>
      <w:iCs/>
      <w:sz w:val="26"/>
      <w:szCs w:val="26"/>
      <w:lang w:eastAsia="en-US"/>
    </w:rPr>
  </w:style>
  <w:style w:type="paragraph" w:styleId="Heading6">
    <w:name w:val="heading 6"/>
    <w:basedOn w:val="Normal"/>
    <w:next w:val="Normal"/>
    <w:link w:val="Heading6Char"/>
    <w:uiPriority w:val="9"/>
    <w:unhideWhenUsed/>
    <w:qFormat/>
    <w:rsid w:val="00DD4F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1"/>
    <w:uiPriority w:val="99"/>
    <w:qFormat/>
    <w:rsid w:val="00F755AB"/>
    <w:pPr>
      <w:spacing w:after="0" w:line="240" w:lineRule="auto"/>
    </w:pPr>
  </w:style>
  <w:style w:type="character" w:customStyle="1" w:styleId="NoSpacingChar1">
    <w:name w:val="No Spacing Char1"/>
    <w:basedOn w:val="DefaultParagraphFont"/>
    <w:link w:val="NoSpacing"/>
    <w:uiPriority w:val="99"/>
    <w:rsid w:val="00F755AB"/>
    <w:rPr>
      <w:rFonts w:eastAsiaTheme="minorEastAsia"/>
      <w:lang w:val="es-ES"/>
    </w:rPr>
  </w:style>
  <w:style w:type="paragraph" w:styleId="BalloonText">
    <w:name w:val="Balloon Text"/>
    <w:basedOn w:val="Normal"/>
    <w:link w:val="BalloonTextChar"/>
    <w:uiPriority w:val="99"/>
    <w:semiHidden/>
    <w:unhideWhenUsed/>
    <w:rsid w:val="00F7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AB"/>
    <w:rPr>
      <w:rFonts w:ascii="Tahoma" w:hAnsi="Tahoma" w:cs="Tahoma"/>
      <w:sz w:val="16"/>
      <w:szCs w:val="16"/>
    </w:rPr>
  </w:style>
  <w:style w:type="paragraph" w:styleId="Header">
    <w:name w:val="header"/>
    <w:basedOn w:val="Normal"/>
    <w:link w:val="HeaderChar"/>
    <w:uiPriority w:val="99"/>
    <w:unhideWhenUsed/>
    <w:rsid w:val="008F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AE"/>
  </w:style>
  <w:style w:type="paragraph" w:styleId="Footer">
    <w:name w:val="footer"/>
    <w:basedOn w:val="Normal"/>
    <w:link w:val="FooterChar"/>
    <w:uiPriority w:val="99"/>
    <w:unhideWhenUsed/>
    <w:rsid w:val="008F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AE"/>
  </w:style>
  <w:style w:type="character" w:customStyle="1" w:styleId="Heading2Char">
    <w:name w:val="Heading 2 Char"/>
    <w:basedOn w:val="DefaultParagraphFont"/>
    <w:link w:val="Heading2"/>
    <w:uiPriority w:val="99"/>
    <w:rsid w:val="008F66AE"/>
    <w:rPr>
      <w:rFonts w:asciiTheme="majorHAnsi" w:eastAsiaTheme="majorEastAsia" w:hAnsiTheme="majorHAnsi" w:cstheme="majorBidi"/>
      <w:b/>
      <w:bCs/>
      <w:color w:val="4F81BD" w:themeColor="accent1"/>
      <w:sz w:val="26"/>
      <w:szCs w:val="26"/>
      <w:lang w:val="es-ES" w:eastAsia="es-EC"/>
    </w:rPr>
  </w:style>
  <w:style w:type="table" w:styleId="MediumShading1-Accent5">
    <w:name w:val="Medium Shading 1 Accent 5"/>
    <w:basedOn w:val="Table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2-Accent3">
    <w:name w:val="Medium Grid 2 Accent 3"/>
    <w:basedOn w:val="Table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DarkList-Accent6">
    <w:name w:val="Dark List Accent 6"/>
    <w:basedOn w:val="TableNormal"/>
    <w:uiPriority w:val="99"/>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2">
    <w:name w:val="Medium Shading 2 Accent 2"/>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unhideWhenUsed/>
    <w:rsid w:val="00E65F7C"/>
    <w:rPr>
      <w:rFonts w:eastAsiaTheme="minorEastAsia" w:cstheme="minorBidi"/>
      <w:bCs w:val="0"/>
      <w:iCs w:val="0"/>
      <w:szCs w:val="22"/>
      <w:lang w:val="es-ES"/>
    </w:rPr>
  </w:style>
  <w:style w:type="character" w:customStyle="1" w:styleId="Heading1Char">
    <w:name w:val="Heading 1 Char"/>
    <w:basedOn w:val="DefaultParagraphFont"/>
    <w:link w:val="Heading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ListParagraph">
    <w:name w:val="List Paragraph"/>
    <w:basedOn w:val="Normal"/>
    <w:uiPriority w:val="34"/>
    <w:qFormat/>
    <w:rsid w:val="00265B7E"/>
    <w:pPr>
      <w:ind w:left="720"/>
      <w:contextualSpacing/>
    </w:pPr>
  </w:style>
  <w:style w:type="character" w:customStyle="1" w:styleId="Heading3Char">
    <w:name w:val="Heading 3 Char"/>
    <w:basedOn w:val="DefaultParagraphFont"/>
    <w:link w:val="Heading3"/>
    <w:uiPriority w:val="99"/>
    <w:rsid w:val="00265B7E"/>
    <w:rPr>
      <w:rFonts w:asciiTheme="majorHAnsi" w:eastAsiaTheme="majorEastAsia" w:hAnsiTheme="majorHAnsi" w:cstheme="majorBidi"/>
      <w:b/>
      <w:bCs/>
      <w:color w:val="4F81BD" w:themeColor="accent1"/>
    </w:rPr>
  </w:style>
  <w:style w:type="paragraph" w:styleId="Index1">
    <w:name w:val="index 1"/>
    <w:basedOn w:val="Normal"/>
    <w:next w:val="Normal"/>
    <w:autoRedefine/>
    <w:uiPriority w:val="99"/>
    <w:unhideWhenUsed/>
    <w:rsid w:val="00F12962"/>
    <w:pPr>
      <w:spacing w:after="0"/>
      <w:ind w:left="220" w:hanging="220"/>
    </w:pPr>
    <w:rPr>
      <w:sz w:val="18"/>
      <w:szCs w:val="18"/>
    </w:rPr>
  </w:style>
  <w:style w:type="paragraph" w:styleId="Index2">
    <w:name w:val="index 2"/>
    <w:basedOn w:val="Normal"/>
    <w:next w:val="Normal"/>
    <w:autoRedefine/>
    <w:uiPriority w:val="99"/>
    <w:unhideWhenUsed/>
    <w:rsid w:val="00F12962"/>
    <w:pPr>
      <w:spacing w:after="0"/>
      <w:ind w:left="440" w:hanging="220"/>
    </w:pPr>
    <w:rPr>
      <w:sz w:val="18"/>
      <w:szCs w:val="18"/>
    </w:rPr>
  </w:style>
  <w:style w:type="paragraph" w:styleId="Index3">
    <w:name w:val="index 3"/>
    <w:basedOn w:val="Normal"/>
    <w:next w:val="Normal"/>
    <w:autoRedefine/>
    <w:uiPriority w:val="99"/>
    <w:unhideWhenUsed/>
    <w:rsid w:val="00F12962"/>
    <w:pPr>
      <w:spacing w:after="0"/>
      <w:ind w:left="660" w:hanging="220"/>
    </w:pPr>
    <w:rPr>
      <w:sz w:val="18"/>
      <w:szCs w:val="18"/>
    </w:rPr>
  </w:style>
  <w:style w:type="paragraph" w:styleId="Index4">
    <w:name w:val="index 4"/>
    <w:basedOn w:val="Normal"/>
    <w:next w:val="Normal"/>
    <w:autoRedefine/>
    <w:uiPriority w:val="99"/>
    <w:unhideWhenUsed/>
    <w:rsid w:val="00F12962"/>
    <w:pPr>
      <w:spacing w:after="0"/>
      <w:ind w:left="880" w:hanging="220"/>
    </w:pPr>
    <w:rPr>
      <w:sz w:val="18"/>
      <w:szCs w:val="18"/>
    </w:rPr>
  </w:style>
  <w:style w:type="paragraph" w:styleId="Index5">
    <w:name w:val="index 5"/>
    <w:basedOn w:val="Normal"/>
    <w:next w:val="Normal"/>
    <w:autoRedefine/>
    <w:uiPriority w:val="99"/>
    <w:unhideWhenUsed/>
    <w:rsid w:val="00F12962"/>
    <w:pPr>
      <w:spacing w:after="0"/>
      <w:ind w:left="1100" w:hanging="220"/>
    </w:pPr>
    <w:rPr>
      <w:sz w:val="18"/>
      <w:szCs w:val="18"/>
    </w:rPr>
  </w:style>
  <w:style w:type="paragraph" w:styleId="Index6">
    <w:name w:val="index 6"/>
    <w:basedOn w:val="Normal"/>
    <w:next w:val="Normal"/>
    <w:autoRedefine/>
    <w:uiPriority w:val="99"/>
    <w:unhideWhenUsed/>
    <w:rsid w:val="00F12962"/>
    <w:pPr>
      <w:spacing w:after="0"/>
      <w:ind w:left="1320" w:hanging="220"/>
    </w:pPr>
    <w:rPr>
      <w:sz w:val="18"/>
      <w:szCs w:val="18"/>
    </w:rPr>
  </w:style>
  <w:style w:type="paragraph" w:styleId="Index7">
    <w:name w:val="index 7"/>
    <w:basedOn w:val="Normal"/>
    <w:next w:val="Normal"/>
    <w:autoRedefine/>
    <w:uiPriority w:val="99"/>
    <w:unhideWhenUsed/>
    <w:rsid w:val="00F12962"/>
    <w:pPr>
      <w:spacing w:after="0"/>
      <w:ind w:left="1540" w:hanging="220"/>
    </w:pPr>
    <w:rPr>
      <w:sz w:val="18"/>
      <w:szCs w:val="18"/>
    </w:rPr>
  </w:style>
  <w:style w:type="paragraph" w:styleId="Index8">
    <w:name w:val="index 8"/>
    <w:basedOn w:val="Normal"/>
    <w:next w:val="Normal"/>
    <w:autoRedefine/>
    <w:uiPriority w:val="99"/>
    <w:unhideWhenUsed/>
    <w:rsid w:val="00F12962"/>
    <w:pPr>
      <w:spacing w:after="0"/>
      <w:ind w:left="1760" w:hanging="220"/>
    </w:pPr>
    <w:rPr>
      <w:sz w:val="18"/>
      <w:szCs w:val="18"/>
    </w:rPr>
  </w:style>
  <w:style w:type="paragraph" w:styleId="Index9">
    <w:name w:val="index 9"/>
    <w:basedOn w:val="Normal"/>
    <w:next w:val="Normal"/>
    <w:autoRedefine/>
    <w:uiPriority w:val="99"/>
    <w:unhideWhenUsed/>
    <w:rsid w:val="00F12962"/>
    <w:pPr>
      <w:spacing w:after="0"/>
      <w:ind w:left="1980" w:hanging="220"/>
    </w:pPr>
    <w:rPr>
      <w:sz w:val="18"/>
      <w:szCs w:val="18"/>
    </w:rPr>
  </w:style>
  <w:style w:type="paragraph" w:styleId="IndexHeading">
    <w:name w:val="index heading"/>
    <w:basedOn w:val="Normal"/>
    <w:next w:val="Index1"/>
    <w:uiPriority w:val="99"/>
    <w:unhideWhenUsed/>
    <w:rsid w:val="00F1296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47085B"/>
    <w:pPr>
      <w:outlineLvl w:val="9"/>
    </w:pPr>
    <w:rPr>
      <w:lang w:eastAsia="en-US"/>
    </w:rPr>
  </w:style>
  <w:style w:type="paragraph" w:styleId="TOC1">
    <w:name w:val="toc 1"/>
    <w:basedOn w:val="Normal"/>
    <w:next w:val="Normal"/>
    <w:autoRedefine/>
    <w:uiPriority w:val="39"/>
    <w:unhideWhenUsed/>
    <w:rsid w:val="00B926DD"/>
    <w:pPr>
      <w:tabs>
        <w:tab w:val="right" w:leader="dot" w:pos="8828"/>
      </w:tabs>
      <w:spacing w:after="100"/>
    </w:pPr>
    <w:rPr>
      <w:smallCaps/>
      <w:noProof/>
      <w:spacing w:val="5"/>
      <w:sz w:val="24"/>
      <w:szCs w:val="24"/>
    </w:rPr>
  </w:style>
  <w:style w:type="paragraph" w:styleId="TOC2">
    <w:name w:val="toc 2"/>
    <w:basedOn w:val="Normal"/>
    <w:next w:val="Normal"/>
    <w:autoRedefine/>
    <w:uiPriority w:val="39"/>
    <w:unhideWhenUsed/>
    <w:rsid w:val="00A84BB5"/>
    <w:pPr>
      <w:tabs>
        <w:tab w:val="left" w:pos="960"/>
        <w:tab w:val="right" w:leader="dot" w:pos="8494"/>
      </w:tabs>
      <w:spacing w:after="100"/>
      <w:ind w:left="440" w:hanging="14"/>
    </w:pPr>
  </w:style>
  <w:style w:type="character" w:styleId="Hyperlink">
    <w:name w:val="Hyperlink"/>
    <w:basedOn w:val="DefaultParagraphFont"/>
    <w:uiPriority w:val="99"/>
    <w:unhideWhenUsed/>
    <w:rsid w:val="0047085B"/>
    <w:rPr>
      <w:color w:val="0000FF" w:themeColor="hyperlink"/>
      <w:u w:val="single"/>
    </w:rPr>
  </w:style>
  <w:style w:type="table" w:styleId="LightList-Accent5">
    <w:name w:val="Light List Accent 5"/>
    <w:basedOn w:val="Table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2F2997"/>
  </w:style>
  <w:style w:type="paragraph" w:styleId="TOC3">
    <w:name w:val="toc 3"/>
    <w:basedOn w:val="Normal"/>
    <w:next w:val="Normal"/>
    <w:autoRedefine/>
    <w:uiPriority w:val="39"/>
    <w:unhideWhenUsed/>
    <w:rsid w:val="00883226"/>
    <w:pPr>
      <w:tabs>
        <w:tab w:val="left" w:pos="1320"/>
        <w:tab w:val="right" w:leader="dot" w:pos="8828"/>
      </w:tabs>
      <w:spacing w:after="100"/>
      <w:ind w:left="440"/>
    </w:pPr>
    <w:rPr>
      <w:rFonts w:asciiTheme="majorHAnsi" w:eastAsiaTheme="majorEastAsia" w:hAnsiTheme="majorHAnsi" w:cs="Tahoma"/>
      <w:bCs/>
      <w:noProof/>
      <w:lang w:val="es-EC" w:eastAsia="en-US"/>
    </w:rPr>
  </w:style>
  <w:style w:type="character" w:customStyle="1" w:styleId="Heading4Char">
    <w:name w:val="Heading 4 Char"/>
    <w:basedOn w:val="DefaultParagraphFont"/>
    <w:link w:val="Heading4"/>
    <w:uiPriority w:val="99"/>
    <w:rsid w:val="00E75008"/>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9"/>
    <w:rsid w:val="00E75008"/>
    <w:rPr>
      <w:rFonts w:ascii="Calibri" w:eastAsia="Times New Roman" w:hAnsi="Calibri" w:cs="Times New Roman"/>
      <w:b/>
      <w:bCs/>
      <w:i/>
      <w:iCs/>
      <w:sz w:val="26"/>
      <w:szCs w:val="26"/>
      <w:lang w:eastAsia="en-US"/>
    </w:rPr>
  </w:style>
  <w:style w:type="character" w:styleId="SubtleEmphasis">
    <w:name w:val="Subtle Emphasis"/>
    <w:basedOn w:val="DefaultParagraphFont"/>
    <w:uiPriority w:val="99"/>
    <w:qFormat/>
    <w:rsid w:val="00E75008"/>
    <w:rPr>
      <w:rFonts w:cs="Times New Roman"/>
      <w:i/>
      <w:iCs/>
      <w:color w:val="808080"/>
    </w:rPr>
  </w:style>
  <w:style w:type="table" w:styleId="TableGrid">
    <w:name w:val="Table Grid"/>
    <w:basedOn w:val="TableNormal"/>
    <w:uiPriority w:val="59"/>
    <w:rsid w:val="00E75008"/>
    <w:pPr>
      <w:spacing w:after="0" w:line="240" w:lineRule="auto"/>
    </w:pPr>
    <w:rPr>
      <w:rFonts w:ascii="Calibri" w:eastAsia="Calibri" w:hAnsi="Calibri" w:cs="Times New Roman"/>
      <w:sz w:val="20"/>
      <w:szCs w:val="20"/>
      <w:lang w:val="es-EC"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uiPriority w:val="99"/>
    <w:rsid w:val="00E75008"/>
    <w:pPr>
      <w:spacing w:after="0" w:line="240" w:lineRule="auto"/>
    </w:pPr>
    <w:rPr>
      <w:rFonts w:ascii="Calibri" w:eastAsia="Calibri" w:hAnsi="Calibri" w:cs="Times New Roman"/>
      <w:color w:val="810000"/>
      <w:sz w:val="20"/>
      <w:szCs w:val="20"/>
    </w:rPr>
    <w:tblPr>
      <w:tblStyleRowBandSize w:val="1"/>
      <w:tblStyleColBandSize w:val="1"/>
      <w:tblBorders>
        <w:top w:val="single" w:sz="8" w:space="0" w:color="AD0101"/>
        <w:bottom w:val="single" w:sz="8" w:space="0" w:color="AD0101"/>
      </w:tblBorders>
      <w:tblCellMar>
        <w:top w:w="0" w:type="dxa"/>
        <w:left w:w="108" w:type="dxa"/>
        <w:bottom w:w="0" w:type="dxa"/>
        <w:right w:w="108" w:type="dxa"/>
      </w:tblCellMar>
    </w:tblPr>
  </w:style>
  <w:style w:type="table" w:styleId="LightShading-Accent2">
    <w:name w:val="Light Shading Accent 2"/>
    <w:basedOn w:val="TableNormal"/>
    <w:uiPriority w:val="99"/>
    <w:rsid w:val="00E75008"/>
    <w:pPr>
      <w:spacing w:after="0" w:line="240" w:lineRule="auto"/>
    </w:pPr>
    <w:rPr>
      <w:rFonts w:ascii="Calibri" w:eastAsia="Calibri" w:hAnsi="Calibri" w:cs="Times New Roman"/>
      <w:color w:val="554740"/>
      <w:sz w:val="20"/>
      <w:szCs w:val="20"/>
      <w:lang w:val="es-EC" w:eastAsia="es-EC"/>
    </w:rPr>
    <w:tblPr>
      <w:tblStyleRowBandSize w:val="1"/>
      <w:tblStyleColBandSize w:val="1"/>
      <w:tblInd w:w="0" w:type="dxa"/>
      <w:tblBorders>
        <w:top w:val="single" w:sz="8" w:space="0" w:color="726056"/>
        <w:bottom w:val="single" w:sz="8" w:space="0" w:color="72605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la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ED7D3"/>
      </w:tcPr>
    </w:tblStylePr>
    <w:tblStylePr w:type="band1Horz">
      <w:rPr>
        <w:rFonts w:cs="Times New Roman"/>
      </w:rPr>
      <w:tblPr/>
      <w:tcPr>
        <w:tcBorders>
          <w:left w:val="nil"/>
          <w:right w:val="nil"/>
          <w:insideH w:val="nil"/>
          <w:insideV w:val="nil"/>
        </w:tcBorders>
        <w:shd w:val="clear" w:color="auto" w:fill="DED7D3"/>
      </w:tcPr>
    </w:tblStylePr>
  </w:style>
  <w:style w:type="table" w:styleId="LightShading-Accent3">
    <w:name w:val="Light Shading Accent 3"/>
    <w:basedOn w:val="TableNormal"/>
    <w:uiPriority w:val="99"/>
    <w:rsid w:val="00E75008"/>
    <w:pPr>
      <w:spacing w:after="0" w:line="240" w:lineRule="auto"/>
    </w:pPr>
    <w:rPr>
      <w:rFonts w:ascii="Calibri" w:eastAsia="Calibri" w:hAnsi="Calibri" w:cs="Times New Roman"/>
      <w:color w:val="86704C"/>
      <w:sz w:val="20"/>
      <w:szCs w:val="20"/>
      <w:lang w:val="es-EC" w:eastAsia="es-EC"/>
    </w:rPr>
    <w:tblPr>
      <w:tblStyleRowBandSize w:val="1"/>
      <w:tblStyleColBandSize w:val="1"/>
      <w:tblInd w:w="0" w:type="dxa"/>
      <w:tblBorders>
        <w:top w:val="single" w:sz="8" w:space="0" w:color="AC956E"/>
        <w:bottom w:val="single" w:sz="8" w:space="0" w:color="AC956E"/>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la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AE4DB"/>
      </w:tcPr>
    </w:tblStylePr>
    <w:tblStylePr w:type="band1Horz">
      <w:rPr>
        <w:rFonts w:cs="Times New Roman"/>
      </w:rPr>
      <w:tblPr/>
      <w:tcPr>
        <w:tcBorders>
          <w:left w:val="nil"/>
          <w:right w:val="nil"/>
          <w:insideH w:val="nil"/>
          <w:insideV w:val="nil"/>
        </w:tcBorders>
        <w:shd w:val="clear" w:color="auto" w:fill="EAE4DB"/>
      </w:tcPr>
    </w:tblStylePr>
  </w:style>
  <w:style w:type="table" w:customStyle="1" w:styleId="Listaclara-nfasis11">
    <w:name w:val="Lista clara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style>
  <w:style w:type="table" w:styleId="MediumList2-Accent1">
    <w:name w:val="Medium List 2 Accent 1"/>
    <w:basedOn w:val="TableNormal"/>
    <w:uiPriority w:val="99"/>
    <w:rsid w:val="00E75008"/>
    <w:pPr>
      <w:spacing w:after="0" w:line="240" w:lineRule="auto"/>
    </w:pPr>
    <w:rPr>
      <w:rFonts w:ascii="Cambria" w:eastAsia="Times New Roman" w:hAnsi="Cambria" w:cs="Times New Roman"/>
      <w:color w:val="000000"/>
      <w:sz w:val="20"/>
      <w:szCs w:val="20"/>
      <w:lang w:val="es-EC"/>
    </w:rPr>
    <w:tblPr>
      <w:tblStyleRowBandSize w:val="1"/>
      <w:tblStyleColBandSize w:val="1"/>
      <w:tblInd w:w="0" w:type="dxa"/>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D0101"/>
          <w:right w:val="nil"/>
          <w:insideH w:val="nil"/>
          <w:insideV w:val="nil"/>
        </w:tcBorders>
        <w:shd w:val="clear" w:color="auto" w:fill="FFFFFF"/>
      </w:tcPr>
    </w:tblStylePr>
    <w:tblStylePr w:type="lastRow">
      <w:rPr>
        <w:rFonts w:cs="Times New Roman"/>
      </w:rPr>
      <w:tblPr/>
      <w:tcPr>
        <w:tcBorders>
          <w:top w:val="single" w:sz="8" w:space="0" w:color="AD0101"/>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D0101"/>
          <w:insideH w:val="nil"/>
          <w:insideV w:val="nil"/>
        </w:tcBorders>
        <w:shd w:val="clear" w:color="auto" w:fill="FFFFFF"/>
      </w:tcPr>
    </w:tblStylePr>
    <w:tblStylePr w:type="lastCol">
      <w:rPr>
        <w:rFonts w:cs="Times New Roman"/>
      </w:rPr>
      <w:tblPr/>
      <w:tcPr>
        <w:tcBorders>
          <w:top w:val="nil"/>
          <w:left w:val="single" w:sz="8" w:space="0" w:color="AD0101"/>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EACAC"/>
      </w:tcPr>
    </w:tblStylePr>
    <w:tblStylePr w:type="band1Horz">
      <w:rPr>
        <w:rFonts w:cs="Times New Roman"/>
      </w:rPr>
      <w:tblPr/>
      <w:tcPr>
        <w:tcBorders>
          <w:top w:val="nil"/>
          <w:bottom w:val="nil"/>
          <w:insideH w:val="nil"/>
          <w:insideV w:val="nil"/>
        </w:tcBorders>
        <w:shd w:val="clear" w:color="auto" w:fill="FEACAC"/>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ombreadomedio2-nfasis11">
    <w:name w:val="Sombreado medio 2 - Énfasis 11"/>
    <w:uiPriority w:val="64"/>
    <w:rsid w:val="00E75008"/>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DarkList-Accent1">
    <w:name w:val="Dark List Accent 1"/>
    <w:basedOn w:val="TableNormal"/>
    <w:uiPriority w:val="99"/>
    <w:rsid w:val="00E75008"/>
    <w:pPr>
      <w:spacing w:after="0" w:line="240" w:lineRule="auto"/>
    </w:pPr>
    <w:rPr>
      <w:rFonts w:ascii="Calibri" w:eastAsia="Calibri" w:hAnsi="Calibri" w:cs="Times New Roman"/>
      <w:color w:val="FFFFFF"/>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AD0101"/>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550000"/>
      </w:tcPr>
    </w:tblStylePr>
    <w:tblStylePr w:type="firstCol">
      <w:rPr>
        <w:rFonts w:cs="Times New Roman"/>
      </w:rPr>
      <w:tblPr/>
      <w:tcPr>
        <w:tcBorders>
          <w:top w:val="nil"/>
          <w:left w:val="nil"/>
          <w:bottom w:val="nil"/>
          <w:right w:val="single" w:sz="18" w:space="0" w:color="FFFFFF"/>
          <w:insideH w:val="nil"/>
          <w:insideV w:val="nil"/>
        </w:tcBorders>
        <w:shd w:val="clear" w:color="auto" w:fill="810000"/>
      </w:tcPr>
    </w:tblStylePr>
    <w:tblStylePr w:type="lastCol">
      <w:rPr>
        <w:rFonts w:cs="Times New Roman"/>
      </w:rPr>
      <w:tblPr/>
      <w:tcPr>
        <w:tcBorders>
          <w:top w:val="nil"/>
          <w:left w:val="single" w:sz="18" w:space="0" w:color="FFFFFF"/>
          <w:bottom w:val="nil"/>
          <w:right w:val="nil"/>
          <w:insideH w:val="nil"/>
          <w:insideV w:val="nil"/>
        </w:tcBorders>
        <w:shd w:val="clear" w:color="auto" w:fill="810000"/>
      </w:tcPr>
    </w:tblStylePr>
    <w:tblStylePr w:type="band1Vert">
      <w:rPr>
        <w:rFonts w:cs="Times New Roman"/>
      </w:rPr>
      <w:tblPr/>
      <w:tcPr>
        <w:tcBorders>
          <w:top w:val="nil"/>
          <w:left w:val="nil"/>
          <w:bottom w:val="nil"/>
          <w:right w:val="nil"/>
          <w:insideH w:val="nil"/>
          <w:insideV w:val="nil"/>
        </w:tcBorders>
        <w:shd w:val="clear" w:color="auto" w:fill="810000"/>
      </w:tcPr>
    </w:tblStylePr>
    <w:tblStylePr w:type="band1Horz">
      <w:rPr>
        <w:rFonts w:cs="Times New Roman"/>
      </w:rPr>
      <w:tblPr/>
      <w:tcPr>
        <w:tcBorders>
          <w:top w:val="nil"/>
          <w:left w:val="nil"/>
          <w:bottom w:val="nil"/>
          <w:right w:val="nil"/>
          <w:insideH w:val="nil"/>
          <w:insideV w:val="nil"/>
        </w:tcBorders>
        <w:shd w:val="clear" w:color="auto" w:fill="810000"/>
      </w:tcPr>
    </w:tblStylePr>
  </w:style>
  <w:style w:type="table" w:styleId="MediumGrid3-Accent1">
    <w:name w:val="Medium Grid 3 Accent 1"/>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EACAC"/>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D0101"/>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D0101"/>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D0101"/>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D0101"/>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E5858"/>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E5858"/>
      </w:tcPr>
    </w:tblStylePr>
  </w:style>
  <w:style w:type="table" w:customStyle="1" w:styleId="Sombreadomedio1-nfasis11">
    <w:name w:val="Sombreado medio 1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FD0404"/>
        <w:left w:val="single" w:sz="8" w:space="0" w:color="FD0404"/>
        <w:bottom w:val="single" w:sz="8" w:space="0" w:color="FD0404"/>
        <w:right w:val="single" w:sz="8" w:space="0" w:color="FD0404"/>
        <w:insideH w:val="single" w:sz="8" w:space="0" w:color="FD0404"/>
      </w:tblBorders>
      <w:tblCellMar>
        <w:top w:w="0" w:type="dxa"/>
        <w:left w:w="108" w:type="dxa"/>
        <w:bottom w:w="0" w:type="dxa"/>
        <w:right w:w="108" w:type="dxa"/>
      </w:tblCellMar>
    </w:tblPr>
  </w:style>
  <w:style w:type="table" w:styleId="LightGrid-Accent6">
    <w:name w:val="Light Grid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insideH w:val="single" w:sz="8" w:space="0" w:color="730E00"/>
        <w:insideV w:val="single" w:sz="8" w:space="0" w:color="730E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730E00"/>
          <w:left w:val="single" w:sz="8" w:space="0" w:color="730E00"/>
          <w:bottom w:val="single" w:sz="18" w:space="0" w:color="730E00"/>
          <w:right w:val="single" w:sz="8" w:space="0" w:color="730E00"/>
          <w:insideH w:val="nil"/>
          <w:insideV w:val="single" w:sz="8" w:space="0" w:color="730E00"/>
        </w:tcBorders>
      </w:tcPr>
    </w:tblStylePr>
    <w:tblStylePr w:type="lastRow">
      <w:pPr>
        <w:spacing w:before="0" w:after="0"/>
      </w:pPr>
      <w:rPr>
        <w:rFonts w:ascii="Cambria" w:eastAsia="Times New Roman" w:hAnsi="Cambria" w:cs="Times New Roman"/>
        <w:b/>
        <w:bCs/>
      </w:rPr>
      <w:tblPr/>
      <w:tcPr>
        <w:tcBorders>
          <w:top w:val="double" w:sz="6" w:space="0" w:color="730E00"/>
          <w:left w:val="single" w:sz="8" w:space="0" w:color="730E00"/>
          <w:bottom w:val="single" w:sz="8" w:space="0" w:color="730E00"/>
          <w:right w:val="single" w:sz="8" w:space="0" w:color="730E00"/>
          <w:insideH w:val="nil"/>
          <w:insideV w:val="single" w:sz="8" w:space="0" w:color="730E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30E00"/>
          <w:left w:val="single" w:sz="8" w:space="0" w:color="730E00"/>
          <w:bottom w:val="single" w:sz="8" w:space="0" w:color="730E00"/>
          <w:right w:val="single" w:sz="8" w:space="0" w:color="730E00"/>
        </w:tcBorders>
      </w:tc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shd w:val="clear" w:color="auto" w:fill="FFA99D"/>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shd w:val="clear" w:color="auto" w:fill="FFA99D"/>
      </w:tcPr>
    </w:tblStylePr>
    <w:tblStylePr w:type="band2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tcPr>
    </w:tblStylePr>
  </w:style>
  <w:style w:type="table" w:styleId="LightList-Accent6">
    <w:name w:val="Light List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730E00"/>
      </w:tcPr>
    </w:tblStylePr>
    <w:tblStylePr w:type="lastRow">
      <w:pPr>
        <w:spacing w:before="0" w:after="0"/>
      </w:pPr>
      <w:rPr>
        <w:rFonts w:cs="Times New Roman"/>
        <w:b/>
        <w:bCs/>
      </w:rPr>
      <w:tblPr/>
      <w:tcPr>
        <w:tcBorders>
          <w:top w:val="double" w:sz="6" w:space="0" w:color="730E00"/>
          <w:left w:val="single" w:sz="8" w:space="0" w:color="730E00"/>
          <w:bottom w:val="single" w:sz="8" w:space="0" w:color="730E00"/>
          <w:right w:val="single" w:sz="8" w:space="0" w:color="730E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tcBorders>
      </w:tcPr>
    </w:tblStylePr>
  </w:style>
  <w:style w:type="table" w:styleId="MediumShading1-Accent2">
    <w:name w:val="Medium Shading 1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customStyle="1" w:styleId="Listamedia11">
    <w:name w:val="Lista media 11"/>
    <w:uiPriority w:val="99"/>
    <w:rsid w:val="00E75008"/>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ColorfulGrid-Accent2">
    <w:name w:val="Colorful Grid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List2-Accent2">
    <w:name w:val="Medium List 2 Accent 2"/>
    <w:basedOn w:val="TableNormal"/>
    <w:uiPriority w:val="99"/>
    <w:rsid w:val="00E75008"/>
    <w:pPr>
      <w:spacing w:after="0" w:line="240" w:lineRule="auto"/>
    </w:pPr>
    <w:rPr>
      <w:rFonts w:ascii="Cambria" w:eastAsia="Times New Roman" w:hAnsi="Cambria" w:cs="Times New Roman"/>
      <w:color w:val="000000"/>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3-Accent2">
    <w:name w:val="Medium Grid 3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2">
    <w:name w:val="Light Grid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List-Accent2">
    <w:name w:val="Light List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ColorfulList-Accent2">
    <w:name w:val="Colorful List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customStyle="1" w:styleId="Listaclara1">
    <w:name w:val="Lista clara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customStyle="1" w:styleId="Tabletext">
    <w:name w:val="Tabletext"/>
    <w:basedOn w:val="Normal"/>
    <w:uiPriority w:val="99"/>
    <w:rsid w:val="00E75008"/>
    <w:pPr>
      <w:keepLines/>
      <w:widowControl w:val="0"/>
      <w:spacing w:after="120" w:line="240" w:lineRule="atLeast"/>
    </w:pPr>
    <w:rPr>
      <w:rFonts w:ascii="Times New Roman" w:eastAsia="Times New Roman" w:hAnsi="Times New Roman" w:cs="Times New Roman"/>
      <w:sz w:val="20"/>
      <w:szCs w:val="20"/>
      <w:lang w:val="en-US" w:eastAsia="en-US"/>
    </w:rPr>
  </w:style>
  <w:style w:type="paragraph" w:customStyle="1" w:styleId="NormalC">
    <w:name w:val="NormalC"/>
    <w:basedOn w:val="Normal"/>
    <w:uiPriority w:val="99"/>
    <w:rsid w:val="00E75008"/>
    <w:pPr>
      <w:spacing w:after="0" w:line="312" w:lineRule="auto"/>
      <w:ind w:left="1985"/>
      <w:jc w:val="both"/>
    </w:pPr>
    <w:rPr>
      <w:rFonts w:ascii="Arial" w:eastAsia="Times New Roman" w:hAnsi="Arial" w:cs="Arial"/>
      <w:sz w:val="24"/>
      <w:szCs w:val="24"/>
      <w:lang w:val="es-PE"/>
    </w:rPr>
  </w:style>
  <w:style w:type="paragraph" w:customStyle="1" w:styleId="Sinespaciado1">
    <w:name w:val="Sin espaciado1"/>
    <w:link w:val="NoSpacingChar"/>
    <w:uiPriority w:val="99"/>
    <w:rsid w:val="00E75008"/>
    <w:pPr>
      <w:spacing w:after="0" w:line="240" w:lineRule="auto"/>
    </w:pPr>
    <w:rPr>
      <w:rFonts w:ascii="Calibri" w:eastAsia="Calibri" w:hAnsi="Calibri" w:cs="Times New Roman"/>
    </w:rPr>
  </w:style>
  <w:style w:type="character" w:customStyle="1" w:styleId="NoSpacingChar">
    <w:name w:val="No Spacing Char"/>
    <w:basedOn w:val="DefaultParagraphFont"/>
    <w:link w:val="Sinespaciado1"/>
    <w:uiPriority w:val="99"/>
    <w:locked/>
    <w:rsid w:val="00E75008"/>
    <w:rPr>
      <w:rFonts w:ascii="Calibri" w:eastAsia="Calibri" w:hAnsi="Calibri" w:cs="Times New Roman"/>
    </w:rPr>
  </w:style>
  <w:style w:type="paragraph" w:customStyle="1" w:styleId="Contenidodelatabla">
    <w:name w:val="Contenido de la tabla"/>
    <w:basedOn w:val="Normal"/>
    <w:uiPriority w:val="99"/>
    <w:rsid w:val="00E75008"/>
    <w:pPr>
      <w:widowControl w:val="0"/>
      <w:suppressLineNumbers/>
      <w:suppressAutoHyphens/>
      <w:spacing w:after="0" w:line="240" w:lineRule="auto"/>
    </w:pPr>
    <w:rPr>
      <w:rFonts w:ascii="Thorndale AMT" w:eastAsia="Calibri" w:hAnsi="Thorndale AMT" w:cs="Times New Roman"/>
      <w:sz w:val="24"/>
      <w:szCs w:val="24"/>
      <w:lang w:val="es-ES_tradnl"/>
    </w:rPr>
  </w:style>
  <w:style w:type="table" w:styleId="LightList-Accent3">
    <w:name w:val="Light List Accent 3"/>
    <w:basedOn w:val="TableNormal"/>
    <w:uiPriority w:val="61"/>
    <w:rsid w:val="008F6C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uentedeprrafopredeter1">
    <w:name w:val="Fuente de párrafo predeter.1"/>
    <w:rsid w:val="003A6823"/>
  </w:style>
  <w:style w:type="paragraph" w:customStyle="1" w:styleId="Cuadrculamedia21">
    <w:name w:val="Cuadrícula media 21"/>
    <w:link w:val="Cuadrculamedia2Car"/>
    <w:uiPriority w:val="1"/>
    <w:qFormat/>
    <w:rsid w:val="003A6823"/>
    <w:pPr>
      <w:suppressAutoHyphens/>
      <w:spacing w:after="0" w:line="240" w:lineRule="auto"/>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3A6823"/>
    <w:rPr>
      <w:rFonts w:ascii="Calibri" w:eastAsia="Times New Roman" w:hAnsi="Calibri" w:cs="Times New Roman"/>
      <w:lang w:val="es-EC" w:eastAsia="ar-SA"/>
    </w:rPr>
  </w:style>
  <w:style w:type="paragraph" w:customStyle="1" w:styleId="Encabezadodetabladecontenido1">
    <w:name w:val="Encabezado de tabla de contenido1"/>
    <w:basedOn w:val="Heading1"/>
    <w:next w:val="Normal"/>
    <w:uiPriority w:val="39"/>
    <w:unhideWhenUsed/>
    <w:qFormat/>
    <w:rsid w:val="00D22AA0"/>
    <w:pPr>
      <w:outlineLvl w:val="9"/>
    </w:pPr>
    <w:rPr>
      <w:rFonts w:ascii="Cambria" w:eastAsia="Times New Roman" w:hAnsi="Cambria" w:cs="Times New Roman"/>
      <w:color w:val="365F91"/>
      <w:lang w:eastAsia="en-US"/>
    </w:rPr>
  </w:style>
  <w:style w:type="table" w:styleId="MediumList2-Accent3">
    <w:name w:val="Medium List 2 Accent 3"/>
    <w:basedOn w:val="TableNormal"/>
    <w:uiPriority w:val="66"/>
    <w:rsid w:val="00D40A62"/>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31">
    <w:name w:val="Lista clara - Énfasis 31"/>
    <w:basedOn w:val="TableNormal"/>
    <w:next w:val="LightList-Accent3"/>
    <w:uiPriority w:val="61"/>
    <w:rsid w:val="00CB77E0"/>
    <w:pPr>
      <w:spacing w:before="0" w:after="0" w:line="240" w:lineRule="auto"/>
      <w:ind w:left="0" w:firstLin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2-nfasis31">
    <w:name w:val="Sombreado medio 2 - Énfasis 31"/>
    <w:basedOn w:val="TableNormal"/>
    <w:next w:val="MediumShading2-Accent3"/>
    <w:uiPriority w:val="64"/>
    <w:rsid w:val="002B7F42"/>
    <w:pPr>
      <w:spacing w:before="0" w:after="0" w:line="240" w:lineRule="auto"/>
      <w:ind w:left="0" w:firstLine="0"/>
    </w:pPr>
    <w:rPr>
      <w:rFonts w:eastAsiaTheme="minorHAnsi"/>
      <w:lang w:val="es-EC"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rafosSoftware">
    <w:name w:val="Parrafos Software"/>
    <w:basedOn w:val="Normal"/>
    <w:qFormat/>
    <w:rsid w:val="003B3556"/>
    <w:pPr>
      <w:spacing w:before="0" w:after="200"/>
      <w:ind w:left="360" w:firstLine="0"/>
      <w:jc w:val="both"/>
    </w:pPr>
    <w:rPr>
      <w:rFonts w:ascii="Tahoma" w:hAnsi="Tahoma" w:cs="Tahoma"/>
    </w:rPr>
  </w:style>
  <w:style w:type="paragraph" w:styleId="Revision">
    <w:name w:val="Revision"/>
    <w:hidden/>
    <w:uiPriority w:val="99"/>
    <w:semiHidden/>
    <w:rsid w:val="00CA51D6"/>
    <w:pPr>
      <w:spacing w:before="0" w:after="0" w:line="240" w:lineRule="auto"/>
      <w:ind w:left="0" w:firstLine="0"/>
    </w:pPr>
  </w:style>
  <w:style w:type="character" w:customStyle="1" w:styleId="Heading6Char">
    <w:name w:val="Heading 6 Char"/>
    <w:basedOn w:val="DefaultParagraphFont"/>
    <w:link w:val="Heading6"/>
    <w:uiPriority w:val="9"/>
    <w:rsid w:val="00DD4F18"/>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DD4F18"/>
    <w:rPr>
      <w:b/>
      <w:bCs/>
      <w:smallCaps/>
      <w:spacing w:val="5"/>
    </w:rPr>
  </w:style>
  <w:style w:type="paragraph" w:styleId="DocumentMap">
    <w:name w:val="Document Map"/>
    <w:basedOn w:val="Normal"/>
    <w:link w:val="DocumentMapChar"/>
    <w:uiPriority w:val="99"/>
    <w:semiHidden/>
    <w:unhideWhenUsed/>
    <w:rsid w:val="00B72696"/>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72696"/>
    <w:rPr>
      <w:rFonts w:ascii="Lucida Grande" w:hAnsi="Lucida Grande" w:cs="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before="240" w:after="60" w:line="276" w:lineRule="auto"/>
        <w:ind w:left="708" w:hanging="1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nhideWhenUsed="0"/>
    <w:lsdException w:name="Dark List Accent 1" w:semiHidden="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iPriority="65" w:unhideWhenUsed="0"/>
    <w:lsdException w:name="Medium List 2 Accent 2" w:semiHidden="0" w:unhideWhenUsed="0"/>
    <w:lsdException w:name="Medium Grid 1 Accent 2" w:semiHidden="0" w:uiPriority="67" w:unhideWhenUsed="0"/>
    <w:lsdException w:name="Medium Grid 2 Accent 2" w:semiHidden="0" w:uiPriority="68" w:unhideWhenUsed="0"/>
    <w:lsdException w:name="Medium Grid 3 Accent 2" w:semiHidden="0" w:unhideWhenUsed="0"/>
    <w:lsdException w:name="Dark List Accent 2" w:semiHidden="0" w:uiPriority="70" w:unhideWhenUsed="0"/>
    <w:lsdException w:name="Colorful Shading Accent 2" w:semiHidden="0" w:uiPriority="71"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nhideWhenUsed="0"/>
    <w:lsdException w:name="Light Grid Accent 6" w:semiHidden="0"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D29"/>
  </w:style>
  <w:style w:type="paragraph" w:styleId="Heading1">
    <w:name w:val="heading 1"/>
    <w:basedOn w:val="Normal"/>
    <w:next w:val="Normal"/>
    <w:link w:val="Heading1Ch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Heading2">
    <w:name w:val="heading 2"/>
    <w:basedOn w:val="Normal"/>
    <w:next w:val="Normal"/>
    <w:link w:val="Heading2Char"/>
    <w:uiPriority w:val="9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Heading3">
    <w:name w:val="heading 3"/>
    <w:basedOn w:val="Normal"/>
    <w:next w:val="Normal"/>
    <w:link w:val="Heading3Char"/>
    <w:uiPriority w:val="9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E75008"/>
    <w:pPr>
      <w:keepNext/>
      <w:outlineLvl w:val="3"/>
    </w:pPr>
    <w:rPr>
      <w:rFonts w:ascii="Calibri" w:eastAsia="Times New Roman" w:hAnsi="Calibri" w:cs="Times New Roman"/>
      <w:b/>
      <w:bCs/>
      <w:sz w:val="28"/>
      <w:szCs w:val="28"/>
      <w:lang w:eastAsia="en-US"/>
    </w:rPr>
  </w:style>
  <w:style w:type="paragraph" w:styleId="Heading5">
    <w:name w:val="heading 5"/>
    <w:basedOn w:val="Normal"/>
    <w:next w:val="Normal"/>
    <w:link w:val="Heading5Char"/>
    <w:uiPriority w:val="99"/>
    <w:qFormat/>
    <w:rsid w:val="00E75008"/>
    <w:pPr>
      <w:outlineLvl w:val="4"/>
    </w:pPr>
    <w:rPr>
      <w:rFonts w:ascii="Calibri" w:eastAsia="Times New Roman" w:hAnsi="Calibri" w:cs="Times New Roman"/>
      <w:b/>
      <w:bCs/>
      <w:i/>
      <w:iCs/>
      <w:sz w:val="26"/>
      <w:szCs w:val="26"/>
      <w:lang w:eastAsia="en-US"/>
    </w:rPr>
  </w:style>
  <w:style w:type="paragraph" w:styleId="Heading6">
    <w:name w:val="heading 6"/>
    <w:basedOn w:val="Normal"/>
    <w:next w:val="Normal"/>
    <w:link w:val="Heading6Char"/>
    <w:uiPriority w:val="9"/>
    <w:unhideWhenUsed/>
    <w:qFormat/>
    <w:rsid w:val="00DD4F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1"/>
    <w:uiPriority w:val="99"/>
    <w:qFormat/>
    <w:rsid w:val="00F755AB"/>
    <w:pPr>
      <w:spacing w:after="0" w:line="240" w:lineRule="auto"/>
    </w:pPr>
  </w:style>
  <w:style w:type="character" w:customStyle="1" w:styleId="NoSpacingChar1">
    <w:name w:val="No Spacing Char1"/>
    <w:basedOn w:val="DefaultParagraphFont"/>
    <w:link w:val="NoSpacing"/>
    <w:uiPriority w:val="99"/>
    <w:rsid w:val="00F755AB"/>
    <w:rPr>
      <w:rFonts w:eastAsiaTheme="minorEastAsia"/>
      <w:lang w:val="es-ES"/>
    </w:rPr>
  </w:style>
  <w:style w:type="paragraph" w:styleId="BalloonText">
    <w:name w:val="Balloon Text"/>
    <w:basedOn w:val="Normal"/>
    <w:link w:val="BalloonTextChar"/>
    <w:uiPriority w:val="99"/>
    <w:semiHidden/>
    <w:unhideWhenUsed/>
    <w:rsid w:val="00F75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AB"/>
    <w:rPr>
      <w:rFonts w:ascii="Tahoma" w:hAnsi="Tahoma" w:cs="Tahoma"/>
      <w:sz w:val="16"/>
      <w:szCs w:val="16"/>
    </w:rPr>
  </w:style>
  <w:style w:type="paragraph" w:styleId="Header">
    <w:name w:val="header"/>
    <w:basedOn w:val="Normal"/>
    <w:link w:val="HeaderChar"/>
    <w:uiPriority w:val="99"/>
    <w:unhideWhenUsed/>
    <w:rsid w:val="008F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6AE"/>
  </w:style>
  <w:style w:type="paragraph" w:styleId="Footer">
    <w:name w:val="footer"/>
    <w:basedOn w:val="Normal"/>
    <w:link w:val="FooterChar"/>
    <w:uiPriority w:val="99"/>
    <w:unhideWhenUsed/>
    <w:rsid w:val="008F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6AE"/>
  </w:style>
  <w:style w:type="character" w:customStyle="1" w:styleId="Heading2Char">
    <w:name w:val="Heading 2 Char"/>
    <w:basedOn w:val="DefaultParagraphFont"/>
    <w:link w:val="Heading2"/>
    <w:uiPriority w:val="99"/>
    <w:rsid w:val="008F66AE"/>
    <w:rPr>
      <w:rFonts w:asciiTheme="majorHAnsi" w:eastAsiaTheme="majorEastAsia" w:hAnsiTheme="majorHAnsi" w:cstheme="majorBidi"/>
      <w:b/>
      <w:bCs/>
      <w:color w:val="4F81BD" w:themeColor="accent1"/>
      <w:sz w:val="26"/>
      <w:szCs w:val="26"/>
      <w:lang w:val="es-ES" w:eastAsia="es-EC"/>
    </w:rPr>
  </w:style>
  <w:style w:type="table" w:styleId="MediumShading1-Accent5">
    <w:name w:val="Medium Shading 1 Accent 5"/>
    <w:basedOn w:val="Table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2-Accent3">
    <w:name w:val="Medium Grid 2 Accent 3"/>
    <w:basedOn w:val="Table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6">
    <w:name w:val="Medium Shading 2 Accent 6"/>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DarkList-Accent6">
    <w:name w:val="Dark List Accent 6"/>
    <w:basedOn w:val="TableNormal"/>
    <w:uiPriority w:val="99"/>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Accent6">
    <w:name w:val="Colorful Grid Accent 6"/>
    <w:basedOn w:val="Table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2">
    <w:name w:val="Medium Shading 2 Accent 2"/>
    <w:basedOn w:val="Table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unhideWhenUsed/>
    <w:rsid w:val="00E65F7C"/>
    <w:rPr>
      <w:rFonts w:eastAsiaTheme="minorEastAsia" w:cstheme="minorBidi"/>
      <w:bCs w:val="0"/>
      <w:iCs w:val="0"/>
      <w:szCs w:val="22"/>
      <w:lang w:val="es-ES"/>
    </w:rPr>
  </w:style>
  <w:style w:type="character" w:customStyle="1" w:styleId="Heading1Char">
    <w:name w:val="Heading 1 Char"/>
    <w:basedOn w:val="DefaultParagraphFont"/>
    <w:link w:val="Heading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ListParagraph">
    <w:name w:val="List Paragraph"/>
    <w:basedOn w:val="Normal"/>
    <w:uiPriority w:val="34"/>
    <w:qFormat/>
    <w:rsid w:val="00265B7E"/>
    <w:pPr>
      <w:ind w:left="720"/>
      <w:contextualSpacing/>
    </w:pPr>
  </w:style>
  <w:style w:type="character" w:customStyle="1" w:styleId="Heading3Char">
    <w:name w:val="Heading 3 Char"/>
    <w:basedOn w:val="DefaultParagraphFont"/>
    <w:link w:val="Heading3"/>
    <w:uiPriority w:val="99"/>
    <w:rsid w:val="00265B7E"/>
    <w:rPr>
      <w:rFonts w:asciiTheme="majorHAnsi" w:eastAsiaTheme="majorEastAsia" w:hAnsiTheme="majorHAnsi" w:cstheme="majorBidi"/>
      <w:b/>
      <w:bCs/>
      <w:color w:val="4F81BD" w:themeColor="accent1"/>
    </w:rPr>
  </w:style>
  <w:style w:type="paragraph" w:styleId="Index1">
    <w:name w:val="index 1"/>
    <w:basedOn w:val="Normal"/>
    <w:next w:val="Normal"/>
    <w:autoRedefine/>
    <w:uiPriority w:val="99"/>
    <w:unhideWhenUsed/>
    <w:rsid w:val="00F12962"/>
    <w:pPr>
      <w:spacing w:after="0"/>
      <w:ind w:left="220" w:hanging="220"/>
    </w:pPr>
    <w:rPr>
      <w:sz w:val="18"/>
      <w:szCs w:val="18"/>
    </w:rPr>
  </w:style>
  <w:style w:type="paragraph" w:styleId="Index2">
    <w:name w:val="index 2"/>
    <w:basedOn w:val="Normal"/>
    <w:next w:val="Normal"/>
    <w:autoRedefine/>
    <w:uiPriority w:val="99"/>
    <w:unhideWhenUsed/>
    <w:rsid w:val="00F12962"/>
    <w:pPr>
      <w:spacing w:after="0"/>
      <w:ind w:left="440" w:hanging="220"/>
    </w:pPr>
    <w:rPr>
      <w:sz w:val="18"/>
      <w:szCs w:val="18"/>
    </w:rPr>
  </w:style>
  <w:style w:type="paragraph" w:styleId="Index3">
    <w:name w:val="index 3"/>
    <w:basedOn w:val="Normal"/>
    <w:next w:val="Normal"/>
    <w:autoRedefine/>
    <w:uiPriority w:val="99"/>
    <w:unhideWhenUsed/>
    <w:rsid w:val="00F12962"/>
    <w:pPr>
      <w:spacing w:after="0"/>
      <w:ind w:left="660" w:hanging="220"/>
    </w:pPr>
    <w:rPr>
      <w:sz w:val="18"/>
      <w:szCs w:val="18"/>
    </w:rPr>
  </w:style>
  <w:style w:type="paragraph" w:styleId="Index4">
    <w:name w:val="index 4"/>
    <w:basedOn w:val="Normal"/>
    <w:next w:val="Normal"/>
    <w:autoRedefine/>
    <w:uiPriority w:val="99"/>
    <w:unhideWhenUsed/>
    <w:rsid w:val="00F12962"/>
    <w:pPr>
      <w:spacing w:after="0"/>
      <w:ind w:left="880" w:hanging="220"/>
    </w:pPr>
    <w:rPr>
      <w:sz w:val="18"/>
      <w:szCs w:val="18"/>
    </w:rPr>
  </w:style>
  <w:style w:type="paragraph" w:styleId="Index5">
    <w:name w:val="index 5"/>
    <w:basedOn w:val="Normal"/>
    <w:next w:val="Normal"/>
    <w:autoRedefine/>
    <w:uiPriority w:val="99"/>
    <w:unhideWhenUsed/>
    <w:rsid w:val="00F12962"/>
    <w:pPr>
      <w:spacing w:after="0"/>
      <w:ind w:left="1100" w:hanging="220"/>
    </w:pPr>
    <w:rPr>
      <w:sz w:val="18"/>
      <w:szCs w:val="18"/>
    </w:rPr>
  </w:style>
  <w:style w:type="paragraph" w:styleId="Index6">
    <w:name w:val="index 6"/>
    <w:basedOn w:val="Normal"/>
    <w:next w:val="Normal"/>
    <w:autoRedefine/>
    <w:uiPriority w:val="99"/>
    <w:unhideWhenUsed/>
    <w:rsid w:val="00F12962"/>
    <w:pPr>
      <w:spacing w:after="0"/>
      <w:ind w:left="1320" w:hanging="220"/>
    </w:pPr>
    <w:rPr>
      <w:sz w:val="18"/>
      <w:szCs w:val="18"/>
    </w:rPr>
  </w:style>
  <w:style w:type="paragraph" w:styleId="Index7">
    <w:name w:val="index 7"/>
    <w:basedOn w:val="Normal"/>
    <w:next w:val="Normal"/>
    <w:autoRedefine/>
    <w:uiPriority w:val="99"/>
    <w:unhideWhenUsed/>
    <w:rsid w:val="00F12962"/>
    <w:pPr>
      <w:spacing w:after="0"/>
      <w:ind w:left="1540" w:hanging="220"/>
    </w:pPr>
    <w:rPr>
      <w:sz w:val="18"/>
      <w:szCs w:val="18"/>
    </w:rPr>
  </w:style>
  <w:style w:type="paragraph" w:styleId="Index8">
    <w:name w:val="index 8"/>
    <w:basedOn w:val="Normal"/>
    <w:next w:val="Normal"/>
    <w:autoRedefine/>
    <w:uiPriority w:val="99"/>
    <w:unhideWhenUsed/>
    <w:rsid w:val="00F12962"/>
    <w:pPr>
      <w:spacing w:after="0"/>
      <w:ind w:left="1760" w:hanging="220"/>
    </w:pPr>
    <w:rPr>
      <w:sz w:val="18"/>
      <w:szCs w:val="18"/>
    </w:rPr>
  </w:style>
  <w:style w:type="paragraph" w:styleId="Index9">
    <w:name w:val="index 9"/>
    <w:basedOn w:val="Normal"/>
    <w:next w:val="Normal"/>
    <w:autoRedefine/>
    <w:uiPriority w:val="99"/>
    <w:unhideWhenUsed/>
    <w:rsid w:val="00F12962"/>
    <w:pPr>
      <w:spacing w:after="0"/>
      <w:ind w:left="1980" w:hanging="220"/>
    </w:pPr>
    <w:rPr>
      <w:sz w:val="18"/>
      <w:szCs w:val="18"/>
    </w:rPr>
  </w:style>
  <w:style w:type="paragraph" w:styleId="IndexHeading">
    <w:name w:val="index heading"/>
    <w:basedOn w:val="Normal"/>
    <w:next w:val="Index1"/>
    <w:uiPriority w:val="99"/>
    <w:unhideWhenUsed/>
    <w:rsid w:val="00F12962"/>
    <w:pPr>
      <w:pBdr>
        <w:top w:val="single" w:sz="12" w:space="0" w:color="auto"/>
      </w:pBdr>
      <w:spacing w:before="360" w:after="240"/>
    </w:pPr>
    <w:rPr>
      <w:b/>
      <w:bCs/>
      <w:i/>
      <w:iCs/>
      <w:sz w:val="26"/>
      <w:szCs w:val="26"/>
    </w:rPr>
  </w:style>
  <w:style w:type="paragraph" w:styleId="TOCHeading">
    <w:name w:val="TOC Heading"/>
    <w:basedOn w:val="Heading1"/>
    <w:next w:val="Normal"/>
    <w:uiPriority w:val="39"/>
    <w:unhideWhenUsed/>
    <w:qFormat/>
    <w:rsid w:val="0047085B"/>
    <w:pPr>
      <w:outlineLvl w:val="9"/>
    </w:pPr>
    <w:rPr>
      <w:lang w:eastAsia="en-US"/>
    </w:rPr>
  </w:style>
  <w:style w:type="paragraph" w:styleId="TOC1">
    <w:name w:val="toc 1"/>
    <w:basedOn w:val="Normal"/>
    <w:next w:val="Normal"/>
    <w:autoRedefine/>
    <w:uiPriority w:val="39"/>
    <w:unhideWhenUsed/>
    <w:rsid w:val="00B926DD"/>
    <w:pPr>
      <w:tabs>
        <w:tab w:val="right" w:leader="dot" w:pos="8828"/>
      </w:tabs>
      <w:spacing w:after="100"/>
    </w:pPr>
    <w:rPr>
      <w:smallCaps/>
      <w:noProof/>
      <w:spacing w:val="5"/>
      <w:sz w:val="24"/>
      <w:szCs w:val="24"/>
    </w:rPr>
  </w:style>
  <w:style w:type="paragraph" w:styleId="TOC2">
    <w:name w:val="toc 2"/>
    <w:basedOn w:val="Normal"/>
    <w:next w:val="Normal"/>
    <w:autoRedefine/>
    <w:uiPriority w:val="39"/>
    <w:unhideWhenUsed/>
    <w:rsid w:val="00A84BB5"/>
    <w:pPr>
      <w:tabs>
        <w:tab w:val="left" w:pos="960"/>
        <w:tab w:val="right" w:leader="dot" w:pos="8494"/>
      </w:tabs>
      <w:spacing w:after="100"/>
      <w:ind w:left="440" w:hanging="14"/>
    </w:pPr>
  </w:style>
  <w:style w:type="character" w:styleId="Hyperlink">
    <w:name w:val="Hyperlink"/>
    <w:basedOn w:val="DefaultParagraphFont"/>
    <w:uiPriority w:val="99"/>
    <w:unhideWhenUsed/>
    <w:rsid w:val="0047085B"/>
    <w:rPr>
      <w:color w:val="0000FF" w:themeColor="hyperlink"/>
      <w:u w:val="single"/>
    </w:rPr>
  </w:style>
  <w:style w:type="table" w:styleId="LightList-Accent5">
    <w:name w:val="Light List Accent 5"/>
    <w:basedOn w:val="Table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2F2997"/>
  </w:style>
  <w:style w:type="paragraph" w:styleId="TOC3">
    <w:name w:val="toc 3"/>
    <w:basedOn w:val="Normal"/>
    <w:next w:val="Normal"/>
    <w:autoRedefine/>
    <w:uiPriority w:val="39"/>
    <w:unhideWhenUsed/>
    <w:rsid w:val="00883226"/>
    <w:pPr>
      <w:tabs>
        <w:tab w:val="left" w:pos="1320"/>
        <w:tab w:val="right" w:leader="dot" w:pos="8828"/>
      </w:tabs>
      <w:spacing w:after="100"/>
      <w:ind w:left="440"/>
    </w:pPr>
    <w:rPr>
      <w:rFonts w:asciiTheme="majorHAnsi" w:eastAsiaTheme="majorEastAsia" w:hAnsiTheme="majorHAnsi" w:cs="Tahoma"/>
      <w:bCs/>
      <w:noProof/>
      <w:lang w:val="es-EC" w:eastAsia="en-US"/>
    </w:rPr>
  </w:style>
  <w:style w:type="character" w:customStyle="1" w:styleId="Heading4Char">
    <w:name w:val="Heading 4 Char"/>
    <w:basedOn w:val="DefaultParagraphFont"/>
    <w:link w:val="Heading4"/>
    <w:uiPriority w:val="99"/>
    <w:rsid w:val="00E75008"/>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9"/>
    <w:rsid w:val="00E75008"/>
    <w:rPr>
      <w:rFonts w:ascii="Calibri" w:eastAsia="Times New Roman" w:hAnsi="Calibri" w:cs="Times New Roman"/>
      <w:b/>
      <w:bCs/>
      <w:i/>
      <w:iCs/>
      <w:sz w:val="26"/>
      <w:szCs w:val="26"/>
      <w:lang w:eastAsia="en-US"/>
    </w:rPr>
  </w:style>
  <w:style w:type="character" w:styleId="SubtleEmphasis">
    <w:name w:val="Subtle Emphasis"/>
    <w:basedOn w:val="DefaultParagraphFont"/>
    <w:uiPriority w:val="99"/>
    <w:qFormat/>
    <w:rsid w:val="00E75008"/>
    <w:rPr>
      <w:rFonts w:cs="Times New Roman"/>
      <w:i/>
      <w:iCs/>
      <w:color w:val="808080"/>
    </w:rPr>
  </w:style>
  <w:style w:type="table" w:styleId="TableGrid">
    <w:name w:val="Table Grid"/>
    <w:basedOn w:val="TableNormal"/>
    <w:uiPriority w:val="59"/>
    <w:rsid w:val="00E75008"/>
    <w:pPr>
      <w:spacing w:after="0" w:line="240" w:lineRule="auto"/>
    </w:pPr>
    <w:rPr>
      <w:rFonts w:ascii="Calibri" w:eastAsia="Calibri" w:hAnsi="Calibri" w:cs="Times New Roman"/>
      <w:sz w:val="20"/>
      <w:szCs w:val="20"/>
      <w:lang w:val="es-EC"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uiPriority w:val="99"/>
    <w:rsid w:val="00E75008"/>
    <w:pPr>
      <w:spacing w:after="0" w:line="240" w:lineRule="auto"/>
    </w:pPr>
    <w:rPr>
      <w:rFonts w:ascii="Calibri" w:eastAsia="Calibri" w:hAnsi="Calibri" w:cs="Times New Roman"/>
      <w:color w:val="810000"/>
      <w:sz w:val="20"/>
      <w:szCs w:val="20"/>
    </w:rPr>
    <w:tblPr>
      <w:tblStyleRowBandSize w:val="1"/>
      <w:tblStyleColBandSize w:val="1"/>
      <w:tblBorders>
        <w:top w:val="single" w:sz="8" w:space="0" w:color="AD0101"/>
        <w:bottom w:val="single" w:sz="8" w:space="0" w:color="AD0101"/>
      </w:tblBorders>
      <w:tblCellMar>
        <w:top w:w="0" w:type="dxa"/>
        <w:left w:w="108" w:type="dxa"/>
        <w:bottom w:w="0" w:type="dxa"/>
        <w:right w:w="108" w:type="dxa"/>
      </w:tblCellMar>
    </w:tblPr>
  </w:style>
  <w:style w:type="table" w:styleId="LightShading-Accent2">
    <w:name w:val="Light Shading Accent 2"/>
    <w:basedOn w:val="TableNormal"/>
    <w:uiPriority w:val="99"/>
    <w:rsid w:val="00E75008"/>
    <w:pPr>
      <w:spacing w:after="0" w:line="240" w:lineRule="auto"/>
    </w:pPr>
    <w:rPr>
      <w:rFonts w:ascii="Calibri" w:eastAsia="Calibri" w:hAnsi="Calibri" w:cs="Times New Roman"/>
      <w:color w:val="554740"/>
      <w:sz w:val="20"/>
      <w:szCs w:val="20"/>
      <w:lang w:val="es-EC" w:eastAsia="es-EC"/>
    </w:rPr>
    <w:tblPr>
      <w:tblStyleRowBandSize w:val="1"/>
      <w:tblStyleColBandSize w:val="1"/>
      <w:tblInd w:w="0" w:type="dxa"/>
      <w:tblBorders>
        <w:top w:val="single" w:sz="8" w:space="0" w:color="726056"/>
        <w:bottom w:val="single" w:sz="8" w:space="0" w:color="72605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la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ED7D3"/>
      </w:tcPr>
    </w:tblStylePr>
    <w:tblStylePr w:type="band1Horz">
      <w:rPr>
        <w:rFonts w:cs="Times New Roman"/>
      </w:rPr>
      <w:tblPr/>
      <w:tcPr>
        <w:tcBorders>
          <w:left w:val="nil"/>
          <w:right w:val="nil"/>
          <w:insideH w:val="nil"/>
          <w:insideV w:val="nil"/>
        </w:tcBorders>
        <w:shd w:val="clear" w:color="auto" w:fill="DED7D3"/>
      </w:tcPr>
    </w:tblStylePr>
  </w:style>
  <w:style w:type="table" w:styleId="LightShading-Accent3">
    <w:name w:val="Light Shading Accent 3"/>
    <w:basedOn w:val="TableNormal"/>
    <w:uiPriority w:val="99"/>
    <w:rsid w:val="00E75008"/>
    <w:pPr>
      <w:spacing w:after="0" w:line="240" w:lineRule="auto"/>
    </w:pPr>
    <w:rPr>
      <w:rFonts w:ascii="Calibri" w:eastAsia="Calibri" w:hAnsi="Calibri" w:cs="Times New Roman"/>
      <w:color w:val="86704C"/>
      <w:sz w:val="20"/>
      <w:szCs w:val="20"/>
      <w:lang w:val="es-EC" w:eastAsia="es-EC"/>
    </w:rPr>
    <w:tblPr>
      <w:tblStyleRowBandSize w:val="1"/>
      <w:tblStyleColBandSize w:val="1"/>
      <w:tblInd w:w="0" w:type="dxa"/>
      <w:tblBorders>
        <w:top w:val="single" w:sz="8" w:space="0" w:color="AC956E"/>
        <w:bottom w:val="single" w:sz="8" w:space="0" w:color="AC956E"/>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la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AE4DB"/>
      </w:tcPr>
    </w:tblStylePr>
    <w:tblStylePr w:type="band1Horz">
      <w:rPr>
        <w:rFonts w:cs="Times New Roman"/>
      </w:rPr>
      <w:tblPr/>
      <w:tcPr>
        <w:tcBorders>
          <w:left w:val="nil"/>
          <w:right w:val="nil"/>
          <w:insideH w:val="nil"/>
          <w:insideV w:val="nil"/>
        </w:tcBorders>
        <w:shd w:val="clear" w:color="auto" w:fill="EAE4DB"/>
      </w:tcPr>
    </w:tblStylePr>
  </w:style>
  <w:style w:type="table" w:customStyle="1" w:styleId="Listaclara-nfasis11">
    <w:name w:val="Lista clara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style>
  <w:style w:type="table" w:styleId="MediumList2-Accent1">
    <w:name w:val="Medium List 2 Accent 1"/>
    <w:basedOn w:val="TableNormal"/>
    <w:uiPriority w:val="99"/>
    <w:rsid w:val="00E75008"/>
    <w:pPr>
      <w:spacing w:after="0" w:line="240" w:lineRule="auto"/>
    </w:pPr>
    <w:rPr>
      <w:rFonts w:ascii="Cambria" w:eastAsia="Times New Roman" w:hAnsi="Cambria" w:cs="Times New Roman"/>
      <w:color w:val="000000"/>
      <w:sz w:val="20"/>
      <w:szCs w:val="20"/>
      <w:lang w:val="es-EC"/>
    </w:rPr>
    <w:tblPr>
      <w:tblStyleRowBandSize w:val="1"/>
      <w:tblStyleColBandSize w:val="1"/>
      <w:tblInd w:w="0" w:type="dxa"/>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D0101"/>
          <w:right w:val="nil"/>
          <w:insideH w:val="nil"/>
          <w:insideV w:val="nil"/>
        </w:tcBorders>
        <w:shd w:val="clear" w:color="auto" w:fill="FFFFFF"/>
      </w:tcPr>
    </w:tblStylePr>
    <w:tblStylePr w:type="lastRow">
      <w:rPr>
        <w:rFonts w:cs="Times New Roman"/>
      </w:rPr>
      <w:tblPr/>
      <w:tcPr>
        <w:tcBorders>
          <w:top w:val="single" w:sz="8" w:space="0" w:color="AD0101"/>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D0101"/>
          <w:insideH w:val="nil"/>
          <w:insideV w:val="nil"/>
        </w:tcBorders>
        <w:shd w:val="clear" w:color="auto" w:fill="FFFFFF"/>
      </w:tcPr>
    </w:tblStylePr>
    <w:tblStylePr w:type="lastCol">
      <w:rPr>
        <w:rFonts w:cs="Times New Roman"/>
      </w:rPr>
      <w:tblPr/>
      <w:tcPr>
        <w:tcBorders>
          <w:top w:val="nil"/>
          <w:left w:val="single" w:sz="8" w:space="0" w:color="AD0101"/>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EACAC"/>
      </w:tcPr>
    </w:tblStylePr>
    <w:tblStylePr w:type="band1Horz">
      <w:rPr>
        <w:rFonts w:cs="Times New Roman"/>
      </w:rPr>
      <w:tblPr/>
      <w:tcPr>
        <w:tcBorders>
          <w:top w:val="nil"/>
          <w:bottom w:val="nil"/>
          <w:insideH w:val="nil"/>
          <w:insideV w:val="nil"/>
        </w:tcBorders>
        <w:shd w:val="clear" w:color="auto" w:fill="FEACAC"/>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ombreadomedio2-nfasis11">
    <w:name w:val="Sombreado medio 2 - Énfasis 11"/>
    <w:uiPriority w:val="64"/>
    <w:rsid w:val="00E75008"/>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DarkList-Accent1">
    <w:name w:val="Dark List Accent 1"/>
    <w:basedOn w:val="TableNormal"/>
    <w:uiPriority w:val="99"/>
    <w:rsid w:val="00E75008"/>
    <w:pPr>
      <w:spacing w:after="0" w:line="240" w:lineRule="auto"/>
    </w:pPr>
    <w:rPr>
      <w:rFonts w:ascii="Calibri" w:eastAsia="Calibri" w:hAnsi="Calibri" w:cs="Times New Roman"/>
      <w:color w:val="FFFFFF"/>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AD0101"/>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550000"/>
      </w:tcPr>
    </w:tblStylePr>
    <w:tblStylePr w:type="firstCol">
      <w:rPr>
        <w:rFonts w:cs="Times New Roman"/>
      </w:rPr>
      <w:tblPr/>
      <w:tcPr>
        <w:tcBorders>
          <w:top w:val="nil"/>
          <w:left w:val="nil"/>
          <w:bottom w:val="nil"/>
          <w:right w:val="single" w:sz="18" w:space="0" w:color="FFFFFF"/>
          <w:insideH w:val="nil"/>
          <w:insideV w:val="nil"/>
        </w:tcBorders>
        <w:shd w:val="clear" w:color="auto" w:fill="810000"/>
      </w:tcPr>
    </w:tblStylePr>
    <w:tblStylePr w:type="lastCol">
      <w:rPr>
        <w:rFonts w:cs="Times New Roman"/>
      </w:rPr>
      <w:tblPr/>
      <w:tcPr>
        <w:tcBorders>
          <w:top w:val="nil"/>
          <w:left w:val="single" w:sz="18" w:space="0" w:color="FFFFFF"/>
          <w:bottom w:val="nil"/>
          <w:right w:val="nil"/>
          <w:insideH w:val="nil"/>
          <w:insideV w:val="nil"/>
        </w:tcBorders>
        <w:shd w:val="clear" w:color="auto" w:fill="810000"/>
      </w:tcPr>
    </w:tblStylePr>
    <w:tblStylePr w:type="band1Vert">
      <w:rPr>
        <w:rFonts w:cs="Times New Roman"/>
      </w:rPr>
      <w:tblPr/>
      <w:tcPr>
        <w:tcBorders>
          <w:top w:val="nil"/>
          <w:left w:val="nil"/>
          <w:bottom w:val="nil"/>
          <w:right w:val="nil"/>
          <w:insideH w:val="nil"/>
          <w:insideV w:val="nil"/>
        </w:tcBorders>
        <w:shd w:val="clear" w:color="auto" w:fill="810000"/>
      </w:tcPr>
    </w:tblStylePr>
    <w:tblStylePr w:type="band1Horz">
      <w:rPr>
        <w:rFonts w:cs="Times New Roman"/>
      </w:rPr>
      <w:tblPr/>
      <w:tcPr>
        <w:tcBorders>
          <w:top w:val="nil"/>
          <w:left w:val="nil"/>
          <w:bottom w:val="nil"/>
          <w:right w:val="nil"/>
          <w:insideH w:val="nil"/>
          <w:insideV w:val="nil"/>
        </w:tcBorders>
        <w:shd w:val="clear" w:color="auto" w:fill="810000"/>
      </w:tcPr>
    </w:tblStylePr>
  </w:style>
  <w:style w:type="table" w:styleId="MediumGrid3-Accent1">
    <w:name w:val="Medium Grid 3 Accent 1"/>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EACAC"/>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D0101"/>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D0101"/>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D0101"/>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D0101"/>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E5858"/>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E5858"/>
      </w:tcPr>
    </w:tblStylePr>
  </w:style>
  <w:style w:type="table" w:customStyle="1" w:styleId="Sombreadomedio1-nfasis11">
    <w:name w:val="Sombreado medio 1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FD0404"/>
        <w:left w:val="single" w:sz="8" w:space="0" w:color="FD0404"/>
        <w:bottom w:val="single" w:sz="8" w:space="0" w:color="FD0404"/>
        <w:right w:val="single" w:sz="8" w:space="0" w:color="FD0404"/>
        <w:insideH w:val="single" w:sz="8" w:space="0" w:color="FD0404"/>
      </w:tblBorders>
      <w:tblCellMar>
        <w:top w:w="0" w:type="dxa"/>
        <w:left w:w="108" w:type="dxa"/>
        <w:bottom w:w="0" w:type="dxa"/>
        <w:right w:w="108" w:type="dxa"/>
      </w:tblCellMar>
    </w:tblPr>
  </w:style>
  <w:style w:type="table" w:styleId="LightGrid-Accent6">
    <w:name w:val="Light Grid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insideH w:val="single" w:sz="8" w:space="0" w:color="730E00"/>
        <w:insideV w:val="single" w:sz="8" w:space="0" w:color="730E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730E00"/>
          <w:left w:val="single" w:sz="8" w:space="0" w:color="730E00"/>
          <w:bottom w:val="single" w:sz="18" w:space="0" w:color="730E00"/>
          <w:right w:val="single" w:sz="8" w:space="0" w:color="730E00"/>
          <w:insideH w:val="nil"/>
          <w:insideV w:val="single" w:sz="8" w:space="0" w:color="730E00"/>
        </w:tcBorders>
      </w:tcPr>
    </w:tblStylePr>
    <w:tblStylePr w:type="lastRow">
      <w:pPr>
        <w:spacing w:before="0" w:after="0"/>
      </w:pPr>
      <w:rPr>
        <w:rFonts w:ascii="Cambria" w:eastAsia="Times New Roman" w:hAnsi="Cambria" w:cs="Times New Roman"/>
        <w:b/>
        <w:bCs/>
      </w:rPr>
      <w:tblPr/>
      <w:tcPr>
        <w:tcBorders>
          <w:top w:val="double" w:sz="6" w:space="0" w:color="730E00"/>
          <w:left w:val="single" w:sz="8" w:space="0" w:color="730E00"/>
          <w:bottom w:val="single" w:sz="8" w:space="0" w:color="730E00"/>
          <w:right w:val="single" w:sz="8" w:space="0" w:color="730E00"/>
          <w:insideH w:val="nil"/>
          <w:insideV w:val="single" w:sz="8" w:space="0" w:color="730E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30E00"/>
          <w:left w:val="single" w:sz="8" w:space="0" w:color="730E00"/>
          <w:bottom w:val="single" w:sz="8" w:space="0" w:color="730E00"/>
          <w:right w:val="single" w:sz="8" w:space="0" w:color="730E00"/>
        </w:tcBorders>
      </w:tc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shd w:val="clear" w:color="auto" w:fill="FFA99D"/>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shd w:val="clear" w:color="auto" w:fill="FFA99D"/>
      </w:tcPr>
    </w:tblStylePr>
    <w:tblStylePr w:type="band2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tcPr>
    </w:tblStylePr>
  </w:style>
  <w:style w:type="table" w:styleId="LightList-Accent6">
    <w:name w:val="Light List Accent 6"/>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730E00"/>
      </w:tcPr>
    </w:tblStylePr>
    <w:tblStylePr w:type="lastRow">
      <w:pPr>
        <w:spacing w:before="0" w:after="0"/>
      </w:pPr>
      <w:rPr>
        <w:rFonts w:cs="Times New Roman"/>
        <w:b/>
        <w:bCs/>
      </w:rPr>
      <w:tblPr/>
      <w:tcPr>
        <w:tcBorders>
          <w:top w:val="double" w:sz="6" w:space="0" w:color="730E00"/>
          <w:left w:val="single" w:sz="8" w:space="0" w:color="730E00"/>
          <w:bottom w:val="single" w:sz="8" w:space="0" w:color="730E00"/>
          <w:right w:val="single" w:sz="8" w:space="0" w:color="730E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tcBorders>
      </w:tcPr>
    </w:tblStylePr>
  </w:style>
  <w:style w:type="table" w:styleId="MediumShading1-Accent2">
    <w:name w:val="Medium Shading 1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customStyle="1" w:styleId="Listamedia11">
    <w:name w:val="Lista media 11"/>
    <w:uiPriority w:val="99"/>
    <w:rsid w:val="00E75008"/>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ColorfulGrid-Accent2">
    <w:name w:val="Colorful Grid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List2-Accent2">
    <w:name w:val="Medium List 2 Accent 2"/>
    <w:basedOn w:val="TableNormal"/>
    <w:uiPriority w:val="99"/>
    <w:rsid w:val="00E75008"/>
    <w:pPr>
      <w:spacing w:after="0" w:line="240" w:lineRule="auto"/>
    </w:pPr>
    <w:rPr>
      <w:rFonts w:ascii="Cambria" w:eastAsia="Times New Roman" w:hAnsi="Cambria" w:cs="Times New Roman"/>
      <w:color w:val="000000"/>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Grid3-Accent2">
    <w:name w:val="Medium Grid 3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2">
    <w:name w:val="Light Grid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List-Accent2">
    <w:name w:val="Light List Accent 2"/>
    <w:basedOn w:val="Table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ColorfulList-Accent2">
    <w:name w:val="Colorful List Accent 2"/>
    <w:basedOn w:val="Table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customStyle="1" w:styleId="Listaclara1">
    <w:name w:val="Lista clara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customStyle="1" w:styleId="Tabletext">
    <w:name w:val="Tabletext"/>
    <w:basedOn w:val="Normal"/>
    <w:uiPriority w:val="99"/>
    <w:rsid w:val="00E75008"/>
    <w:pPr>
      <w:keepLines/>
      <w:widowControl w:val="0"/>
      <w:spacing w:after="120" w:line="240" w:lineRule="atLeast"/>
    </w:pPr>
    <w:rPr>
      <w:rFonts w:ascii="Times New Roman" w:eastAsia="Times New Roman" w:hAnsi="Times New Roman" w:cs="Times New Roman"/>
      <w:sz w:val="20"/>
      <w:szCs w:val="20"/>
      <w:lang w:val="en-US" w:eastAsia="en-US"/>
    </w:rPr>
  </w:style>
  <w:style w:type="paragraph" w:customStyle="1" w:styleId="NormalC">
    <w:name w:val="NormalC"/>
    <w:basedOn w:val="Normal"/>
    <w:uiPriority w:val="99"/>
    <w:rsid w:val="00E75008"/>
    <w:pPr>
      <w:spacing w:after="0" w:line="312" w:lineRule="auto"/>
      <w:ind w:left="1985"/>
      <w:jc w:val="both"/>
    </w:pPr>
    <w:rPr>
      <w:rFonts w:ascii="Arial" w:eastAsia="Times New Roman" w:hAnsi="Arial" w:cs="Arial"/>
      <w:sz w:val="24"/>
      <w:szCs w:val="24"/>
      <w:lang w:val="es-PE"/>
    </w:rPr>
  </w:style>
  <w:style w:type="paragraph" w:customStyle="1" w:styleId="Sinespaciado1">
    <w:name w:val="Sin espaciado1"/>
    <w:link w:val="NoSpacingChar"/>
    <w:uiPriority w:val="99"/>
    <w:rsid w:val="00E75008"/>
    <w:pPr>
      <w:spacing w:after="0" w:line="240" w:lineRule="auto"/>
    </w:pPr>
    <w:rPr>
      <w:rFonts w:ascii="Calibri" w:eastAsia="Calibri" w:hAnsi="Calibri" w:cs="Times New Roman"/>
    </w:rPr>
  </w:style>
  <w:style w:type="character" w:customStyle="1" w:styleId="NoSpacingChar">
    <w:name w:val="No Spacing Char"/>
    <w:basedOn w:val="DefaultParagraphFont"/>
    <w:link w:val="Sinespaciado1"/>
    <w:uiPriority w:val="99"/>
    <w:locked/>
    <w:rsid w:val="00E75008"/>
    <w:rPr>
      <w:rFonts w:ascii="Calibri" w:eastAsia="Calibri" w:hAnsi="Calibri" w:cs="Times New Roman"/>
    </w:rPr>
  </w:style>
  <w:style w:type="paragraph" w:customStyle="1" w:styleId="Contenidodelatabla">
    <w:name w:val="Contenido de la tabla"/>
    <w:basedOn w:val="Normal"/>
    <w:uiPriority w:val="99"/>
    <w:rsid w:val="00E75008"/>
    <w:pPr>
      <w:widowControl w:val="0"/>
      <w:suppressLineNumbers/>
      <w:suppressAutoHyphens/>
      <w:spacing w:after="0" w:line="240" w:lineRule="auto"/>
    </w:pPr>
    <w:rPr>
      <w:rFonts w:ascii="Thorndale AMT" w:eastAsia="Calibri" w:hAnsi="Thorndale AMT" w:cs="Times New Roman"/>
      <w:sz w:val="24"/>
      <w:szCs w:val="24"/>
      <w:lang w:val="es-ES_tradnl"/>
    </w:rPr>
  </w:style>
  <w:style w:type="table" w:styleId="LightList-Accent3">
    <w:name w:val="Light List Accent 3"/>
    <w:basedOn w:val="TableNormal"/>
    <w:uiPriority w:val="61"/>
    <w:rsid w:val="008F6C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uentedeprrafopredeter1">
    <w:name w:val="Fuente de párrafo predeter.1"/>
    <w:rsid w:val="003A6823"/>
  </w:style>
  <w:style w:type="paragraph" w:customStyle="1" w:styleId="Cuadrculamedia21">
    <w:name w:val="Cuadrícula media 21"/>
    <w:link w:val="Cuadrculamedia2Car"/>
    <w:uiPriority w:val="1"/>
    <w:qFormat/>
    <w:rsid w:val="003A6823"/>
    <w:pPr>
      <w:suppressAutoHyphens/>
      <w:spacing w:after="0" w:line="240" w:lineRule="auto"/>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3A6823"/>
    <w:rPr>
      <w:rFonts w:ascii="Calibri" w:eastAsia="Times New Roman" w:hAnsi="Calibri" w:cs="Times New Roman"/>
      <w:lang w:val="es-EC" w:eastAsia="ar-SA"/>
    </w:rPr>
  </w:style>
  <w:style w:type="paragraph" w:customStyle="1" w:styleId="Encabezadodetabladecontenido1">
    <w:name w:val="Encabezado de tabla de contenido1"/>
    <w:basedOn w:val="Heading1"/>
    <w:next w:val="Normal"/>
    <w:uiPriority w:val="39"/>
    <w:unhideWhenUsed/>
    <w:qFormat/>
    <w:rsid w:val="00D22AA0"/>
    <w:pPr>
      <w:outlineLvl w:val="9"/>
    </w:pPr>
    <w:rPr>
      <w:rFonts w:ascii="Cambria" w:eastAsia="Times New Roman" w:hAnsi="Cambria" w:cs="Times New Roman"/>
      <w:color w:val="365F91"/>
      <w:lang w:eastAsia="en-US"/>
    </w:rPr>
  </w:style>
  <w:style w:type="table" w:styleId="MediumList2-Accent3">
    <w:name w:val="Medium List 2 Accent 3"/>
    <w:basedOn w:val="TableNormal"/>
    <w:uiPriority w:val="66"/>
    <w:rsid w:val="00D40A62"/>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31">
    <w:name w:val="Lista clara - Énfasis 31"/>
    <w:basedOn w:val="TableNormal"/>
    <w:next w:val="LightList-Accent3"/>
    <w:uiPriority w:val="61"/>
    <w:rsid w:val="00CB77E0"/>
    <w:pPr>
      <w:spacing w:before="0" w:after="0" w:line="240" w:lineRule="auto"/>
      <w:ind w:left="0" w:firstLin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2-nfasis31">
    <w:name w:val="Sombreado medio 2 - Énfasis 31"/>
    <w:basedOn w:val="TableNormal"/>
    <w:next w:val="MediumShading2-Accent3"/>
    <w:uiPriority w:val="64"/>
    <w:rsid w:val="002B7F42"/>
    <w:pPr>
      <w:spacing w:before="0" w:after="0" w:line="240" w:lineRule="auto"/>
      <w:ind w:left="0" w:firstLine="0"/>
    </w:pPr>
    <w:rPr>
      <w:rFonts w:eastAsiaTheme="minorHAnsi"/>
      <w:lang w:val="es-EC"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rafosSoftware">
    <w:name w:val="Parrafos Software"/>
    <w:basedOn w:val="Normal"/>
    <w:qFormat/>
    <w:rsid w:val="003B3556"/>
    <w:pPr>
      <w:spacing w:before="0" w:after="200"/>
      <w:ind w:left="360" w:firstLine="0"/>
      <w:jc w:val="both"/>
    </w:pPr>
    <w:rPr>
      <w:rFonts w:ascii="Tahoma" w:hAnsi="Tahoma" w:cs="Tahoma"/>
    </w:rPr>
  </w:style>
  <w:style w:type="paragraph" w:styleId="Revision">
    <w:name w:val="Revision"/>
    <w:hidden/>
    <w:uiPriority w:val="99"/>
    <w:semiHidden/>
    <w:rsid w:val="00CA51D6"/>
    <w:pPr>
      <w:spacing w:before="0" w:after="0" w:line="240" w:lineRule="auto"/>
      <w:ind w:left="0" w:firstLine="0"/>
    </w:pPr>
  </w:style>
  <w:style w:type="character" w:customStyle="1" w:styleId="Heading6Char">
    <w:name w:val="Heading 6 Char"/>
    <w:basedOn w:val="DefaultParagraphFont"/>
    <w:link w:val="Heading6"/>
    <w:uiPriority w:val="9"/>
    <w:rsid w:val="00DD4F18"/>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DD4F18"/>
    <w:rPr>
      <w:b/>
      <w:bCs/>
      <w:smallCaps/>
      <w:spacing w:val="5"/>
    </w:rPr>
  </w:style>
  <w:style w:type="paragraph" w:styleId="DocumentMap">
    <w:name w:val="Document Map"/>
    <w:basedOn w:val="Normal"/>
    <w:link w:val="DocumentMapChar"/>
    <w:uiPriority w:val="99"/>
    <w:semiHidden/>
    <w:unhideWhenUsed/>
    <w:rsid w:val="00B72696"/>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72696"/>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4950">
      <w:bodyDiv w:val="1"/>
      <w:marLeft w:val="0"/>
      <w:marRight w:val="0"/>
      <w:marTop w:val="0"/>
      <w:marBottom w:val="0"/>
      <w:divBdr>
        <w:top w:val="none" w:sz="0" w:space="0" w:color="auto"/>
        <w:left w:val="none" w:sz="0" w:space="0" w:color="auto"/>
        <w:bottom w:val="none" w:sz="0" w:space="0" w:color="auto"/>
        <w:right w:val="none" w:sz="0" w:space="0" w:color="auto"/>
      </w:divBdr>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 w:id="152759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ocuments\9no%20Semestre\Ingeneria%20de%20Software\Documentos\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0DBD1-68D0-4DB7-907E-C90D11637D39}">
  <ds:schemaRefs>
    <ds:schemaRef ds:uri="http://schemas.openxmlformats.org/officeDocument/2006/bibliography"/>
  </ds:schemaRefs>
</ds:datastoreItem>
</file>

<file path=customXml/itemProps2.xml><?xml version="1.0" encoding="utf-8"?>
<ds:datastoreItem xmlns:ds="http://schemas.openxmlformats.org/officeDocument/2006/customXml" ds:itemID="{B1247678-13AC-4B18-8214-003ADD3C3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43</TotalTime>
  <Pages>48</Pages>
  <Words>8337</Words>
  <Characters>45856</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54085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Patu</cp:lastModifiedBy>
  <cp:revision>12</cp:revision>
  <dcterms:created xsi:type="dcterms:W3CDTF">2012-06-18T17:46:00Z</dcterms:created>
  <dcterms:modified xsi:type="dcterms:W3CDTF">2012-06-20T22:48:00Z</dcterms:modified>
</cp:coreProperties>
</file>