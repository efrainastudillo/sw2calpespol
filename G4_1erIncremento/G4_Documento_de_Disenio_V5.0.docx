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E52044" w:rsidP="00BA257D">
      <w:pPr>
        <w:pStyle w:val="NoSpacing"/>
      </w:pPr>
      <w:r>
        <w:rPr>
          <w:noProof/>
        </w:rPr>
        <w:pict>
          <v:shape id="Freeform 145" o:spid="_x0000_s1026" style="position:absolute;margin-left:-97.05pt;margin-top:-293.25pt;width:659.95pt;height:410.25pt;flip:x y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8247954,1809925;8381365,166471;0,747347;0,1809925;0,5210175;7561278,5210175;7608365,5057872;8247954,1809925" o:connectangles="0,0,0,0,0,0,0,0"/>
            <w10:wrap anchory="page"/>
          </v:shape>
        </w:pict>
      </w:r>
      <w:r>
        <w:rPr>
          <w:noProof/>
        </w:rPr>
        <w:pict>
          <v:group id="Group 146" o:spid="_x0000_s1112" style="position:absolute;margin-left:-70.3pt;margin-top:11.5pt;width:43.5pt;height:45.5pt;z-index:251671552;mso-position-vertical-relative:page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<v:shape id="Freeform 147" o:spid="_x0000_s1027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48" o:spid="_x0000_s1028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49" o:spid="_x0000_s1029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0" o:spid="_x0000_s1030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1" o:spid="_x0000_s1031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2" o:spid="_x0000_s1032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  <w10:wrap anchory="page"/>
          </v:group>
        </w:pict>
      </w:r>
    </w:p>
    <w:p w:rsidR="00BA257D" w:rsidRDefault="00785488" w:rsidP="00BA257D">
      <w:pPr>
        <w:pStyle w:val="NoSpacing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1979295</wp:posOffset>
            </wp:positionH>
            <wp:positionV relativeFrom="paragraph">
              <wp:posOffset>234315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257D"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785488" w:rsidRDefault="00785488" w:rsidP="00BA257D">
      <w:pPr>
        <w:pStyle w:val="NoSpacing"/>
        <w:rPr>
          <w:b/>
          <w:sz w:val="40"/>
          <w:szCs w:val="40"/>
        </w:rPr>
      </w:pPr>
    </w:p>
    <w:p w:rsidR="00785488" w:rsidRDefault="00785488" w:rsidP="00BA257D">
      <w:pPr>
        <w:pStyle w:val="NoSpacing"/>
        <w:rPr>
          <w:b/>
          <w:sz w:val="40"/>
          <w:szCs w:val="40"/>
        </w:rPr>
      </w:pPr>
    </w:p>
    <w:p w:rsidR="002E4A94" w:rsidRPr="00B3706A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B3706A" w:rsidRPr="003A6823" w:rsidRDefault="00BA257D" w:rsidP="00B3706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B3706A" w:rsidRPr="003A6823">
        <w:rPr>
          <w:rFonts w:ascii="Berlin Sans FB Demi" w:hAnsi="Berlin Sans FB Demi"/>
          <w:b/>
          <w:sz w:val="36"/>
          <w:szCs w:val="40"/>
        </w:rPr>
        <w:t>LABORATORIO DE ELECTRÓNICA EN POTENCIA - ESPOL”</w:t>
      </w:r>
    </w:p>
    <w:p w:rsidR="00BA257D" w:rsidRPr="00EA3D81" w:rsidRDefault="00B3706A" w:rsidP="00B3706A">
      <w:pPr>
        <w:pStyle w:val="NoSpacing"/>
        <w:jc w:val="center"/>
        <w:rPr>
          <w:rFonts w:ascii="Berlin Sans FB Demi" w:hAnsi="Berlin Sans FB Demi"/>
          <w:b/>
          <w:sz w:val="40"/>
          <w:szCs w:val="4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:rsidR="006703AA" w:rsidRPr="00EA3D81" w:rsidRDefault="00EA3D81" w:rsidP="006703AA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         </w:t>
      </w:r>
      <w:r w:rsidR="002F2997">
        <w:rPr>
          <w:b/>
          <w:sz w:val="40"/>
          <w:szCs w:val="40"/>
        </w:rPr>
        <w:t xml:space="preserve">      </w:t>
      </w:r>
      <w:r>
        <w:rPr>
          <w:b/>
          <w:sz w:val="40"/>
          <w:szCs w:val="40"/>
        </w:rPr>
        <w:t xml:space="preserve">    </w:t>
      </w:r>
      <w:r w:rsidR="006703AA">
        <w:rPr>
          <w:b/>
          <w:sz w:val="40"/>
          <w:szCs w:val="40"/>
        </w:rPr>
        <w:t xml:space="preserve"> </w:t>
      </w:r>
      <w:r w:rsidR="001051A5">
        <w:rPr>
          <w:rFonts w:ascii="Berlin Sans FB Demi" w:hAnsi="Berlin Sans FB Demi"/>
          <w:b/>
          <w:sz w:val="40"/>
          <w:szCs w:val="40"/>
        </w:rPr>
        <w:t>Documento de Diseño</w:t>
      </w:r>
    </w:p>
    <w:p w:rsidR="00BA257D" w:rsidRDefault="00E35E5B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107315</wp:posOffset>
            </wp:positionV>
            <wp:extent cx="5605145" cy="2211070"/>
            <wp:effectExtent l="0" t="0" r="0" b="0"/>
            <wp:wrapThrough wrapText="bothSides">
              <wp:wrapPolygon edited="0">
                <wp:start x="4845" y="0"/>
                <wp:lineTo x="3744" y="2978"/>
                <wp:lineTo x="0" y="5769"/>
                <wp:lineTo x="0" y="7630"/>
                <wp:lineTo x="220" y="8933"/>
                <wp:lineTo x="1468" y="11910"/>
                <wp:lineTo x="367" y="14702"/>
                <wp:lineTo x="4405" y="21401"/>
                <wp:lineTo x="4919" y="21401"/>
                <wp:lineTo x="6020" y="20843"/>
                <wp:lineTo x="6387" y="19540"/>
                <wp:lineTo x="6313" y="17866"/>
                <wp:lineTo x="7121" y="14888"/>
                <wp:lineTo x="20702" y="14330"/>
                <wp:lineTo x="21363" y="12096"/>
                <wp:lineTo x="18279" y="11910"/>
                <wp:lineTo x="14315" y="8933"/>
                <wp:lineTo x="21436" y="7816"/>
                <wp:lineTo x="21509" y="7258"/>
                <wp:lineTo x="21142" y="5955"/>
                <wp:lineTo x="21289" y="3908"/>
                <wp:lineTo x="19527" y="3722"/>
                <wp:lineTo x="6387" y="2978"/>
                <wp:lineTo x="6680" y="2791"/>
                <wp:lineTo x="6387" y="2047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NoSpacing"/>
      </w:pPr>
    </w:p>
    <w:p w:rsidR="00BA257D" w:rsidRDefault="00E52044" w:rsidP="00BA257D">
      <w:pPr>
        <w:pStyle w:val="NoSpacing"/>
      </w:pPr>
      <w:r>
        <w:rPr>
          <w:noProof/>
        </w:rPr>
        <w:pict>
          <v:shape id="Freeform 134" o:spid="_x0000_s1111" style="position:absolute;margin-left:398.15pt;margin-top:.3pt;width:129.1pt;height:1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<v:fill color2="#ef792f" rotate="t" angle="90" focus="100%" type="gradient"/>
            <v:shadow color="#8c8682"/>
            <v:path arrowok="t" o:connecttype="custom" o:connectlocs="1639570,0;303745,0;0,10058400;1639570,10058400;1639570,0" o:connectangles="0,0,0,0,0"/>
            <w10:wrap anchory="page"/>
          </v:shape>
        </w:pict>
      </w:r>
      <w:r w:rsidR="00BA257D">
        <w:t xml:space="preserve">                            </w:t>
      </w: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135704" w:rsidP="00135704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2E4A94" w:rsidRPr="00EA3D81" w:rsidRDefault="00E52044" w:rsidP="00785488">
      <w:pPr>
        <w:jc w:val="center"/>
      </w:pPr>
      <w:r>
        <w:rPr>
          <w:noProof/>
        </w:rPr>
        <w:pict>
          <v:shape id="Freeform 133" o:spid="_x0000_s1110" style="position:absolute;left:0;text-align:left;margin-left:-85.05pt;margin-top:541.5pt;width:536.15pt;height:2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6700720,1111543;6809105,102236;0,458974;0,1111543;0,3199765;6142858,3199765;6181112,3106230;6700720,1111543" o:connectangles="0,0,0,0,0,0,0,0"/>
            <w10:wrap anchory="page"/>
          </v:shape>
        </w:pict>
      </w:r>
      <w:r w:rsidR="299DBD6F" w:rsidRPr="00EA3D81">
        <w:rPr>
          <w:rFonts w:ascii="Berlin Sans FB Demi" w:hAnsi="Berlin Sans FB Demi"/>
          <w:sz w:val="30"/>
          <w:szCs w:val="30"/>
        </w:rPr>
        <w:t>“CALPESPOL”</w:t>
      </w:r>
    </w:p>
    <w:p w:rsidR="00483064" w:rsidRDefault="00E52044">
      <w:r>
        <w:rPr>
          <w:noProof/>
        </w:rPr>
        <w:pict>
          <v:group id="_x0000_s1103" style="position:absolute;margin-left:-4.6pt;margin-top:190.85pt;width:16.9pt;height:16.6pt;z-index:251745280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">
            <v:shape id="Freeform 191" o:spid="_x0000_s1109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51MIA&#10;AADcAAAADwAAAGRycy9kb3ducmV2LnhtbERPTWuDQBC9B/oflin0EuoaLUVMNiEtLXjxEFN6HtyJ&#10;St1ZcTdq++uzh0CPj/e9OyymFxONrrOsYBPFIIhrqztuFHydP58zEM4ja+wtk4JfcnDYP6x2mGs7&#10;84mmyjcihLDLUUHr/ZBL6eqWDLrIDsSBu9jRoA9wbKQecQ7hppdJHL9Kgx2HhhYHem+p/qmuRsFf&#10;Ycrkuxzit/n4sU5PKU8vdarU0+Ny3ILwtPh/8d1daAVJFtaGM+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XnU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92" o:spid="_x0000_s1108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90sIA&#10;AADcAAAADwAAAGRycy9kb3ducmV2LnhtbERPXWvCMBR9H+w/hDvY20xXcLSdaRkD0SEIq7LnS3Nt&#10;6pqb2kSt/355EPZ4ON+LarK9uNDoO8cKXmcJCOLG6Y5bBfvd8iUD4QOyxt4xKbiRh6p8fFhgod2V&#10;v+lSh1bEEPYFKjAhDIWUvjFk0c/cQBy5gxsthgjHVuoRrzHc9jJNkjdpsePYYHCgT0PNb322CrZf&#10;xmTJkub1T5rlc7c51ccVKvX8NH28gwg0hX/x3b3WCtI8zo9n4hG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z3S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93" o:spid="_x0000_s1107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BzcUA&#10;AADcAAAADwAAAGRycy9kb3ducmV2LnhtbESPQWvCQBSE74X+h+UVvOmmqQSNrlIKFj1ZNR68PbLP&#10;JDT7NmRXE/31bkHocZiZb5j5sje1uFLrKssK3kcRCOLc6ooLBdlhNZyAcB5ZY22ZFNzIwXLx+jLH&#10;VNuOd3Td+0IECLsUFZTeN6mULi/JoBvZhjh4Z9sa9EG2hdQtdgFuahlHUSINVhwWSmzoq6T8d38x&#10;Cn7u+Qm/cZzckk5uPja9zLLjVqnBW/85A+Gp9//hZ3utFcTTG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0oHNxQAAANwAAAAPAAAAAAAAAAAAAAAAAJgCAABkcnMv&#10;ZG93bnJldi54bWxQSwUGAAAAAAQABAD1AAAAigMAAAAA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94" o:spid="_x0000_s1106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gfcEA&#10;AADcAAAADwAAAGRycy9kb3ducmV2LnhtbERPy4rCMBTdC/MP4Q7MTlNdDFqN4sjIKCLiY+Puklzb&#10;YnMTmozWvzcLweXhvCez1tbiRk2oHCvo9zIQxNqZigsFp+OyOwQRIrLB2jEpeFCA2fSjM8HcuDvv&#10;6XaIhUghHHJUUMbocymDLsli6DlPnLiLayzGBJtCmgbvKdzWcpBl39JixamhRE+LkvT18G8V/PyZ&#10;OvN6uVg/9K7/u12dq83cK/X12c7HICK18S1+uVdGwWCU1qYz6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84H3BAAAA3A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95" o:spid="_x0000_s1105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gcsQA&#10;AADcAAAADwAAAGRycy9kb3ducmV2LnhtbESPQWvCQBSE7wX/w/KEXopu4kE0dZXSYqkFDxrF6yP7&#10;moRm34bsU9N/7xYEj8PMfMMsVr1r1IW6UHs2kI4TUMSFtzWXBg75ejQDFQTZYuOZDPxRgNVy8LTA&#10;zPor7+iyl1JFCIcMDVQibaZ1KCpyGMa+JY7ej+8cSpRdqW2H1wh3jZ4kyVQ7rDkuVNjSe0XF7/7s&#10;DCQfp3z72YudHvOXNGy+tymJGPM87N9eQQn18gjf21/WwGQ+h/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4YHLEAAAA3A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96" o:spid="_x0000_s1104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n6pcMA&#10;AADcAAAADwAAAGRycy9kb3ducmV2LnhtbERP3WrCMBS+F/YO4Qy803QbiHRG6YZj4rxo1Qc4NGdN&#10;tTkpTdbWPf1yMfDy4/tfbUbbiJ46XztW8DRPQBCXTtdcKTifPmZLED4ga2wck4IbedisHyYrTLUb&#10;uKD+GCoRQ9inqMCE0KZS+tKQRT93LXHkvl1nMUTYVVJ3OMRw28jnJFlIizXHBoMtvRsqr8cfq2Dv&#10;vy6nbX5w1We9Nbe33yw/F5lS08cxewURaAx38b97pxW8JHF+PB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n6pcMAAADcAAAADwAAAAAAAAAAAAAAAACYAgAAZHJzL2Rv&#10;d25yZXYueG1sUEsFBgAAAAAEAAQA9QAAAIg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53" o:spid="_x0000_s1096" style="position:absolute;margin-left:-3.2pt;margin-top:72.05pt;width:16.9pt;height:16.6pt;z-index:251678720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">
            <v:shape id="Freeform 154" o:spid="_x0000_s1102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55" o:spid="_x0000_s1101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56" o:spid="_x0000_s1100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7" o:spid="_x0000_s1099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8" o:spid="_x0000_s1098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9" o:spid="_x0000_s1097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69" o:spid="_x0000_s1089" style="position:absolute;margin-left:-4.1pt;margin-top:95.95pt;width:16.9pt;height:16.6pt;z-index:251679744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+dKTQ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">
            <v:shape id="Freeform 170" o:spid="_x0000_s1095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71" o:spid="_x0000_s1094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72" o:spid="_x0000_s1093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73" o:spid="_x0000_s1092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74" o:spid="_x0000_s1091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75" o:spid="_x0000_s1090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76" o:spid="_x0000_s1082" style="position:absolute;margin-left:-4.15pt;margin-top:120.7pt;width:16.9pt;height:16.6pt;z-index:251680768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">
            <v:shape id="Freeform 177" o:spid="_x0000_s1088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78" o:spid="_x0000_s1087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79" o:spid="_x0000_s1086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80" o:spid="_x0000_s1085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81" o:spid="_x0000_s1084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82" o:spid="_x0000_s1083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83" o:spid="_x0000_s1075" style="position:absolute;margin-left:-4.8pt;margin-top:144.4pt;width:16.9pt;height:16.6pt;z-index:251681792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">
            <v:shape id="Freeform 184" o:spid="_x0000_s1081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85" o:spid="_x0000_s1080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86" o:spid="_x0000_s1079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87" o:spid="_x0000_s1078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88" o:spid="_x0000_s1077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89" o:spid="_x0000_s1076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90" o:spid="_x0000_s1068" style="position:absolute;margin-left:-4.6pt;margin-top:168.45pt;width:16.9pt;height:16.6pt;z-index:251682816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YoRA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">
            <v:shape id="Freeform 191" o:spid="_x0000_s1074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92" o:spid="_x0000_s1073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93" o:spid="_x0000_s1072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94" o:spid="_x0000_s1071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95" o:spid="_x0000_s1070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96" o:spid="_x0000_s1069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97" o:spid="_x0000_s1067" type="#_x0000_t202" style="position:absolute;margin-left:8.8pt;margin-top:69.2pt;width:111pt;height:129.95pt;z-index:2516858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BOtAIAAL0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" filled="f" stroked="f">
            <v:textbox style="mso-fit-shape-to-text:t">
              <w:txbxContent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Astudillo Efraín</w:t>
                  </w:r>
                </w:p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Bermeo Jennifer</w:t>
                  </w:r>
                </w:p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Cáceres Andrea</w:t>
                  </w:r>
                </w:p>
                <w:p w:rsidR="007027D9" w:rsidRPr="0004009A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Reyes Brick</w:t>
                  </w:r>
                </w:p>
                <w:p w:rsidR="00B3706A" w:rsidRPr="0004009A" w:rsidRDefault="00B3706A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Robles Vanessa</w:t>
                  </w:r>
                </w:p>
                <w:p w:rsidR="007027D9" w:rsidRPr="0004009A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Rubio Jefferson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61" o:spid="_x0000_s1066" type="#_x0000_t202" style="position:absolute;margin-left:-19pt;margin-top:44.95pt;width:141.95pt;height:26.4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" filled="f" stroked="f">
            <v:textbox>
              <w:txbxContent>
                <w:p w:rsidR="007027D9" w:rsidRPr="00EA3D81" w:rsidRDefault="007027D9" w:rsidP="00B70A42">
                  <w:pPr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</w:pPr>
                  <w:r w:rsidRPr="00EA3D81"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  <w:t>Integrantes: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200" o:spid="_x0000_s1065" type="#_x0000_t202" style="position:absolute;margin-left:306.15pt;margin-top:177.85pt;width:84.75pt;height:31.75pt;z-index:2516879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hbtwIAAMM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" filled="f" stroked="f">
            <v:textbox style="mso-fit-shape-to-text:t">
              <w:txbxContent>
                <w:p w:rsidR="007648E0" w:rsidRPr="00EA3D81" w:rsidRDefault="007648E0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 xml:space="preserve">Versión: </w:t>
                  </w:r>
                  <w:r w:rsidR="003320B7">
                    <w:rPr>
                      <w:rFonts w:ascii="Arial" w:hAnsi="Arial" w:cs="Arial"/>
                      <w:b/>
                      <w:color w:val="FFFFFF" w:themeColor="background1"/>
                    </w:rPr>
                    <w:t>5</w:t>
                  </w: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>.0</w:t>
                  </w:r>
                </w:p>
              </w:txbxContent>
            </v:textbox>
          </v:shape>
        </w:pict>
      </w:r>
      <w:r>
        <w:rPr>
          <w:noProof/>
        </w:rPr>
        <w:pict>
          <v:shape id="Freeform 137" o:spid="_x0000_s1064" style="position:absolute;margin-left:419.55pt;margin-top:.3pt;width:85.1pt;height:1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<v:stroke joinstyle="miter"/>
            <v:shadow color="#8c8682"/>
            <v:path arrowok="t" o:connecttype="custom" o:connectlocs="66950,0;0,10058400" o:connectangles="0,0"/>
            <w10:wrap anchory="page"/>
          </v:shape>
        </w:pict>
      </w:r>
      <w:r>
        <w:rPr>
          <w:noProof/>
        </w:rPr>
        <w:pict>
          <v:shape id="Freeform 136" o:spid="_x0000_s1063" style="position:absolute;margin-left:416.15pt;margin-top:.3pt;width:84.85pt;height:1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<v:stroke joinstyle="miter"/>
            <v:shadow color="#8c8682"/>
            <v:path arrowok="t" o:connecttype="custom" o:connectlocs="63763,0;0,10058400" o:connectangles="0,0"/>
            <w10:wrap anchory="page"/>
          </v:shape>
        </w:pict>
      </w:r>
      <w:r>
        <w:rPr>
          <w:noProof/>
        </w:rPr>
        <w:pict>
          <v:shape id="Freeform 135" o:spid="_x0000_s1062" style="position:absolute;margin-left:409pt;margin-top:.3pt;width:86.1pt;height:1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<v:stroke joinstyle="miter"/>
            <v:shadow color="#8c8682"/>
            <v:path arrowok="t" o:connecttype="custom" o:connectlocs="89263,0;0,10058400" o:connectangles="0,0"/>
            <w10:wrap anchory="page"/>
          </v:shape>
        </w:pict>
      </w:r>
      <w:r w:rsidR="00483064">
        <w:br w:type="page"/>
      </w:r>
    </w:p>
    <w:p w:rsidR="003110F6" w:rsidRDefault="003110F6" w:rsidP="002F2997">
      <w:pPr>
        <w:pStyle w:val="NoSpacing"/>
        <w:jc w:val="center"/>
        <w:rPr>
          <w:rFonts w:ascii="Arial" w:hAnsi="Arial" w:cs="Arial"/>
        </w:rPr>
      </w:pPr>
    </w:p>
    <w:p w:rsidR="00FC627A" w:rsidRDefault="00FC627A" w:rsidP="002F2997">
      <w:pPr>
        <w:pStyle w:val="NoSpacing"/>
        <w:jc w:val="center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872CFD" w:rsidRPr="00C3683B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872CFD" w:rsidRPr="008B481E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06/02/12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872CF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CA4CE9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 los puntos 1 y 2 con sus respectivas subsecciones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785488" w:rsidRDefault="00872CF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Andrea Cáceres M.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74751F" w:rsidRDefault="00785488" w:rsidP="00BA0698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  <w:r>
              <w:rPr>
                <w:rFonts w:ascii="Arial" w:hAnsi="Arial" w:cs="Arial"/>
                <w:b w:val="0"/>
                <w:color w:val="auto"/>
              </w:rPr>
              <w:t>0</w:t>
            </w:r>
            <w:r w:rsidR="0074751F">
              <w:rPr>
                <w:rFonts w:ascii="Arial" w:hAnsi="Arial" w:cs="Arial"/>
                <w:b w:val="0"/>
                <w:color w:val="auto"/>
              </w:rPr>
              <w:t>8/02/12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785488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74751F" w:rsidP="007475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  <w:r w:rsidRPr="00785488">
              <w:rPr>
                <w:rFonts w:ascii="Arial" w:hAnsi="Arial" w:cs="Arial"/>
              </w:rPr>
              <w:t>Realización del Diagrama de Clases</w:t>
            </w:r>
            <w:r w:rsidR="00512184" w:rsidRPr="00785488">
              <w:rPr>
                <w:rFonts w:ascii="Arial" w:hAnsi="Arial" w:cs="Arial"/>
              </w:rPr>
              <w:t>, y Secuencia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785488" w:rsidRDefault="0074751F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Efrain Astudillo</w:t>
            </w:r>
          </w:p>
        </w:tc>
      </w:tr>
      <w:tr w:rsidR="00872CF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785488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09/03/12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Realización de diagrama de control, y modificación de diagrama de clases y secuencia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084147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 y Efrain Astudillo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B3706A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21/05/12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47057B" w:rsidRDefault="00B3706A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084147" w:rsidRDefault="00B3706A" w:rsidP="00B37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Incorporación de nueva integrante de grupo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084147" w:rsidRDefault="00B3706A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 y Vanessa Roble</w:t>
            </w:r>
          </w:p>
        </w:tc>
      </w:tr>
      <w:tr w:rsidR="00872CF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A3310D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16/06/12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872CFD" w:rsidRPr="00084147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</w:tr>
    </w:tbl>
    <w:p w:rsidR="00872CFD" w:rsidRDefault="00872CFD" w:rsidP="00872CFD">
      <w:pPr>
        <w:jc w:val="center"/>
      </w:pPr>
    </w:p>
    <w:p w:rsidR="00FC627A" w:rsidRDefault="00FC627A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Default="00872CFD" w:rsidP="00FC627A">
      <w:pPr>
        <w:pStyle w:val="NoSpacing"/>
        <w:jc w:val="both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sz w:val="40"/>
          <w:szCs w:val="40"/>
        </w:rPr>
      </w:pPr>
      <w:r w:rsidRPr="00524411">
        <w:rPr>
          <w:rFonts w:ascii="Berlin Sans FB Demi" w:hAnsi="Berlin Sans FB Demi"/>
          <w:sz w:val="40"/>
          <w:szCs w:val="40"/>
        </w:rPr>
        <w:t>ÍNDICE</w:t>
      </w:r>
    </w:p>
    <w:p w:rsidR="00A24ED0" w:rsidRPr="00A3310D" w:rsidRDefault="00D12A27">
      <w:pPr>
        <w:pStyle w:val="TOC1"/>
        <w:tabs>
          <w:tab w:val="left" w:pos="440"/>
        </w:tabs>
        <w:rPr>
          <w:noProof/>
          <w:sz w:val="24"/>
          <w:lang w:val="es-EC" w:eastAsia="es-EC"/>
        </w:rPr>
      </w:pPr>
      <w:r w:rsidRPr="00B64CF2">
        <w:rPr>
          <w:rFonts w:cstheme="minorHAnsi"/>
        </w:rPr>
        <w:fldChar w:fldCharType="begin"/>
      </w:r>
      <w:r w:rsidR="00140A64" w:rsidRPr="00B64CF2">
        <w:rPr>
          <w:rFonts w:cstheme="minorHAnsi"/>
        </w:rPr>
        <w:instrText xml:space="preserve"> TOC \o "1-3" \h \z \u </w:instrText>
      </w:r>
      <w:r w:rsidRPr="00B64CF2">
        <w:rPr>
          <w:rFonts w:cstheme="minorHAnsi"/>
        </w:rPr>
        <w:fldChar w:fldCharType="separate"/>
      </w:r>
      <w:hyperlink w:anchor="_Toc319143968" w:history="1">
        <w:r w:rsidR="00A24ED0" w:rsidRPr="00A3310D">
          <w:rPr>
            <w:rStyle w:val="Hyperlink"/>
            <w:rFonts w:asciiTheme="majorHAnsi" w:eastAsiaTheme="majorEastAsia" w:hAnsiTheme="majorHAnsi" w:cs="Tahoma"/>
            <w:bCs/>
            <w:noProof/>
            <w:color w:val="auto"/>
            <w:sz w:val="24"/>
            <w:lang w:val="es-EC" w:eastAsia="en-US"/>
          </w:rPr>
          <w:t>1.</w:t>
        </w:r>
        <w:r w:rsidR="00A24ED0" w:rsidRPr="00A3310D">
          <w:rPr>
            <w:noProof/>
            <w:sz w:val="24"/>
            <w:lang w:val="es-EC" w:eastAsia="es-EC"/>
          </w:rPr>
          <w:tab/>
        </w:r>
        <w:r w:rsidR="00A24ED0" w:rsidRPr="00A3310D">
          <w:rPr>
            <w:rStyle w:val="Hyperlink"/>
            <w:rFonts w:asciiTheme="majorHAnsi" w:eastAsiaTheme="majorEastAsia" w:hAnsiTheme="majorHAnsi" w:cs="Tahoma"/>
            <w:bCs/>
            <w:noProof/>
            <w:color w:val="auto"/>
            <w:sz w:val="24"/>
            <w:lang w:val="es-EC" w:eastAsia="en-US"/>
          </w:rPr>
          <w:t>Introducción</w:t>
        </w:r>
        <w:r w:rsidR="00A24ED0" w:rsidRPr="00A3310D">
          <w:rPr>
            <w:noProof/>
            <w:webHidden/>
            <w:sz w:val="24"/>
          </w:rPr>
          <w:tab/>
        </w:r>
        <w:r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_Toc319143968 \h </w:instrText>
        </w:r>
        <w:r w:rsidRPr="00A3310D">
          <w:rPr>
            <w:noProof/>
            <w:webHidden/>
            <w:sz w:val="24"/>
          </w:rPr>
        </w:r>
        <w:r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3</w:t>
        </w:r>
        <w:r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1"/>
        <w:tabs>
          <w:tab w:val="left" w:pos="440"/>
        </w:tabs>
        <w:rPr>
          <w:noProof/>
          <w:sz w:val="24"/>
          <w:lang w:val="es-EC" w:eastAsia="es-EC"/>
        </w:rPr>
      </w:pPr>
      <w:hyperlink w:anchor="_Toc319143969" w:history="1">
        <w:r w:rsidR="00A24ED0" w:rsidRPr="00A3310D">
          <w:rPr>
            <w:rStyle w:val="Hyperlink"/>
            <w:rFonts w:asciiTheme="majorHAnsi" w:eastAsiaTheme="majorEastAsia" w:hAnsiTheme="majorHAnsi" w:cs="Tahoma"/>
            <w:bCs/>
            <w:noProof/>
            <w:color w:val="auto"/>
            <w:sz w:val="24"/>
            <w:lang w:val="es-EC" w:eastAsia="en-US"/>
          </w:rPr>
          <w:t>2.</w:t>
        </w:r>
        <w:r w:rsidR="00A24ED0" w:rsidRPr="00A3310D">
          <w:rPr>
            <w:noProof/>
            <w:sz w:val="24"/>
            <w:lang w:val="es-EC" w:eastAsia="es-EC"/>
          </w:rPr>
          <w:tab/>
        </w:r>
        <w:r w:rsidR="00A24ED0" w:rsidRPr="00A3310D">
          <w:rPr>
            <w:rStyle w:val="Hyperlink"/>
            <w:rFonts w:asciiTheme="majorHAnsi" w:eastAsiaTheme="majorEastAsia" w:hAnsiTheme="majorHAnsi" w:cs="Tahoma"/>
            <w:bCs/>
            <w:noProof/>
            <w:color w:val="auto"/>
            <w:sz w:val="24"/>
            <w:lang w:val="es-EC" w:eastAsia="en-US"/>
          </w:rPr>
          <w:t>Arquitectura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_Toc319143969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4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left" w:pos="880"/>
          <w:tab w:val="right" w:leader="dot" w:pos="8828"/>
        </w:tabs>
        <w:rPr>
          <w:noProof/>
          <w:sz w:val="24"/>
          <w:lang w:val="es-EC" w:eastAsia="es-EC"/>
        </w:rPr>
      </w:pPr>
      <w:hyperlink w:anchor="_Toc319143970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2.1</w:t>
        </w:r>
        <w:r w:rsidR="00A24ED0" w:rsidRPr="00A3310D">
          <w:rPr>
            <w:noProof/>
            <w:sz w:val="24"/>
            <w:lang w:val="es-EC" w:eastAsia="es-EC"/>
          </w:rPr>
          <w:tab/>
        </w:r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Modelo de Organización del Sistema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_Toc319143970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4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left" w:pos="1100"/>
          <w:tab w:val="right" w:leader="dot" w:pos="8828"/>
        </w:tabs>
        <w:rPr>
          <w:noProof/>
          <w:sz w:val="24"/>
          <w:lang w:val="es-EC" w:eastAsia="es-EC"/>
        </w:rPr>
      </w:pPr>
      <w:hyperlink w:anchor="_Toc319143971" w:history="1">
        <w:r w:rsidR="00A24ED0" w:rsidRPr="00A3310D">
          <w:rPr>
            <w:rStyle w:val="Hyperlink"/>
            <w:noProof/>
            <w:color w:val="auto"/>
            <w:sz w:val="24"/>
            <w:lang w:val="es-EC"/>
          </w:rPr>
          <w:t>2.1.1</w:t>
        </w:r>
        <w:r w:rsidR="00A24ED0" w:rsidRPr="00A3310D">
          <w:rPr>
            <w:noProof/>
            <w:sz w:val="24"/>
            <w:lang w:val="es-EC" w:eastAsia="es-EC"/>
          </w:rPr>
          <w:tab/>
        </w:r>
        <w:r w:rsidR="00A24ED0" w:rsidRPr="00A3310D">
          <w:rPr>
            <w:rStyle w:val="Hyperlink"/>
            <w:noProof/>
            <w:color w:val="auto"/>
            <w:sz w:val="24"/>
            <w:lang w:val="es-EC"/>
          </w:rPr>
          <w:t>Modelo por Capas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_Toc319143971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5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left" w:pos="1100"/>
          <w:tab w:val="right" w:leader="dot" w:pos="8828"/>
        </w:tabs>
        <w:rPr>
          <w:noProof/>
          <w:sz w:val="24"/>
          <w:lang w:val="es-EC" w:eastAsia="es-EC"/>
        </w:rPr>
      </w:pPr>
      <w:hyperlink w:anchor="_Toc319143972" w:history="1">
        <w:r w:rsidR="00A24ED0" w:rsidRPr="00A3310D">
          <w:rPr>
            <w:rStyle w:val="Hyperlink"/>
            <w:noProof/>
            <w:color w:val="auto"/>
            <w:sz w:val="24"/>
            <w:lang w:val="es-EC"/>
          </w:rPr>
          <w:t>2.1.2</w:t>
        </w:r>
        <w:r w:rsidR="00A24ED0" w:rsidRPr="00A3310D">
          <w:rPr>
            <w:noProof/>
            <w:sz w:val="24"/>
            <w:lang w:val="es-EC" w:eastAsia="es-EC"/>
          </w:rPr>
          <w:tab/>
        </w:r>
        <w:r w:rsidR="00A24ED0" w:rsidRPr="00A3310D">
          <w:rPr>
            <w:rStyle w:val="Hyperlink"/>
            <w:noProof/>
            <w:color w:val="auto"/>
            <w:sz w:val="24"/>
            <w:lang w:val="es-EC"/>
          </w:rPr>
          <w:t>Modelo Cliente-Servidor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_Toc319143972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5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right" w:leader="dot" w:pos="8828"/>
        </w:tabs>
        <w:rPr>
          <w:noProof/>
          <w:sz w:val="24"/>
          <w:lang w:val="es-EC" w:eastAsia="es-EC"/>
        </w:rPr>
      </w:pPr>
      <w:hyperlink w:anchor="_Toc319143973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2.2 Modelo de Estilo de Control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_Toc319143973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6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3"/>
        <w:tabs>
          <w:tab w:val="right" w:leader="dot" w:pos="8828"/>
        </w:tabs>
        <w:rPr>
          <w:noProof/>
          <w:sz w:val="24"/>
          <w:lang w:val="es-EC" w:eastAsia="es-EC"/>
        </w:rPr>
      </w:pPr>
      <w:hyperlink w:anchor="_Toc319143974" w:history="1">
        <w:r w:rsidR="00A24ED0" w:rsidRPr="00A3310D">
          <w:rPr>
            <w:rStyle w:val="Hyperlink"/>
            <w:rFonts w:ascii="Cambria" w:eastAsia="Times New Roman" w:hAnsi="Cambria" w:cs="Tahoma"/>
            <w:bCs/>
            <w:noProof/>
            <w:color w:val="auto"/>
            <w:sz w:val="24"/>
            <w:lang w:val="es-EC" w:eastAsia="en-US"/>
          </w:rPr>
          <w:t>2.2.1.  Modelo de control basado en eventos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_Toc319143974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6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right" w:leader="dot" w:pos="8828"/>
        </w:tabs>
        <w:rPr>
          <w:noProof/>
          <w:sz w:val="24"/>
          <w:lang w:val="es-EC" w:eastAsia="es-EC"/>
        </w:rPr>
      </w:pPr>
      <w:hyperlink w:anchor="_Toc319143975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2.3 Modelo de Distribución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_Toc319143975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7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1"/>
        <w:tabs>
          <w:tab w:val="left" w:pos="440"/>
        </w:tabs>
        <w:rPr>
          <w:noProof/>
          <w:sz w:val="24"/>
          <w:lang w:val="es-EC" w:eastAsia="es-EC"/>
        </w:rPr>
      </w:pPr>
      <w:hyperlink w:anchor="_Toc319143976" w:history="1">
        <w:r w:rsidR="00A24ED0" w:rsidRPr="00A3310D">
          <w:rPr>
            <w:rStyle w:val="Hyperlink"/>
            <w:noProof/>
            <w:color w:val="auto"/>
            <w:sz w:val="24"/>
            <w:lang w:val="es-EC" w:eastAsia="en-US"/>
          </w:rPr>
          <w:t>3.</w:t>
        </w:r>
        <w:r w:rsidR="00A24ED0" w:rsidRPr="00A3310D">
          <w:rPr>
            <w:noProof/>
            <w:sz w:val="24"/>
            <w:lang w:val="es-EC" w:eastAsia="es-EC"/>
          </w:rPr>
          <w:tab/>
        </w:r>
        <w:r w:rsidR="00A24ED0" w:rsidRPr="00A3310D">
          <w:rPr>
            <w:rStyle w:val="Hyperlink"/>
            <w:noProof/>
            <w:color w:val="auto"/>
            <w:sz w:val="24"/>
          </w:rPr>
          <w:t>Diseño Detallado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_Toc319143976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8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left" w:pos="880"/>
          <w:tab w:val="right" w:leader="dot" w:pos="8828"/>
        </w:tabs>
        <w:rPr>
          <w:noProof/>
          <w:sz w:val="24"/>
          <w:lang w:val="es-EC" w:eastAsia="es-EC"/>
        </w:rPr>
      </w:pPr>
      <w:hyperlink w:anchor="_Toc319143977" w:history="1">
        <w:r w:rsidR="00A24ED0" w:rsidRPr="00A3310D">
          <w:rPr>
            <w:rStyle w:val="Hyperlink"/>
            <w:noProof/>
            <w:color w:val="auto"/>
            <w:sz w:val="24"/>
            <w:lang w:val="es-EC" w:eastAsia="en-US"/>
          </w:rPr>
          <w:t>3.1</w:t>
        </w:r>
        <w:r w:rsidR="00A24ED0" w:rsidRPr="00A3310D">
          <w:rPr>
            <w:rStyle w:val="Hyperlink"/>
            <w:noProof/>
            <w:color w:val="auto"/>
            <w:sz w:val="24"/>
          </w:rPr>
          <w:t>Diagrama de clases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_Toc319143977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8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right" w:leader="dot" w:pos="8828"/>
        </w:tabs>
        <w:rPr>
          <w:noProof/>
          <w:sz w:val="24"/>
          <w:lang w:val="es-EC" w:eastAsia="es-EC"/>
        </w:rPr>
      </w:pPr>
      <w:hyperlink w:anchor="_Toc319143978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3.2 Diagramas de estados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_Toc319143978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9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2"/>
        <w:tabs>
          <w:tab w:val="right" w:leader="dot" w:pos="8828"/>
        </w:tabs>
        <w:rPr>
          <w:noProof/>
          <w:sz w:val="24"/>
          <w:lang w:val="es-EC" w:eastAsia="es-EC"/>
        </w:rPr>
      </w:pPr>
      <w:hyperlink w:anchor="_Toc319143979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3.3 Diagrama de Secuencias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_Toc319143979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9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Pr="00A3310D" w:rsidRDefault="00E52044">
      <w:pPr>
        <w:pStyle w:val="TOC1"/>
        <w:rPr>
          <w:noProof/>
          <w:sz w:val="24"/>
          <w:lang w:val="es-EC" w:eastAsia="es-EC"/>
        </w:rPr>
      </w:pPr>
      <w:hyperlink w:anchor="_Toc319143980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4. Control de Calidad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_Toc319143980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12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A24ED0" w:rsidRDefault="00E52044">
      <w:pPr>
        <w:pStyle w:val="TOC1"/>
        <w:rPr>
          <w:noProof/>
          <w:lang w:val="es-EC" w:eastAsia="es-EC"/>
        </w:rPr>
      </w:pPr>
      <w:hyperlink w:anchor="_Toc319143981" w:history="1">
        <w:r w:rsidR="00A24ED0" w:rsidRPr="00A3310D">
          <w:rPr>
            <w:rStyle w:val="Hyperlink"/>
            <w:rFonts w:cs="Tahoma"/>
            <w:noProof/>
            <w:color w:val="auto"/>
            <w:sz w:val="24"/>
            <w:lang w:val="es-EC" w:eastAsia="en-US"/>
          </w:rPr>
          <w:t>5. Coevaluación</w:t>
        </w:r>
        <w:r w:rsidR="00A24ED0" w:rsidRPr="00A3310D">
          <w:rPr>
            <w:noProof/>
            <w:webHidden/>
            <w:sz w:val="24"/>
          </w:rPr>
          <w:tab/>
        </w:r>
        <w:r w:rsidR="00D12A27" w:rsidRPr="00A3310D">
          <w:rPr>
            <w:noProof/>
            <w:webHidden/>
            <w:sz w:val="24"/>
          </w:rPr>
          <w:fldChar w:fldCharType="begin"/>
        </w:r>
        <w:r w:rsidR="00A24ED0" w:rsidRPr="00A3310D">
          <w:rPr>
            <w:noProof/>
            <w:webHidden/>
            <w:sz w:val="24"/>
          </w:rPr>
          <w:instrText xml:space="preserve"> PAGEREF _Toc319143981 \h </w:instrText>
        </w:r>
        <w:r w:rsidR="00D12A27" w:rsidRPr="00A3310D">
          <w:rPr>
            <w:noProof/>
            <w:webHidden/>
            <w:sz w:val="24"/>
          </w:rPr>
        </w:r>
        <w:r w:rsidR="00D12A27" w:rsidRPr="00A3310D">
          <w:rPr>
            <w:noProof/>
            <w:webHidden/>
            <w:sz w:val="24"/>
          </w:rPr>
          <w:fldChar w:fldCharType="separate"/>
        </w:r>
        <w:r w:rsidR="00A24ED0" w:rsidRPr="00A3310D">
          <w:rPr>
            <w:noProof/>
            <w:webHidden/>
            <w:sz w:val="24"/>
          </w:rPr>
          <w:t>13</w:t>
        </w:r>
        <w:r w:rsidR="00D12A27" w:rsidRPr="00A3310D">
          <w:rPr>
            <w:noProof/>
            <w:webHidden/>
            <w:sz w:val="24"/>
          </w:rPr>
          <w:fldChar w:fldCharType="end"/>
        </w:r>
      </w:hyperlink>
    </w:p>
    <w:p w:rsidR="00E11FB6" w:rsidRDefault="00D12A27" w:rsidP="0083561A">
      <w:pPr>
        <w:pStyle w:val="TOCHeading"/>
        <w:rPr>
          <w:rFonts w:asciiTheme="minorHAnsi" w:hAnsiTheme="minorHAnsi" w:cstheme="minorHAnsi"/>
          <w:sz w:val="22"/>
          <w:szCs w:val="22"/>
        </w:rPr>
      </w:pPr>
      <w:r w:rsidRPr="00B64CF2">
        <w:rPr>
          <w:rFonts w:asciiTheme="minorHAnsi" w:hAnsiTheme="minorHAnsi" w:cstheme="minorHAnsi"/>
          <w:sz w:val="22"/>
          <w:szCs w:val="22"/>
        </w:rPr>
        <w:fldChar w:fldCharType="end"/>
      </w:r>
    </w:p>
    <w:p w:rsidR="000B17A6" w:rsidRDefault="000B17A6" w:rsidP="000B17A6">
      <w:pPr>
        <w:rPr>
          <w:lang w:eastAsia="en-US"/>
        </w:rPr>
      </w:pPr>
    </w:p>
    <w:p w:rsidR="000B17A6" w:rsidRDefault="000B17A6" w:rsidP="000B17A6">
      <w:pPr>
        <w:rPr>
          <w:lang w:eastAsia="en-US"/>
        </w:rPr>
      </w:pPr>
    </w:p>
    <w:p w:rsidR="000B17A6" w:rsidRDefault="000B17A6" w:rsidP="000B17A6">
      <w:pPr>
        <w:rPr>
          <w:lang w:eastAsia="en-US"/>
        </w:rPr>
      </w:pPr>
    </w:p>
    <w:p w:rsidR="000B17A6" w:rsidRDefault="000B17A6" w:rsidP="000B17A6">
      <w:pPr>
        <w:rPr>
          <w:lang w:eastAsia="en-US"/>
        </w:rPr>
      </w:pPr>
    </w:p>
    <w:p w:rsidR="000B17A6" w:rsidRDefault="000B17A6" w:rsidP="000B17A6">
      <w:pPr>
        <w:rPr>
          <w:lang w:eastAsia="en-US"/>
        </w:rPr>
      </w:pPr>
    </w:p>
    <w:p w:rsidR="000B17A6" w:rsidRDefault="000B17A6" w:rsidP="000B17A6">
      <w:pPr>
        <w:rPr>
          <w:lang w:eastAsia="en-US"/>
        </w:rPr>
      </w:pPr>
    </w:p>
    <w:p w:rsidR="000B17A6" w:rsidRDefault="000B17A6" w:rsidP="000B17A6">
      <w:pPr>
        <w:rPr>
          <w:lang w:eastAsia="en-US"/>
        </w:rPr>
      </w:pPr>
    </w:p>
    <w:p w:rsidR="003320B7" w:rsidRDefault="003320B7" w:rsidP="000B17A6">
      <w:pPr>
        <w:rPr>
          <w:lang w:eastAsia="en-US"/>
        </w:rPr>
      </w:pPr>
    </w:p>
    <w:p w:rsidR="003320B7" w:rsidRDefault="003320B7" w:rsidP="000B17A6">
      <w:pPr>
        <w:rPr>
          <w:lang w:eastAsia="en-US"/>
        </w:rPr>
      </w:pPr>
    </w:p>
    <w:p w:rsidR="003320B7" w:rsidRDefault="003320B7" w:rsidP="000B17A6">
      <w:pPr>
        <w:rPr>
          <w:lang w:eastAsia="en-US"/>
        </w:rPr>
      </w:pPr>
    </w:p>
    <w:p w:rsidR="000B17A6" w:rsidRPr="000B17A6" w:rsidRDefault="000B17A6" w:rsidP="000B17A6">
      <w:pPr>
        <w:rPr>
          <w:lang w:eastAsia="en-US"/>
        </w:rPr>
      </w:pPr>
    </w:p>
    <w:p w:rsidR="00AC0F5F" w:rsidRPr="005368A1" w:rsidRDefault="00AC0F5F" w:rsidP="0095556D">
      <w:pPr>
        <w:pStyle w:val="ListParagraph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16331382"/>
      <w:bookmarkStart w:id="1" w:name="_Toc319143968"/>
      <w:r w:rsidRPr="005368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Introducción</w:t>
      </w:r>
      <w:bookmarkEnd w:id="0"/>
      <w:bookmarkEnd w:id="1"/>
    </w:p>
    <w:p w:rsidR="00855FC8" w:rsidRDefault="00855FC8" w:rsidP="007C3394">
      <w:pPr>
        <w:pStyle w:val="ListParagraph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Pr="00855FC8" w:rsidRDefault="007C3394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 w:rsidRPr="00855FC8">
        <w:rPr>
          <w:rFonts w:ascii="Tahoma" w:eastAsiaTheme="minorHAnsi" w:hAnsi="Tahoma" w:cs="Tahoma"/>
          <w:lang w:val="es-EC" w:eastAsia="en-US"/>
        </w:rPr>
        <w:t>Este documento presenta un análisis detallado del diseño del sistema</w:t>
      </w:r>
      <w:r w:rsidR="007C6047">
        <w:rPr>
          <w:rFonts w:ascii="Tahoma" w:eastAsiaTheme="minorHAnsi" w:hAnsi="Tahoma" w:cs="Tahoma"/>
          <w:lang w:val="es-EC" w:eastAsia="en-US"/>
        </w:rPr>
        <w:t xml:space="preserve"> de software</w:t>
      </w:r>
      <w:r w:rsidR="001438A6">
        <w:rPr>
          <w:rFonts w:ascii="Tahoma" w:eastAsiaTheme="minorHAnsi" w:hAnsi="Tahoma" w:cs="Tahoma"/>
          <w:lang w:val="es-EC" w:eastAsia="en-US"/>
        </w:rPr>
        <w:t xml:space="preserve"> que se va a desarrollar. Este documento nos servirá de apoyo para poder elaborar la implementación de nuestro software CAPESPOL</w:t>
      </w:r>
      <w:r w:rsidR="00C5098B">
        <w:rPr>
          <w:rFonts w:ascii="Tahoma" w:eastAsiaTheme="minorHAnsi" w:hAnsi="Tahoma" w:cs="Tahoma"/>
          <w:lang w:val="es-EC" w:eastAsia="en-US"/>
        </w:rPr>
        <w:t xml:space="preserve"> cuyo fin es ayudar a los ayudantes de laboratorio de potencia de la Espol en la organización de los documentos como tareas, proyectos, ex</w:t>
      </w:r>
      <w:r w:rsidR="00E3768A">
        <w:rPr>
          <w:rFonts w:ascii="Tahoma" w:eastAsiaTheme="minorHAnsi" w:hAnsi="Tahoma" w:cs="Tahoma"/>
          <w:lang w:val="es-EC" w:eastAsia="en-US"/>
        </w:rPr>
        <w:t>ámenes con sus respectivas calific</w:t>
      </w:r>
      <w:r w:rsidR="00C5098B">
        <w:rPr>
          <w:rFonts w:ascii="Tahoma" w:eastAsiaTheme="minorHAnsi" w:hAnsi="Tahoma" w:cs="Tahoma"/>
          <w:lang w:val="es-EC" w:eastAsia="en-US"/>
        </w:rPr>
        <w:t>aciones</w:t>
      </w:r>
      <w:r w:rsidR="001438A6">
        <w:rPr>
          <w:rFonts w:ascii="Tahoma" w:eastAsiaTheme="minorHAnsi" w:hAnsi="Tahoma" w:cs="Tahoma"/>
          <w:lang w:val="es-EC" w:eastAsia="en-US"/>
        </w:rPr>
        <w:t>.</w:t>
      </w:r>
    </w:p>
    <w:p w:rsidR="007C3394" w:rsidRPr="00AD70CD" w:rsidRDefault="007C3394" w:rsidP="00AD70CD">
      <w:pPr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Pr="00855FC8" w:rsidRDefault="007C3394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 w:rsidRPr="00855FC8">
        <w:rPr>
          <w:rFonts w:ascii="Tahoma" w:eastAsiaTheme="minorHAnsi" w:hAnsi="Tahoma" w:cs="Tahoma"/>
          <w:lang w:val="es-EC" w:eastAsia="en-US"/>
        </w:rPr>
        <w:t xml:space="preserve">El documento consta </w:t>
      </w:r>
      <w:r w:rsidR="005C77F6">
        <w:rPr>
          <w:rFonts w:ascii="Tahoma" w:eastAsiaTheme="minorHAnsi" w:hAnsi="Tahoma" w:cs="Tahoma"/>
          <w:lang w:val="es-EC" w:eastAsia="en-US"/>
        </w:rPr>
        <w:t xml:space="preserve">las siguientes secciones: Arquitectura del sistema, diseño detallado del sistema, </w:t>
      </w:r>
      <w:r w:rsidR="0095556D">
        <w:rPr>
          <w:rFonts w:ascii="Tahoma" w:eastAsiaTheme="minorHAnsi" w:hAnsi="Tahoma" w:cs="Tahoma"/>
          <w:lang w:val="es-EC" w:eastAsia="en-US"/>
        </w:rPr>
        <w:t>control de calidad y co</w:t>
      </w:r>
      <w:r w:rsidR="005C77F6">
        <w:rPr>
          <w:rFonts w:ascii="Tahoma" w:eastAsiaTheme="minorHAnsi" w:hAnsi="Tahoma" w:cs="Tahoma"/>
          <w:lang w:val="es-EC" w:eastAsia="en-US"/>
        </w:rPr>
        <w:t>evaluación</w:t>
      </w:r>
      <w:r w:rsidRPr="00855FC8">
        <w:rPr>
          <w:rFonts w:ascii="Tahoma" w:eastAsiaTheme="minorHAnsi" w:hAnsi="Tahoma" w:cs="Tahoma"/>
          <w:lang w:val="es-EC" w:eastAsia="en-US"/>
        </w:rPr>
        <w:t>.</w:t>
      </w:r>
    </w:p>
    <w:p w:rsidR="007C3394" w:rsidRPr="00855FC8" w:rsidRDefault="007C3394" w:rsidP="007C3394">
      <w:pPr>
        <w:pStyle w:val="ListParagraph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Default="00E51EC7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En la primera sección </w:t>
      </w:r>
      <w:r w:rsidR="007C3394" w:rsidRPr="00855FC8">
        <w:rPr>
          <w:rFonts w:ascii="Tahoma" w:eastAsiaTheme="minorHAnsi" w:hAnsi="Tahoma" w:cs="Tahoma"/>
          <w:lang w:val="es-EC" w:eastAsia="en-US"/>
        </w:rPr>
        <w:t>describe como es la organización del sistema basada en sus componentes, como es percibida la conducta de cada uno por el resto del sistema y como es la interacción entre ellos.</w:t>
      </w:r>
    </w:p>
    <w:p w:rsidR="0065180C" w:rsidRDefault="0065180C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65180C" w:rsidRDefault="0065180C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En la siguiente sección muestra el diseño detallado del sistema en el cual encontraremos los diagramas de clases el cual nos ayuda a observar que clases se relacionan unas de otras; el modelo de estados en el cual se observarán los cambios de estado de una o unas entidades </w:t>
      </w:r>
      <w:r w:rsidR="005A15E8">
        <w:rPr>
          <w:rFonts w:ascii="Tahoma" w:eastAsiaTheme="minorHAnsi" w:hAnsi="Tahoma" w:cs="Tahoma"/>
          <w:lang w:val="es-EC" w:eastAsia="en-US"/>
        </w:rPr>
        <w:t>y finalmente en esta sección se encontrarán los diagramas de estados de los casos más críticos a considerar en el proyecto.</w:t>
      </w:r>
    </w:p>
    <w:p w:rsidR="005A15E8" w:rsidRDefault="005A15E8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5A15E8" w:rsidRDefault="000B0718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La tercera sección muestr</w:t>
      </w:r>
      <w:r w:rsidR="00B64CF2">
        <w:rPr>
          <w:rFonts w:ascii="Tahoma" w:eastAsiaTheme="minorHAnsi" w:hAnsi="Tahoma" w:cs="Tahoma"/>
          <w:lang w:val="es-EC" w:eastAsia="en-US"/>
        </w:rPr>
        <w:t>a el control de calidad del documento.</w:t>
      </w:r>
    </w:p>
    <w:p w:rsidR="008F2BF7" w:rsidRDefault="008F2BF7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8F2BF7" w:rsidRPr="00855FC8" w:rsidRDefault="008F2BF7" w:rsidP="00CD1B05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La última sección muestra coevaluación de cada uno de los integrantes del grupo Abbeja.</w:t>
      </w:r>
    </w:p>
    <w:p w:rsidR="007C3394" w:rsidRPr="00855FC8" w:rsidRDefault="007C3394" w:rsidP="007C3394">
      <w:pPr>
        <w:pStyle w:val="ListParagraph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E031F1" w:rsidRDefault="00E031F1" w:rsidP="00AC0F5F">
      <w:pPr>
        <w:rPr>
          <w:lang w:eastAsia="en-US"/>
        </w:rPr>
      </w:pPr>
    </w:p>
    <w:p w:rsidR="00476119" w:rsidRDefault="00476119" w:rsidP="00AC0F5F">
      <w:pPr>
        <w:rPr>
          <w:lang w:eastAsia="en-US"/>
        </w:rPr>
      </w:pPr>
    </w:p>
    <w:p w:rsidR="00AC0F5F" w:rsidRPr="005368A1" w:rsidRDefault="00AC0F5F" w:rsidP="0095556D">
      <w:pPr>
        <w:pStyle w:val="ListParagraph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2" w:name="_Toc316331383"/>
      <w:bookmarkStart w:id="3" w:name="_Toc319143969"/>
      <w:r w:rsidRPr="005368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Arquitectura</w:t>
      </w:r>
      <w:bookmarkEnd w:id="2"/>
      <w:bookmarkEnd w:id="3"/>
    </w:p>
    <w:p w:rsidR="0083561A" w:rsidRPr="00A24ED0" w:rsidRDefault="00AC0F5F" w:rsidP="0083561A">
      <w:pPr>
        <w:pStyle w:val="Heading2"/>
        <w:numPr>
          <w:ilvl w:val="1"/>
          <w:numId w:val="32"/>
        </w:numPr>
        <w:rPr>
          <w:rFonts w:cs="Tahoma"/>
          <w:bCs w:val="0"/>
          <w:color w:val="92D050"/>
          <w:sz w:val="28"/>
          <w:szCs w:val="28"/>
          <w:lang w:val="es-EC" w:eastAsia="en-US"/>
        </w:rPr>
      </w:pPr>
      <w:bookmarkStart w:id="4" w:name="_Toc316331384"/>
      <w:bookmarkStart w:id="5" w:name="_Toc319143970"/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Modelo de Organización del Sistema</w:t>
      </w:r>
      <w:bookmarkEnd w:id="4"/>
      <w:bookmarkEnd w:id="5"/>
    </w:p>
    <w:p w:rsidR="00A24ED0" w:rsidRPr="00A24ED0" w:rsidRDefault="004535D7" w:rsidP="00A24ED0">
      <w:pPr>
        <w:pStyle w:val="Heading2"/>
        <w:numPr>
          <w:ilvl w:val="2"/>
          <w:numId w:val="32"/>
        </w:numPr>
        <w:rPr>
          <w:color w:val="92D050"/>
          <w:sz w:val="28"/>
          <w:szCs w:val="28"/>
          <w:lang w:val="es-EC"/>
        </w:rPr>
      </w:pPr>
      <w:bookmarkStart w:id="6" w:name="_Toc316331385"/>
      <w:bookmarkStart w:id="7" w:name="_Toc319143971"/>
      <w:r w:rsidRPr="00A24ED0">
        <w:rPr>
          <w:color w:val="92D050"/>
          <w:sz w:val="28"/>
          <w:szCs w:val="28"/>
          <w:lang w:val="es-EC"/>
        </w:rPr>
        <w:t>Modelo por Capas</w:t>
      </w:r>
      <w:bookmarkEnd w:id="6"/>
      <w:r w:rsidR="00E52044">
        <w:rPr>
          <w:noProof/>
          <w:lang w:eastAsia="es-ES"/>
        </w:rPr>
        <w:pict>
          <v:group id="105 Grupo" o:spid="_x0000_s1058" style="position:absolute;left:0;text-align:left;margin-left:145.2pt;margin-top:51.8pt;width:190.8pt;height:190.85pt;z-index:251743232;mso-position-horizontal-relative:text;mso-position-vertical-relative:text" coordsize="24231,24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">
            <v:roundrect id="65 Rectángulo redondeado" o:spid="_x0000_s1061" style="position:absolute;width:24135;height:776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LCsQA&#10;AADbAAAADwAAAGRycy9kb3ducmV2LnhtbESPW2sCMRSE3wv+h3AEX0rNKnSRrVFEFFTwoV6gj4fN&#10;2UvdnCxJ1PXfN0LBx2FmvmGm88404kbO15YVjIYJCOLc6ppLBafj+mMCwgdkjY1lUvAgD/NZ722K&#10;mbZ3/qbbIZQiQthnqKAKoc2k9HlFBv3QtsTRK6wzGKJ0pdQO7xFuGjlOklQarDkuVNjSsqL8crga&#10;Bavfn8Rty9q2xe5hZbE/v7v0rNSg3y2+QATqwiv8395oBeknPL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ywrEAAAA2wAAAA8AAAAAAAAAAAAAAAAAmAIAAGRycy9k&#10;b3ducmV2LnhtbFBLBQYAAAAABAAEAPUAAACJAwAAAAA=&#10;" fillcolor="white [3201]" strokecolor="black [3213]" strokeweight="2pt"/>
            <v:roundrect id="66 Rectángulo redondeado" o:spid="_x0000_s1060" style="position:absolute;left:95;top:8382;width:24136;height:776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dVfcMA&#10;AADbAAAADwAAAGRycy9kb3ducmV2LnhtbESPS4sCMRCE74L/IbTgRdaMHoZl1igiCirswRd4bCY9&#10;j91JZ0iijv/eLAh7LKrqK2q26Ewj7uR8bVnBZJyAIM6trrlUcD5tPj5B+ICssbFMCp7kYTHv92aY&#10;afvgA92PoRQRwj5DBVUIbSalzysy6Me2JY5eYZ3BEKUrpXb4iHDTyGmSpNJgzXGhwpZWFeW/x5tR&#10;sP65Jm5X1rYt9k8ri+/LyKUXpYaDbvkFIlAX/sPv9lYrSF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dVfcMAAADbAAAADwAAAAAAAAAAAAAAAACYAgAAZHJzL2Rv&#10;d25yZXYueG1sUEsFBgAAAAAEAAQA9QAAAIgDAAAAAA==&#10;" fillcolor="white [3201]" strokecolor="black [3213]" strokeweight="2pt"/>
            <v:roundrect id="67 Rectángulo redondeado" o:spid="_x0000_s1059" style="position:absolute;left:95;top:16478;width:24130;height:775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w5sUA&#10;AADbAAAADwAAAGRycy9kb3ducmV2LnhtbESPT2vCQBTE74LfYXlCL6Kb9hBLdBOKWGgLHrQNeHxk&#10;X/7Y7Nuwu9X47d1CocdhZn7DbIrR9OJCzneWFTwuExDEldUdNwq+Pl8XzyB8QNbYWyYFN/JQ5NPJ&#10;BjNtr3ygyzE0IkLYZ6igDWHIpPRVSwb90g7E0autMxiidI3UDq8Rbnr5lCSpNNhxXGhxoG1L1ffx&#10;xyjYnU+Je286O9QfNyvrfTl3aanUw2x8WYMINIb/8F/7TStIV/D7Jf4Am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/DmxQAAANsAAAAPAAAAAAAAAAAAAAAAAJgCAABkcnMv&#10;ZG93bnJldi54bWxQSwUGAAAAAAQABAD1AAAAigMAAAAA&#10;" fillcolor="white [3201]" strokecolor="black [3213]" strokeweight="2pt"/>
            <v:shape id="91 Cuadro de texto" o:spid="_x0000_s1033" type="#_x0000_t202" style="position:absolute;left:2571;top:2095;width:20096;height: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 w:rsidRPr="003856B6">
                      <w:rPr>
                        <w:sz w:val="32"/>
                      </w:rPr>
                      <w:t>Interfaz</w:t>
                    </w:r>
                  </w:p>
                </w:txbxContent>
              </v:textbox>
            </v:shape>
            <v:shape id="92 Cuadro de texto" o:spid="_x0000_s1034" type="#_x0000_t202" style="position:absolute;left:2571;top:10763;width:20096;height: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>
                      <w:rPr>
                        <w:sz w:val="32"/>
                      </w:rPr>
                      <w:t>Lógica</w:t>
                    </w:r>
                  </w:p>
                </w:txbxContent>
              </v:textbox>
            </v:shape>
            <v:shape id="93 Cuadro de texto" o:spid="_x0000_s1035" type="#_x0000_t202" style="position:absolute;left:2571;top:18383;width:20092;height:32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Ho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aHosYAAADbAAAADwAAAAAAAAAAAAAAAACYAgAAZHJz&#10;L2Rvd25yZXYueG1sUEsFBgAAAAAEAAQA9QAAAIsDAAAAAA=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>
                      <w:rPr>
                        <w:sz w:val="32"/>
                      </w:rPr>
                      <w:t>Base de Datos</w:t>
                    </w:r>
                  </w:p>
                </w:txbxContent>
              </v:textbox>
            </v:shape>
            <w10:wrap type="topAndBottom"/>
          </v:group>
        </w:pict>
      </w:r>
      <w:bookmarkEnd w:id="7"/>
    </w:p>
    <w:p w:rsidR="00A24ED0" w:rsidRDefault="00A24ED0" w:rsidP="00A24ED0">
      <w:pPr>
        <w:ind w:left="708"/>
        <w:rPr>
          <w:lang w:val="es-EC" w:eastAsia="es-EC"/>
        </w:rPr>
      </w:pPr>
    </w:p>
    <w:p w:rsidR="00A24ED0" w:rsidRPr="0083561A" w:rsidRDefault="00A24ED0" w:rsidP="00A24ED0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Elegimos el modelo por capas debido a que cada una proporciona un conjunto de servicios a las otras capas inmediatas, que son de interfaz, lógica y bases de datos. Este modelo nos ayudará a la escalabilidad de nuestro Sistema</w:t>
      </w:r>
    </w:p>
    <w:p w:rsidR="00A24ED0" w:rsidRPr="00A24ED0" w:rsidRDefault="00A24ED0" w:rsidP="00A24ED0">
      <w:pPr>
        <w:rPr>
          <w:lang w:val="es-EC" w:eastAsia="es-EC"/>
        </w:rPr>
      </w:pPr>
    </w:p>
    <w:p w:rsidR="00434B9A" w:rsidRPr="00A24ED0" w:rsidRDefault="00A24ED0" w:rsidP="00A24ED0">
      <w:pPr>
        <w:pStyle w:val="Heading2"/>
        <w:numPr>
          <w:ilvl w:val="2"/>
          <w:numId w:val="32"/>
        </w:numPr>
        <w:rPr>
          <w:color w:val="92D050"/>
          <w:sz w:val="28"/>
          <w:szCs w:val="28"/>
          <w:lang w:val="es-EC"/>
        </w:rPr>
      </w:pPr>
      <w:bookmarkStart w:id="8" w:name="_Toc319143972"/>
      <w:r w:rsidRPr="00A24ED0">
        <w:rPr>
          <w:color w:val="92D050"/>
          <w:sz w:val="28"/>
          <w:szCs w:val="28"/>
          <w:lang w:val="es-EC"/>
        </w:rPr>
        <w:t>Modelo Cliente-Servidor</w:t>
      </w:r>
      <w:bookmarkEnd w:id="8"/>
    </w:p>
    <w:p w:rsidR="009976BF" w:rsidRPr="009976BF" w:rsidRDefault="00E52044" w:rsidP="009976BF">
      <w:pPr>
        <w:rPr>
          <w:lang w:val="es-EC" w:eastAsia="en-US"/>
        </w:rPr>
      </w:pPr>
      <w:r>
        <w:rPr>
          <w:noProof/>
        </w:rPr>
        <w:pict>
          <v:group id="101 Grupo" o:spid="_x0000_s1036" style="position:absolute;margin-left:53.7pt;margin-top:10.05pt;width:336.55pt;height:169.3pt;z-index:251727872" coordsize="42741,21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74 Conector recto de flecha" o:spid="_x0000_s1037" type="#_x0000_t32" style="position:absolute;left:15716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rsiMQAAADbAAAADwAAAGRycy9kb3ducmV2LnhtbESPzWrDMBCE74W8g9hCbrUcxzTGtRJC&#10;oJBTm78H2Fpb28RauZac2G9fFQI9DjPzDVNsRtOKG/WusaxgEcUgiEurG64UXM7vLxkI55E1tpZJ&#10;wUQONuvZU4G5tnc+0u3kKxEg7HJUUHvf5VK6siaDLrIdcfC+bW/QB9lXUvd4D3DTyiSOX6XBhsNC&#10;jR3taiqvp8EoyPzw2f5M6cfX9bA7xstFMmTLRKn587h9A+Fp9P/hR3uvFaxS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yuyIxAAAANsAAAAPAAAAAAAAAAAA&#10;AAAAAKECAABkcnMvZG93bnJldi54bWxQSwUGAAAAAAQABAD5AAAAkgMAAAAA&#10;" strokecolor="black [3213]">
              <v:stroke startarrow="open" endarrow="open"/>
            </v:shape>
            <v:shape id="75 Conector recto de flecha" o:spid="_x0000_s1038" type="#_x0000_t32" style="position:absolute;left:26574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ZJE8MAAADbAAAADwAAAGRycy9kb3ducmV2LnhtbESP3YrCMBSE7wXfIZwF7zS1rlq6RhFB&#10;8GrXvwc425xti81JbVKtb78RBC+HmfmGWaw6U4kbNa60rGA8ikAQZ1aXnCs4n7bDBITzyBory6Tg&#10;QQ5Wy35vgam2dz7Q7ehzESDsUlRQeF+nUrqsIINuZGvi4P3ZxqAPssmlbvAe4KaScRTNpMGSw0KB&#10;NW0Kyi7H1ihIfPtTXR+f37+X/eYQTcZxm0xipQYf3foLhKfOv8Ov9k4rmE/h+SX8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GSRPDAAAA2wAAAA8AAAAAAAAAAAAA&#10;AAAAoQIAAGRycy9kb3ducmV2LnhtbFBLBQYAAAAABAAEAPkAAACRAwAAAAA=&#10;" strokecolor="black [3213]">
              <v:stroke startarrow="open" endarrow="open"/>
            </v:shape>
            <v:group id="100 Grupo" o:spid="_x0000_s1039" style="position:absolute;width:42741;height:21501" coordsize="42741,2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<v:rect id="68 Rectángulo" o:spid="_x0000_s1040" style="position:absolute;top:8096;width:42741;height:35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d2Tb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zA2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5d2Tb0AAADbAAAADwAAAAAAAAAAAAAAAACYAgAAZHJzL2Rvd25yZXYu&#10;eG1sUEsFBgAAAAAEAAQA9QAAAIIDAAAAAA==&#10;" fillcolor="white [3201]" strokecolor="black [3213]" strokeweight="2pt"/>
              <v:oval id="69 Elipse" o:spid="_x0000_s1041" style="position:absolute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8JoMMA&#10;AADbAAAADwAAAGRycy9kb3ducmV2LnhtbESPT4vCMBTE74LfIbwFb5quguxWoyyiIHrS9Q/eHs2z&#10;Ldu8lCTW+u2NsOBxmJnfMNN5ayrRkPOlZQWfgwQEcWZ1ybmCw++q/wXCB2SNlWVS8CAP81m3M8VU&#10;2zvvqNmHXEQI+xQVFCHUqZQ+K8igH9iaOHpX6wyGKF0utcN7hJtKDpNkLA2WHBcKrGlRUPa3vxkF&#10;p+P20Jz19rQZuWV52y2Gl6M1SvU+2p8JiEBteIf/22utYPwNr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58JoMMAAADbAAAADwAAAAAAAAAAAAAAAACYAgAAZHJzL2Rv&#10;d25yZXYueG1sUEsFBgAAAAAEAAQA9QAAAIgDAAAAAA==&#10;" fillcolor="white [3201]" strokecolor="black [3213]" strokeweight="2pt"/>
              <v:oval id="70 Elipse" o:spid="_x0000_s1042" style="position:absolute;left:10858;width:9354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24MIA&#10;AADbAAAADwAAAGRycy9kb3ducmV2LnhtbERPy2rCQBTdF/yH4Qrd1YkWWokZRUShNKv4iLi7ZG6T&#10;0MydMDPG9O87i0KXh/PONqPpxEDOt5YVzGcJCOLK6pZrBefT4WUJwgdkjZ1lUvBDHjbryVOGqbYP&#10;Lmg4hlrEEPYpKmhC6FMpfdWQQT+zPXHkvqwzGCJ0tdQOHzHcdHKRJG/SYMuxocGedg1V38e7UVBe&#10;8vNw1Xn5+er27b3YLW4Xa5R6no7bFYhAY/gX/7k/tIL3uD5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fDbgwgAAANsAAAAPAAAAAAAAAAAAAAAAAJgCAABkcnMvZG93&#10;bnJldi54bWxQSwUGAAAAAAQABAD1AAAAhwMAAAAA&#10;" fillcolor="white [3201]" strokecolor="black [3213]" strokeweight="2pt"/>
              <v:oval id="71 Elipse" o:spid="_x0000_s1043" style="position:absolute;left:21717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CTe8MA&#10;AADbAAAADwAAAGRycy9kb3ducmV2LnhtbESPT4vCMBTE78J+h/AWvGmqwirVKIvsgujJ/3h7NM+2&#10;bPNSkli7394IgsdhZn7DzBatqURDzpeWFQz6CQjizOqScwWH/W9vAsIHZI2VZVLwTx4W84/ODFNt&#10;77ylZhdyESHsU1RQhFCnUvqsIIO+b2vi6F2tMxiidLnUDu8Rbio5TJIvabDkuFBgTcuCsr/dzSg4&#10;HTeH5qw3p/XI/ZS37XJ4OVqjVPez/Z6CCNSGd/jVXmkF4wE8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CTe8MAAADbAAAADwAAAAAAAAAAAAAAAACYAgAAZHJzL2Rv&#10;d25yZXYueG1sUEsFBgAAAAAEAAQA9QAAAIgDAAAAAA==&#10;" fillcolor="white [3201]" strokecolor="black [3213]" strokeweight="2pt"/>
              <v:oval id="72 Elipse" o:spid="_x0000_s1044" style="position:absolute;left:32766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NDMQA&#10;AADbAAAADwAAAGRycy9kb3ducmV2LnhtbESPQWvCQBSE70L/w/IK3nRjhFpSVxFpQfSkRktvj+xr&#10;Epp9G3bXmP57VxA8DjPzDTNf9qYRHTlfW1YwGScgiAuray4V5Mev0TsIH5A1NpZJwT95WC5eBnPM&#10;tL3ynrpDKEWEsM9QQRVCm0npi4oM+rFtiaP3a53BEKUrpXZ4jXDTyDRJ3qTBmuNChS2tKyr+Dhej&#10;4Hza5d233p23U/dZX/br9OdkjVLD1371ASJQH57hR3ujFcxSuH+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iDQzEAAAA2wAAAA8AAAAAAAAAAAAAAAAAmAIAAGRycy9k&#10;b3ducmV2LnhtbFBLBQYAAAAABAAEAPUAAACJAwAAAAA=&#10;" fillcolor="white [3201]" strokecolor="black [3213]" strokeweight="2pt"/>
              <v:shape id="73 Conector recto de flecha" o:spid="_x0000_s1045" type="#_x0000_t32" style="position:absolute;left:4476;top:4572;width:0;height:350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0/MMAAADbAAAADwAAAGRycy9kb3ducmV2LnhtbESP3YrCMBSE74V9h3AW9k5TW9FSjbII&#10;gle7/j3AsTm2xeak26Ra334jCF4OM/MNs1j1phY3al1lWcF4FIEgzq2uuFBwOm6GKQjnkTXWlknB&#10;gxyslh+DBWba3nlPt4MvRICwy1BB6X2TSenykgy6kW2Ig3exrUEfZFtI3eI9wE0t4yiaSoMVh4US&#10;G1qXlF8PnVGQ+u63/ntMfs7X3XofJeO4S5NYqa/P/nsOwlPv3+FXe6sVzBJ4fg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jdPzDAAAA2wAAAA8AAAAAAAAAAAAA&#10;AAAAoQIAAGRycy9kb3ducmV2LnhtbFBLBQYAAAAABAAEAPkAAACRAwAAAAA=&#10;" strokecolor="black [3213]">
                <v:stroke startarrow="open" endarrow="open"/>
              </v:shape>
              <v:shape id="76 Conector recto de flecha" o:spid="_x0000_s1046" type="#_x0000_t32" style="position:absolute;left:37623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TXZMQAAADbAAAADwAAAGRycy9kb3ducmV2LnhtbESP0WrCQBRE3wv+w3ILvjUbY9GQZhUR&#10;Cj61Rv2A2+xtEszeTbMbTf6+KxT6OMzMGSbfjqYVN+pdY1nBIopBEJdWN1wpuJzfX1IQziNrbC2T&#10;gokcbDezpxwzbe9c0O3kKxEg7DJUUHvfZVK6siaDLrIdcfC+bW/QB9lXUvd4D3DTyiSOV9Jgw2Gh&#10;xo72NZXX02AUpH74bH+m14+v63FfxMtFMqTLRKn587h7A+Fp9P/hv/ZBK1iv4PEl/A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VNdkxAAAANsAAAAPAAAAAAAAAAAA&#10;AAAAAKECAABkcnMvZG93bnJldi54bWxQSwUGAAAAAAQABAD5AAAAkgMAAAAA&#10;" strokecolor="black [3213]">
                <v:stroke startarrow="open" endarrow="open"/>
              </v:shape>
              <v:shape id="78 Cuadro de texto" o:spid="_x0000_s1047" type="#_x0000_t202" style="position:absolute;top:1143;width:9347;height:30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 w:rsidRPr="00337887">
                        <w:rPr>
                          <w:sz w:val="18"/>
                        </w:rPr>
                        <w:t>Usuario 1</w:t>
                      </w:r>
                    </w:p>
                  </w:txbxContent>
                </v:textbox>
              </v:shape>
              <v:shape id="79 Cuadro de texto" o:spid="_x0000_s1048" type="#_x0000_t202" style="position:absolute;left:10858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 w:rsidRPr="00337887">
                        <w:rPr>
                          <w:sz w:val="18"/>
                        </w:rPr>
                        <w:t xml:space="preserve">Usuario </w:t>
                      </w: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80 Cuadro de texto" o:spid="_x0000_s1049" type="#_x0000_t202" style="position:absolute;left:21717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Usuario 3</w:t>
                      </w:r>
                    </w:p>
                  </w:txbxContent>
                </v:textbox>
              </v:shape>
              <v:shape id="81 Cuadro de texto" o:spid="_x0000_s1050" type="#_x0000_t202" style="position:absolute;left:32766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Usuario n</w:t>
                      </w:r>
                    </w:p>
                  </w:txbxContent>
                </v:textbox>
              </v:shape>
              <v:shape id="83 Cuadro de texto" o:spid="_x0000_s1051" type="#_x0000_t202" style="position:absolute;left:12668;top:5048;width:1711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<v:textbox>
                  <w:txbxContent>
                    <w:p w:rsidR="00B83FCA" w:rsidRPr="00B83FCA" w:rsidRDefault="00B83FCA" w:rsidP="00B83FCA">
                      <w:pPr>
                        <w:jc w:val="center"/>
                        <w:rPr>
                          <w:sz w:val="28"/>
                        </w:rPr>
                      </w:pPr>
                      <w:r w:rsidRPr="00B83FCA">
                        <w:rPr>
                          <w:sz w:val="28"/>
                        </w:rPr>
                        <w:t>Internet</w:t>
                      </w:r>
                    </w:p>
                  </w:txbxContent>
                </v:textbox>
              </v:shape>
              <v:oval id="84 Elipse" o:spid="_x0000_s1052" style="position:absolute;left:14001;top:15335;width:13716;height:61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AxMMA&#10;AADbAAAADwAAAGRycy9kb3ducmV2LnhtbESPT4vCMBTE78J+h/AWvGnqH0SqUUR2QfSkqy7eHs3b&#10;tmzzUpJY67c3guBxmJnfMPNlayrRkPOlZQWDfgKCOLO65FzB8ee7NwXhA7LGyjIpuJOH5eKjM8dU&#10;2xvvqTmEXEQI+xQVFCHUqZQ+K8ig79uaOHp/1hkMUbpcaoe3CDeVHCbJRBosOS4UWNO6oOz/cDUK&#10;zqfdsfnVu/N25L7K6349vJysUar72a5mIAK14R1+tTdawXQM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JAxMMAAADbAAAADwAAAAAAAAAAAAAAAACYAgAAZHJzL2Rv&#10;d25yZXYueG1sUEsFBgAAAAAEAAQA9QAAAIgDAAAAAA==&#10;" fillcolor="white [3201]" strokecolor="black [3213]" strokeweight="2pt"/>
              <v:shape id="85 Cuadro de texto" o:spid="_x0000_s1053" type="#_x0000_t202" style="position:absolute;left:16097;top:16097;width:9347;height:4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<v:textbox>
                  <w:txbxContent>
                    <w:p w:rsidR="00594302" w:rsidRPr="00594302" w:rsidRDefault="00594302" w:rsidP="00594302">
                      <w:pPr>
                        <w:jc w:val="center"/>
                      </w:pPr>
                      <w:r w:rsidRPr="00594302">
                        <w:t>Servidor Web ESPOL</w:t>
                      </w:r>
                    </w:p>
                  </w:txbxContent>
                </v:textbox>
              </v:shape>
              <v:shape id="86 Conector recto de flecha" o:spid="_x0000_s1054" type="#_x0000_t32" style="position:absolute;left:20669;top:11811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GnQ8MAAADbAAAADwAAAGRycy9kb3ducmV2LnhtbESPzWrDMBCE74W+g9hCb40cuwTjRgnF&#10;UMgpjZM8wNba2ibWyrXkv7ePCoUeh5lvhtnuZ9OKkXrXWFawXkUgiEurG64UXC8fLykI55E1tpZJ&#10;wUIO9rvHhy1m2k5c0Hj2lQgl7DJUUHvfZVK6siaDbmU74uB9296gD7KvpO5xCuWmlXEUbaTBhsNC&#10;jR3lNZW382AUpH74bH+W1+PX7ZQXUbKOhzSJlXp+mt/fQHia/X/4jz7owG3g90v4A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Bp0PDAAAA2wAAAA8AAAAAAAAAAAAA&#10;AAAAoQIAAGRycy9kb3ducmV2LnhtbFBLBQYAAAAABAAEAPkAAACRAwAAAAA=&#10;" strokecolor="black [3213]">
                <v:stroke startarrow="open" endarrow="open"/>
              </v:shape>
            </v:group>
          </v:group>
        </w:pict>
      </w:r>
    </w:p>
    <w:p w:rsidR="00434B9A" w:rsidRDefault="00434B9A" w:rsidP="004A0F8D">
      <w:pPr>
        <w:pStyle w:val="Heading2"/>
        <w:ind w:left="930"/>
        <w:rPr>
          <w:rFonts w:cs="Tahoma"/>
          <w:b w:val="0"/>
          <w:bCs w:val="0"/>
          <w:color w:val="92D050"/>
          <w:sz w:val="28"/>
          <w:szCs w:val="28"/>
          <w:lang w:val="es-EC" w:eastAsia="en-US"/>
        </w:rPr>
      </w:pPr>
    </w:p>
    <w:p w:rsidR="009976BF" w:rsidRDefault="009976BF" w:rsidP="009976BF">
      <w:pPr>
        <w:rPr>
          <w:lang w:val="es-EC" w:eastAsia="en-US"/>
        </w:rPr>
      </w:pPr>
    </w:p>
    <w:p w:rsidR="009976BF" w:rsidRPr="009976BF" w:rsidRDefault="009976BF" w:rsidP="009976BF">
      <w:pPr>
        <w:rPr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A24ED0" w:rsidRDefault="00A24ED0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A24ED0" w:rsidRDefault="00A24ED0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9976BF" w:rsidRPr="00855FC8" w:rsidRDefault="009976BF" w:rsidP="009976BF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Elegimos </w:t>
      </w:r>
      <w:r w:rsidR="00981160">
        <w:rPr>
          <w:rFonts w:ascii="Tahoma" w:eastAsiaTheme="minorHAnsi" w:hAnsi="Tahoma" w:cs="Tahoma"/>
          <w:lang w:val="es-EC" w:eastAsia="en-US"/>
        </w:rPr>
        <w:t xml:space="preserve">también </w:t>
      </w:r>
      <w:r>
        <w:rPr>
          <w:rFonts w:ascii="Tahoma" w:eastAsiaTheme="minorHAnsi" w:hAnsi="Tahoma" w:cs="Tahoma"/>
          <w:lang w:val="es-EC" w:eastAsia="en-US"/>
        </w:rPr>
        <w:t xml:space="preserve">el modelo </w:t>
      </w:r>
      <w:r w:rsidR="00981160">
        <w:rPr>
          <w:rFonts w:ascii="Tahoma" w:eastAsiaTheme="minorHAnsi" w:hAnsi="Tahoma" w:cs="Tahoma"/>
          <w:lang w:val="es-EC" w:eastAsia="en-US"/>
        </w:rPr>
        <w:t>cliente-servidor</w:t>
      </w:r>
      <w:r>
        <w:rPr>
          <w:rFonts w:ascii="Tahoma" w:eastAsiaTheme="minorHAnsi" w:hAnsi="Tahoma" w:cs="Tahoma"/>
          <w:lang w:val="es-EC" w:eastAsia="en-US"/>
        </w:rPr>
        <w:t xml:space="preserve"> </w:t>
      </w:r>
      <w:r w:rsidR="00981160">
        <w:rPr>
          <w:rFonts w:ascii="Tahoma" w:eastAsiaTheme="minorHAnsi" w:hAnsi="Tahoma" w:cs="Tahoma"/>
          <w:lang w:val="es-EC" w:eastAsia="en-US"/>
        </w:rPr>
        <w:t xml:space="preserve">ya </w:t>
      </w:r>
      <w:r>
        <w:rPr>
          <w:rFonts w:ascii="Tahoma" w:eastAsiaTheme="minorHAnsi" w:hAnsi="Tahoma" w:cs="Tahoma"/>
          <w:lang w:val="es-EC" w:eastAsia="en-US"/>
        </w:rPr>
        <w:t xml:space="preserve">que </w:t>
      </w:r>
      <w:r w:rsidR="00981160">
        <w:rPr>
          <w:rFonts w:ascii="Tahoma" w:eastAsiaTheme="minorHAnsi" w:hAnsi="Tahoma" w:cs="Tahoma"/>
          <w:lang w:val="es-EC" w:eastAsia="en-US"/>
        </w:rPr>
        <w:t>el sistema se organiza como un servicio para los ayudantes y estudiantes del laboratorio de potencia que interactúa con servidores de la Espol. Más de un cliente puede acceder y usar este servicio web.</w:t>
      </w:r>
    </w:p>
    <w:p w:rsidR="00785488" w:rsidRPr="00A24ED0" w:rsidRDefault="00AC0F5F" w:rsidP="00A24ED0">
      <w:pPr>
        <w:pStyle w:val="Heading2"/>
        <w:ind w:left="142"/>
        <w:rPr>
          <w:rFonts w:cs="Tahoma"/>
          <w:bCs w:val="0"/>
          <w:color w:val="92D050"/>
          <w:sz w:val="28"/>
          <w:szCs w:val="28"/>
          <w:lang w:val="es-EC" w:eastAsia="en-US"/>
        </w:rPr>
      </w:pPr>
      <w:r w:rsidRPr="002B5A38">
        <w:rPr>
          <w:rFonts w:cs="Tahoma"/>
          <w:b w:val="0"/>
          <w:bCs w:val="0"/>
          <w:color w:val="92D050"/>
          <w:sz w:val="28"/>
          <w:szCs w:val="28"/>
          <w:lang w:val="es-EC" w:eastAsia="en-US"/>
        </w:rPr>
        <w:br/>
      </w:r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9" w:name="_Toc316331392"/>
      <w:bookmarkStart w:id="10" w:name="_Toc319143973"/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2.2 Modelo de Estilo de Contro</w:t>
      </w:r>
      <w:bookmarkEnd w:id="9"/>
      <w:r w:rsidR="00785488"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l</w:t>
      </w:r>
      <w:bookmarkEnd w:id="10"/>
    </w:p>
    <w:p w:rsidR="00A24ED0" w:rsidRPr="00A24ED0" w:rsidRDefault="00CA41DA" w:rsidP="00A24ED0">
      <w:pPr>
        <w:pStyle w:val="ListParagraph"/>
        <w:spacing w:before="240" w:after="60"/>
        <w:ind w:left="1560" w:hanging="720"/>
        <w:outlineLvl w:val="2"/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</w:pPr>
      <w:bookmarkStart w:id="11" w:name="_Toc316331393"/>
      <w:bookmarkStart w:id="12" w:name="_Toc319143974"/>
      <w:r w:rsidRPr="00D618E3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2.</w:t>
      </w:r>
      <w:r w:rsidR="008B72D7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2</w:t>
      </w:r>
      <w:r w:rsidRPr="00D618E3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 xml:space="preserve">.1.  Modelo </w:t>
      </w:r>
      <w:r w:rsidR="00C91D30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de control basado en eventos</w:t>
      </w:r>
      <w:bookmarkEnd w:id="11"/>
      <w:bookmarkEnd w:id="12"/>
    </w:p>
    <w:p w:rsidR="00C91D30" w:rsidRPr="00A24ED0" w:rsidRDefault="00A24ED0" w:rsidP="00A24ED0">
      <w:pPr>
        <w:jc w:val="right"/>
        <w:rPr>
          <w:lang w:val="es-EC" w:eastAsia="en-US"/>
        </w:rPr>
      </w:pPr>
      <w:r>
        <w:rPr>
          <w:noProof/>
        </w:rPr>
        <w:drawing>
          <wp:inline distT="0" distB="0" distL="0" distR="0">
            <wp:extent cx="5143500" cy="2066925"/>
            <wp:effectExtent l="0" t="0" r="0" b="9525"/>
            <wp:docPr id="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ntro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8" b="31806"/>
                    <a:stretch/>
                  </pic:blipFill>
                  <pic:spPr bwMode="auto">
                    <a:xfrm>
                      <a:off x="0" y="0"/>
                      <a:ext cx="5145247" cy="20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D30" w:rsidRDefault="00C91D30" w:rsidP="00C91D30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Se eligió el modelo d</w:t>
      </w:r>
      <w:r w:rsidR="00F63578">
        <w:rPr>
          <w:rFonts w:ascii="Tahoma" w:eastAsiaTheme="minorHAnsi" w:hAnsi="Tahoma" w:cs="Tahoma"/>
          <w:lang w:val="es-EC" w:eastAsia="en-US"/>
        </w:rPr>
        <w:t>e control basado en eventos porque nuestro sistema se regirá por eventos generados externamente.</w:t>
      </w:r>
    </w:p>
    <w:p w:rsidR="00785488" w:rsidRDefault="00785488">
      <w:pPr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br w:type="page"/>
      </w:r>
    </w:p>
    <w:p w:rsidR="00F63578" w:rsidRDefault="00F20D50" w:rsidP="00C91D30">
      <w:pPr>
        <w:pStyle w:val="ListParagraph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689610</wp:posOffset>
            </wp:positionV>
            <wp:extent cx="3774440" cy="2585720"/>
            <wp:effectExtent l="0" t="0" r="0" b="5080"/>
            <wp:wrapTight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ight>
            <wp:docPr id="8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cionSistemaABEJJ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7444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0F5F" w:rsidRPr="00CD5A95" w:rsidRDefault="00AC0F5F" w:rsidP="004E590B">
      <w:pPr>
        <w:pStyle w:val="Heading2"/>
        <w:ind w:left="142"/>
        <w:rPr>
          <w:rFonts w:ascii="Arial" w:eastAsia="Times New Roman" w:hAnsi="Arial" w:cs="Arial"/>
          <w:color w:val="000000"/>
          <w:sz w:val="17"/>
          <w:szCs w:val="17"/>
        </w:rPr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13" w:name="_Toc316331394"/>
      <w:bookmarkStart w:id="14" w:name="_Toc319143975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2.3 Modelo de Distribución</w:t>
      </w:r>
      <w:bookmarkEnd w:id="13"/>
      <w:bookmarkEnd w:id="14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br/>
      </w: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456EE5" w:rsidRDefault="00456EE5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F20D50" w:rsidRPr="00F20D50" w:rsidRDefault="00456EE5" w:rsidP="00F20D50">
      <w:pPr>
        <w:ind w:left="709" w:firstLine="707"/>
        <w:jc w:val="both"/>
        <w:rPr>
          <w:sz w:val="24"/>
        </w:rPr>
        <w:sectPr w:rsidR="00F20D50" w:rsidRPr="00F20D50" w:rsidSect="0034195B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sz w:val="24"/>
        </w:rPr>
        <w:t>Nuestra aplicación consta con dos servidores: el servidor Web que usaremos será</w:t>
      </w:r>
      <w:r w:rsidR="003320B7">
        <w:rPr>
          <w:sz w:val="24"/>
        </w:rPr>
        <w:t xml:space="preserve"> </w:t>
      </w:r>
      <w:proofErr w:type="spellStart"/>
      <w:r w:rsidR="003320B7">
        <w:rPr>
          <w:sz w:val="24"/>
        </w:rPr>
        <w:t>Wamp</w:t>
      </w:r>
      <w:proofErr w:type="spellEnd"/>
      <w:r w:rsidR="003320B7">
        <w:rPr>
          <w:sz w:val="24"/>
        </w:rPr>
        <w:t>,</w:t>
      </w:r>
      <w:r>
        <w:rPr>
          <w:sz w:val="24"/>
        </w:rPr>
        <w:t xml:space="preserve"> usaremos </w:t>
      </w:r>
      <w:r w:rsidR="003320B7">
        <w:rPr>
          <w:sz w:val="24"/>
        </w:rPr>
        <w:t>para el</w:t>
      </w:r>
      <w:r>
        <w:rPr>
          <w:sz w:val="24"/>
        </w:rPr>
        <w:t xml:space="preserve"> servidor de bases de datos será </w:t>
      </w:r>
      <w:proofErr w:type="spellStart"/>
      <w:r w:rsidR="003320B7">
        <w:rPr>
          <w:sz w:val="24"/>
        </w:rPr>
        <w:t>MySql</w:t>
      </w:r>
      <w:proofErr w:type="spellEnd"/>
      <w:r>
        <w:rPr>
          <w:sz w:val="24"/>
        </w:rPr>
        <w:t>, el cual tendrá almacenado todos los datos de los estudiantes  y entes responsables de la administración del sistema. Estos dos servidores estarán conectados a nuestra aplicación Web que es con la cual el estudiante interactúa para consultar o ingresar información al sistema. Dado que nuestro servicio es Web podrá ser accesible desde varios computadores de donde los estudiantes obtienen el servicio.</w:t>
      </w:r>
      <w:bookmarkStart w:id="15" w:name="_Toc316331396"/>
      <w:bookmarkStart w:id="16" w:name="_Toc316331567"/>
      <w:r w:rsidR="00785488">
        <w:rPr>
          <w:sz w:val="24"/>
        </w:rPr>
        <w:tab/>
      </w:r>
    </w:p>
    <w:bookmarkEnd w:id="15"/>
    <w:bookmarkEnd w:id="16"/>
    <w:p w:rsidR="00A7565B" w:rsidRDefault="00A7565B" w:rsidP="00F20D50">
      <w:pPr>
        <w:rPr>
          <w:lang w:val="es-EC" w:eastAsia="en-US"/>
        </w:rPr>
      </w:pPr>
    </w:p>
    <w:p w:rsidR="00A24ED0" w:rsidRPr="00A24ED0" w:rsidRDefault="00F20D50" w:rsidP="00A24ED0">
      <w:pPr>
        <w:pStyle w:val="ListParagraph"/>
        <w:numPr>
          <w:ilvl w:val="0"/>
          <w:numId w:val="32"/>
        </w:numPr>
        <w:rPr>
          <w:rStyle w:val="Heading1Ch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u w:val="single"/>
          <w:lang w:val="es-EC" w:eastAsia="en-US"/>
        </w:rPr>
      </w:pPr>
      <w:bookmarkStart w:id="17" w:name="_Toc319143976"/>
      <w:r w:rsidRPr="00A24ED0">
        <w:rPr>
          <w:rStyle w:val="Heading1Char"/>
          <w:color w:val="76923C" w:themeColor="accent3" w:themeShade="BF"/>
          <w:sz w:val="34"/>
          <w:szCs w:val="34"/>
        </w:rPr>
        <w:t>Diseño Detallado</w:t>
      </w:r>
      <w:bookmarkEnd w:id="17"/>
    </w:p>
    <w:p w:rsidR="00F20D50" w:rsidRPr="0004009A" w:rsidRDefault="00F20D50" w:rsidP="00A24ED0">
      <w:pPr>
        <w:pStyle w:val="ListParagraph"/>
        <w:numPr>
          <w:ilvl w:val="1"/>
          <w:numId w:val="32"/>
        </w:numPr>
        <w:rPr>
          <w:rStyle w:val="Heading2Ch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u w:val="single"/>
          <w:lang w:val="es-EC" w:eastAsia="en-US"/>
        </w:rPr>
      </w:pPr>
      <w:bookmarkStart w:id="18" w:name="_Toc319143977"/>
      <w:r w:rsidRPr="00A24ED0">
        <w:rPr>
          <w:rStyle w:val="Heading2Char"/>
          <w:color w:val="92D050"/>
          <w:sz w:val="28"/>
          <w:szCs w:val="28"/>
        </w:rPr>
        <w:t>Diagrama de clases</w:t>
      </w:r>
      <w:bookmarkEnd w:id="18"/>
    </w:p>
    <w:p w:rsidR="0004009A" w:rsidRDefault="0004009A" w:rsidP="0004009A">
      <w:pPr>
        <w:rPr>
          <w:u w:val="single"/>
          <w:lang w:val="es-EC" w:eastAsia="en-US"/>
        </w:rPr>
      </w:pPr>
    </w:p>
    <w:p w:rsidR="0004009A" w:rsidRPr="0004009A" w:rsidRDefault="0004009A" w:rsidP="0004009A">
      <w:pPr>
        <w:rPr>
          <w:u w:val="single"/>
          <w:lang w:val="es-EC" w:eastAsia="en-US"/>
        </w:rPr>
        <w:sectPr w:rsidR="0004009A" w:rsidRPr="0004009A" w:rsidSect="0034195B">
          <w:pgSz w:w="15840" w:h="12240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r>
        <w:rPr>
          <w:noProof/>
          <w:u w:val="single"/>
        </w:rPr>
        <w:lastRenderedPageBreak/>
        <w:drawing>
          <wp:inline distT="0" distB="0" distL="0" distR="0">
            <wp:extent cx="8258810" cy="5364998"/>
            <wp:effectExtent l="0" t="0" r="0" b="0"/>
            <wp:docPr id="4" name="Picture 4" descr="C:\Users\Patu\Desktop\UML_anti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u\Desktop\UML_antigu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36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64" w:rsidRDefault="00140A64" w:rsidP="000A4117">
      <w:pPr>
        <w:rPr>
          <w:lang w:val="es-EC" w:eastAsia="en-US"/>
        </w:rPr>
      </w:pPr>
    </w:p>
    <w:p w:rsidR="00051351" w:rsidRPr="00CD5A95" w:rsidRDefault="00AC0F5F" w:rsidP="299DBD6F">
      <w:pPr>
        <w:pStyle w:val="Heading2"/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19" w:name="_Toc319143978"/>
      <w:bookmarkStart w:id="20" w:name="_Toc316331397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3.2 Diagramas de estados</w:t>
      </w:r>
      <w:bookmarkEnd w:id="19"/>
    </w:p>
    <w:p w:rsidR="299DBD6F" w:rsidRPr="0034195B" w:rsidRDefault="299DBD6F" w:rsidP="299DBD6F">
      <w:pPr>
        <w:ind w:firstLine="708"/>
      </w:pPr>
      <w:r w:rsidRPr="299DBD6F">
        <w:rPr>
          <w:rFonts w:ascii="Tahoma" w:eastAsia="Tahoma" w:hAnsi="Tahoma" w:cs="Tahoma"/>
          <w:sz w:val="28"/>
          <w:szCs w:val="28"/>
          <w:lang w:val="es-EC" w:eastAsia="en-US"/>
        </w:rPr>
        <w:t>Diagrama de Estado de la Clase "ACTIVIDAD"</w:t>
      </w:r>
      <w:bookmarkEnd w:id="20"/>
    </w:p>
    <w:p w:rsidR="00051351" w:rsidRDefault="0034195B" w:rsidP="00A24ED0">
      <w:pPr>
        <w:rPr>
          <w:lang w:val="es-EC" w:eastAsia="en-US"/>
        </w:rPr>
      </w:pPr>
      <w:bookmarkStart w:id="21" w:name="_Toc316505863"/>
      <w:r>
        <w:rPr>
          <w:noProof/>
        </w:rPr>
        <w:drawing>
          <wp:inline distT="0" distB="0" distL="0" distR="0">
            <wp:extent cx="5621655" cy="1693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FE0E4A" w:rsidRDefault="00FE0E4A" w:rsidP="00FE0E4A">
      <w:pPr>
        <w:rPr>
          <w:lang w:val="es-EC" w:eastAsia="en-US"/>
        </w:rPr>
      </w:pPr>
    </w:p>
    <w:p w:rsidR="00AC0F5F" w:rsidRPr="00CD5A95" w:rsidRDefault="00AC0F5F" w:rsidP="299DBD6F">
      <w:pPr>
        <w:pStyle w:val="Heading2"/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22" w:name="_Toc316331399"/>
      <w:bookmarkStart w:id="23" w:name="_Toc319143979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3.3 Diagrama de Secuencias</w:t>
      </w:r>
      <w:bookmarkEnd w:id="22"/>
      <w:bookmarkEnd w:id="23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br/>
      </w:r>
    </w:p>
    <w:p w:rsidR="299DBD6F" w:rsidRDefault="00592C0D" w:rsidP="299DBD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  <w:r>
        <w:rPr>
          <w:rFonts w:ascii="Arial" w:eastAsia="Times New Roman" w:hAnsi="Arial" w:cs="Arial"/>
          <w:noProof/>
          <w:color w:val="000000"/>
          <w:sz w:val="17"/>
          <w:szCs w:val="17"/>
        </w:rPr>
        <w:drawing>
          <wp:inline distT="0" distB="0" distL="0" distR="0" wp14:anchorId="0F4BD04A" wp14:editId="6A8256AF">
            <wp:extent cx="5219700" cy="3848100"/>
            <wp:effectExtent l="19050" t="0" r="0" b="0"/>
            <wp:docPr id="3" name="Imagen 2" descr="C:\Users\Yuri\Desktop\dibuj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ri\Desktop\dibujo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C0D" w:rsidRDefault="00592C0D" w:rsidP="299DBD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592C0D" w:rsidRDefault="00592C0D" w:rsidP="299DBD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785488" w:rsidRDefault="00FE6A78">
      <w:pPr>
        <w:rPr>
          <w:rFonts w:ascii="Arial" w:eastAsia="Times New Roman" w:hAnsi="Arial" w:cs="Arial"/>
          <w:color w:val="000000"/>
          <w:sz w:val="17"/>
          <w:szCs w:val="17"/>
        </w:rPr>
      </w:pPr>
      <w:r>
        <w:rPr>
          <w:rFonts w:ascii="Arial" w:eastAsia="Times New Roman" w:hAnsi="Arial" w:cs="Arial"/>
          <w:noProof/>
          <w:color w:val="000000"/>
          <w:sz w:val="17"/>
          <w:szCs w:val="17"/>
        </w:rPr>
        <w:lastRenderedPageBreak/>
        <w:drawing>
          <wp:anchor distT="0" distB="0" distL="114300" distR="114300" simplePos="0" relativeHeight="251746304" behindDoc="0" locked="0" layoutInCell="1" allowOverlap="1" wp14:anchorId="31ABA545" wp14:editId="20F0261B">
            <wp:simplePos x="0" y="0"/>
            <wp:positionH relativeFrom="column">
              <wp:posOffset>274320</wp:posOffset>
            </wp:positionH>
            <wp:positionV relativeFrom="paragraph">
              <wp:posOffset>1042670</wp:posOffset>
            </wp:positionV>
            <wp:extent cx="4648200" cy="3533775"/>
            <wp:effectExtent l="0" t="0" r="0" b="0"/>
            <wp:wrapSquare wrapText="bothSides"/>
            <wp:docPr id="1" name="Imagen 1" descr="C:\Users\Yuri\Desktop\Dibuj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Dibujo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5488">
        <w:rPr>
          <w:rFonts w:ascii="Arial" w:eastAsia="Times New Roman" w:hAnsi="Arial" w:cs="Arial"/>
          <w:color w:val="000000"/>
          <w:sz w:val="17"/>
          <w:szCs w:val="17"/>
        </w:rPr>
        <w:br w:type="page"/>
      </w:r>
      <w:bookmarkStart w:id="24" w:name="_GoBack"/>
      <w:bookmarkEnd w:id="24"/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Pr="00CD5A95" w:rsidRDefault="00AC0F5F" w:rsidP="0095556D">
      <w:pPr>
        <w:pStyle w:val="Heading1"/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 xml:space="preserve">    </w:t>
      </w:r>
      <w:bookmarkStart w:id="25" w:name="_Toc316331400"/>
      <w:bookmarkStart w:id="26" w:name="_Toc319143980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4. Control de Calidad</w:t>
      </w:r>
      <w:bookmarkEnd w:id="25"/>
      <w:bookmarkEnd w:id="26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br/>
      </w:r>
    </w:p>
    <w:tbl>
      <w:tblPr>
        <w:tblStyle w:val="LightList-Accent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D052C6" w:rsidRPr="00EA38C9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B64CF2" w:rsidRDefault="00CD5A95" w:rsidP="00BA0698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color w:val="auto"/>
                <w:sz w:val="20"/>
              </w:rPr>
              <w:t>Vanessa Robles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052C6" w:rsidRPr="00FE398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Tahoma" w:hAnsi="Tahoma" w:cs="Tahoma"/>
                <w:sz w:val="20"/>
              </w:rPr>
            </w:pPr>
          </w:p>
        </w:tc>
      </w:tr>
      <w:tr w:rsidR="00D052C6" w:rsidRPr="00EA38C9" w:rsidTr="299DBD6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966C2C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 w:rsidR="00966C2C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E52044" w:rsidP="00BA0698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pict>
                <v:rect id="Rectángulo 64" o:spid="_x0000_s1055" style="position:absolute;margin-left:228.8pt;margin-top:4.4pt;width:17.9pt;height:18.1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">
                  <v:textbox>
                    <w:txbxContent>
                      <w:p w:rsidR="00D052C6" w:rsidRPr="00B87E33" w:rsidRDefault="00B64CF2" w:rsidP="00D052C6">
                        <w:r>
                          <w:t>X</w:t>
                        </w: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pict>
                <v:rect id="Rectángulo 63" o:spid="_x0000_s1056" style="position:absolute;margin-left:285.55pt;margin-top:5.25pt;width:17.9pt;height:18.1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">
                  <v:textbox>
                    <w:txbxContent>
                      <w:p w:rsidR="00D052C6" w:rsidRPr="008E0FA6" w:rsidRDefault="00D052C6" w:rsidP="00D052C6">
                        <w:pPr>
                          <w:jc w:val="both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pict>
                <v:rect id="Rectángulo 14" o:spid="_x0000_s1057" style="position:absolute;margin-left:173.3pt;margin-top:3.65pt;width:17.9pt;height:18.1pt;z-index:251691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">
                  <v:textbox>
                    <w:txbxContent>
                      <w:p w:rsidR="00D052C6" w:rsidRPr="00B46AD6" w:rsidRDefault="00D052C6" w:rsidP="00D052C6"/>
                    </w:txbxContent>
                  </v:textbox>
                </v:rect>
              </w:pic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34195B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B64CF2" w:rsidRDefault="00B64CF2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Pr="00CD5A95" w:rsidRDefault="00AC0F5F" w:rsidP="0095556D">
      <w:pPr>
        <w:pStyle w:val="Heading1"/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lastRenderedPageBreak/>
        <w:t xml:space="preserve">    </w:t>
      </w:r>
      <w:bookmarkStart w:id="27" w:name="_Toc316331401"/>
      <w:bookmarkStart w:id="28" w:name="_Toc319143981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5. Coevaluación</w:t>
      </w:r>
      <w:bookmarkEnd w:id="27"/>
      <w:bookmarkEnd w:id="28"/>
    </w:p>
    <w:p w:rsidR="00AC0F5F" w:rsidRDefault="00AC0F5F" w:rsidP="00AC0F5F">
      <w:pPr>
        <w:rPr>
          <w:lang w:eastAsia="en-US"/>
        </w:rPr>
      </w:pPr>
    </w:p>
    <w:tbl>
      <w:tblPr>
        <w:tblStyle w:val="MediumShading2-Accent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338"/>
        <w:gridCol w:w="1458"/>
      </w:tblGrid>
      <w:tr w:rsidR="00D35847" w:rsidTr="00D358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</w:tcPr>
          <w:p w:rsidR="00D35847" w:rsidRPr="009F5A5B" w:rsidRDefault="00D35847" w:rsidP="00BA0698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D35847" w:rsidRDefault="00D35847" w:rsidP="00BA0698">
            <w:pPr>
              <w:jc w:val="center"/>
              <w:rPr>
                <w:rFonts w:ascii="Arial" w:hAnsi="Arial" w:cs="Arial"/>
                <w:b w:val="0"/>
              </w:rPr>
            </w:pPr>
            <w:r w:rsidRPr="00D35847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AC0F5F" w:rsidRDefault="00AC0F5F" w:rsidP="00AC0F5F">
      <w:pPr>
        <w:rPr>
          <w:lang w:eastAsia="en-US"/>
        </w:rPr>
      </w:pPr>
    </w:p>
    <w:p w:rsidR="00AC0F5F" w:rsidRPr="00AC0F5F" w:rsidRDefault="00AC0F5F" w:rsidP="00AC0F5F">
      <w:pPr>
        <w:rPr>
          <w:lang w:eastAsia="en-US"/>
        </w:rPr>
      </w:pPr>
    </w:p>
    <w:sectPr w:rsidR="00AC0F5F" w:rsidRPr="00AC0F5F" w:rsidSect="00A7565B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044" w:rsidRDefault="00E52044" w:rsidP="008F66AE">
      <w:pPr>
        <w:spacing w:after="0" w:line="240" w:lineRule="auto"/>
      </w:pPr>
      <w:r>
        <w:separator/>
      </w:r>
    </w:p>
  </w:endnote>
  <w:endnote w:type="continuationSeparator" w:id="0">
    <w:p w:rsidR="00E52044" w:rsidRDefault="00E52044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E52044">
    <w:pPr>
      <w:pStyle w:val="Footer"/>
    </w:pPr>
    <w:r>
      <w:rPr>
        <w:noProof/>
      </w:rPr>
      <w:pict>
        <v:group id="Group 27" o:spid="_x0000_s2057" style="position:absolute;margin-left:0;margin-top:729pt;width:610.4pt;height:63.75pt;flip:y;z-index:251666432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9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<v:rect id="Rectangle 29" o:spid="_x0000_s2058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<w10:wrap anchorx="page" anchory="page"/>
        </v:group>
      </w:pict>
    </w:r>
    <w:r w:rsidR="007027D9"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785488">
      <w:rPr>
        <w:rFonts w:ascii="Tahoma" w:hAnsi="Tahoma" w:cs="Tahoma"/>
        <w:sz w:val="20"/>
      </w:rPr>
      <w:t>Andrea Cáceres</w:t>
    </w:r>
    <w:r w:rsidR="007648E0" w:rsidRPr="00785488">
      <w:rPr>
        <w:rFonts w:ascii="Tahoma" w:hAnsi="Tahoma" w:cs="Tahoma"/>
        <w:sz w:val="20"/>
      </w:rPr>
      <w:t>, Brick Reyes, Jennifer Bermeo</w:t>
    </w:r>
    <w:r w:rsidR="007027D9" w:rsidRPr="00284148">
      <w:rPr>
        <w:rFonts w:ascii="Tahoma" w:hAnsi="Tahoma" w:cs="Tahoma"/>
        <w:color w:val="92D050"/>
        <w:sz w:val="20"/>
      </w:rPr>
      <w:br/>
    </w:r>
    <w:r w:rsidR="007027D9"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785488">
      <w:rPr>
        <w:rFonts w:ascii="Tahoma" w:hAnsi="Tahoma" w:cs="Tahoma"/>
        <w:sz w:val="20"/>
      </w:rPr>
      <w:t>Andrea Cáceres</w:t>
    </w:r>
    <w:r w:rsidR="007648E0" w:rsidRPr="00785488">
      <w:rPr>
        <w:rFonts w:ascii="Tahoma" w:hAnsi="Tahoma" w:cs="Tahoma"/>
        <w:sz w:val="20"/>
      </w:rPr>
      <w:t>, Brick Reyes</w:t>
    </w:r>
    <w:r w:rsidR="00722708" w:rsidRPr="00785488">
      <w:rPr>
        <w:rFonts w:ascii="Tahoma" w:hAnsi="Tahoma" w:cs="Tahoma"/>
        <w:sz w:val="20"/>
      </w:rPr>
      <w:t>, Efraín Astudillo</w:t>
    </w:r>
    <w:r w:rsidR="00785488">
      <w:rPr>
        <w:rFonts w:ascii="Tahoma" w:hAnsi="Tahoma" w:cs="Tahoma"/>
        <w:sz w:val="20"/>
      </w:rPr>
      <w:t>, Jefferson Rubio</w:t>
    </w:r>
    <w:r w:rsidR="007027D9">
      <w:rPr>
        <w:rFonts w:asciiTheme="majorHAnsi" w:hAnsiTheme="majorHAnsi" w:cstheme="majorHAnsi"/>
      </w:rPr>
      <w:ptab w:relativeTo="margin" w:alignment="right" w:leader="none"/>
    </w:r>
    <w:r w:rsidR="007027D9" w:rsidRPr="00284148">
      <w:rPr>
        <w:rFonts w:asciiTheme="majorHAnsi" w:hAnsiTheme="majorHAnsi" w:cstheme="majorHAnsi"/>
        <w:b/>
      </w:rPr>
      <w:t>Página</w:t>
    </w:r>
    <w:r w:rsidR="007027D9">
      <w:rPr>
        <w:rFonts w:asciiTheme="majorHAnsi" w:hAnsiTheme="majorHAnsi" w:cstheme="majorHAnsi"/>
      </w:rPr>
      <w:t xml:space="preserve"> </w:t>
    </w:r>
    <w:r w:rsidR="00D12A27" w:rsidRPr="00284148">
      <w:rPr>
        <w:b/>
      </w:rPr>
      <w:fldChar w:fldCharType="begin"/>
    </w:r>
    <w:r w:rsidR="007027D9" w:rsidRPr="00284148">
      <w:rPr>
        <w:b/>
      </w:rPr>
      <w:instrText xml:space="preserve"> PAGE   \* MERGEFORMAT </w:instrText>
    </w:r>
    <w:r w:rsidR="00D12A27" w:rsidRPr="00284148">
      <w:rPr>
        <w:b/>
      </w:rPr>
      <w:fldChar w:fldCharType="separate"/>
    </w:r>
    <w:r w:rsidR="00592C0D" w:rsidRPr="00592C0D">
      <w:rPr>
        <w:rFonts w:asciiTheme="majorHAnsi" w:hAnsiTheme="majorHAnsi" w:cstheme="majorHAnsi"/>
        <w:b/>
        <w:noProof/>
      </w:rPr>
      <w:t>11</w:t>
    </w:r>
    <w:r w:rsidR="00D12A27" w:rsidRPr="00284148">
      <w:rPr>
        <w:b/>
      </w:rPr>
      <w:fldChar w:fldCharType="end"/>
    </w:r>
    <w:r>
      <w:rPr>
        <w:noProof/>
      </w:rPr>
      <w:pict>
        <v:rect id="Rectangle 26" o:spid="_x0000_s2056" style="position:absolute;margin-left:0;margin-top:0;width:7.15pt;height:62.45pt;z-index:251665408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<w10:wrap anchorx="margin" anchory="page"/>
        </v:rect>
      </w:pict>
    </w:r>
    <w:r>
      <w:rPr>
        <w:noProof/>
      </w:rPr>
      <w:pict>
        <v:rect id="Rectangle 25" o:spid="_x0000_s2055" style="position:absolute;margin-left:0;margin-top:0;width:7.15pt;height:62.45pt;z-index:251664384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<w10:wrap anchorx="margin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92" w:rsidRDefault="00283392">
    <w:pPr>
      <w:pStyle w:val="Footer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785488">
      <w:rPr>
        <w:rFonts w:ascii="Tahoma" w:hAnsi="Tahoma" w:cs="Tahoma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785488">
      <w:rPr>
        <w:rFonts w:ascii="Tahoma" w:hAnsi="Tahoma" w:cs="Tahoma"/>
        <w:sz w:val="20"/>
      </w:rPr>
      <w:t>Andrea Cáceres, Brick Reyes, Efraín Astudillo</w:t>
    </w:r>
    <w:r w:rsidR="00785488">
      <w:rPr>
        <w:rFonts w:asciiTheme="majorHAnsi" w:hAnsiTheme="majorHAnsi" w:cstheme="majorHAnsi"/>
      </w:rPr>
      <w:t>,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D12A27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D12A27" w:rsidRPr="00284148">
      <w:rPr>
        <w:b/>
      </w:rPr>
      <w:fldChar w:fldCharType="separate"/>
    </w:r>
    <w:r w:rsidR="00592C0D" w:rsidRPr="00592C0D">
      <w:rPr>
        <w:rFonts w:asciiTheme="majorHAnsi" w:hAnsiTheme="majorHAnsi" w:cstheme="majorHAnsi"/>
        <w:b/>
        <w:noProof/>
      </w:rPr>
      <w:t>10</w:t>
    </w:r>
    <w:r w:rsidR="00D12A27" w:rsidRPr="00284148">
      <w:rPr>
        <w:b/>
      </w:rPr>
      <w:fldChar w:fldCharType="end"/>
    </w:r>
    <w:r w:rsidR="00E52044">
      <w:rPr>
        <w:noProof/>
      </w:rPr>
      <w:pict>
        <v:group id="_x0000_s2051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3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6dQscAAADcAAAADwAAAGRycy9kb3ducmV2LnhtbESP3WrCQBSE7wu+w3IKvZG6MUhrU9cg&#10;QkWK4F+ht6fZYxKSPRuya0x9elco9HKYmW+YWdqbWnTUutKygvEoAkGcWV1yruDr+PE8BeE8ssba&#10;Min4JQfpfPAww0TbC++pO/hcBAi7BBUU3jeJlC4ryKAb2YY4eCfbGvRBtrnULV4C3NQyjqIXabDk&#10;sFBgQ8uCsupwNgqq4/7zOpQ/w+nqVG/L7+sGd68bpZ4e+8U7CE+9/w//tddaQfw2gfuZcATk/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p1CxwAAANwAAAAPAAAAAAAA&#10;AAAAAAAAAKECAABkcnMvZG93bnJldi54bWxQSwUGAAAAAAQABAD5AAAAlQMAAAAA&#10;" strokecolor="#090"/>
          <v:rect id="Rectangle 29" o:spid="_x0000_s2052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MccUA&#10;AADcAAAADwAAAGRycy9kb3ducmV2LnhtbESPQWvCQBSE7wX/w/IKXopuFCw2uooIYiiCGKvnR/aZ&#10;hGbfxuw2if/eLRR6HGbmG2a57k0lWmpcaVnBZByBIM6sLjlX8HXejeYgnEfWWFkmBQ9ysF4NXpYY&#10;a9vxidrU5yJA2MWooPC+jqV0WUEG3djWxMG72cagD7LJpW6wC3BTyWkUvUuDJYeFAmvaFpR9pz9G&#10;QZcd2+v5sJfHt2ti+Z7ct+nlU6nha79ZgPDU+//wXzvRCqYfM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sxxxQAAANwAAAAPAAAAAAAAAAAAAAAAAJgCAABkcnMv&#10;ZG93bnJldi54bWxQSwUGAAAAAAQABAD1AAAAigMAAAAA&#10;" filled="f" stroked="f"/>
          <w10:wrap anchorx="page" anchory="page"/>
        </v:group>
      </w:pict>
    </w:r>
    <w:r w:rsidR="00E52044">
      <w:rPr>
        <w:noProof/>
      </w:rPr>
      <w:pict>
        <v:rect id="_x0000_s2050" style="position:absolute;margin-left:0;margin-top:0;width:7.15pt;height:62.45pt;z-index:251674624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" fillcolor="#92d050" strokecolor="#090">
          <w10:wrap anchorx="margin" anchory="page"/>
        </v:rect>
      </w:pict>
    </w:r>
    <w:r w:rsidR="00E52044">
      <w:rPr>
        <w:noProof/>
      </w:rPr>
      <w:pict>
        <v:rect id="_x0000_s2049" style="position:absolute;margin-left:0;margin-top:0;width:7.15pt;height:62.45pt;z-index:251673600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" fillcolor="#92d050" strokecolor="#090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044" w:rsidRDefault="00E52044" w:rsidP="008F66AE">
      <w:pPr>
        <w:spacing w:after="0" w:line="240" w:lineRule="auto"/>
      </w:pPr>
      <w:r>
        <w:separator/>
      </w:r>
    </w:p>
  </w:footnote>
  <w:footnote w:type="continuationSeparator" w:id="0">
    <w:p w:rsidR="00E52044" w:rsidRDefault="00E52044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Header"/>
    </w:pP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82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5204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60" type="#_x0000_t202" style="position:absolute;margin-left:-46.05pt;margin-top:-21.9pt;width:402.2pt;height:51.75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<v:textbox>
            <w:txbxContent>
              <w:p w:rsidR="007027D9" w:rsidRPr="007027D9" w:rsidRDefault="007027D9" w:rsidP="008F66AE">
                <w:pPr>
                  <w:pStyle w:val="Heading2"/>
                  <w:spacing w:before="0"/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="00785488">
                  <w:rPr>
                    <w:rFonts w:ascii="Arial" w:hAnsi="Arial" w:cs="Arial"/>
                    <w:color w:val="92D050"/>
                    <w:sz w:val="20"/>
                  </w:rPr>
                  <w:t xml:space="preserve"> </w:t>
                </w:r>
                <w:r w:rsidR="00CD5A95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 w:rsidRP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92D05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>Documento de Diseño</w:t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3320B7">
                  <w:rPr>
                    <w:rFonts w:ascii="Arial" w:hAnsi="Arial" w:cs="Arial"/>
                    <w:b w:val="0"/>
                    <w:color w:val="auto"/>
                    <w:sz w:val="20"/>
                  </w:rPr>
                  <w:t>5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.</w:t>
                </w:r>
                <w:r w:rsidR="007648E0"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proofErr w:type="spellStart"/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Efrain</w:t>
                </w:r>
                <w:proofErr w:type="spellEnd"/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Astudillo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</w:t>
                </w:r>
                <w:r w:rsidR="003320B7">
                  <w:rPr>
                    <w:rFonts w:ascii="Arial" w:hAnsi="Arial" w:cs="Arial"/>
                    <w:b w:val="0"/>
                    <w:color w:val="auto"/>
                    <w:sz w:val="20"/>
                  </w:rPr>
                  <w:t>16</w:t>
                </w:r>
                <w:r w:rsidR="00CD5A95">
                  <w:rPr>
                    <w:rFonts w:ascii="Arial" w:hAnsi="Arial" w:cs="Arial"/>
                    <w:b w:val="0"/>
                    <w:color w:val="auto"/>
                    <w:sz w:val="20"/>
                  </w:rPr>
                  <w:t>/</w:t>
                </w:r>
                <w:r w:rsidR="004E44CC"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="003320B7">
                  <w:rPr>
                    <w:rFonts w:ascii="Arial" w:hAnsi="Arial" w:cs="Arial"/>
                    <w:b w:val="0"/>
                    <w:color w:val="auto"/>
                    <w:sz w:val="20"/>
                  </w:rPr>
                  <w:t>6</w:t>
                </w:r>
                <w:r w:rsidR="00CD5A95">
                  <w:rPr>
                    <w:rFonts w:ascii="Arial" w:hAnsi="Arial" w:cs="Arial"/>
                    <w:b w:val="0"/>
                    <w:color w:val="auto"/>
                    <w:sz w:val="20"/>
                  </w:rPr>
                  <w:t>/</w:t>
                </w:r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12</w:t>
                </w:r>
              </w:p>
              <w:p w:rsidR="007027D9" w:rsidRDefault="007027D9" w:rsidP="008F66AE">
                <w:pPr>
                  <w:ind w:left="708"/>
                </w:pP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D50" w:rsidRDefault="00E52044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.35pt;margin-top:-10.65pt;width:402.2pt;height:51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" strokecolor="#92d050">
          <v:textbox>
            <w:txbxContent>
              <w:p w:rsidR="00F20D50" w:rsidRPr="007027D9" w:rsidRDefault="00F20D50" w:rsidP="00F20D50">
                <w:pPr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 w:rsidRPr="00785488">
                  <w:rPr>
                    <w:rFonts w:ascii="Arial" w:hAnsi="Arial" w:cs="Arial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br/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>
                  <w:rPr>
                    <w:rFonts w:ascii="Arial" w:hAnsi="Arial" w:cs="Arial"/>
                    <w:sz w:val="20"/>
                  </w:rPr>
                  <w:t>Documento de Diseño</w:t>
                </w:r>
                <w:r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785488">
                  <w:rPr>
                    <w:rFonts w:ascii="Arial" w:hAnsi="Arial" w:cs="Arial"/>
                    <w:sz w:val="20"/>
                  </w:rPr>
                  <w:t>3</w:t>
                </w:r>
                <w:r w:rsidRPr="007027D9">
                  <w:rPr>
                    <w:rFonts w:ascii="Arial" w:hAnsi="Arial" w:cs="Arial"/>
                    <w:sz w:val="20"/>
                  </w:rPr>
                  <w:t>.</w:t>
                </w:r>
                <w:r>
                  <w:rPr>
                    <w:rFonts w:ascii="Arial" w:hAnsi="Arial" w:cs="Arial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>
                  <w:rPr>
                    <w:rFonts w:ascii="Arial" w:hAnsi="Arial" w:cs="Arial"/>
                    <w:sz w:val="20"/>
                  </w:rPr>
                  <w:t>Efrain Astudillo</w:t>
                </w:r>
                <w:r w:rsidR="00785488"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>
                  <w:rPr>
                    <w:rFonts w:ascii="Arial" w:hAnsi="Arial" w:cs="Arial"/>
                    <w:sz w:val="20"/>
                  </w:rPr>
                  <w:t xml:space="preserve"> </w:t>
                </w:r>
                <w:r w:rsidR="00785488">
                  <w:rPr>
                    <w:rFonts w:ascii="Arial" w:hAnsi="Arial" w:cs="Arial"/>
                    <w:sz w:val="20"/>
                  </w:rPr>
                  <w:t>09-02-12</w:t>
                </w:r>
              </w:p>
              <w:p w:rsidR="00F20D50" w:rsidRDefault="00F20D50" w:rsidP="00F20D50">
                <w:pPr>
                  <w:ind w:left="708"/>
                </w:pPr>
              </w:p>
            </w:txbxContent>
          </v:textbox>
        </v:shape>
      </w:pict>
    </w:r>
    <w:r w:rsidR="00F20D50" w:rsidRPr="00F20D50">
      <w:rPr>
        <w:noProof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5852160</wp:posOffset>
          </wp:positionH>
          <wp:positionV relativeFrom="paragraph">
            <wp:posOffset>-116840</wp:posOffset>
          </wp:positionV>
          <wp:extent cx="1559560" cy="648335"/>
          <wp:effectExtent l="0" t="0" r="2540" b="0"/>
          <wp:wrapThrough wrapText="bothSides">
            <wp:wrapPolygon edited="0">
              <wp:start x="4221" y="0"/>
              <wp:lineTo x="0" y="5712"/>
              <wp:lineTo x="0" y="8885"/>
              <wp:lineTo x="264" y="14597"/>
              <wp:lineTo x="2111" y="20310"/>
              <wp:lineTo x="3958" y="20944"/>
              <wp:lineTo x="5541" y="20944"/>
              <wp:lineTo x="21107" y="13963"/>
              <wp:lineTo x="21371" y="11424"/>
              <wp:lineTo x="21371" y="3173"/>
              <wp:lineTo x="5805" y="0"/>
              <wp:lineTo x="4221" y="0"/>
            </wp:wrapPolygon>
          </wp:wrapThrough>
          <wp:docPr id="90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2443"/>
    <w:multiLevelType w:val="multilevel"/>
    <w:tmpl w:val="8DE4E4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29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F4C7DCA"/>
    <w:multiLevelType w:val="multilevel"/>
    <w:tmpl w:val="54E0A790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76923C" w:themeColor="accent3" w:themeShade="BF"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  <w:b/>
        <w:color w:val="92D05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>
    <w:nsid w:val="46D358C1"/>
    <w:multiLevelType w:val="multilevel"/>
    <w:tmpl w:val="8DE4E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7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1E555E"/>
    <w:multiLevelType w:val="multilevel"/>
    <w:tmpl w:val="8DE4E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6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7"/>
  </w:num>
  <w:num w:numId="6">
    <w:abstractNumId w:val="20"/>
  </w:num>
  <w:num w:numId="7">
    <w:abstractNumId w:val="34"/>
  </w:num>
  <w:num w:numId="8">
    <w:abstractNumId w:val="18"/>
  </w:num>
  <w:num w:numId="9">
    <w:abstractNumId w:val="16"/>
  </w:num>
  <w:num w:numId="10">
    <w:abstractNumId w:val="3"/>
  </w:num>
  <w:num w:numId="11">
    <w:abstractNumId w:val="31"/>
  </w:num>
  <w:num w:numId="12">
    <w:abstractNumId w:val="22"/>
  </w:num>
  <w:num w:numId="13">
    <w:abstractNumId w:val="1"/>
  </w:num>
  <w:num w:numId="14">
    <w:abstractNumId w:val="6"/>
  </w:num>
  <w:num w:numId="15">
    <w:abstractNumId w:val="28"/>
  </w:num>
  <w:num w:numId="16">
    <w:abstractNumId w:val="26"/>
  </w:num>
  <w:num w:numId="17">
    <w:abstractNumId w:val="33"/>
  </w:num>
  <w:num w:numId="18">
    <w:abstractNumId w:val="7"/>
  </w:num>
  <w:num w:numId="19">
    <w:abstractNumId w:val="30"/>
  </w:num>
  <w:num w:numId="20">
    <w:abstractNumId w:val="21"/>
  </w:num>
  <w:num w:numId="21">
    <w:abstractNumId w:val="2"/>
  </w:num>
  <w:num w:numId="22">
    <w:abstractNumId w:val="8"/>
  </w:num>
  <w:num w:numId="23">
    <w:abstractNumId w:val="24"/>
  </w:num>
  <w:num w:numId="24">
    <w:abstractNumId w:val="32"/>
  </w:num>
  <w:num w:numId="25">
    <w:abstractNumId w:val="17"/>
  </w:num>
  <w:num w:numId="26">
    <w:abstractNumId w:val="15"/>
  </w:num>
  <w:num w:numId="27">
    <w:abstractNumId w:val="29"/>
  </w:num>
  <w:num w:numId="28">
    <w:abstractNumId w:val="4"/>
  </w:num>
  <w:num w:numId="29">
    <w:abstractNumId w:val="11"/>
  </w:num>
  <w:num w:numId="30">
    <w:abstractNumId w:val="23"/>
  </w:num>
  <w:num w:numId="31">
    <w:abstractNumId w:val="19"/>
  </w:num>
  <w:num w:numId="32">
    <w:abstractNumId w:val="13"/>
  </w:num>
  <w:num w:numId="33">
    <w:abstractNumId w:val="25"/>
  </w:num>
  <w:num w:numId="34">
    <w:abstractNumId w:val="0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  <o:rules v:ext="edit">
        <o:r id="V:Rule1" type="connector" idref="#AutoShape 28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051A5"/>
    <w:rsid w:val="000033A5"/>
    <w:rsid w:val="00005691"/>
    <w:rsid w:val="00012EFF"/>
    <w:rsid w:val="0004009A"/>
    <w:rsid w:val="000413F9"/>
    <w:rsid w:val="00051351"/>
    <w:rsid w:val="00075973"/>
    <w:rsid w:val="0008399D"/>
    <w:rsid w:val="00084147"/>
    <w:rsid w:val="000A4117"/>
    <w:rsid w:val="000B0718"/>
    <w:rsid w:val="000B17A6"/>
    <w:rsid w:val="000B70DA"/>
    <w:rsid w:val="000E2110"/>
    <w:rsid w:val="000F1ADB"/>
    <w:rsid w:val="0010178D"/>
    <w:rsid w:val="001051A5"/>
    <w:rsid w:val="00135704"/>
    <w:rsid w:val="00140A64"/>
    <w:rsid w:val="001438A6"/>
    <w:rsid w:val="001460E4"/>
    <w:rsid w:val="00167199"/>
    <w:rsid w:val="001677F5"/>
    <w:rsid w:val="00181572"/>
    <w:rsid w:val="0019617E"/>
    <w:rsid w:val="001C3672"/>
    <w:rsid w:val="001C3F83"/>
    <w:rsid w:val="001F4811"/>
    <w:rsid w:val="0020676A"/>
    <w:rsid w:val="0021467F"/>
    <w:rsid w:val="00226035"/>
    <w:rsid w:val="00265B7E"/>
    <w:rsid w:val="00283392"/>
    <w:rsid w:val="00284148"/>
    <w:rsid w:val="00296C9C"/>
    <w:rsid w:val="002A2A31"/>
    <w:rsid w:val="002A2CE3"/>
    <w:rsid w:val="002B5A38"/>
    <w:rsid w:val="002D7A94"/>
    <w:rsid w:val="002E2268"/>
    <w:rsid w:val="002E4A94"/>
    <w:rsid w:val="002F2997"/>
    <w:rsid w:val="003039B8"/>
    <w:rsid w:val="003110F6"/>
    <w:rsid w:val="00316140"/>
    <w:rsid w:val="003320B7"/>
    <w:rsid w:val="00337887"/>
    <w:rsid w:val="0034195B"/>
    <w:rsid w:val="003856B6"/>
    <w:rsid w:val="00390764"/>
    <w:rsid w:val="003B121F"/>
    <w:rsid w:val="003B1687"/>
    <w:rsid w:val="00434B9A"/>
    <w:rsid w:val="004535D7"/>
    <w:rsid w:val="00456EE5"/>
    <w:rsid w:val="004667EF"/>
    <w:rsid w:val="0047057B"/>
    <w:rsid w:val="0047085B"/>
    <w:rsid w:val="00476119"/>
    <w:rsid w:val="004825D8"/>
    <w:rsid w:val="00483064"/>
    <w:rsid w:val="004A0F8D"/>
    <w:rsid w:val="004A7B63"/>
    <w:rsid w:val="004B1577"/>
    <w:rsid w:val="004B5574"/>
    <w:rsid w:val="004E44CC"/>
    <w:rsid w:val="004E590B"/>
    <w:rsid w:val="004F6C74"/>
    <w:rsid w:val="004F6F51"/>
    <w:rsid w:val="00512184"/>
    <w:rsid w:val="00524411"/>
    <w:rsid w:val="005368A1"/>
    <w:rsid w:val="00540CF3"/>
    <w:rsid w:val="005554EA"/>
    <w:rsid w:val="00561F16"/>
    <w:rsid w:val="00583509"/>
    <w:rsid w:val="00592C0D"/>
    <w:rsid w:val="00594302"/>
    <w:rsid w:val="005A15E8"/>
    <w:rsid w:val="005A7DE8"/>
    <w:rsid w:val="005C5411"/>
    <w:rsid w:val="005C75EB"/>
    <w:rsid w:val="005C77F6"/>
    <w:rsid w:val="00616E8D"/>
    <w:rsid w:val="0065180C"/>
    <w:rsid w:val="006605BB"/>
    <w:rsid w:val="006606E3"/>
    <w:rsid w:val="00663130"/>
    <w:rsid w:val="006703AA"/>
    <w:rsid w:val="006916DF"/>
    <w:rsid w:val="00691B5C"/>
    <w:rsid w:val="006A418F"/>
    <w:rsid w:val="007027D9"/>
    <w:rsid w:val="00722708"/>
    <w:rsid w:val="00731B0C"/>
    <w:rsid w:val="0074751F"/>
    <w:rsid w:val="007648E0"/>
    <w:rsid w:val="00785488"/>
    <w:rsid w:val="007B12ED"/>
    <w:rsid w:val="007B379F"/>
    <w:rsid w:val="007B7BAA"/>
    <w:rsid w:val="007C3394"/>
    <w:rsid w:val="007C6047"/>
    <w:rsid w:val="007D3524"/>
    <w:rsid w:val="007D7F82"/>
    <w:rsid w:val="007F22C9"/>
    <w:rsid w:val="008017A0"/>
    <w:rsid w:val="00824AAB"/>
    <w:rsid w:val="0083561A"/>
    <w:rsid w:val="00850126"/>
    <w:rsid w:val="00855FC8"/>
    <w:rsid w:val="00872CFD"/>
    <w:rsid w:val="00883E74"/>
    <w:rsid w:val="008B266D"/>
    <w:rsid w:val="008B6514"/>
    <w:rsid w:val="008B72D7"/>
    <w:rsid w:val="008F2BF7"/>
    <w:rsid w:val="008F66AE"/>
    <w:rsid w:val="0092627D"/>
    <w:rsid w:val="009548BB"/>
    <w:rsid w:val="0095556D"/>
    <w:rsid w:val="00966C2C"/>
    <w:rsid w:val="00981160"/>
    <w:rsid w:val="009976BF"/>
    <w:rsid w:val="009E7D39"/>
    <w:rsid w:val="009F0C73"/>
    <w:rsid w:val="00A05501"/>
    <w:rsid w:val="00A205E7"/>
    <w:rsid w:val="00A24ED0"/>
    <w:rsid w:val="00A3310D"/>
    <w:rsid w:val="00A44367"/>
    <w:rsid w:val="00A7565B"/>
    <w:rsid w:val="00A870F6"/>
    <w:rsid w:val="00AA01D4"/>
    <w:rsid w:val="00AB41C6"/>
    <w:rsid w:val="00AC0F5F"/>
    <w:rsid w:val="00AD70CD"/>
    <w:rsid w:val="00AE1376"/>
    <w:rsid w:val="00B04500"/>
    <w:rsid w:val="00B3706A"/>
    <w:rsid w:val="00B37AEF"/>
    <w:rsid w:val="00B45566"/>
    <w:rsid w:val="00B57756"/>
    <w:rsid w:val="00B64CF2"/>
    <w:rsid w:val="00B66B48"/>
    <w:rsid w:val="00B70A42"/>
    <w:rsid w:val="00B83FCA"/>
    <w:rsid w:val="00B87B7E"/>
    <w:rsid w:val="00BA257D"/>
    <w:rsid w:val="00BC44A7"/>
    <w:rsid w:val="00BC717C"/>
    <w:rsid w:val="00BD69CA"/>
    <w:rsid w:val="00C10BD4"/>
    <w:rsid w:val="00C15F22"/>
    <w:rsid w:val="00C27F60"/>
    <w:rsid w:val="00C337A9"/>
    <w:rsid w:val="00C5098B"/>
    <w:rsid w:val="00C74196"/>
    <w:rsid w:val="00C91D30"/>
    <w:rsid w:val="00C96218"/>
    <w:rsid w:val="00CA41DA"/>
    <w:rsid w:val="00CA4CE9"/>
    <w:rsid w:val="00CB21C1"/>
    <w:rsid w:val="00CC5F0F"/>
    <w:rsid w:val="00CD1B05"/>
    <w:rsid w:val="00CD5A95"/>
    <w:rsid w:val="00D052C6"/>
    <w:rsid w:val="00D12A27"/>
    <w:rsid w:val="00D35847"/>
    <w:rsid w:val="00D36F88"/>
    <w:rsid w:val="00D5367E"/>
    <w:rsid w:val="00D618E3"/>
    <w:rsid w:val="00D65F9C"/>
    <w:rsid w:val="00D763F3"/>
    <w:rsid w:val="00D93494"/>
    <w:rsid w:val="00DE33C1"/>
    <w:rsid w:val="00E031F1"/>
    <w:rsid w:val="00E11FB6"/>
    <w:rsid w:val="00E1626D"/>
    <w:rsid w:val="00E30FA6"/>
    <w:rsid w:val="00E35E5B"/>
    <w:rsid w:val="00E3768A"/>
    <w:rsid w:val="00E50444"/>
    <w:rsid w:val="00E51EC7"/>
    <w:rsid w:val="00E52044"/>
    <w:rsid w:val="00E550FF"/>
    <w:rsid w:val="00E65F7C"/>
    <w:rsid w:val="00E67EAC"/>
    <w:rsid w:val="00E860B4"/>
    <w:rsid w:val="00E94820"/>
    <w:rsid w:val="00EA3D81"/>
    <w:rsid w:val="00EF47F0"/>
    <w:rsid w:val="00F12962"/>
    <w:rsid w:val="00F20D50"/>
    <w:rsid w:val="00F34467"/>
    <w:rsid w:val="00F453A6"/>
    <w:rsid w:val="00F63578"/>
    <w:rsid w:val="00F755AB"/>
    <w:rsid w:val="00F8766C"/>
    <w:rsid w:val="00F95F95"/>
    <w:rsid w:val="00FC627A"/>
    <w:rsid w:val="00FD61AE"/>
    <w:rsid w:val="00FE0E4A"/>
    <w:rsid w:val="00FE6A78"/>
    <w:rsid w:val="00FF0BCE"/>
    <w:rsid w:val="00FF5C86"/>
    <w:rsid w:val="00FF65A0"/>
    <w:rsid w:val="299DB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  <o:rules v:ext="edit">
        <o:r id="V:Rule1" type="connector" idref="#74 Conector recto de flecha"/>
        <o:r id="V:Rule2" type="connector" idref="#75 Conector recto de flecha"/>
        <o:r id="V:Rule3" type="connector" idref="#73 Conector recto de flecha"/>
        <o:r id="V:Rule4" type="connector" idref="#76 Conector recto de flecha"/>
        <o:r id="V:Rule5" type="connector" idref="#86 Conector recto de flecha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A27"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99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paragraph" w:styleId="Caption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99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paragraph" w:styleId="Caption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ocuments\9no%20Semestre\Ingeneria%20de%20Software\ProyectoSW1-CalpEspol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EB9946-71ED-4822-9ABE-F018A88CD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20</TotalTime>
  <Pages>13</Pages>
  <Words>924</Words>
  <Characters>5087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8</cp:revision>
  <dcterms:created xsi:type="dcterms:W3CDTF">2012-06-17T04:37:00Z</dcterms:created>
  <dcterms:modified xsi:type="dcterms:W3CDTF">2012-06-20T16:05:00Z</dcterms:modified>
</cp:coreProperties>
</file>