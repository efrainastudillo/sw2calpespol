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10178D" w:rsidP="00BA257D">
      <w:pPr>
        <w:pStyle w:val="Sinespaciado"/>
      </w:pPr>
      <w:r>
        <w:rPr>
          <w:noProof/>
          <w:lang w:val="es-EC" w:eastAsia="es-EC"/>
        </w:rPr>
        <w:drawing>
          <wp:anchor distT="0" distB="0" distL="114300" distR="114300" simplePos="0" relativeHeight="251674624" behindDoc="1" locked="0" layoutInCell="1" allowOverlap="1" wp14:anchorId="082779EA" wp14:editId="6D7CCBC3">
            <wp:simplePos x="0" y="0"/>
            <wp:positionH relativeFrom="column">
              <wp:posOffset>1979826</wp:posOffset>
            </wp:positionH>
            <wp:positionV relativeFrom="paragraph">
              <wp:posOffset>-81088</wp:posOffset>
            </wp:positionV>
            <wp:extent cx="895350" cy="871870"/>
            <wp:effectExtent l="19050" t="0" r="0" b="0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01D4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7A1FC29" wp14:editId="4C53A8B4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:rsidR="00BA257D" w:rsidRDefault="00BA257D" w:rsidP="00BA257D">
      <w:pPr>
        <w:pStyle w:val="Sinespaciad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 xml:space="preserve">Ingeniería de Software I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:rsidR="006703AA" w:rsidRDefault="006703AA" w:rsidP="00BA257D">
      <w:pPr>
        <w:pStyle w:val="Sinespaciado"/>
        <w:rPr>
          <w:b/>
          <w:sz w:val="40"/>
          <w:szCs w:val="40"/>
        </w:rPr>
      </w:pPr>
    </w:p>
    <w:p w:rsidR="006703AA" w:rsidRPr="00EA3D81" w:rsidRDefault="00EA3D81" w:rsidP="006703AA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         </w:t>
      </w:r>
      <w:r w:rsidR="002F2997">
        <w:rPr>
          <w:b/>
          <w:sz w:val="40"/>
          <w:szCs w:val="40"/>
        </w:rPr>
        <w:t xml:space="preserve">      </w:t>
      </w:r>
      <w:r>
        <w:rPr>
          <w:b/>
          <w:sz w:val="40"/>
          <w:szCs w:val="40"/>
        </w:rPr>
        <w:t xml:space="preserve">    </w:t>
      </w:r>
      <w:r w:rsidR="006703AA">
        <w:rPr>
          <w:b/>
          <w:sz w:val="40"/>
          <w:szCs w:val="40"/>
        </w:rPr>
        <w:t xml:space="preserve"> </w:t>
      </w:r>
      <w:r w:rsidR="00A234EA">
        <w:rPr>
          <w:rFonts w:ascii="Berlin Sans FB Demi" w:hAnsi="Berlin Sans FB Demi"/>
          <w:b/>
          <w:sz w:val="40"/>
          <w:szCs w:val="40"/>
        </w:rPr>
        <w:t>Reporte de pruebas Unitarias</w:t>
      </w:r>
    </w:p>
    <w:p w:rsidR="00BA257D" w:rsidRDefault="00E35E5B" w:rsidP="00BA257D">
      <w:pPr>
        <w:pStyle w:val="Sinespaciado"/>
      </w:pPr>
      <w:r>
        <w:rPr>
          <w:noProof/>
          <w:lang w:val="es-EC" w:eastAsia="es-EC"/>
        </w:rPr>
        <w:drawing>
          <wp:anchor distT="0" distB="0" distL="114300" distR="114300" simplePos="0" relativeHeight="251688960" behindDoc="0" locked="0" layoutInCell="1" allowOverlap="1" wp14:anchorId="407BEC3D" wp14:editId="6D22BABF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Sinespaciado"/>
      </w:pPr>
    </w:p>
    <w:p w:rsidR="00BA257D" w:rsidRDefault="00AA01D4" w:rsidP="00BA257D">
      <w:pPr>
        <w:pStyle w:val="Sinespaciado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68632260" wp14:editId="3E2AB9C8">
                <wp:simplePos x="0" y="0"/>
                <wp:positionH relativeFrom="column">
                  <wp:posOffset>-1228725</wp:posOffset>
                </wp:positionH>
                <wp:positionV relativeFrom="page">
                  <wp:posOffset>-3721100</wp:posOffset>
                </wp:positionV>
                <wp:extent cx="8381365" cy="4688840"/>
                <wp:effectExtent l="3810" t="3175" r="6350" b="381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688840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5" o:spid="_x0000_s1026" style="position:absolute;margin-left:-96.75pt;margin-top:-293pt;width:659.95pt;height:369.2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28822;8381365,149813;0,672566;0,1628822;0,4688840;7561278,4688840;7608365,4551777;8247954,1628822" o:connectangles="0,0,0,0,0,0,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5FFA2" wp14:editId="34CC9264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2E4A94" w:rsidP="002E4A94">
      <w:r>
        <w:t xml:space="preserve">              </w:t>
      </w:r>
    </w:p>
    <w:p w:rsidR="002E4A94" w:rsidRPr="00EA3D81" w:rsidRDefault="00EA3D81" w:rsidP="002E4A94">
      <w:pPr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</w:rPr>
        <w:t xml:space="preserve">           </w:t>
      </w:r>
      <w:r w:rsidR="00E35E5B" w:rsidRPr="00EA3D81">
        <w:rPr>
          <w:rFonts w:ascii="Berlin Sans FB Demi" w:hAnsi="Berlin Sans FB Demi"/>
        </w:rPr>
        <w:t xml:space="preserve">  </w:t>
      </w:r>
      <w:r w:rsidR="002E4A94" w:rsidRPr="00EA3D81">
        <w:rPr>
          <w:rFonts w:ascii="Berlin Sans FB Demi" w:hAnsi="Berlin Sans FB Demi"/>
        </w:rPr>
        <w:t xml:space="preserve">   </w:t>
      </w:r>
      <w:r w:rsidR="002E4A94" w:rsidRPr="00EA3D81">
        <w:rPr>
          <w:rFonts w:ascii="Berlin Sans FB Demi" w:hAnsi="Berlin Sans FB Demi"/>
          <w:sz w:val="30"/>
          <w:szCs w:val="30"/>
        </w:rPr>
        <w:t>“Nombre del Sistema que requiere la Empresa”</w:t>
      </w:r>
    </w:p>
    <w:p w:rsidR="00483064" w:rsidRDefault="00AA01D4" w:rsidP="00A234EA">
      <w:pPr>
        <w:jc w:val="center"/>
        <w:rPr>
          <w:rFonts w:ascii="Berlin Sans FB Demi" w:hAnsi="Berlin Sans FB Demi"/>
          <w:sz w:val="30"/>
          <w:szCs w:val="30"/>
        </w:rPr>
      </w:pP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77E6BD3" wp14:editId="47FB7B9B">
                <wp:simplePos x="0" y="0"/>
                <wp:positionH relativeFrom="column">
                  <wp:posOffset>-56515</wp:posOffset>
                </wp:positionH>
                <wp:positionV relativeFrom="paragraph">
                  <wp:posOffset>1574800</wp:posOffset>
                </wp:positionV>
                <wp:extent cx="234950" cy="1435100"/>
                <wp:effectExtent l="4445" t="5080" r="8255" b="7620"/>
                <wp:wrapNone/>
                <wp:docPr id="18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950" cy="1435100"/>
                          <a:chOff x="1612" y="11874"/>
                          <a:chExt cx="370" cy="2491"/>
                        </a:xfrm>
                      </wpg:grpSpPr>
                      <wpg:grpSp>
                        <wpg:cNvPr id="19" name="Group 153"/>
                        <wpg:cNvGrpSpPr>
                          <a:grpSpLocks/>
                        </wpg:cNvGrpSpPr>
                        <wpg:grpSpPr bwMode="auto">
                          <a:xfrm>
                            <a:off x="1644" y="11874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0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69"/>
                        <wpg:cNvGrpSpPr>
                          <a:grpSpLocks/>
                        </wpg:cNvGrpSpPr>
                        <wpg:grpSpPr bwMode="auto">
                          <a:xfrm>
                            <a:off x="1626" y="12401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7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76"/>
                        <wpg:cNvGrpSpPr>
                          <a:grpSpLocks/>
                        </wpg:cNvGrpSpPr>
                        <wpg:grpSpPr bwMode="auto">
                          <a:xfrm>
                            <a:off x="1625" y="12947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34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83"/>
                        <wpg:cNvGrpSpPr>
                          <a:grpSpLocks/>
                        </wpg:cNvGrpSpPr>
                        <wpg:grpSpPr bwMode="auto">
                          <a:xfrm>
                            <a:off x="1612" y="1346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1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190"/>
                        <wpg:cNvGrpSpPr>
                          <a:grpSpLocks/>
                        </wpg:cNvGrpSpPr>
                        <wpg:grpSpPr bwMode="auto">
                          <a:xfrm>
                            <a:off x="1616" y="1399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8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026" style="position:absolute;margin-left:-4.45pt;margin-top:124pt;width:18.5pt;height:113pt;z-index:251682816" coordorigin="1612,11874" coordsize="370,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">
                <v:group id="Group 153" o:spid="_x0000_s1027" style="position:absolute;left:1644;top:11874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1626;top:12401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1625;top:12947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left:1612;top:1346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left:1616;top:1399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C1D030" wp14:editId="475C83F9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A98" w:rsidRPr="00EA3D81" w:rsidRDefault="001D0A9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    <v:textbox style="mso-fit-shape-to-text:t">
                  <w:txbxContent>
                    <w:p w:rsidR="00362AC6" w:rsidRPr="00EA3D81" w:rsidRDefault="00362AC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1.0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3FCCAF" wp14:editId="019C3EA1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A98" w:rsidRPr="00EA3D81" w:rsidRDefault="001D0A98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-19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    <v:textbox>
                  <w:txbxContent>
                    <w:p w:rsidR="00362AC6" w:rsidRPr="00EA3D81" w:rsidRDefault="00362AC6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1B4CED" wp14:editId="4C6300E8">
                <wp:simplePos x="0" y="0"/>
                <wp:positionH relativeFrom="column">
                  <wp:posOffset>111125</wp:posOffset>
                </wp:positionH>
                <wp:positionV relativeFrom="paragraph">
                  <wp:posOffset>1536065</wp:posOffset>
                </wp:positionV>
                <wp:extent cx="1409700" cy="1650365"/>
                <wp:effectExtent l="635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65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A98" w:rsidRPr="00EA3D81" w:rsidRDefault="001D0A9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:rsidR="001D0A98" w:rsidRPr="00EA3D81" w:rsidRDefault="001D0A9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proofErr w:type="spellStart"/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</w:t>
                            </w:r>
                            <w:proofErr w:type="spellEnd"/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Jennifer</w:t>
                            </w:r>
                          </w:p>
                          <w:p w:rsidR="001D0A98" w:rsidRPr="00EA3D81" w:rsidRDefault="001D0A9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:rsidR="001D0A98" w:rsidRPr="00EA67A1" w:rsidRDefault="001D0A9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EA67A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:rsidR="001D0A98" w:rsidRPr="00EA67A1" w:rsidRDefault="001D0A9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EA67A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Vanessa Robles</w:t>
                            </w:r>
                          </w:p>
                          <w:p w:rsidR="001D0A98" w:rsidRPr="00EA67A1" w:rsidRDefault="001D0A9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EA67A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7" o:spid="_x0000_s1028" type="#_x0000_t202" style="position:absolute;left:0;text-align:left;margin-left:8.75pt;margin-top:120.95pt;width:111pt;height:129.9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VguA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" filled="f" stroked="f">
                <v:textbox style="mso-fit-shape-to-text:t">
                  <w:txbxContent>
                    <w:p w:rsidR="00362AC6" w:rsidRPr="00EA3D81" w:rsidRDefault="00362AC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362AC6" w:rsidRPr="00EA3D81" w:rsidRDefault="00362AC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proofErr w:type="spellStart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</w:t>
                      </w:r>
                      <w:proofErr w:type="spellEnd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Jennifer</w:t>
                      </w:r>
                    </w:p>
                    <w:p w:rsidR="00362AC6" w:rsidRPr="00EA3D81" w:rsidRDefault="00362AC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362AC6" w:rsidRPr="00EA67A1" w:rsidRDefault="00362AC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EA67A1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:rsidR="00362AC6" w:rsidRPr="00EA67A1" w:rsidRDefault="00362AC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EA67A1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Vanessa Robles</w:t>
                      </w:r>
                    </w:p>
                    <w:p w:rsidR="00362AC6" w:rsidRPr="00EA67A1" w:rsidRDefault="00362AC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EA67A1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269D4D" wp14:editId="1D6D3E5C">
                <wp:simplePos x="0" y="0"/>
                <wp:positionH relativeFrom="column">
                  <wp:posOffset>-1082040</wp:posOffset>
                </wp:positionH>
                <wp:positionV relativeFrom="page">
                  <wp:posOffset>6436360</wp:posOffset>
                </wp:positionV>
                <wp:extent cx="6809105" cy="3637915"/>
                <wp:effectExtent l="7620" t="6985" r="3175" b="317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63791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263749;6809105,116235;0,521822;0,1263749;0,3637915;6142858,3637915;6181112,3531572;6700720,1263749" o:connectangles="0,0,0,0,0,0,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FE096C" wp14:editId="66BC17F9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F09DF3" wp14:editId="21E852BD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BADFDE" wp14:editId="642B453A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A234EA" w:rsidRPr="00EA3D81">
        <w:rPr>
          <w:rFonts w:ascii="Berlin Sans FB Demi" w:hAnsi="Berlin Sans FB Demi"/>
          <w:sz w:val="30"/>
          <w:szCs w:val="30"/>
        </w:rPr>
        <w:t>“CALPESPOL”</w:t>
      </w:r>
    </w:p>
    <w:p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  <w:noProof/>
          <w:sz w:val="30"/>
          <w:szCs w:val="30"/>
          <w:lang w:val="es-EC" w:eastAsia="es-EC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-50969</wp:posOffset>
                </wp:positionH>
                <wp:positionV relativeFrom="paragraph">
                  <wp:posOffset>483781</wp:posOffset>
                </wp:positionV>
                <wp:extent cx="205687" cy="201715"/>
                <wp:effectExtent l="0" t="0" r="4445" b="8255"/>
                <wp:wrapNone/>
                <wp:docPr id="65" name="6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687" cy="201715"/>
                          <a:chOff x="0" y="0"/>
                          <a:chExt cx="205687" cy="201715"/>
                        </a:xfrm>
                      </wpg:grpSpPr>
                      <wps:wsp>
                        <wps:cNvPr id="14" name="Freeform 191"/>
                        <wps:cNvSpPr>
                          <a:spLocks/>
                        </wps:cNvSpPr>
                        <wps:spPr bwMode="auto">
                          <a:xfrm>
                            <a:off x="0" y="68712"/>
                            <a:ext cx="205687" cy="133003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3"/>
                        <wps:cNvSpPr>
                          <a:spLocks/>
                        </wps:cNvSpPr>
                        <wps:spPr bwMode="auto">
                          <a:xfrm>
                            <a:off x="10571" y="0"/>
                            <a:ext cx="112681" cy="144357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96"/>
                        <wps:cNvSpPr>
                          <a:spLocks/>
                        </wps:cNvSpPr>
                        <wps:spPr bwMode="auto">
                          <a:xfrm>
                            <a:off x="68712" y="21142"/>
                            <a:ext cx="109104" cy="74611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5 Grupo" o:spid="_x0000_s1026" style="position:absolute;margin-left:-4pt;margin-top:38.1pt;width:16.2pt;height:15.9pt;z-index:251693056" coordsize="205687,201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">
                <v:shape id="Freeform 191" o:spid="_x0000_s1027" style="position:absolute;top:68712;width:205687;height:133003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SW88EA&#10;AADbAAAADwAAAGRycy9kb3ducmV2LnhtbERPTYvCMBC9L/gfwix4WTTVikjXKLqs4MWDVTwPzWxb&#10;tpmUJrbVX28Ewds83ucs172pREuNKy0rmIwjEMSZ1SXnCs6n3WgBwnlkjZVlUnAjB+vV4GOJibYd&#10;H6lNfS5CCLsEFRTe14mULivIoBvbmjhwf7Yx6ANscqkb7EK4qeQ0iubSYMmhocCafgrK/tOrUXDf&#10;m8P0cqijbbf5/YqPMbezLFZq+NlvvkF46v1b/HLvdZg/g+cv4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0lvP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180647,60014;41137,87587;0,38928;46503,105429;184224,77855;196744,0;180647,60014" o:connectangles="0,0,0,0,0,0,0"/>
                </v:shape>
                <v:shape id="Freeform 193" o:spid="_x0000_s1028" style="position:absolute;left:10571;width:112681;height:144357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aF8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EI/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haF8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60812,126515;37560,29196;80486,0;23252,32440;46503,129759;112681,137869;60812,126515" o:connectangles="0,0,0,0,0,0,0"/>
                </v:shape>
                <v:shape id="Freeform 196" o:spid="_x0000_s1029" style="position:absolute;left:68712;top:21142;width:109104;height:74611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p3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xi/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Rqd3EAAAA2wAAAA8AAAAAAAAAAAAAAAAAmAIAAGRycy9k&#10;b3ducmV2LnhtbFBLBQYAAAAABAAEAPUAAACJAwAAAAA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12520,42171;85852,21086;109104,45415;82275,11354;8943,32440;7154,74611;12520,42171" o:connectangles="0,0,0,0,0,0,0"/>
                </v:shape>
              </v:group>
            </w:pict>
          </mc:Fallback>
        </mc:AlternateContent>
      </w:r>
    </w:p>
    <w:p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:rsidR="00A234EA" w:rsidRDefault="00A234EA" w:rsidP="00A234EA">
      <w:pPr>
        <w:jc w:val="center"/>
      </w:pPr>
    </w:p>
    <w:p w:rsidR="003110F6" w:rsidRDefault="00A234EA" w:rsidP="002F2997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p w:rsidR="00A234EA" w:rsidRDefault="00A234EA" w:rsidP="002F2997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A234EA" w:rsidRPr="00C3683B" w:rsidTr="00362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A234EA" w:rsidRPr="00084147" w:rsidRDefault="00A234EA" w:rsidP="00362AC6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A234EA" w:rsidRPr="00084147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A234EA" w:rsidRPr="00084147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A234EA" w:rsidRPr="00084147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A234EA" w:rsidRPr="008B481E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A234EA" w:rsidRPr="0047057B" w:rsidRDefault="009509A8" w:rsidP="009509A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16/</w:t>
            </w:r>
            <w:r w:rsidR="00A234EA">
              <w:rPr>
                <w:rFonts w:ascii="Arial" w:hAnsi="Arial" w:cs="Arial"/>
                <w:b w:val="0"/>
                <w:color w:val="auto"/>
              </w:rPr>
              <w:t>0</w:t>
            </w:r>
            <w:r>
              <w:rPr>
                <w:rFonts w:ascii="Arial" w:hAnsi="Arial" w:cs="Arial"/>
                <w:b w:val="0"/>
                <w:color w:val="auto"/>
              </w:rPr>
              <w:t>6</w:t>
            </w:r>
            <w:r w:rsidR="00A234EA">
              <w:rPr>
                <w:rFonts w:ascii="Arial" w:hAnsi="Arial" w:cs="Arial"/>
                <w:b w:val="0"/>
                <w:color w:val="auto"/>
              </w:rPr>
              <w:t>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A234EA" w:rsidRPr="0078548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A234EA" w:rsidRPr="00785488" w:rsidRDefault="00A234EA" w:rsidP="009509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Creación de</w:t>
            </w:r>
            <w:r>
              <w:rPr>
                <w:rFonts w:ascii="Arial" w:hAnsi="Arial" w:cs="Arial"/>
              </w:rPr>
              <w:t xml:space="preserve">l documento de </w:t>
            </w:r>
            <w:r w:rsidR="009509A8">
              <w:rPr>
                <w:rFonts w:ascii="Arial" w:hAnsi="Arial" w:cs="Arial"/>
              </w:rPr>
              <w:t>reporte de pruebas unitarias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A234EA" w:rsidRPr="00785488" w:rsidRDefault="009509A8" w:rsidP="009509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Astudillo, </w:t>
            </w:r>
            <w:proofErr w:type="spellStart"/>
            <w:r>
              <w:rPr>
                <w:rFonts w:ascii="Arial" w:hAnsi="Arial" w:cs="Arial"/>
              </w:rPr>
              <w:t>Jeniffer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  <w:r>
              <w:rPr>
                <w:rFonts w:ascii="Arial" w:hAnsi="Arial" w:cs="Arial"/>
              </w:rPr>
              <w:t xml:space="preserve">, Andrea Cáceres, </w:t>
            </w: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Reyes, Vanessa Robles, Jefferson Rubio</w:t>
            </w:r>
          </w:p>
        </w:tc>
      </w:tr>
      <w:tr w:rsidR="00A234EA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A234EA" w:rsidRPr="00AF7150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234EA" w:rsidRPr="00785488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234EA" w:rsidRPr="00AF7150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234EA" w:rsidRPr="00785488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234EA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A234EA" w:rsidRPr="0047057B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A234EA" w:rsidRPr="0047057B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234EA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A234EA" w:rsidRPr="0047057B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234EA" w:rsidRPr="0047057B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234EA" w:rsidRPr="00084147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234EA" w:rsidRPr="00084147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234EA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A234EA" w:rsidRPr="0047057B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A234EA" w:rsidRPr="0047057B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9509A8" w:rsidRDefault="009509A8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Pr="00A234EA" w:rsidRDefault="00A234EA" w:rsidP="002F2997">
      <w:pPr>
        <w:pStyle w:val="Sinespaciado"/>
        <w:jc w:val="center"/>
        <w:rPr>
          <w:rFonts w:ascii="Berlin Sans FB Demi" w:hAnsi="Berlin Sans FB Demi"/>
          <w:sz w:val="40"/>
          <w:szCs w:val="40"/>
        </w:rPr>
      </w:pPr>
      <w:r w:rsidRPr="00A234EA">
        <w:rPr>
          <w:rFonts w:ascii="Berlin Sans FB Demi" w:hAnsi="Berlin Sans FB Demi"/>
          <w:sz w:val="40"/>
          <w:szCs w:val="40"/>
        </w:rPr>
        <w:t>Índices</w:t>
      </w: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8230169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D1129" w:rsidRPr="000D1129" w:rsidRDefault="000D1129">
          <w:pPr>
            <w:pStyle w:val="TtulodeTDC"/>
            <w:rPr>
              <w:rFonts w:asciiTheme="minorHAnsi" w:hAnsiTheme="minorHAnsi" w:cstheme="minorHAnsi"/>
              <w:sz w:val="32"/>
            </w:rPr>
          </w:pPr>
        </w:p>
        <w:p w:rsidR="000D1129" w:rsidRPr="000D1129" w:rsidRDefault="000D1129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r w:rsidRPr="000D1129">
            <w:rPr>
              <w:rFonts w:cstheme="minorHAnsi"/>
              <w:sz w:val="24"/>
            </w:rPr>
            <w:fldChar w:fldCharType="begin"/>
          </w:r>
          <w:r w:rsidRPr="000D1129">
            <w:rPr>
              <w:rFonts w:cstheme="minorHAnsi"/>
              <w:sz w:val="24"/>
            </w:rPr>
            <w:instrText xml:space="preserve"> TOC \o "1-3" \h \z \u </w:instrText>
          </w:r>
          <w:r w:rsidRPr="000D1129">
            <w:rPr>
              <w:rFonts w:cstheme="minorHAnsi"/>
              <w:sz w:val="24"/>
            </w:rPr>
            <w:fldChar w:fldCharType="separate"/>
          </w:r>
          <w:hyperlink w:anchor="_Toc327659043" w:history="1">
            <w:r w:rsidRPr="000D1129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1.</w:t>
            </w:r>
            <w:r w:rsidRPr="000D1129">
              <w:rPr>
                <w:rFonts w:cstheme="minorHAnsi"/>
                <w:noProof/>
                <w:sz w:val="24"/>
              </w:rPr>
              <w:tab/>
            </w:r>
            <w:r w:rsidRPr="000D1129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Registro de Pruebas Unitarias</w:t>
            </w:r>
            <w:r w:rsidRPr="000D1129">
              <w:rPr>
                <w:rFonts w:cstheme="minorHAnsi"/>
                <w:noProof/>
                <w:webHidden/>
                <w:sz w:val="24"/>
              </w:rPr>
              <w:tab/>
            </w:r>
            <w:r w:rsidRPr="000D1129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Pr="000D1129">
              <w:rPr>
                <w:rFonts w:cstheme="minorHAnsi"/>
                <w:noProof/>
                <w:webHidden/>
                <w:sz w:val="24"/>
              </w:rPr>
              <w:instrText xml:space="preserve"> PAGEREF _Toc327659043 \h </w:instrText>
            </w:r>
            <w:r w:rsidRPr="000D1129">
              <w:rPr>
                <w:rFonts w:cstheme="minorHAnsi"/>
                <w:noProof/>
                <w:webHidden/>
                <w:sz w:val="24"/>
              </w:rPr>
            </w:r>
            <w:r w:rsidRPr="000D1129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A6532B">
              <w:rPr>
                <w:rFonts w:cstheme="minorHAnsi"/>
                <w:noProof/>
                <w:webHidden/>
                <w:sz w:val="24"/>
              </w:rPr>
              <w:t>4</w:t>
            </w:r>
            <w:r w:rsidRPr="000D1129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0D1129" w:rsidRPr="000D1129" w:rsidRDefault="0019691E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27659044" w:history="1">
            <w:r w:rsidR="000D1129" w:rsidRPr="000D1129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2.</w:t>
            </w:r>
            <w:r w:rsidR="000D1129" w:rsidRPr="000D1129">
              <w:rPr>
                <w:rFonts w:cstheme="minorHAnsi"/>
                <w:noProof/>
                <w:sz w:val="24"/>
              </w:rPr>
              <w:tab/>
            </w:r>
            <w:r w:rsidR="000D1129" w:rsidRPr="000D1129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Reporte de Pruebas Unitarias</w:t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tab/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instrText xml:space="preserve"> PAGEREF _Toc327659044 \h </w:instrText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A6532B">
              <w:rPr>
                <w:rFonts w:cstheme="minorHAnsi"/>
                <w:noProof/>
                <w:webHidden/>
                <w:sz w:val="24"/>
              </w:rPr>
              <w:t>4</w:t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0D1129" w:rsidRPr="000D1129" w:rsidRDefault="0019691E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27659045" w:history="1">
            <w:r w:rsidR="000D1129" w:rsidRPr="000D1129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3.</w:t>
            </w:r>
            <w:r w:rsidR="000D1129" w:rsidRPr="000D1129">
              <w:rPr>
                <w:rFonts w:cstheme="minorHAnsi"/>
                <w:noProof/>
                <w:sz w:val="24"/>
              </w:rPr>
              <w:tab/>
            </w:r>
            <w:r w:rsidR="000D1129" w:rsidRPr="000D1129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Control de calidad</w:t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tab/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instrText xml:space="preserve"> PAGEREF _Toc327659045 \h </w:instrText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A6532B">
              <w:rPr>
                <w:rFonts w:cstheme="minorHAnsi"/>
                <w:noProof/>
                <w:webHidden/>
                <w:sz w:val="24"/>
              </w:rPr>
              <w:t>8</w:t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0D1129" w:rsidRPr="000D1129" w:rsidRDefault="0019691E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27659046" w:history="1">
            <w:r w:rsidR="000D1129" w:rsidRPr="000D1129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4.</w:t>
            </w:r>
            <w:r w:rsidR="000D1129" w:rsidRPr="000D1129">
              <w:rPr>
                <w:rFonts w:cstheme="minorHAnsi"/>
                <w:noProof/>
                <w:sz w:val="24"/>
              </w:rPr>
              <w:tab/>
            </w:r>
            <w:r w:rsidR="000D1129" w:rsidRPr="000D1129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Rúbrica de coevaluación</w:t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tab/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instrText xml:space="preserve"> PAGEREF _Toc327659046 \h </w:instrText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A6532B">
              <w:rPr>
                <w:rFonts w:cstheme="minorHAnsi"/>
                <w:noProof/>
                <w:webHidden/>
                <w:sz w:val="24"/>
              </w:rPr>
              <w:t>9</w:t>
            </w:r>
            <w:r w:rsidR="000D1129" w:rsidRPr="000D1129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0D1129" w:rsidRDefault="000D1129">
          <w:r w:rsidRPr="000D1129">
            <w:rPr>
              <w:rFonts w:cstheme="minorHAnsi"/>
              <w:bCs/>
              <w:noProof/>
              <w:sz w:val="24"/>
            </w:rPr>
            <w:fldChar w:fldCharType="end"/>
          </w:r>
        </w:p>
      </w:sdtContent>
    </w:sdt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6532B" w:rsidP="00A6532B">
      <w:pPr>
        <w:pStyle w:val="Sinespaciado"/>
        <w:tabs>
          <w:tab w:val="left" w:pos="70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:rsidR="00A234EA" w:rsidRDefault="00A234EA" w:rsidP="00A234EA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0" w:name="_Toc327659043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Registro de Pruebas Unitarias</w:t>
      </w:r>
      <w:bookmarkEnd w:id="0"/>
    </w:p>
    <w:tbl>
      <w:tblPr>
        <w:tblStyle w:val="Listaclara-nfasis3"/>
        <w:tblpPr w:leftFromText="141" w:rightFromText="141" w:vertAnchor="text" w:horzAnchor="margin" w:tblpY="560"/>
        <w:tblW w:w="9464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36"/>
        <w:gridCol w:w="2557"/>
        <w:gridCol w:w="2265"/>
        <w:gridCol w:w="1438"/>
        <w:gridCol w:w="1268"/>
      </w:tblGrid>
      <w:tr w:rsidR="00A234EA" w:rsidRPr="00743049" w:rsidTr="00A65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:rsidR="00A234EA" w:rsidRPr="009509A8" w:rsidRDefault="00A234EA" w:rsidP="00362AC6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Identificador de prueba</w:t>
            </w:r>
          </w:p>
        </w:tc>
        <w:tc>
          <w:tcPr>
            <w:tcW w:w="2557" w:type="dxa"/>
          </w:tcPr>
          <w:p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Nombre de caso de uso</w:t>
            </w:r>
          </w:p>
        </w:tc>
        <w:tc>
          <w:tcPr>
            <w:tcW w:w="2265" w:type="dxa"/>
          </w:tcPr>
          <w:p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Responsable</w:t>
            </w:r>
          </w:p>
        </w:tc>
        <w:tc>
          <w:tcPr>
            <w:tcW w:w="1438" w:type="dxa"/>
          </w:tcPr>
          <w:p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Fecha de prueba</w:t>
            </w:r>
          </w:p>
        </w:tc>
        <w:tc>
          <w:tcPr>
            <w:tcW w:w="1268" w:type="dxa"/>
          </w:tcPr>
          <w:p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Estado</w:t>
            </w:r>
          </w:p>
        </w:tc>
      </w:tr>
      <w:tr w:rsidR="00A234EA" w:rsidRPr="00743049" w:rsidTr="00A65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234EA" w:rsidRPr="002A24FF" w:rsidRDefault="002A24FF" w:rsidP="00362AC6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USR- 00</w:t>
            </w:r>
            <w:r w:rsidR="00362AC6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:rsidR="00A234EA" w:rsidRPr="002A24FF" w:rsidRDefault="00362AC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rúbrica a una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:rsidR="00A234EA" w:rsidRPr="002A24FF" w:rsidRDefault="00E5725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:rsidR="00A234EA" w:rsidRPr="002A24FF" w:rsidRDefault="00E5725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234EA" w:rsidRPr="002A24FF" w:rsidRDefault="00E5725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:rsidTr="00A65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</w:tcPr>
          <w:p w:rsidR="00A234EA" w:rsidRPr="002A24FF" w:rsidRDefault="002A24FF" w:rsidP="004204DF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</w:t>
            </w:r>
            <w:r w:rsidR="004204DF">
              <w:rPr>
                <w:rFonts w:ascii="Arial" w:hAnsi="Arial" w:cs="Arial"/>
                <w:b w:val="0"/>
              </w:rPr>
              <w:t>09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:rsidR="00A234EA" w:rsidRPr="002A24FF" w:rsidRDefault="004204DF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Autenticación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:rsidR="00A234EA" w:rsidRPr="002A24FF" w:rsidRDefault="0092334C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:rsidR="00A234EA" w:rsidRPr="002A24FF" w:rsidRDefault="0092334C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:rsidR="00A234EA" w:rsidRPr="002A24FF" w:rsidRDefault="0092334C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:rsidTr="00A65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234EA" w:rsidRPr="002A24FF" w:rsidRDefault="002A24FF" w:rsidP="004204DF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</w:t>
            </w:r>
            <w:r w:rsidR="004204DF">
              <w:rPr>
                <w:rFonts w:ascii="Arial" w:hAnsi="Arial" w:cs="Arial"/>
                <w:b w:val="0"/>
              </w:rPr>
              <w:t>10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:rsidR="00A234EA" w:rsidRPr="002A24FF" w:rsidRDefault="004204DF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Registro manual de estudiante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:rsidR="00A234EA" w:rsidRPr="002A24FF" w:rsidRDefault="00463719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:rsidR="00A234EA" w:rsidRPr="002A24FF" w:rsidRDefault="003C33A2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234EA" w:rsidRPr="002A24FF" w:rsidRDefault="003C33A2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:rsidTr="00A65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</w:tcPr>
          <w:p w:rsidR="00A234EA" w:rsidRPr="002A24FF" w:rsidRDefault="002A24FF" w:rsidP="004204DF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</w:t>
            </w:r>
            <w:r w:rsidR="004204DF">
              <w:rPr>
                <w:rFonts w:ascii="Arial" w:hAnsi="Arial" w:cs="Arial"/>
                <w:b w:val="0"/>
              </w:rPr>
              <w:t>12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:rsidR="00A234EA" w:rsidRPr="002A24FF" w:rsidRDefault="009B0310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actividad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:rsidR="00A234EA" w:rsidRPr="002A24FF" w:rsidRDefault="003C33A2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</w:rPr>
              <w:t>Andrea Cáceres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:rsidR="00A234EA" w:rsidRPr="002A24FF" w:rsidRDefault="003C33A2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:rsidR="00A234EA" w:rsidRPr="002A24FF" w:rsidRDefault="003C33A2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:rsidTr="00A65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234EA" w:rsidRPr="009509A8" w:rsidRDefault="00A234EA" w:rsidP="00362AC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A234EA" w:rsidRPr="00463719" w:rsidRDefault="00A234EA" w:rsidP="00463719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EA67A1" w:rsidRDefault="00A234EA" w:rsidP="00EA67A1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" w:name="_Toc327659044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Reporte de Pruebas Unitarias</w:t>
      </w:r>
      <w:bookmarkEnd w:id="1"/>
    </w:p>
    <w:p w:rsidR="00AB24E0" w:rsidRPr="00EA67A1" w:rsidRDefault="00AB24E0" w:rsidP="00AB24E0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8613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2268"/>
        <w:gridCol w:w="634"/>
        <w:gridCol w:w="1492"/>
        <w:gridCol w:w="627"/>
        <w:gridCol w:w="2066"/>
      </w:tblGrid>
      <w:tr w:rsidR="00EA67A1" w:rsidRPr="00C0345F" w:rsidTr="00463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:rsidR="00EA67A1" w:rsidRPr="00EA67A1" w:rsidRDefault="00EA67A1" w:rsidP="00EA67A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sz w:val="24"/>
                <w:lang w:val="es-EC" w:eastAsia="es-EC"/>
              </w:rPr>
            </w:pPr>
            <w:r w:rsidRPr="00EA67A1">
              <w:rPr>
                <w:rFonts w:ascii="Arial Black" w:eastAsia="Times New Roman" w:hAnsi="Arial Black" w:cs="Arial"/>
                <w:sz w:val="24"/>
                <w:lang w:val="es-EC" w:eastAsia="es-EC"/>
              </w:rPr>
              <w:t>Módulo: Autenticación</w:t>
            </w:r>
            <w:r w:rsidR="009F7DB2">
              <w:rPr>
                <w:rFonts w:ascii="Arial Black" w:eastAsia="Times New Roman" w:hAnsi="Arial Black" w:cs="Arial"/>
                <w:sz w:val="24"/>
                <w:lang w:val="es-EC" w:eastAsia="es-EC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EA67A1" w:rsidRPr="00C0345F" w:rsidTr="00463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1D0A98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1D0A98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1D0A98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</w:tr>
      <w:tr w:rsidR="00EA67A1" w:rsidRPr="00C0345F" w:rsidTr="004637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 w:rsidR="001D0A98">
              <w:rPr>
                <w:rFonts w:ascii="Arial" w:eastAsia="Times New Roman" w:hAnsi="Arial" w:cs="Arial"/>
                <w:b w:val="0"/>
              </w:rPr>
              <w:t>Autenticación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:rsidR="00EA67A1" w:rsidRPr="000929DF" w:rsidRDefault="001D0A98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PI-USR-009</w:t>
            </w:r>
          </w:p>
        </w:tc>
      </w:tr>
      <w:tr w:rsidR="00EA67A1" w:rsidRPr="00C0345F" w:rsidTr="00463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1</w:t>
            </w:r>
            <w:bookmarkStart w:id="2" w:name="_GoBack"/>
            <w:bookmarkEnd w:id="2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1D0A98">
              <w:rPr>
                <w:rFonts w:ascii="Arial" w:hAnsi="Arial" w:cs="Arial"/>
                <w:bCs/>
              </w:rPr>
              <w:t>14:00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1D0A98">
              <w:rPr>
                <w:rFonts w:ascii="Arial" w:eastAsia="Times New Roman" w:hAnsi="Arial" w:cs="Arial"/>
                <w:b w:val="0"/>
              </w:rPr>
              <w:t>14:15</w:t>
            </w:r>
          </w:p>
        </w:tc>
      </w:tr>
      <w:tr w:rsidR="00EA67A1" w:rsidRPr="00C0345F" w:rsidTr="00463719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shd w:val="clear" w:color="auto" w:fill="EAF1DD" w:themeFill="accent3" w:themeFillTint="33"/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95C2E" w:rsidRPr="00C0345F" w:rsidTr="009F7DB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:rsidR="009F7DB2" w:rsidRDefault="009F7DB2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Usuario: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vrobles</w:t>
            </w:r>
            <w:proofErr w:type="spellEnd"/>
          </w:p>
          <w:p w:rsidR="009F7DB2" w:rsidRDefault="009F7DB2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Contraseña:</w:t>
            </w:r>
          </w:p>
          <w:p w:rsidR="00D95C2E" w:rsidRPr="00D95C2E" w:rsidRDefault="009F7DB2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Vrobles2010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D95C2E" w:rsidRPr="009F7DB2" w:rsidRDefault="00F260FA" w:rsidP="0037010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:rsidR="00D95C2E" w:rsidRPr="009F7DB2" w:rsidRDefault="00F260FA" w:rsidP="0037010B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D95C2E" w:rsidRPr="00D95C2E" w:rsidRDefault="00F260FA" w:rsidP="0037010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debe validar la entrada de los datos en los campos.</w:t>
            </w:r>
          </w:p>
        </w:tc>
      </w:tr>
    </w:tbl>
    <w:p w:rsidR="00EA67A1" w:rsidRDefault="00EA67A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6532B" w:rsidRDefault="00A6532B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92334C" w:rsidRDefault="0092334C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EA67A1" w:rsidRDefault="00EA67A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676DE1" w:rsidRDefault="00676DE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701"/>
        <w:gridCol w:w="634"/>
        <w:gridCol w:w="1492"/>
        <w:gridCol w:w="627"/>
        <w:gridCol w:w="2066"/>
      </w:tblGrid>
      <w:tr w:rsidR="00FA1010" w:rsidRPr="00C0345F" w:rsidTr="001D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lastRenderedPageBreak/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Estudiante</w:t>
            </w:r>
            <w:r w:rsidR="00676DE1">
              <w:rPr>
                <w:rFonts w:ascii="Arial Black" w:eastAsia="Times New Roman" w:hAnsi="Arial Black" w:cs="Arial"/>
                <w:sz w:val="24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FA1010" w:rsidRPr="00C0345F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>
              <w:rPr>
                <w:rFonts w:ascii="Arial" w:eastAsia="Times New Roman" w:hAnsi="Arial" w:cs="Arial"/>
                <w:b w:val="0"/>
              </w:rPr>
              <w:t xml:space="preserve">Jennifer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Bermeo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FA1010" w:rsidRPr="00C0345F" w:rsidTr="001D0A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PI-USR-010</w:t>
            </w:r>
          </w:p>
        </w:tc>
      </w:tr>
      <w:tr w:rsidR="00FA1010" w:rsidRPr="00C0345F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A1010" w:rsidRPr="000929DF" w:rsidRDefault="00FA1010" w:rsidP="007305A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21:02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>
              <w:rPr>
                <w:rFonts w:ascii="Arial" w:eastAsia="Times New Roman" w:hAnsi="Arial" w:cs="Arial"/>
                <w:b w:val="0"/>
              </w:rPr>
              <w:t>21:10</w:t>
            </w:r>
          </w:p>
        </w:tc>
      </w:tr>
      <w:tr w:rsidR="00FA1010" w:rsidRPr="00C0345F" w:rsidTr="001D0A9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FA1010" w:rsidRPr="00C0345F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Id:200758631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Nombre: Yuri Cosquillo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e-mail: yuricos@espol.edu.ec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Ingresar el estudiante a la base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Ingresa el estudiante a la base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202361" w:rsidRDefault="0092334C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Correcto</w:t>
            </w:r>
          </w:p>
        </w:tc>
      </w:tr>
      <w:tr w:rsidR="00FA1010" w:rsidRPr="00C0345F" w:rsidTr="009F7DB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:rsidR="0092334C" w:rsidRPr="00202361" w:rsidRDefault="0092334C" w:rsidP="0092334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Id:</w:t>
            </w:r>
            <w:r w:rsidR="00F260FA" w:rsidRPr="00202361">
              <w:rPr>
                <w:rFonts w:ascii="Arial" w:eastAsia="Times New Roman" w:hAnsi="Arial" w:cs="Arial"/>
                <w:b w:val="0"/>
                <w:bCs w:val="0"/>
              </w:rPr>
              <w:t xml:space="preserve"> </w:t>
            </w:r>
            <w:r w:rsidR="00F260FA">
              <w:rPr>
                <w:rFonts w:ascii="Arial" w:eastAsia="Times New Roman" w:hAnsi="Arial" w:cs="Arial"/>
                <w:b w:val="0"/>
                <w:bCs w:val="0"/>
              </w:rPr>
              <w:t>2</w:t>
            </w:r>
            <w:r w:rsidR="00F260FA" w:rsidRPr="00202361">
              <w:rPr>
                <w:rFonts w:ascii="Arial" w:eastAsia="Times New Roman" w:hAnsi="Arial" w:cs="Arial"/>
                <w:b w:val="0"/>
                <w:bCs w:val="0"/>
              </w:rPr>
              <w:t>0075</w:t>
            </w:r>
            <w:r w:rsidR="00F260FA">
              <w:rPr>
                <w:rFonts w:ascii="Arial" w:eastAsia="Times New Roman" w:hAnsi="Arial" w:cs="Arial"/>
                <w:b w:val="0"/>
                <w:bCs w:val="0"/>
              </w:rPr>
              <w:t>222</w:t>
            </w:r>
          </w:p>
          <w:p w:rsidR="0092334C" w:rsidRPr="00202361" w:rsidRDefault="0092334C" w:rsidP="0092334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Nombre: Andrea Alvarado</w:t>
            </w:r>
          </w:p>
          <w:p w:rsidR="00FA1010" w:rsidRPr="00202361" w:rsidRDefault="0092334C" w:rsidP="00F260F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 xml:space="preserve">e-mail: </w:t>
            </w:r>
            <w:proofErr w:type="spellStart"/>
            <w:r w:rsidR="00F260FA">
              <w:rPr>
                <w:rFonts w:ascii="Arial" w:eastAsia="Times New Roman" w:hAnsi="Arial" w:cs="Arial"/>
                <w:b w:val="0"/>
                <w:bCs w:val="0"/>
              </w:rPr>
              <w:t>grfdfdfdfdff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2F2F2" w:themeFill="background1" w:themeFillShade="F2"/>
          </w:tcPr>
          <w:p w:rsidR="00FA1010" w:rsidRPr="0092334C" w:rsidRDefault="0092334C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 w:rsidRPr="0092334C">
              <w:rPr>
                <w:rFonts w:ascii="Arial" w:hAnsi="Arial" w:cs="Arial"/>
                <w:b w:val="0"/>
              </w:rPr>
              <w:t>Muestra un mensaje de error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:rsidR="00FA1010" w:rsidRPr="0092334C" w:rsidRDefault="0092334C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92334C">
              <w:rPr>
                <w:rFonts w:ascii="Arial" w:hAnsi="Arial" w:cs="Arial"/>
                <w:b w:val="0"/>
              </w:rPr>
              <w:t>No ingresa los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2F2F2" w:themeFill="background1" w:themeFillShade="F2"/>
          </w:tcPr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:rsidR="00EA67A1" w:rsidRDefault="00EA67A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1559"/>
        <w:gridCol w:w="351"/>
        <w:gridCol w:w="1492"/>
        <w:gridCol w:w="627"/>
        <w:gridCol w:w="2066"/>
      </w:tblGrid>
      <w:tr w:rsidR="00FA1010" w:rsidRPr="00C0345F" w:rsidTr="001D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  <w:r w:rsidR="00AB24E0">
              <w:rPr>
                <w:rFonts w:ascii="Arial Black" w:eastAsia="Times New Roman" w:hAnsi="Arial Black" w:cs="Arial"/>
                <w:sz w:val="24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FA1010" w:rsidRPr="00C0345F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FA1010" w:rsidRPr="00C0345F" w:rsidTr="001D0A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PI-USR-012</w:t>
            </w:r>
          </w:p>
        </w:tc>
      </w:tr>
      <w:tr w:rsidR="00FA1010" w:rsidRPr="00C0345F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A1010" w:rsidRPr="000929DF" w:rsidRDefault="00FA1010" w:rsidP="007305A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21:11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>
              <w:rPr>
                <w:rFonts w:ascii="Arial" w:eastAsia="Times New Roman" w:hAnsi="Arial" w:cs="Arial"/>
                <w:b w:val="0"/>
              </w:rPr>
              <w:t>21:22</w:t>
            </w:r>
          </w:p>
        </w:tc>
      </w:tr>
      <w:tr w:rsidR="00FA1010" w:rsidRPr="00C0345F" w:rsidTr="001D0A9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1843" w:type="dxa"/>
            <w:gridSpan w:val="2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FA1010" w:rsidRPr="00C0345F" w:rsidTr="001D0A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Año:2012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Término: I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Periodo: 1 Parcial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Materia: Ingeniería de Software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Paralelo: 1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Categoría de la actividad: lección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Porcentaje:10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Regular:</w:t>
            </w:r>
            <w:r>
              <w:rPr>
                <w:rFonts w:ascii="Arial" w:eastAsia="Times New Roman" w:hAnsi="Arial" w:cs="Arial"/>
                <w:b w:val="0"/>
                <w:bCs w:val="0"/>
              </w:rPr>
              <w:t xml:space="preserve"> si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Descripción: Lección del capitulo 2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Fecha: 15/06/2012</w:t>
            </w:r>
          </w:p>
          <w:p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individual: si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9F7DB2" w:rsidRDefault="00F260FA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FA1010" w:rsidRPr="009F7DB2" w:rsidRDefault="00F260FA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A1010" w:rsidRPr="000929DF" w:rsidRDefault="00F260FA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Validar el campo de porcentaje que no permita el ingreso de otro carácter que no sea</w:t>
            </w:r>
            <w:r w:rsidR="00FB7A8B">
              <w:rPr>
                <w:rFonts w:ascii="Arial" w:eastAsia="Times New Roman" w:hAnsi="Arial" w:cs="Arial"/>
                <w:b w:val="0"/>
              </w:rPr>
              <w:t>n</w:t>
            </w:r>
            <w:r>
              <w:rPr>
                <w:rFonts w:ascii="Arial" w:eastAsia="Times New Roman" w:hAnsi="Arial" w:cs="Arial"/>
                <w:b w:val="0"/>
              </w:rPr>
              <w:t xml:space="preserve"> números.</w:t>
            </w:r>
          </w:p>
        </w:tc>
      </w:tr>
    </w:tbl>
    <w:p w:rsidR="00EA67A1" w:rsidRDefault="00EA67A1" w:rsidP="00EA67A1">
      <w:pPr>
        <w:pStyle w:val="Sinespaciado"/>
        <w:jc w:val="center"/>
        <w:rPr>
          <w:rFonts w:ascii="Arial" w:hAnsi="Arial" w:cs="Arial"/>
        </w:rPr>
      </w:pPr>
    </w:p>
    <w:p w:rsidR="00A6532B" w:rsidRDefault="00A6532B" w:rsidP="00EA67A1">
      <w:pPr>
        <w:pStyle w:val="Sinespaciado"/>
        <w:jc w:val="center"/>
        <w:rPr>
          <w:rFonts w:ascii="Arial" w:hAnsi="Arial" w:cs="Arial"/>
        </w:rPr>
      </w:pPr>
    </w:p>
    <w:p w:rsidR="00FB7A8B" w:rsidRDefault="00FB7A8B" w:rsidP="00EA67A1">
      <w:pPr>
        <w:pStyle w:val="Sinespaciado"/>
        <w:jc w:val="center"/>
        <w:rPr>
          <w:rFonts w:ascii="Arial" w:hAnsi="Arial" w:cs="Arial"/>
        </w:rPr>
      </w:pPr>
    </w:p>
    <w:tbl>
      <w:tblPr>
        <w:tblStyle w:val="Listaclara-nfasis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2268"/>
        <w:gridCol w:w="634"/>
        <w:gridCol w:w="1492"/>
        <w:gridCol w:w="627"/>
        <w:gridCol w:w="2066"/>
      </w:tblGrid>
      <w:tr w:rsidR="00E57256" w:rsidRPr="00C0345F" w:rsidTr="001D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lastRenderedPageBreak/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Rúbrica</w:t>
            </w:r>
            <w:r w:rsidR="00AB24E0">
              <w:rPr>
                <w:rFonts w:ascii="Arial Black" w:eastAsia="Times New Roman" w:hAnsi="Arial Black" w:cs="Arial"/>
                <w:sz w:val="24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E57256" w:rsidRPr="00C0345F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>
              <w:rPr>
                <w:rFonts w:ascii="Arial" w:eastAsia="Times New Roman" w:hAnsi="Arial" w:cs="Arial"/>
                <w:b w:val="0"/>
              </w:rPr>
              <w:t xml:space="preserve">Jennifer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Bermeo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</w:tr>
      <w:tr w:rsidR="00E57256" w:rsidRPr="00C0345F" w:rsidTr="001D0A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Rubrica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PI-USR-004</w:t>
            </w:r>
          </w:p>
        </w:tc>
      </w:tr>
      <w:tr w:rsidR="00E57256" w:rsidRPr="00C0345F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7256" w:rsidRPr="000929DF" w:rsidRDefault="00E57256" w:rsidP="007305A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22h12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22h40</w:t>
            </w:r>
          </w:p>
        </w:tc>
      </w:tr>
      <w:tr w:rsidR="00E57256" w:rsidRPr="00C0345F" w:rsidTr="001D0A9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shd w:val="clear" w:color="auto" w:fill="EAF1DD" w:themeFill="accent3" w:themeFillTint="33"/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E57256" w:rsidRPr="00C0345F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7256" w:rsidRDefault="00E57256" w:rsidP="001D0A9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Detalle: Entrega del reporte en CD</w:t>
            </w:r>
          </w:p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Puntaje: 5</w:t>
            </w:r>
          </w:p>
          <w:p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7256" w:rsidRPr="000929DF" w:rsidRDefault="007305AF" w:rsidP="001D0A98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E57256" w:rsidRPr="000929DF" w:rsidRDefault="007305AF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7256" w:rsidRPr="000929DF" w:rsidRDefault="007305AF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</w:rPr>
              <w:t>Se debe validar la entrada de los datos en los campos.</w:t>
            </w:r>
          </w:p>
        </w:tc>
      </w:tr>
      <w:tr w:rsidR="00E57256" w:rsidRPr="00C0345F" w:rsidTr="001D0A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eastAsia="Times New Roman" w:hAnsi="Century Gothic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 w:val="0"/>
                <w:bCs w:val="0"/>
              </w:rPr>
            </w:pP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b w:val="0"/>
                <w:bCs w:val="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eastAsia="Times New Roman" w:hAnsi="Century Gothic" w:cs="Arial"/>
                <w:b w:val="0"/>
                <w:bCs w:val="0"/>
              </w:rPr>
            </w:pPr>
          </w:p>
        </w:tc>
      </w:tr>
    </w:tbl>
    <w:p w:rsidR="00A234EA" w:rsidRDefault="00A234EA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EA67A1" w:rsidRDefault="00EA67A1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EA67A1" w:rsidRDefault="00EA67A1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EA67A1" w:rsidRDefault="00EA67A1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6532B" w:rsidRDefault="00A6532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6532B" w:rsidRDefault="00A6532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6532B" w:rsidRDefault="00A6532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6532B" w:rsidRDefault="00A6532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6532B" w:rsidRDefault="00A6532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B24E0" w:rsidRDefault="00AB24E0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6532B" w:rsidRDefault="00A6532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7305AF" w:rsidRDefault="007305AF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7305AF" w:rsidRDefault="007305AF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234EA" w:rsidRDefault="00A234EA" w:rsidP="00A234EA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3" w:name="_Toc327659045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>Control de calidad</w:t>
      </w:r>
      <w:bookmarkEnd w:id="3"/>
    </w:p>
    <w:tbl>
      <w:tblPr>
        <w:tblStyle w:val="Listaclara-nfasis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A234EA" w:rsidRPr="00EA38C9" w:rsidTr="00362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A234EA" w:rsidRPr="00EA38C9" w:rsidRDefault="00A234EA" w:rsidP="00362AC6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A234EA" w:rsidRPr="00B64CF2" w:rsidRDefault="00A234EA" w:rsidP="00362AC6">
            <w:pPr>
              <w:rPr>
                <w:rFonts w:ascii="Tahoma" w:hAnsi="Tahoma" w:cs="Tahoma"/>
                <w:b w:val="0"/>
                <w:sz w:val="20"/>
              </w:rPr>
            </w:pPr>
            <w:r w:rsidRPr="00B64CF2">
              <w:rPr>
                <w:rFonts w:ascii="Tahoma" w:hAnsi="Tahoma" w:cs="Tahoma"/>
                <w:b w:val="0"/>
                <w:color w:val="auto"/>
                <w:sz w:val="20"/>
              </w:rPr>
              <w:t>Andrea Cáceres</w:t>
            </w: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A234EA" w:rsidRPr="00FE3989" w:rsidRDefault="00A234EA" w:rsidP="00362AC6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Tahoma" w:hAnsi="Tahoma" w:cs="Tahoma"/>
                <w:sz w:val="20"/>
              </w:rPr>
            </w:pPr>
          </w:p>
        </w:tc>
      </w:tr>
      <w:tr w:rsidR="00A234EA" w:rsidRPr="00EA38C9" w:rsidTr="00362AC6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A234EA" w:rsidRPr="00EA38C9" w:rsidRDefault="00A234EA" w:rsidP="00362AC6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 xml:space="preserve">Fase </w:t>
            </w:r>
            <w: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de Diseño</w:t>
            </w: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99C6857" wp14:editId="305BBC4E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6" name="Rectángulo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D0A98" w:rsidRPr="00B87E33" w:rsidRDefault="001D0A98" w:rsidP="00A234EA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64" o:spid="_x0000_s1029" style="position:absolute;margin-left:228.8pt;margin-top:4.4pt;width:17.9pt;height:18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">
                      <v:textbox>
                        <w:txbxContent>
                          <w:p w:rsidR="00362AC6" w:rsidRPr="00B87E33" w:rsidRDefault="00362AC6" w:rsidP="00A234EA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A53C8FD" wp14:editId="0B5264C9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7" name="Rectángulo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D0A98" w:rsidRPr="008E0FA6" w:rsidRDefault="001D0A98" w:rsidP="00A234EA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63" o:spid="_x0000_s1030" style="position:absolute;margin-left:285.55pt;margin-top:5.25pt;width:17.9pt;height:1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">
                      <v:textbox>
                        <w:txbxContent>
                          <w:p w:rsidR="00362AC6" w:rsidRPr="008E0FA6" w:rsidRDefault="00362AC6" w:rsidP="00A234EA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2F12272" wp14:editId="27C36ECB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68" name="Rectángul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D0A98" w:rsidRPr="00B46AD6" w:rsidRDefault="001D0A98" w:rsidP="00A234E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4" o:spid="_x0000_s1031" style="position:absolute;margin-left:173.3pt;margin-top:3.65pt;width:17.9pt;height:18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">
                      <v:textbox>
                        <w:txbxContent>
                          <w:p w:rsidR="00362AC6" w:rsidRPr="00B46AD6" w:rsidRDefault="00362AC6" w:rsidP="00A234EA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A234EA" w:rsidRPr="00EA38C9" w:rsidRDefault="00A234EA" w:rsidP="00362AC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A234EA" w:rsidRPr="00EA38C9" w:rsidRDefault="00A234EA" w:rsidP="00362AC6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A234EA" w:rsidRPr="00EA38C9" w:rsidRDefault="00A234EA" w:rsidP="00362AC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34195B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u w:val="single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6C11A1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A234EA" w:rsidRPr="00EA38C9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A234EA" w:rsidRPr="00EA38C9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6C11A1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:rsidTr="00362AC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A234EA" w:rsidRPr="00A234EA" w:rsidRDefault="00A234EA" w:rsidP="00A234EA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234EA" w:rsidRDefault="00A234EA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9509A8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9509A8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9509A8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9509A8" w:rsidRPr="00A234EA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A234EA" w:rsidRDefault="00A234EA" w:rsidP="00A234EA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4" w:name="_Toc327659046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Rúbrica de coevaluación</w:t>
      </w:r>
      <w:bookmarkEnd w:id="4"/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A234EA" w:rsidTr="00362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:rsidR="00A234EA" w:rsidRPr="009F5A5B" w:rsidRDefault="00A234EA" w:rsidP="00362AC6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Jennifer </w:t>
            </w: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Bermeo</w:t>
            </w:r>
            <w:proofErr w:type="spellEnd"/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Brick</w:t>
            </w:r>
            <w:proofErr w:type="spellEnd"/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 Robles</w:t>
            </w:r>
          </w:p>
        </w:tc>
      </w:tr>
      <w:tr w:rsidR="00A234EA" w:rsidRPr="009A271D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Jennifer </w:t>
            </w: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Bermeo</w:t>
            </w:r>
            <w:proofErr w:type="spellEnd"/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Brick</w:t>
            </w:r>
            <w:proofErr w:type="spellEnd"/>
            <w:r w:rsidRPr="009A271D">
              <w:rPr>
                <w:rFonts w:ascii="Arial" w:hAnsi="Arial" w:cs="Arial"/>
                <w:b w:val="0"/>
                <w:color w:val="auto"/>
              </w:rPr>
              <w:t xml:space="preserve">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:rsidR="00A234EA" w:rsidRPr="00E73CAC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E73CAC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A234EA" w:rsidRPr="00E73CAC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</w:tr>
      <w:tr w:rsidR="00A234EA" w:rsidRPr="009A271D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  <w:shd w:val="clear" w:color="auto" w:fill="EAF1DD" w:themeFill="accent3" w:themeFillTint="33"/>
          </w:tcPr>
          <w:p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</w:tbl>
    <w:p w:rsidR="00A234EA" w:rsidRPr="00A234EA" w:rsidRDefault="00A234EA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sectPr w:rsidR="00A234EA" w:rsidRPr="00A234EA" w:rsidSect="0021467F">
      <w:headerReference w:type="default" r:id="rId11"/>
      <w:footerReference w:type="default" r:id="rId12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691E" w:rsidRDefault="0019691E" w:rsidP="008F66AE">
      <w:pPr>
        <w:spacing w:after="0" w:line="240" w:lineRule="auto"/>
      </w:pPr>
      <w:r>
        <w:separator/>
      </w:r>
    </w:p>
  </w:endnote>
  <w:endnote w:type="continuationSeparator" w:id="0">
    <w:p w:rsidR="0019691E" w:rsidRDefault="0019691E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0A98" w:rsidRPr="0008399D" w:rsidRDefault="001D0A98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4306DE">
      <w:rPr>
        <w:rFonts w:ascii="Arial" w:hAnsi="Arial" w:cs="Arial"/>
        <w:sz w:val="20"/>
      </w:rPr>
      <w:t>Andrea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Cáceres,</w:t>
    </w:r>
    <w:r w:rsidRPr="004306DE">
      <w:rPr>
        <w:rFonts w:ascii="Tahoma" w:hAnsi="Tahoma" w:cs="Tahoma"/>
        <w:b/>
        <w:sz w:val="20"/>
      </w:rPr>
      <w:t xml:space="preserve"> </w:t>
    </w:r>
    <w:proofErr w:type="spellStart"/>
    <w:r w:rsidRPr="004306DE">
      <w:rPr>
        <w:rFonts w:ascii="Arial" w:hAnsi="Arial" w:cs="Arial"/>
        <w:sz w:val="20"/>
      </w:rPr>
      <w:t>Brick</w:t>
    </w:r>
    <w:proofErr w:type="spellEnd"/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Reyes,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Jennifer</w:t>
    </w:r>
    <w:r w:rsidRPr="004306DE">
      <w:rPr>
        <w:rFonts w:ascii="Tahoma" w:hAnsi="Tahoma" w:cs="Tahoma"/>
        <w:b/>
        <w:sz w:val="20"/>
      </w:rPr>
      <w:t xml:space="preserve"> </w:t>
    </w:r>
    <w:proofErr w:type="spellStart"/>
    <w:r w:rsidRPr="004306DE">
      <w:rPr>
        <w:rFonts w:ascii="Arial" w:hAnsi="Arial" w:cs="Arial"/>
        <w:sz w:val="20"/>
      </w:rPr>
      <w:t>Bermeo</w:t>
    </w:r>
    <w:proofErr w:type="spellEnd"/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4306DE">
      <w:rPr>
        <w:rFonts w:ascii="Arial" w:hAnsi="Arial" w:cs="Arial"/>
        <w:sz w:val="20"/>
      </w:rPr>
      <w:t xml:space="preserve">Andrea Cáceres, </w:t>
    </w:r>
    <w:proofErr w:type="spellStart"/>
    <w:r w:rsidRPr="004306DE">
      <w:rPr>
        <w:rFonts w:ascii="Arial" w:hAnsi="Arial" w:cs="Arial"/>
        <w:sz w:val="20"/>
      </w:rPr>
      <w:t>Brick</w:t>
    </w:r>
    <w:proofErr w:type="spellEnd"/>
    <w:r w:rsidRPr="004306DE">
      <w:rPr>
        <w:rFonts w:ascii="Arial" w:hAnsi="Arial" w:cs="Arial"/>
        <w:sz w:val="20"/>
      </w:rPr>
      <w:t xml:space="preserve"> Reyes, Efraín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7305AF" w:rsidRPr="007305AF">
      <w:rPr>
        <w:rFonts w:asciiTheme="majorHAnsi" w:hAnsiTheme="majorHAnsi" w:cstheme="majorHAnsi"/>
        <w:b/>
        <w:noProof/>
      </w:rPr>
      <w:t>4</w:t>
    </w:r>
    <w:r w:rsidRPr="00284148">
      <w:rPr>
        <w:b/>
      </w:rPr>
      <w:fldChar w:fldCharType="end"/>
    </w:r>
    <w:r>
      <w:rPr>
        <w:noProof/>
        <w:lang w:val="es-EC" w:eastAsia="es-EC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78F0B1B5" wp14:editId="44DE617E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24EF877" wp14:editId="4A9EB0F7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F7D55D" wp14:editId="72C11E42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691E" w:rsidRDefault="0019691E" w:rsidP="008F66AE">
      <w:pPr>
        <w:spacing w:after="0" w:line="240" w:lineRule="auto"/>
      </w:pPr>
      <w:r>
        <w:separator/>
      </w:r>
    </w:p>
  </w:footnote>
  <w:footnote w:type="continuationSeparator" w:id="0">
    <w:p w:rsidR="0019691E" w:rsidRDefault="0019691E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0A98" w:rsidRDefault="001D0A98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68480" behindDoc="0" locked="0" layoutInCell="1" allowOverlap="1" wp14:anchorId="7FCD2F6D" wp14:editId="7DA1692C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9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44CB180" wp14:editId="7D42405B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D0A98" w:rsidRPr="007027D9" w:rsidRDefault="001D0A98" w:rsidP="008F66AE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A234E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Reporte de Unidades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16/06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20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</w:p>
                        <w:p w:rsidR="001D0A98" w:rsidRDefault="001D0A98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:rsidR="00362AC6" w:rsidRPr="007027D9" w:rsidRDefault="00362AC6" w:rsidP="008F66AE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A234E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Reporte de Unidades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16/06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4306DE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20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</w:p>
                  <w:p w:rsidR="00362AC6" w:rsidRDefault="00362AC6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6240DC"/>
    <w:multiLevelType w:val="hybridMultilevel"/>
    <w:tmpl w:val="DD663B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886C3B"/>
    <w:multiLevelType w:val="hybridMultilevel"/>
    <w:tmpl w:val="97CCE7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8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12"/>
  </w:num>
  <w:num w:numId="5">
    <w:abstractNumId w:val="25"/>
  </w:num>
  <w:num w:numId="6">
    <w:abstractNumId w:val="19"/>
  </w:num>
  <w:num w:numId="7">
    <w:abstractNumId w:val="32"/>
  </w:num>
  <w:num w:numId="8">
    <w:abstractNumId w:val="17"/>
  </w:num>
  <w:num w:numId="9">
    <w:abstractNumId w:val="15"/>
  </w:num>
  <w:num w:numId="10">
    <w:abstractNumId w:val="2"/>
  </w:num>
  <w:num w:numId="11">
    <w:abstractNumId w:val="29"/>
  </w:num>
  <w:num w:numId="12">
    <w:abstractNumId w:val="21"/>
  </w:num>
  <w:num w:numId="13">
    <w:abstractNumId w:val="0"/>
  </w:num>
  <w:num w:numId="14">
    <w:abstractNumId w:val="5"/>
  </w:num>
  <w:num w:numId="15">
    <w:abstractNumId w:val="26"/>
  </w:num>
  <w:num w:numId="16">
    <w:abstractNumId w:val="24"/>
  </w:num>
  <w:num w:numId="17">
    <w:abstractNumId w:val="31"/>
  </w:num>
  <w:num w:numId="18">
    <w:abstractNumId w:val="6"/>
  </w:num>
  <w:num w:numId="19">
    <w:abstractNumId w:val="28"/>
  </w:num>
  <w:num w:numId="20">
    <w:abstractNumId w:val="20"/>
  </w:num>
  <w:num w:numId="21">
    <w:abstractNumId w:val="1"/>
  </w:num>
  <w:num w:numId="22">
    <w:abstractNumId w:val="7"/>
  </w:num>
  <w:num w:numId="23">
    <w:abstractNumId w:val="23"/>
  </w:num>
  <w:num w:numId="24">
    <w:abstractNumId w:val="30"/>
  </w:num>
  <w:num w:numId="25">
    <w:abstractNumId w:val="16"/>
  </w:num>
  <w:num w:numId="26">
    <w:abstractNumId w:val="13"/>
  </w:num>
  <w:num w:numId="27">
    <w:abstractNumId w:val="27"/>
  </w:num>
  <w:num w:numId="28">
    <w:abstractNumId w:val="3"/>
  </w:num>
  <w:num w:numId="29">
    <w:abstractNumId w:val="11"/>
  </w:num>
  <w:num w:numId="30">
    <w:abstractNumId w:val="22"/>
  </w:num>
  <w:num w:numId="31">
    <w:abstractNumId w:val="18"/>
  </w:num>
  <w:num w:numId="32">
    <w:abstractNumId w:val="1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EA"/>
    <w:rsid w:val="00012EFF"/>
    <w:rsid w:val="000413F9"/>
    <w:rsid w:val="00075973"/>
    <w:rsid w:val="0008399D"/>
    <w:rsid w:val="00084147"/>
    <w:rsid w:val="000D1129"/>
    <w:rsid w:val="000F1ADB"/>
    <w:rsid w:val="0010178D"/>
    <w:rsid w:val="001460E4"/>
    <w:rsid w:val="00161BCE"/>
    <w:rsid w:val="001677F5"/>
    <w:rsid w:val="00181572"/>
    <w:rsid w:val="0019617E"/>
    <w:rsid w:val="00196473"/>
    <w:rsid w:val="0019691E"/>
    <w:rsid w:val="001C08AD"/>
    <w:rsid w:val="001C3672"/>
    <w:rsid w:val="001D0A98"/>
    <w:rsid w:val="001F4811"/>
    <w:rsid w:val="0020676A"/>
    <w:rsid w:val="0021467F"/>
    <w:rsid w:val="00265B7E"/>
    <w:rsid w:val="00284148"/>
    <w:rsid w:val="00296C9C"/>
    <w:rsid w:val="002A24FF"/>
    <w:rsid w:val="002A2A31"/>
    <w:rsid w:val="002D7A94"/>
    <w:rsid w:val="002E4A94"/>
    <w:rsid w:val="002F2997"/>
    <w:rsid w:val="003110F6"/>
    <w:rsid w:val="00316140"/>
    <w:rsid w:val="00362AC6"/>
    <w:rsid w:val="003C33A2"/>
    <w:rsid w:val="004204DF"/>
    <w:rsid w:val="004306DE"/>
    <w:rsid w:val="00463719"/>
    <w:rsid w:val="0047057B"/>
    <w:rsid w:val="0047085B"/>
    <w:rsid w:val="004825D8"/>
    <w:rsid w:val="00483064"/>
    <w:rsid w:val="004B1577"/>
    <w:rsid w:val="004B5574"/>
    <w:rsid w:val="004F6C74"/>
    <w:rsid w:val="00507470"/>
    <w:rsid w:val="00524411"/>
    <w:rsid w:val="00540CF3"/>
    <w:rsid w:val="005554EA"/>
    <w:rsid w:val="006605BB"/>
    <w:rsid w:val="006703AA"/>
    <w:rsid w:val="00676DE1"/>
    <w:rsid w:val="00691B5C"/>
    <w:rsid w:val="006A418F"/>
    <w:rsid w:val="007027D9"/>
    <w:rsid w:val="00722708"/>
    <w:rsid w:val="007305AF"/>
    <w:rsid w:val="00733EE8"/>
    <w:rsid w:val="007648E0"/>
    <w:rsid w:val="007F5554"/>
    <w:rsid w:val="008017A0"/>
    <w:rsid w:val="00883E74"/>
    <w:rsid w:val="008B6514"/>
    <w:rsid w:val="008F66AE"/>
    <w:rsid w:val="0092334C"/>
    <w:rsid w:val="009509A8"/>
    <w:rsid w:val="009548BB"/>
    <w:rsid w:val="009B0310"/>
    <w:rsid w:val="009F51EE"/>
    <w:rsid w:val="009F7DB2"/>
    <w:rsid w:val="00A234EA"/>
    <w:rsid w:val="00A6532B"/>
    <w:rsid w:val="00A870F6"/>
    <w:rsid w:val="00AA01D4"/>
    <w:rsid w:val="00AB24E0"/>
    <w:rsid w:val="00AE1376"/>
    <w:rsid w:val="00B165F4"/>
    <w:rsid w:val="00B45566"/>
    <w:rsid w:val="00B57756"/>
    <w:rsid w:val="00B66B48"/>
    <w:rsid w:val="00B70A42"/>
    <w:rsid w:val="00BA257D"/>
    <w:rsid w:val="00C15448"/>
    <w:rsid w:val="00CC5F0F"/>
    <w:rsid w:val="00D34BC1"/>
    <w:rsid w:val="00D5367E"/>
    <w:rsid w:val="00D93494"/>
    <w:rsid w:val="00D95C2E"/>
    <w:rsid w:val="00DA7A8B"/>
    <w:rsid w:val="00DE33C1"/>
    <w:rsid w:val="00E35E5B"/>
    <w:rsid w:val="00E57256"/>
    <w:rsid w:val="00E65F7C"/>
    <w:rsid w:val="00E67EAC"/>
    <w:rsid w:val="00E94820"/>
    <w:rsid w:val="00E94A7D"/>
    <w:rsid w:val="00EA3D81"/>
    <w:rsid w:val="00EA67A1"/>
    <w:rsid w:val="00EF47F0"/>
    <w:rsid w:val="00F072FA"/>
    <w:rsid w:val="00F12962"/>
    <w:rsid w:val="00F260FA"/>
    <w:rsid w:val="00F34467"/>
    <w:rsid w:val="00F453A6"/>
    <w:rsid w:val="00F646B8"/>
    <w:rsid w:val="00F755AB"/>
    <w:rsid w:val="00F8766C"/>
    <w:rsid w:val="00FA1010"/>
    <w:rsid w:val="00FB7A8B"/>
    <w:rsid w:val="00FD61AE"/>
    <w:rsid w:val="00FF1BF6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A234EA"/>
    <w:pPr>
      <w:spacing w:after="0" w:line="240" w:lineRule="auto"/>
    </w:pPr>
    <w:rPr>
      <w:lang w:val="es-EC" w:eastAsia="es-E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9509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A234EA"/>
    <w:pPr>
      <w:spacing w:after="0" w:line="240" w:lineRule="auto"/>
    </w:pPr>
    <w:rPr>
      <w:lang w:val="es-EC" w:eastAsia="es-E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9509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B9A47-F9FE-4F52-A17F-C83F15928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190</TotalTime>
  <Pages>8</Pages>
  <Words>736</Words>
  <Characters>4048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Solis</cp:lastModifiedBy>
  <cp:revision>18</cp:revision>
  <dcterms:created xsi:type="dcterms:W3CDTF">2012-06-16T06:19:00Z</dcterms:created>
  <dcterms:modified xsi:type="dcterms:W3CDTF">2012-06-20T07:02:00Z</dcterms:modified>
</cp:coreProperties>
</file>