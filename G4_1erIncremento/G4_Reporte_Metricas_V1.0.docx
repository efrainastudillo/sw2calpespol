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C24EC2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0637896" wp14:editId="0315BC28">
            <wp:simplePos x="0" y="0"/>
            <wp:positionH relativeFrom="column">
              <wp:posOffset>2148840</wp:posOffset>
            </wp:positionH>
            <wp:positionV relativeFrom="paragraph">
              <wp:posOffset>-10795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4B8F87A2" wp14:editId="5C533D4C">
                <wp:simplePos x="0" y="0"/>
                <wp:positionH relativeFrom="column">
                  <wp:posOffset>-1229360</wp:posOffset>
                </wp:positionH>
                <wp:positionV relativeFrom="page">
                  <wp:posOffset>-3603088</wp:posOffset>
                </wp:positionV>
                <wp:extent cx="8381365" cy="4835525"/>
                <wp:effectExtent l="0" t="0" r="635" b="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83552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5" o:spid="_x0000_s1026" style="position:absolute;margin-left:-96.8pt;margin-top:-283.7pt;width:659.95pt;height:380.75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79778;8381365,154500;0,693607;0,1679778;0,4835525;7561278,4835525;7608365,4694174;8247954,1679778" o:connectangles="0,0,0,0,0,0,0,0"/>
                <w10:wrap anchory="page"/>
              </v:shape>
            </w:pict>
          </mc:Fallback>
        </mc:AlternateContent>
      </w:r>
      <w:r w:rsidR="00AA01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C801CC3" wp14:editId="39DC44AD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:rsidR="00BA257D" w:rsidRDefault="00BA257D" w:rsidP="00BA257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 xml:space="preserve">Ingeniería de Software I   </w:t>
      </w:r>
    </w:p>
    <w:p w:rsidR="002E4A94" w:rsidRDefault="002E4A94" w:rsidP="00BA257D">
      <w:pPr>
        <w:pStyle w:val="NoSpacing"/>
        <w:rPr>
          <w:b/>
          <w:sz w:val="40"/>
          <w:szCs w:val="40"/>
        </w:rPr>
      </w:pPr>
    </w:p>
    <w:p w:rsidR="00BA257D" w:rsidRPr="00EA3D81" w:rsidRDefault="00BA257D" w:rsidP="00BA257D">
      <w:pPr>
        <w:pStyle w:val="NoSpacing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:rsidR="006703AA" w:rsidRDefault="006703AA" w:rsidP="00BA257D">
      <w:pPr>
        <w:pStyle w:val="NoSpacing"/>
        <w:rPr>
          <w:b/>
          <w:sz w:val="40"/>
          <w:szCs w:val="40"/>
        </w:rPr>
      </w:pPr>
    </w:p>
    <w:p w:rsidR="006703AA" w:rsidRPr="00EA3D81" w:rsidRDefault="00861B66" w:rsidP="00861B66">
      <w:pPr>
        <w:pStyle w:val="NoSpacing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Reporte de métricas</w:t>
      </w:r>
    </w:p>
    <w:p w:rsidR="00BA257D" w:rsidRDefault="00E35E5B" w:rsidP="00BA257D">
      <w:pPr>
        <w:pStyle w:val="NoSpacing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2436089" wp14:editId="7DDB50BE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NoSpacing"/>
      </w:pPr>
    </w:p>
    <w:p w:rsidR="00BA257D" w:rsidRDefault="00AA01D4" w:rsidP="00BA257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5FFA2" wp14:editId="34CC9264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</w:pPr>
    </w:p>
    <w:p w:rsidR="00BA257D" w:rsidRDefault="00BA257D" w:rsidP="00BA257D">
      <w:pPr>
        <w:pStyle w:val="NoSpacing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2E4A94" w:rsidP="002E4A94">
      <w:r>
        <w:t xml:space="preserve">              </w:t>
      </w:r>
    </w:p>
    <w:p w:rsidR="002E4A94" w:rsidRPr="00EA3D81" w:rsidRDefault="00EA3D81" w:rsidP="002E4A94">
      <w:pPr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</w:rPr>
        <w:t xml:space="preserve">           </w:t>
      </w:r>
      <w:r w:rsidR="00E35E5B" w:rsidRPr="00EA3D81">
        <w:rPr>
          <w:rFonts w:ascii="Berlin Sans FB Demi" w:hAnsi="Berlin Sans FB Demi"/>
        </w:rPr>
        <w:t xml:space="preserve">  </w:t>
      </w:r>
      <w:r w:rsidR="002E4A94" w:rsidRPr="00EA3D81">
        <w:rPr>
          <w:rFonts w:ascii="Berlin Sans FB Demi" w:hAnsi="Berlin Sans FB Demi"/>
        </w:rPr>
        <w:t xml:space="preserve">   </w:t>
      </w:r>
      <w:r w:rsidR="002E4A94" w:rsidRPr="00EA3D81">
        <w:rPr>
          <w:rFonts w:ascii="Berlin Sans FB Demi" w:hAnsi="Berlin Sans FB Demi"/>
          <w:sz w:val="30"/>
          <w:szCs w:val="30"/>
        </w:rPr>
        <w:t>“Nombre del Sistema que requiere la Empresa”</w:t>
      </w:r>
    </w:p>
    <w:p w:rsidR="00483064" w:rsidRDefault="00AA01D4" w:rsidP="00861B66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718C412" wp14:editId="7C26B3C9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CC30A2" wp14:editId="7B72B88D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48E0" w:rsidRPr="00EA3D81" w:rsidRDefault="007648E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KWtAIAALw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" filled="f" stroked="f">
                <v:textbox style="mso-fit-shape-to-text:t">
                  <w:txbxContent>
                    <w:p w:rsidR="007648E0" w:rsidRPr="00EA3D81" w:rsidRDefault="007648E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1.0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1EE33E" wp14:editId="6B00C29F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-19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" filled="f" stroked="f">
                <v:textbox>
                  <w:txbxContent>
                    <w:p w:rsidR="007027D9" w:rsidRPr="00EA3D81" w:rsidRDefault="007027D9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74CC5" wp14:editId="3F88D08C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650365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650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 Jennifer</w:t>
                            </w:r>
                          </w:p>
                          <w:p w:rsidR="007027D9" w:rsidRPr="00EA3D81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:rsidR="007027D9" w:rsidRPr="00C24EC2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C24EC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:rsidR="00861B66" w:rsidRPr="00C24EC2" w:rsidRDefault="00861B6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C24EC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Vanessa Robles</w:t>
                            </w:r>
                          </w:p>
                          <w:p w:rsidR="007027D9" w:rsidRPr="00C24EC2" w:rsidRDefault="007027D9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C24EC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8.75pt;margin-top:120.95pt;width:111pt;height:129.9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VguAIAAMQ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" filled="f" stroked="f">
                <v:textbox style="mso-fit-shape-to-text:t">
                  <w:txbxContent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 Jennifer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:rsidR="007027D9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Reyes </w:t>
                      </w:r>
                      <w:proofErr w:type="spellStart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Brick</w:t>
                      </w:r>
                      <w:proofErr w:type="spellEnd"/>
                    </w:p>
                    <w:p w:rsidR="00861B66" w:rsidRPr="00EA3D81" w:rsidRDefault="00861B6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Vanessa Robles</w:t>
                      </w:r>
                    </w:p>
                    <w:p w:rsidR="007027D9" w:rsidRPr="00EA3D81" w:rsidRDefault="007027D9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B8A36F" wp14:editId="7E629F9A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91E5AF" wp14:editId="00254577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E6A65F" wp14:editId="1B895093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E4D2E4" wp14:editId="4E7B7D92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861B66" w:rsidRPr="00EA3D81">
        <w:rPr>
          <w:rFonts w:ascii="Berlin Sans FB Demi" w:hAnsi="Berlin Sans FB Demi"/>
          <w:sz w:val="30"/>
          <w:szCs w:val="30"/>
        </w:rPr>
        <w:t>“CALPESPOL”</w:t>
      </w: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-55880</wp:posOffset>
                </wp:positionH>
                <wp:positionV relativeFrom="paragraph">
                  <wp:posOffset>490659</wp:posOffset>
                </wp:positionV>
                <wp:extent cx="194956" cy="190097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56" cy="190097"/>
                          <a:chOff x="0" y="0"/>
                          <a:chExt cx="194956" cy="190097"/>
                        </a:xfrm>
                      </wpg:grpSpPr>
                      <wps:wsp>
                        <wps:cNvPr id="14" name="Freeform 192"/>
                        <wps:cNvSpPr>
                          <a:spLocks/>
                        </wps:cNvSpPr>
                        <wps:spPr bwMode="auto">
                          <a:xfrm>
                            <a:off x="0" y="32764"/>
                            <a:ext cx="194956" cy="157333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4"/>
                        <wps:cNvSpPr>
                          <a:spLocks/>
                        </wps:cNvSpPr>
                        <wps:spPr bwMode="auto">
                          <a:xfrm>
                            <a:off x="35742" y="0"/>
                            <a:ext cx="134144" cy="137869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80419" y="26807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" o:spid="_x0000_s1026" style="position:absolute;margin-left:-4.4pt;margin-top:38.65pt;width:15.35pt;height:14.95pt;z-index:251693056" coordsize="194956,190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">
                <v:shape id="Freeform 192" o:spid="_x0000_s1027" style="position:absolute;top:32764;width:194956;height:157333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fIMEA&#10;AADbAAAADwAAAGRycy9kb3ducmV2LnhtbERP32vCMBB+H+x/CDfY20yVKbUaRQRxIgzWic9HczbV&#10;5lKbTOt/bwaCb/fx/bzpvLO1uFDrK8cK+r0EBHHhdMWlgt3v6iMF4QOyxtoxKbiRh/ns9WWKmXZX&#10;/qFLHkoRQ9hnqMCE0GRS+sKQRd9zDXHkDq61GCJsS6lbvMZwW8tBkoykxYpjg8GGloaKU/5nFXxv&#10;jEmTFQ3z/SAdD932nB/XqNT7W7eYgAjUhaf44f7Scf4n/P8SD5C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13yDBAAAA2wAAAA8AAAAAAAAAAAAAAAAAmAIAAGRycy9kb3du&#10;cmV2LnhtbFBLBQYAAAAABAAEAPUAAACGAwAAAAA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137721,131381;17886,61636;26829,0;7154,76234;126990,147601;194956,98941;137721,131381" o:connectangles="0,0,0,0,0,0,0"/>
                </v:shape>
                <v:shape id="Freeform 194" o:spid="_x0000_s1028" style="position:absolute;left:35742;width:134144;height:137869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6DRMMA&#10;AADbAAAADwAAAGRycy9kb3ducmV2LnhtbESPQWsCMRSE7wX/Q3iCt5pVQcrWKCqKihRRe+ntkbzu&#10;Lm5ewibq+u+NUOhxmJlvmMmstbW4URMqxwoG/QwEsXam4kLB93n9/gEiRGSDtWNS8KAAs2nnbYK5&#10;cXc+0u0UC5EgHHJUUMbocymDLsli6DtPnLxf11iMSTaFNA3eE9zWcphlY2mx4rRQoqdlSfpyuloF&#10;i42pM6/Xy91DHwarr+1PtZ97pXrddv4JIlIb/8N/7a1RMB7B60v6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6DRMMAAADbAAAADwAAAAAAAAAAAAAAAACYAgAAZHJzL2Rv&#10;d25yZXYueG1sUEsFBgAAAAAEAAQA9QAAAIgDAAAAAA=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21463,97319;82275,11354;134144,17842;67966,4866;8943,89209;50080,137869;21463,97319" o:connectangles="0,0,0,0,0,0,0"/>
                </v:shape>
                <v:shape id="Freeform 196" o:spid="_x0000_s1029" style="position:absolute;left:80419;top:26807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</w:p>
    <w:p w:rsidR="00861B66" w:rsidRDefault="00861B66" w:rsidP="00861B66">
      <w:pPr>
        <w:jc w:val="center"/>
        <w:rPr>
          <w:rFonts w:ascii="Berlin Sans FB Demi" w:hAnsi="Berlin Sans FB Demi"/>
          <w:sz w:val="30"/>
          <w:szCs w:val="30"/>
        </w:rPr>
      </w:pPr>
    </w:p>
    <w:p w:rsidR="00582118" w:rsidRPr="00524411" w:rsidRDefault="00582118" w:rsidP="00582118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MediumShading2-Accent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582118" w:rsidRPr="00C3683B" w:rsidTr="003F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582118" w:rsidRPr="00084147" w:rsidRDefault="00582118" w:rsidP="003F43E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582118" w:rsidRPr="00084147" w:rsidRDefault="00582118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582118" w:rsidRPr="00084147" w:rsidRDefault="00582118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582118" w:rsidRPr="00084147" w:rsidRDefault="00582118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582118" w:rsidRPr="000360B5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47057B" w:rsidRDefault="009B50F3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17/06/12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785488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785488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</w:t>
            </w:r>
            <w:r>
              <w:rPr>
                <w:rFonts w:ascii="Arial" w:hAnsi="Arial" w:cs="Arial"/>
              </w:rPr>
              <w:t>l documento de plan de pruebas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582118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  <w:p w:rsidR="00582118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  <w:p w:rsidR="00582118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  <w:p w:rsidR="009B50F3" w:rsidRPr="000360B5" w:rsidRDefault="009B50F3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Brick Reyes</w:t>
            </w:r>
          </w:p>
          <w:p w:rsidR="009B50F3" w:rsidRPr="000360B5" w:rsidRDefault="009B50F3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0360B5">
              <w:rPr>
                <w:rFonts w:ascii="Arial" w:hAnsi="Arial" w:cs="Arial"/>
                <w:lang w:val="en-US"/>
              </w:rPr>
              <w:t>Jefferson Rubio</w:t>
            </w:r>
          </w:p>
          <w:p w:rsidR="009B50F3" w:rsidRPr="000360B5" w:rsidRDefault="009B50F3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proofErr w:type="spellStart"/>
            <w:r w:rsidRPr="000360B5">
              <w:rPr>
                <w:rFonts w:ascii="Arial" w:hAnsi="Arial" w:cs="Arial"/>
                <w:lang w:val="en-US"/>
              </w:rPr>
              <w:t>Jeniffer</w:t>
            </w:r>
            <w:proofErr w:type="spellEnd"/>
            <w:r w:rsidRPr="000360B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360B5">
              <w:rPr>
                <w:rFonts w:ascii="Arial" w:hAnsi="Arial" w:cs="Arial"/>
                <w:lang w:val="en-US"/>
              </w:rPr>
              <w:t>Bermeo</w:t>
            </w:r>
            <w:proofErr w:type="spellEnd"/>
          </w:p>
        </w:tc>
      </w:tr>
      <w:tr w:rsidR="00582118" w:rsidRPr="000360B5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582118" w:rsidRPr="000360B5" w:rsidRDefault="00582118" w:rsidP="003F43E6">
            <w:pPr>
              <w:jc w:val="center"/>
              <w:rPr>
                <w:rFonts w:ascii="Arial" w:hAnsi="Arial" w:cs="Arial"/>
                <w:b w:val="0"/>
                <w:color w:val="auto"/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0360B5" w:rsidRDefault="00582118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0360B5" w:rsidRDefault="00582118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82118" w:rsidRPr="000360B5" w:rsidRDefault="00582118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</w:tr>
      <w:tr w:rsidR="00582118" w:rsidRPr="000360B5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rPr>
                <w:rFonts w:ascii="Arial" w:hAnsi="Arial" w:cs="Arial"/>
                <w:b w:val="0"/>
                <w:color w:val="auto"/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</w:tr>
      <w:tr w:rsidR="00582118" w:rsidRPr="000360B5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582118" w:rsidRPr="000360B5" w:rsidRDefault="00582118" w:rsidP="003F43E6">
            <w:pPr>
              <w:jc w:val="center"/>
              <w:rPr>
                <w:rFonts w:ascii="Arial" w:hAnsi="Arial" w:cs="Arial"/>
                <w:b w:val="0"/>
                <w:color w:val="auto"/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0360B5" w:rsidRDefault="00582118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2118" w:rsidRPr="000360B5" w:rsidRDefault="00582118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82118" w:rsidRPr="000360B5" w:rsidRDefault="00582118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</w:tr>
      <w:tr w:rsidR="00582118" w:rsidRPr="000360B5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rPr>
                <w:rFonts w:ascii="Arial" w:hAnsi="Arial" w:cs="Arial"/>
                <w:b w:val="0"/>
                <w:color w:val="auto"/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582118" w:rsidRPr="000360B5" w:rsidRDefault="00582118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</w:p>
        </w:tc>
      </w:tr>
    </w:tbl>
    <w:p w:rsidR="00861B66" w:rsidRPr="000360B5" w:rsidRDefault="00861B66" w:rsidP="00861B66">
      <w:pPr>
        <w:jc w:val="center"/>
        <w:rPr>
          <w:lang w:val="en-US"/>
        </w:rPr>
      </w:pPr>
    </w:p>
    <w:p w:rsidR="003110F6" w:rsidRPr="000360B5" w:rsidRDefault="003110F6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0360B5" w:rsidRDefault="000360B5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0360B5" w:rsidRDefault="000360B5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0360B5" w:rsidRPr="000360B5" w:rsidRDefault="000360B5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582118" w:rsidRPr="000360B5" w:rsidRDefault="00582118" w:rsidP="002F2997">
      <w:pPr>
        <w:pStyle w:val="NoSpacing"/>
        <w:jc w:val="center"/>
        <w:rPr>
          <w:rFonts w:ascii="Arial" w:hAnsi="Arial" w:cs="Arial"/>
          <w:lang w:val="en-US"/>
        </w:rPr>
      </w:pPr>
    </w:p>
    <w:p w:rsidR="008950D1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</w:pPr>
      <w:r w:rsidRPr="00600054">
        <w:rPr>
          <w:rFonts w:ascii="Berlin Sans FB Demi" w:hAnsi="Berlin Sans FB Demi"/>
          <w:b/>
          <w:sz w:val="40"/>
          <w:szCs w:val="40"/>
        </w:rPr>
        <w:t>Índices</w:t>
      </w:r>
    </w:p>
    <w:p w:rsidR="00600054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17391394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00054" w:rsidRPr="00600054" w:rsidRDefault="00600054">
          <w:pPr>
            <w:pStyle w:val="TOCHeading"/>
            <w:rPr>
              <w:rFonts w:asciiTheme="minorHAnsi" w:hAnsiTheme="minorHAnsi" w:cstheme="minorHAnsi"/>
              <w:b w:val="0"/>
              <w:sz w:val="32"/>
            </w:rPr>
          </w:pPr>
        </w:p>
        <w:p w:rsidR="00600054" w:rsidRPr="00600054" w:rsidRDefault="00600054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</w:rPr>
          </w:pPr>
          <w:r w:rsidRPr="00600054">
            <w:rPr>
              <w:rFonts w:cstheme="minorHAnsi"/>
              <w:sz w:val="24"/>
            </w:rPr>
            <w:fldChar w:fldCharType="begin"/>
          </w:r>
          <w:r w:rsidRPr="00600054">
            <w:rPr>
              <w:rFonts w:cstheme="minorHAnsi"/>
              <w:sz w:val="24"/>
            </w:rPr>
            <w:instrText xml:space="preserve"> TOC \o "1-3" \h \z \u </w:instrText>
          </w:r>
          <w:r w:rsidRPr="00600054">
            <w:rPr>
              <w:rFonts w:cstheme="minorHAnsi"/>
              <w:sz w:val="24"/>
            </w:rPr>
            <w:fldChar w:fldCharType="separate"/>
          </w:r>
          <w:hyperlink w:anchor="_Toc327661851" w:history="1">
            <w:r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1.</w:t>
            </w:r>
            <w:r w:rsidRPr="00600054">
              <w:rPr>
                <w:rFonts w:cstheme="minorHAnsi"/>
                <w:noProof/>
                <w:sz w:val="24"/>
              </w:rPr>
              <w:tab/>
            </w:r>
            <w:r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Registro de Métricas</w:t>
            </w:r>
            <w:r w:rsidRPr="00600054">
              <w:rPr>
                <w:rFonts w:cstheme="minorHAnsi"/>
                <w:noProof/>
                <w:webHidden/>
                <w:sz w:val="24"/>
              </w:rPr>
              <w:tab/>
            </w:r>
            <w:r w:rsidRPr="00600054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Pr="00600054">
              <w:rPr>
                <w:rFonts w:cstheme="minorHAnsi"/>
                <w:noProof/>
                <w:webHidden/>
                <w:sz w:val="24"/>
              </w:rPr>
              <w:instrText xml:space="preserve"> PAGEREF _Toc327661851 \h </w:instrText>
            </w:r>
            <w:r w:rsidRPr="00600054">
              <w:rPr>
                <w:rFonts w:cstheme="minorHAnsi"/>
                <w:noProof/>
                <w:webHidden/>
                <w:sz w:val="24"/>
              </w:rPr>
            </w:r>
            <w:r w:rsidRPr="00600054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Pr="00600054">
              <w:rPr>
                <w:rFonts w:cstheme="minorHAnsi"/>
                <w:noProof/>
                <w:webHidden/>
                <w:sz w:val="24"/>
              </w:rPr>
              <w:t>4</w:t>
            </w:r>
            <w:r w:rsidRPr="00600054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600054" w:rsidRPr="00600054" w:rsidRDefault="00A01484">
          <w:pPr>
            <w:pStyle w:val="TOC2"/>
            <w:tabs>
              <w:tab w:val="right" w:leader="dot" w:pos="8828"/>
            </w:tabs>
            <w:rPr>
              <w:rFonts w:cstheme="minorHAnsi"/>
              <w:noProof/>
              <w:sz w:val="24"/>
            </w:rPr>
          </w:pPr>
          <w:hyperlink w:anchor="_Toc327661852" w:history="1">
            <w:r w:rsidR="00600054" w:rsidRPr="00600054">
              <w:rPr>
                <w:rStyle w:val="Hyperlink"/>
                <w:rFonts w:cstheme="minorHAnsi"/>
                <w:noProof/>
                <w:sz w:val="24"/>
                <w:lang w:val="es-EC" w:eastAsia="en-US"/>
              </w:rPr>
              <w:t>1.2 Primer incremento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ab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instrText xml:space="preserve"> PAGEREF _Toc327661852 \h </w:instrTex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>4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600054" w:rsidRPr="00600054" w:rsidRDefault="00A01484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27661853" w:history="1">
            <w:r w:rsidR="00600054"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2.</w:t>
            </w:r>
            <w:r w:rsidR="00600054" w:rsidRPr="00600054">
              <w:rPr>
                <w:rFonts w:cstheme="minorHAnsi"/>
                <w:noProof/>
                <w:sz w:val="24"/>
              </w:rPr>
              <w:tab/>
            </w:r>
            <w:r w:rsidR="00600054"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Registro de Métricas funcionales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ab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instrText xml:space="preserve"> PAGEREF _Toc327661853 \h </w:instrTex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>4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600054" w:rsidRPr="00600054" w:rsidRDefault="00A01484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27661854" w:history="1">
            <w:r w:rsidR="00600054"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3.</w:t>
            </w:r>
            <w:r w:rsidR="00600054" w:rsidRPr="00600054">
              <w:rPr>
                <w:rFonts w:cstheme="minorHAnsi"/>
                <w:noProof/>
                <w:sz w:val="24"/>
              </w:rPr>
              <w:tab/>
            </w:r>
            <w:r w:rsidR="00600054"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Control de Calidad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ab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instrText xml:space="preserve"> PAGEREF _Toc327661854 \h </w:instrTex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>5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600054" w:rsidRPr="00600054" w:rsidRDefault="00A01484">
          <w:pPr>
            <w:pStyle w:val="TO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27661855" w:history="1">
            <w:r w:rsidR="00600054"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4.</w:t>
            </w:r>
            <w:r w:rsidR="00600054" w:rsidRPr="00600054">
              <w:rPr>
                <w:rFonts w:cstheme="minorHAnsi"/>
                <w:noProof/>
                <w:sz w:val="24"/>
              </w:rPr>
              <w:tab/>
            </w:r>
            <w:r w:rsidR="00600054" w:rsidRPr="00600054">
              <w:rPr>
                <w:rStyle w:val="Hyperlink"/>
                <w:rFonts w:eastAsiaTheme="majorEastAsia" w:cstheme="minorHAnsi"/>
                <w:bCs/>
                <w:noProof/>
                <w:sz w:val="24"/>
                <w:lang w:val="es-EC" w:eastAsia="en-US"/>
              </w:rPr>
              <w:t>Coevaluación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ab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instrText xml:space="preserve"> PAGEREF _Toc327661855 \h </w:instrTex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t>6</w:t>
            </w:r>
            <w:r w:rsidR="00600054" w:rsidRPr="00600054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:rsidR="00600054" w:rsidRDefault="00600054">
          <w:r w:rsidRPr="00600054">
            <w:rPr>
              <w:rFonts w:cstheme="minorHAnsi"/>
              <w:bCs/>
              <w:noProof/>
              <w:sz w:val="24"/>
            </w:rPr>
            <w:fldChar w:fldCharType="end"/>
          </w:r>
        </w:p>
      </w:sdtContent>
    </w:sdt>
    <w:p w:rsidR="00600054" w:rsidRPr="00600054" w:rsidRDefault="00600054" w:rsidP="00600054">
      <w:pPr>
        <w:jc w:val="center"/>
        <w:rPr>
          <w:rFonts w:ascii="Berlin Sans FB Demi" w:hAnsi="Berlin Sans FB Demi"/>
          <w:b/>
          <w:sz w:val="40"/>
          <w:szCs w:val="40"/>
        </w:rPr>
        <w:sectPr w:rsidR="00600054" w:rsidRPr="00600054" w:rsidSect="0021467F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928C8" w:rsidRDefault="008928C8" w:rsidP="00DC07C9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27661851"/>
      <w:r w:rsidRPr="008928C8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Registro de Métricas</w:t>
      </w:r>
      <w:bookmarkEnd w:id="0"/>
    </w:p>
    <w:p w:rsidR="002738AC" w:rsidRPr="00903BD0" w:rsidRDefault="00DC07C9" w:rsidP="00DC07C9">
      <w:pPr>
        <w:pStyle w:val="Heading2"/>
        <w:ind w:left="709"/>
        <w:rPr>
          <w:rFonts w:cs="Tahoma"/>
          <w:bCs w:val="0"/>
          <w:color w:val="92D050"/>
          <w:sz w:val="28"/>
          <w:szCs w:val="28"/>
          <w:lang w:val="es-EC" w:eastAsia="en-US"/>
        </w:rPr>
      </w:pPr>
      <w:bookmarkStart w:id="1" w:name="_Toc327661852"/>
      <w:r w:rsidRPr="00903BD0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1.2 </w:t>
      </w:r>
      <w:r w:rsidR="002738AC" w:rsidRPr="00903BD0">
        <w:rPr>
          <w:rFonts w:cs="Tahoma"/>
          <w:bCs w:val="0"/>
          <w:color w:val="92D050"/>
          <w:sz w:val="28"/>
          <w:szCs w:val="28"/>
          <w:lang w:val="es-EC" w:eastAsia="en-US"/>
        </w:rPr>
        <w:t>Primer incremento</w:t>
      </w:r>
      <w:bookmarkEnd w:id="1"/>
    </w:p>
    <w:tbl>
      <w:tblPr>
        <w:tblStyle w:val="LightList-Accent3"/>
        <w:tblpPr w:leftFromText="141" w:rightFromText="141" w:vertAnchor="text" w:horzAnchor="margin" w:tblpXSpec="center" w:tblpY="425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3827"/>
        <w:gridCol w:w="3686"/>
        <w:gridCol w:w="1680"/>
        <w:gridCol w:w="1438"/>
      </w:tblGrid>
      <w:tr w:rsidR="008950D1" w:rsidRPr="00E942B3" w:rsidTr="005236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Métrica</w:t>
            </w:r>
          </w:p>
        </w:tc>
        <w:tc>
          <w:tcPr>
            <w:tcW w:w="3686" w:type="dxa"/>
            <w:hideMark/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Unidad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Esperado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hideMark/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 Black" w:hAnsi="Arial Black" w:cs="Tahoma"/>
                <w:bCs w:val="0"/>
                <w:sz w:val="24"/>
                <w:lang w:eastAsia="en-US"/>
              </w:rPr>
            </w:pPr>
            <w:r w:rsidRPr="008950D1">
              <w:rPr>
                <w:rFonts w:ascii="Arial Black" w:hAnsi="Arial Black" w:cs="Tahoma"/>
                <w:bCs w:val="0"/>
                <w:sz w:val="24"/>
              </w:rPr>
              <w:t>Obtenido</w:t>
            </w:r>
          </w:p>
        </w:tc>
      </w:tr>
      <w:tr w:rsidR="005236FA" w:rsidRPr="00E942B3" w:rsidTr="00523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Efrain</w:t>
            </w:r>
            <w:proofErr w:type="spellEnd"/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 Astudillo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 xml:space="preserve">Accesibilidad </w:t>
            </w:r>
          </w:p>
        </w:tc>
        <w:tc>
          <w:tcPr>
            <w:tcW w:w="3686" w:type="dxa"/>
            <w:tcBorders>
              <w:top w:val="none" w:sz="0" w:space="0" w:color="auto"/>
              <w:bottom w:val="none" w:sz="0" w:space="0" w:color="auto"/>
            </w:tcBorders>
          </w:tcPr>
          <w:p w:rsidR="008950D1" w:rsidRPr="008950D1" w:rsidRDefault="00C551B9" w:rsidP="00903BD0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  <w:proofErr w:type="spellStart"/>
            <w:r>
              <w:rPr>
                <w:rFonts w:ascii="Arial" w:hAnsi="Arial" w:cs="Arial"/>
                <w:bCs/>
                <w:szCs w:val="20"/>
                <w:lang w:eastAsia="en-US"/>
              </w:rPr>
              <w:t>ingresarActividad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950D1" w:rsidRPr="008950D1" w:rsidRDefault="00903BD0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5min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950D1" w:rsidRPr="008950D1" w:rsidRDefault="00903BD0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5min</w:t>
            </w:r>
          </w:p>
        </w:tc>
      </w:tr>
      <w:tr w:rsidR="005236FA" w:rsidRPr="00E942B3" w:rsidTr="005236FA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Jefferson Rubio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8950D1" w:rsidRPr="008950D1" w:rsidRDefault="00DC07C9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Independencia del hardware y S.O.</w:t>
            </w:r>
          </w:p>
        </w:tc>
        <w:tc>
          <w:tcPr>
            <w:tcW w:w="3686" w:type="dxa"/>
            <w:shd w:val="clear" w:color="auto" w:fill="EAF1DD" w:themeFill="accent3" w:themeFillTint="33"/>
          </w:tcPr>
          <w:p w:rsidR="008950D1" w:rsidRPr="008950D1" w:rsidRDefault="00C551B9" w:rsidP="00903BD0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30min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shd w:val="clear" w:color="auto" w:fill="EAF1DD" w:themeFill="accent3" w:themeFillTint="33"/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45min</w:t>
            </w:r>
          </w:p>
        </w:tc>
      </w:tr>
      <w:tr w:rsidR="005236FA" w:rsidRPr="00E942B3" w:rsidTr="00523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szCs w:val="20"/>
              </w:rPr>
              <w:t>Brick</w:t>
            </w:r>
            <w:proofErr w:type="spellEnd"/>
            <w:r>
              <w:rPr>
                <w:rFonts w:ascii="Arial" w:hAnsi="Arial" w:cs="Arial"/>
                <w:b w:val="0"/>
                <w:szCs w:val="20"/>
              </w:rPr>
              <w:t xml:space="preserve"> Reyes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950D1" w:rsidRPr="008950D1" w:rsidRDefault="00DC07C9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Eficacia</w:t>
            </w:r>
          </w:p>
        </w:tc>
        <w:tc>
          <w:tcPr>
            <w:tcW w:w="3686" w:type="dxa"/>
            <w:tcBorders>
              <w:top w:val="none" w:sz="0" w:space="0" w:color="auto"/>
              <w:bottom w:val="none" w:sz="0" w:space="0" w:color="auto"/>
            </w:tcBorders>
          </w:tcPr>
          <w:p w:rsidR="008950D1" w:rsidRPr="008950D1" w:rsidRDefault="00C551B9" w:rsidP="00903BD0">
            <w:pPr>
              <w:tabs>
                <w:tab w:val="center" w:pos="4252"/>
                <w:tab w:val="right" w:pos="850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consultaGrupo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</w:rPr>
            </w:pPr>
            <w:r>
              <w:rPr>
                <w:rFonts w:ascii="Arial" w:hAnsi="Arial" w:cs="Arial"/>
                <w:b w:val="0"/>
                <w:szCs w:val="20"/>
              </w:rPr>
              <w:t>6min</w:t>
            </w:r>
          </w:p>
        </w:tc>
      </w:tr>
      <w:tr w:rsidR="005236FA" w:rsidRPr="00E942B3" w:rsidTr="00DC07C9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EAF1DD" w:themeFill="accent3" w:themeFillTint="33"/>
          </w:tcPr>
          <w:p w:rsidR="008950D1" w:rsidRPr="008950D1" w:rsidRDefault="00C551B9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>Andrea Cáceres, Vanessa Robles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8950D1" w:rsidRPr="008950D1" w:rsidRDefault="008950D1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Cs/>
                <w:szCs w:val="20"/>
              </w:rPr>
            </w:pPr>
            <w:r w:rsidRPr="008950D1">
              <w:rPr>
                <w:rFonts w:ascii="Arial" w:hAnsi="Arial" w:cs="Arial"/>
                <w:bCs/>
                <w:szCs w:val="20"/>
              </w:rPr>
              <w:t xml:space="preserve">Estructuración del código </w:t>
            </w:r>
          </w:p>
        </w:tc>
        <w:tc>
          <w:tcPr>
            <w:tcW w:w="3686" w:type="dxa"/>
            <w:shd w:val="clear" w:color="auto" w:fill="EAF1DD" w:themeFill="accent3" w:themeFillTint="33"/>
          </w:tcPr>
          <w:p w:rsidR="008950D1" w:rsidRPr="008950D1" w:rsidRDefault="00903BD0" w:rsidP="00903BD0">
            <w:pPr>
              <w:tabs>
                <w:tab w:val="center" w:pos="4252"/>
                <w:tab w:val="right" w:pos="850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Cs w:val="20"/>
                <w:lang w:eastAsia="en-US"/>
              </w:rPr>
            </w:pPr>
            <w:r>
              <w:rPr>
                <w:rFonts w:ascii="Arial" w:hAnsi="Arial" w:cs="Arial"/>
                <w:bCs/>
                <w:szCs w:val="20"/>
                <w:lang w:eastAsia="en-US"/>
              </w:rPr>
              <w:t>Todo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8950D1" w:rsidRPr="008950D1" w:rsidRDefault="00903BD0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Cs w:val="20"/>
                <w:lang w:eastAsia="en-US"/>
              </w:rPr>
            </w:pPr>
            <w:r>
              <w:rPr>
                <w:rFonts w:ascii="Arial" w:hAnsi="Arial" w:cs="Arial"/>
                <w:szCs w:val="20"/>
                <w:lang w:eastAsia="en-US"/>
              </w:rPr>
              <w:t>15 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shd w:val="clear" w:color="auto" w:fill="EAF1DD" w:themeFill="accent3" w:themeFillTint="33"/>
          </w:tcPr>
          <w:p w:rsidR="008950D1" w:rsidRPr="008950D1" w:rsidRDefault="00903BD0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15 min</w:t>
            </w:r>
          </w:p>
        </w:tc>
      </w:tr>
      <w:tr w:rsidR="005236FA" w:rsidRPr="00E942B3" w:rsidTr="00DC07C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:rsidR="008950D1" w:rsidRPr="008950D1" w:rsidRDefault="00C551B9" w:rsidP="00167FAC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>
              <w:rPr>
                <w:rFonts w:ascii="Arial" w:hAnsi="Arial" w:cs="Arial"/>
                <w:b w:val="0"/>
                <w:bCs w:val="0"/>
                <w:szCs w:val="20"/>
              </w:rPr>
              <w:t xml:space="preserve">Jennifer </w:t>
            </w:r>
            <w:proofErr w:type="spellStart"/>
            <w:r>
              <w:rPr>
                <w:rFonts w:ascii="Arial" w:hAnsi="Arial" w:cs="Arial"/>
                <w:b w:val="0"/>
                <w:bCs w:val="0"/>
                <w:szCs w:val="20"/>
              </w:rPr>
              <w:t>Bermeo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8950D1" w:rsidRPr="00DC07C9" w:rsidRDefault="008950D1" w:rsidP="003F43E6">
            <w:pPr>
              <w:tabs>
                <w:tab w:val="center" w:pos="4252"/>
                <w:tab w:val="right" w:pos="8504"/>
              </w:tabs>
              <w:rPr>
                <w:rFonts w:ascii="Arial" w:hAnsi="Arial" w:cs="Arial"/>
                <w:b w:val="0"/>
                <w:bCs w:val="0"/>
                <w:szCs w:val="20"/>
              </w:rPr>
            </w:pPr>
            <w:r w:rsidRPr="00DC07C9">
              <w:rPr>
                <w:rFonts w:ascii="Arial" w:hAnsi="Arial" w:cs="Arial"/>
                <w:b w:val="0"/>
                <w:szCs w:val="20"/>
              </w:rPr>
              <w:t xml:space="preserve">Completitud </w:t>
            </w:r>
          </w:p>
        </w:tc>
        <w:tc>
          <w:tcPr>
            <w:tcW w:w="3686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:rsidR="008950D1" w:rsidRPr="00903BD0" w:rsidRDefault="00903BD0" w:rsidP="00903BD0">
            <w:pPr>
              <w:tabs>
                <w:tab w:val="left" w:pos="735"/>
              </w:tabs>
              <w:ind w:left="735" w:hanging="735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T</w:t>
            </w:r>
            <w:r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odo el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8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8950D1" w:rsidRPr="00903BD0" w:rsidRDefault="00903BD0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</w:pPr>
            <w:r w:rsidRPr="00903BD0">
              <w:rPr>
                <w:rFonts w:ascii="Arial" w:hAnsi="Arial" w:cs="Arial"/>
                <w:b w:val="0"/>
                <w:bCs w:val="0"/>
                <w:szCs w:val="20"/>
                <w:lang w:eastAsia="en-US"/>
              </w:rPr>
              <w:t>120 min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:rsidR="008950D1" w:rsidRPr="008950D1" w:rsidRDefault="00903BD0" w:rsidP="003F43E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b w:val="0"/>
                <w:szCs w:val="20"/>
                <w:lang w:eastAsia="en-US"/>
              </w:rPr>
            </w:pPr>
            <w:r>
              <w:rPr>
                <w:rFonts w:ascii="Arial" w:hAnsi="Arial" w:cs="Arial"/>
                <w:b w:val="0"/>
                <w:szCs w:val="20"/>
                <w:lang w:eastAsia="en-US"/>
              </w:rPr>
              <w:t>150 min</w:t>
            </w:r>
          </w:p>
        </w:tc>
      </w:tr>
    </w:tbl>
    <w:p w:rsidR="002738AC" w:rsidRDefault="002738AC" w:rsidP="002738AC">
      <w:pPr>
        <w:pStyle w:val="ListParagraph"/>
        <w:ind w:left="144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28C8" w:rsidRDefault="00D91836" w:rsidP="001E10AE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2" w:name="_Toc327661853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Métricas funcionales</w:t>
      </w:r>
      <w:bookmarkEnd w:id="2"/>
    </w:p>
    <w:tbl>
      <w:tblPr>
        <w:tblStyle w:val="MediumShading1-Accent3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52"/>
        <w:gridCol w:w="4181"/>
        <w:gridCol w:w="1987"/>
        <w:gridCol w:w="1868"/>
        <w:gridCol w:w="3432"/>
      </w:tblGrid>
      <w:tr w:rsidR="005236FA" w:rsidTr="001D0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0661CD" w:rsidRDefault="008950D1" w:rsidP="003F43E6">
            <w:pPr>
              <w:jc w:val="center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Descripción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>Valor esperado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0661CD" w:rsidRDefault="008950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 xml:space="preserve">Valor obtenido 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0661CD" w:rsidRDefault="008950D1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sz w:val="20"/>
                <w:szCs w:val="20"/>
                <w:lang w:val="es-ES_tradnl"/>
              </w:rPr>
            </w:pPr>
            <w:r w:rsidRPr="000661CD">
              <w:rPr>
                <w:rFonts w:ascii="Tahoma" w:hAnsi="Tahoma" w:cs="Tahoma"/>
                <w:sz w:val="20"/>
                <w:szCs w:val="20"/>
                <w:lang w:val="es-ES_tradnl"/>
              </w:rPr>
              <w:t xml:space="preserve">Observación </w:t>
            </w:r>
          </w:p>
        </w:tc>
      </w:tr>
      <w:tr w:rsidR="00600054" w:rsidTr="001D0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3F43E6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Fiabilidad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3F4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 xml:space="preserve">Nivel de errores del sistema, por semana 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3F4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600054" w:rsidTr="001D00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3F43E6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 xml:space="preserve">Seguridad 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3F43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>Número de veces en las que un usuario accede a una opción que no le corresponde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3F43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3F43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3F43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DC07C9" w:rsidTr="00DC07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8950D1" w:rsidRPr="005236FA" w:rsidRDefault="008950D1" w:rsidP="003F43E6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Mantenimiento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8950D1" w:rsidP="003F4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szCs w:val="24"/>
                <w:lang w:val="es-ES_tradnl"/>
              </w:rPr>
              <w:t>Horas invertidas en un mantenimiento, divididas para el número de cambios por mantenimiento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8950D1" w:rsidRPr="005236FA" w:rsidRDefault="0092475E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8950D1" w:rsidRPr="005236FA" w:rsidRDefault="0092475E" w:rsidP="003F4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</w:p>
        </w:tc>
      </w:tr>
      <w:tr w:rsidR="005236FA" w:rsidTr="00DC07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right w:val="single" w:sz="8" w:space="0" w:color="auto"/>
            </w:tcBorders>
          </w:tcPr>
          <w:p w:rsidR="005236FA" w:rsidRPr="005236FA" w:rsidRDefault="005236FA" w:rsidP="003F43E6">
            <w:pPr>
              <w:rPr>
                <w:rFonts w:ascii="Arial" w:hAnsi="Arial" w:cs="Arial"/>
                <w:b w:val="0"/>
                <w:szCs w:val="24"/>
                <w:lang w:val="es-ES_tradnl"/>
              </w:rPr>
            </w:pPr>
            <w:r w:rsidRPr="005236FA">
              <w:rPr>
                <w:rFonts w:ascii="Arial" w:hAnsi="Arial" w:cs="Arial"/>
                <w:b w:val="0"/>
                <w:szCs w:val="24"/>
                <w:lang w:val="es-ES_tradnl"/>
              </w:rPr>
              <w:t>Portabilidad</w:t>
            </w:r>
          </w:p>
        </w:tc>
        <w:tc>
          <w:tcPr>
            <w:tcW w:w="4181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3F43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Se accesible en cualquier plataforma</w:t>
            </w:r>
          </w:p>
        </w:tc>
        <w:tc>
          <w:tcPr>
            <w:tcW w:w="1987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3F43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1868" w:type="dxa"/>
            <w:tcBorders>
              <w:left w:val="single" w:sz="8" w:space="0" w:color="auto"/>
              <w:right w:val="single" w:sz="8" w:space="0" w:color="auto"/>
            </w:tcBorders>
          </w:tcPr>
          <w:p w:rsidR="005236FA" w:rsidRPr="005236FA" w:rsidRDefault="0092475E" w:rsidP="003F43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-</w:t>
            </w:r>
          </w:p>
        </w:tc>
        <w:tc>
          <w:tcPr>
            <w:tcW w:w="3432" w:type="dxa"/>
            <w:tcBorders>
              <w:left w:val="single" w:sz="8" w:space="0" w:color="auto"/>
            </w:tcBorders>
          </w:tcPr>
          <w:p w:rsidR="005236FA" w:rsidRPr="005236FA" w:rsidRDefault="0092475E" w:rsidP="003F43E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Cs w:val="24"/>
                <w:lang w:val="es-ES_tradnl"/>
              </w:rPr>
            </w:pPr>
            <w:r>
              <w:rPr>
                <w:rFonts w:ascii="Arial" w:hAnsi="Arial" w:cs="Arial"/>
                <w:szCs w:val="24"/>
                <w:lang w:val="es-ES_tradnl"/>
              </w:rPr>
              <w:t>Software aún incompleto</w:t>
            </w:r>
            <w:bookmarkStart w:id="3" w:name="_GoBack"/>
            <w:bookmarkEnd w:id="3"/>
          </w:p>
        </w:tc>
      </w:tr>
    </w:tbl>
    <w:p w:rsidR="008950D1" w:rsidRDefault="008950D1" w:rsidP="002738AC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sectPr w:rsidR="008950D1" w:rsidSect="00600054">
          <w:pgSz w:w="15840" w:h="1224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D91836" w:rsidRDefault="00D91836" w:rsidP="001E10AE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4" w:name="_Toc327661854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lastRenderedPageBreak/>
        <w:t>Control de Calidad</w:t>
      </w:r>
      <w:bookmarkEnd w:id="4"/>
    </w:p>
    <w:tbl>
      <w:tblPr>
        <w:tblStyle w:val="LightList-Accent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D91836" w:rsidRPr="00EA38C9" w:rsidTr="003F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EA38C9" w:rsidRDefault="00D91836" w:rsidP="003F43E6">
            <w:pPr>
              <w:rPr>
                <w:rFonts w:ascii="Tahoma" w:hAnsi="Tahoma" w:cs="Tahoma"/>
                <w:sz w:val="20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91836" w:rsidRPr="00FE3989" w:rsidRDefault="00D91836" w:rsidP="003F43E6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C24EC2" w:rsidRDefault="00C24EC2" w:rsidP="003F43E6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sz w:val="20"/>
              </w:rPr>
              <w:t>Vanessa Robles</w:t>
            </w:r>
          </w:p>
        </w:tc>
      </w:tr>
      <w:tr w:rsidR="00D91836" w:rsidRPr="00EA38C9" w:rsidTr="003F43E6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Fase de Estándar de Documentos</w:t>
            </w: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C3F5D1E" wp14:editId="55E43644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1836" w:rsidRPr="00B87E33" w:rsidRDefault="00D91836" w:rsidP="00D9183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8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">
                      <v:textbox>
                        <w:txbxContent>
                          <w:p w:rsidR="00D91836" w:rsidRPr="00B87E33" w:rsidRDefault="00D91836" w:rsidP="00D91836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F02BDF9" wp14:editId="173EC92F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1836" w:rsidRPr="008E0FA6" w:rsidRDefault="00D91836" w:rsidP="00D91836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7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">
                      <v:textbox>
                        <w:txbxContent>
                          <w:p w:rsidR="00D91836" w:rsidRPr="008E0FA6" w:rsidRDefault="00D91836" w:rsidP="00D91836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EB8CDBD" wp14:editId="72B9B84E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6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1836" w:rsidRPr="00B46AD6" w:rsidRDefault="00D91836" w:rsidP="00D91836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6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">
                      <v:textbox>
                        <w:txbxContent>
                          <w:p w:rsidR="00D91836" w:rsidRPr="00B46AD6" w:rsidRDefault="00D91836" w:rsidP="00D91836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C24EC2" w:rsidP="003F43E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D91836" w:rsidRPr="00EA38C9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D91836" w:rsidRPr="00EA38C9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6C11A1" w:rsidRDefault="00D91836" w:rsidP="003F43E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91836" w:rsidRPr="00EA38C9" w:rsidTr="003F43E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EA38C9" w:rsidRDefault="00D91836" w:rsidP="003F43E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D91836" w:rsidRDefault="00D91836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8950D1" w:rsidRDefault="008950D1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:rsidR="00D91836" w:rsidRDefault="00D91836" w:rsidP="001E10AE">
      <w:pPr>
        <w:pStyle w:val="ListParagraph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5" w:name="_Toc327661855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Coevaluación</w:t>
      </w:r>
      <w:bookmarkEnd w:id="5"/>
    </w:p>
    <w:tbl>
      <w:tblPr>
        <w:tblStyle w:val="MediumShading2-Accent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D91836" w:rsidTr="003F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:rsidR="00D91836" w:rsidRPr="009F5A5B" w:rsidRDefault="00D91836" w:rsidP="003F43E6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1460E4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1460E4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</w:t>
            </w:r>
          </w:p>
          <w:p w:rsidR="00D91836" w:rsidRPr="001460E4" w:rsidRDefault="00D91836" w:rsidP="003F43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Robles</w:t>
            </w:r>
          </w:p>
        </w:tc>
      </w:tr>
      <w:tr w:rsidR="00D91836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91836" w:rsidRPr="009A271D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Pr="009A271D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2E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3F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:rsidR="00D91836" w:rsidRPr="00CF584B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CF584B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A63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  <w:tr w:rsidR="00D91836" w:rsidRPr="009A271D" w:rsidTr="003F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91836" w:rsidRPr="009A271D" w:rsidRDefault="00D91836" w:rsidP="003F43E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171">
              <w:rPr>
                <w:rFonts w:ascii="Verdana" w:hAnsi="Verdana"/>
              </w:rPr>
              <w:t>100%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91836" w:rsidRDefault="00D91836" w:rsidP="003F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0AB7">
              <w:rPr>
                <w:rFonts w:ascii="Verdana" w:hAnsi="Verdana"/>
              </w:rPr>
              <w:t>100%</w:t>
            </w:r>
          </w:p>
        </w:tc>
      </w:tr>
    </w:tbl>
    <w:p w:rsidR="00D91836" w:rsidRPr="008928C8" w:rsidRDefault="00D91836" w:rsidP="00D91836">
      <w:pPr>
        <w:pStyle w:val="ListParagraph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sectPr w:rsidR="00D91836" w:rsidRPr="008928C8" w:rsidSect="008950D1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484" w:rsidRDefault="00A01484" w:rsidP="008F66AE">
      <w:pPr>
        <w:spacing w:after="0" w:line="240" w:lineRule="auto"/>
      </w:pPr>
      <w:r>
        <w:separator/>
      </w:r>
    </w:p>
  </w:endnote>
  <w:endnote w:type="continuationSeparator" w:id="0">
    <w:p w:rsidR="00A01484" w:rsidRDefault="00A01484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7027D9">
    <w:pPr>
      <w:pStyle w:val="Footer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C24EC2">
      <w:rPr>
        <w:rFonts w:ascii="Arial" w:hAnsi="Arial" w:cs="Arial"/>
        <w:sz w:val="20"/>
      </w:rPr>
      <w:t>Andrea Cáceres</w:t>
    </w:r>
    <w:r w:rsidR="007648E0" w:rsidRPr="00C24EC2">
      <w:rPr>
        <w:rFonts w:ascii="Arial" w:hAnsi="Arial" w:cs="Arial"/>
        <w:sz w:val="20"/>
      </w:rPr>
      <w:t>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C24EC2">
      <w:rPr>
        <w:rFonts w:ascii="Arial" w:hAnsi="Arial" w:cs="Arial"/>
        <w:sz w:val="20"/>
      </w:rPr>
      <w:t>Andrea Cáceres</w:t>
    </w:r>
    <w:r w:rsidR="007648E0" w:rsidRPr="00C24EC2">
      <w:rPr>
        <w:rFonts w:ascii="Arial" w:hAnsi="Arial" w:cs="Arial"/>
        <w:sz w:val="20"/>
      </w:rPr>
      <w:t>, Brick Reyes</w:t>
    </w:r>
    <w:r w:rsidR="00722708" w:rsidRPr="00C24EC2">
      <w:rPr>
        <w:rFonts w:ascii="Arial" w:hAnsi="Arial" w:cs="Arial"/>
        <w:sz w:val="20"/>
      </w:rPr>
      <w:t>, Efraín</w:t>
    </w:r>
    <w:r w:rsidR="00722708" w:rsidRPr="00C24EC2">
      <w:rPr>
        <w:rFonts w:ascii="Tahoma" w:hAnsi="Tahoma" w:cs="Tahoma"/>
        <w:b/>
        <w:sz w:val="20"/>
      </w:rPr>
      <w:t xml:space="preserve"> </w:t>
    </w:r>
    <w:r w:rsidR="00722708" w:rsidRPr="00C24EC2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2A2A31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2A2A31" w:rsidRPr="00284148">
      <w:rPr>
        <w:b/>
      </w:rPr>
      <w:fldChar w:fldCharType="separate"/>
    </w:r>
    <w:r w:rsidR="00A47486" w:rsidRPr="00A47486">
      <w:rPr>
        <w:rFonts w:asciiTheme="majorHAnsi" w:hAnsiTheme="majorHAnsi" w:cstheme="majorHAnsi"/>
        <w:b/>
        <w:noProof/>
      </w:rPr>
      <w:t>3</w:t>
    </w:r>
    <w:r w:rsidR="002A2A31" w:rsidRPr="00284148">
      <w:rPr>
        <w:b/>
      </w:rPr>
      <w:fldChar w:fldCharType="end"/>
    </w:r>
    <w:r w:rsidR="00AA01D4"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5ED0F2BA" wp14:editId="10FCBA1E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7CBDA1" wp14:editId="2E83B430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A46218" wp14:editId="7653DF39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0D1" w:rsidRPr="0008399D" w:rsidRDefault="008950D1" w:rsidP="008950D1">
    <w:pPr>
      <w:pStyle w:val="Footer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A47486">
      <w:rPr>
        <w:rFonts w:ascii="Arial" w:hAnsi="Arial" w:cs="Arial"/>
        <w:sz w:val="20"/>
      </w:rPr>
      <w:t xml:space="preserve">Andrea Cáceres, </w:t>
    </w:r>
    <w:proofErr w:type="spellStart"/>
    <w:r w:rsidRPr="00A47486">
      <w:rPr>
        <w:rFonts w:ascii="Arial" w:hAnsi="Arial" w:cs="Arial"/>
        <w:sz w:val="20"/>
      </w:rPr>
      <w:t>Brick</w:t>
    </w:r>
    <w:proofErr w:type="spellEnd"/>
    <w:r w:rsidRPr="00A47486">
      <w:rPr>
        <w:rFonts w:ascii="Arial" w:hAnsi="Arial" w:cs="Arial"/>
        <w:sz w:val="20"/>
      </w:rPr>
      <w:t xml:space="preserve"> Reyes, Jennifer </w:t>
    </w:r>
    <w:proofErr w:type="spellStart"/>
    <w:r w:rsidRPr="00A47486">
      <w:rPr>
        <w:rFonts w:ascii="Arial" w:hAnsi="Arial" w:cs="Arial"/>
        <w:sz w:val="20"/>
      </w:rPr>
      <w:t>Bermeo</w:t>
    </w:r>
    <w:proofErr w:type="spellEnd"/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A47486">
      <w:rPr>
        <w:rFonts w:ascii="Arial" w:hAnsi="Arial" w:cs="Arial"/>
        <w:sz w:val="20"/>
      </w:rPr>
      <w:t xml:space="preserve">Andrea Cáceres, </w:t>
    </w:r>
    <w:proofErr w:type="spellStart"/>
    <w:r w:rsidRPr="00A47486">
      <w:rPr>
        <w:rFonts w:ascii="Arial" w:hAnsi="Arial" w:cs="Arial"/>
        <w:sz w:val="20"/>
      </w:rPr>
      <w:t>Brick</w:t>
    </w:r>
    <w:proofErr w:type="spellEnd"/>
    <w:r w:rsidRPr="00A47486">
      <w:rPr>
        <w:rFonts w:ascii="Arial" w:hAnsi="Arial" w:cs="Arial"/>
        <w:sz w:val="20"/>
      </w:rPr>
      <w:t xml:space="preserve"> Reyes, Efraín</w:t>
    </w:r>
    <w:r w:rsidRPr="00A47486">
      <w:rPr>
        <w:rFonts w:ascii="Tahoma" w:hAnsi="Tahoma" w:cs="Tahoma"/>
        <w:b/>
        <w:sz w:val="20"/>
      </w:rPr>
      <w:t xml:space="preserve"> </w:t>
    </w:r>
    <w:r w:rsidRPr="00A47486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A47486" w:rsidRPr="00A47486">
      <w:rPr>
        <w:rFonts w:asciiTheme="majorHAnsi" w:hAnsiTheme="majorHAnsi" w:cstheme="majorHAnsi"/>
        <w:b/>
        <w:noProof/>
      </w:rPr>
      <w:t>4</w:t>
    </w:r>
    <w:r w:rsidRPr="00284148">
      <w:rPr>
        <w:b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0E997997" wp14:editId="30DA5DA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7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7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Group 27" o:spid="_x0000_s1026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dk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Du&#10;fNdk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9OwMYAAADbAAAADwAAAGRycy9kb3ducmV2LnhtbESPS2vDMBCE74X8B7GFXkIsN4fGOFFC&#10;CbSUYmjzgFw31vqBrZWx1MT1r68KgRyHmfmGWW0G04oL9a62rOA5ikEQ51bXXCo4Ht5mCQjnkTW2&#10;lknBLznYrCcPK0y1vfKOLntfigBhl6KCyvsuldLlFRl0ke2Ig1fY3qAPsi+l7vEa4KaV8zh+kQZr&#10;DgsVdrStKG/2P0ZBc9h9jlN5nibvRftVn8YMvxeZUk+Pw+sShKfB38O39odWsJjD/5fwA+T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fTsDGAAAA2wAAAA8AAAAAAAAA&#10;AAAAAAAAoQIAAGRycy9kb3ducmV2LnhtbFBLBQYAAAAABAAEAPkAAACU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MyMQA&#10;AADbAAAADwAAAGRycy9kb3ducmV2LnhtbESPQWvCQBSE7wX/w/IEL6IbLVRJXUUEMUhBjNbzI/ua&#10;hGbfxuyapP++WxB6HGbmG2a16U0lWmpcaVnBbBqBIM6sLjlXcL3sJ0sQziNrrCyTgh9ysFkPXlYY&#10;a9vxmdrU5yJA2MWooPC+jqV0WUEG3dTWxMH7so1BH2STS91gF+CmkvMoepMGSw4LBda0Kyj7Th9G&#10;QZed2tvl4yBP41ti+Z7cd+nnUanRsN++g/DU+//ws51oBY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BjMjEAAAA2w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471C01" wp14:editId="770A362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7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6" o:spid="_x0000_s1026" style="position:absolute;margin-left:0;margin-top:0;width:7.15pt;height:62.45pt;z-index:251674624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qz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BuSZqz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DCB7763" wp14:editId="61B00447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7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25" o:spid="_x0000_s1026" style="position:absolute;margin-left:0;margin-top:0;width:7.15pt;height:62.45pt;z-index:251673600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0L8+bS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484" w:rsidRDefault="00A01484" w:rsidP="008F66AE">
      <w:pPr>
        <w:spacing w:after="0" w:line="240" w:lineRule="auto"/>
      </w:pPr>
      <w:r>
        <w:separator/>
      </w:r>
    </w:p>
  </w:footnote>
  <w:footnote w:type="continuationSeparator" w:id="0">
    <w:p w:rsidR="00A01484" w:rsidRDefault="00A01484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Head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26AB2A96" wp14:editId="0F8D767D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6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01D4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076384" wp14:editId="53818B14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27D9" w:rsidRPr="007027D9" w:rsidRDefault="007027D9" w:rsidP="008F66AE">
                          <w:pPr>
                            <w:pStyle w:val="Heading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="00861B66" w:rsidRP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métricas</w:t>
                          </w:r>
                          <w:r w:rsid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 w:rsidR="007648E0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</w:t>
                          </w:r>
                          <w:r w:rsid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 w:rsidR="00C24EC2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20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</w:t>
                          </w:r>
                          <w:r w:rsid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7027D9" w:rsidRDefault="007027D9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:rsidR="007027D9" w:rsidRPr="007027D9" w:rsidRDefault="007027D9" w:rsidP="008F66AE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="00861B66" w:rsidRP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métricas</w:t>
                    </w:r>
                    <w:r w:rsid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 w:rsidR="007648E0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 w:rsidR="00C24EC2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20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</w:t>
                    </w:r>
                    <w:r w:rsid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7027D9" w:rsidRDefault="007027D9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50D1" w:rsidRDefault="008950D1" w:rsidP="008950D1">
    <w:pPr>
      <w:pStyle w:val="Header"/>
    </w:pPr>
    <w:r>
      <w:rPr>
        <w:noProof/>
      </w:rPr>
      <w:drawing>
        <wp:anchor distT="0" distB="0" distL="114300" distR="114300" simplePos="0" relativeHeight="251671552" behindDoc="0" locked="0" layoutInCell="1" allowOverlap="1" wp14:anchorId="7203BE21" wp14:editId="14A1DF18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77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0F84CCD" wp14:editId="70A706F9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950D1" w:rsidRPr="007027D9" w:rsidRDefault="008950D1" w:rsidP="008950D1">
                          <w:pPr>
                            <w:pStyle w:val="Heading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861B66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métricas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1.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17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06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/1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</w:p>
                        <w:p w:rsidR="008950D1" w:rsidRDefault="008950D1" w:rsidP="008950D1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46.05pt;margin-top:-21.9pt;width:402.2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" strokecolor="#92d050">
              <v:textbox>
                <w:txbxContent>
                  <w:p w:rsidR="008950D1" w:rsidRPr="007027D9" w:rsidRDefault="008950D1" w:rsidP="008950D1">
                    <w:pPr>
                      <w:pStyle w:val="Heading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861B6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métricas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1.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17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06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/1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</w:p>
                  <w:p w:rsidR="008950D1" w:rsidRDefault="008950D1" w:rsidP="008950D1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  <w:p w:rsidR="008950D1" w:rsidRDefault="008950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8448D"/>
    <w:multiLevelType w:val="multilevel"/>
    <w:tmpl w:val="87044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148380D"/>
    <w:multiLevelType w:val="hybridMultilevel"/>
    <w:tmpl w:val="71E25D72"/>
    <w:lvl w:ilvl="0" w:tplc="4A7615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8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5"/>
  </w:num>
  <w:num w:numId="6">
    <w:abstractNumId w:val="19"/>
  </w:num>
  <w:num w:numId="7">
    <w:abstractNumId w:val="32"/>
  </w:num>
  <w:num w:numId="8">
    <w:abstractNumId w:val="17"/>
  </w:num>
  <w:num w:numId="9">
    <w:abstractNumId w:val="15"/>
  </w:num>
  <w:num w:numId="10">
    <w:abstractNumId w:val="2"/>
  </w:num>
  <w:num w:numId="11">
    <w:abstractNumId w:val="29"/>
  </w:num>
  <w:num w:numId="12">
    <w:abstractNumId w:val="21"/>
  </w:num>
  <w:num w:numId="13">
    <w:abstractNumId w:val="0"/>
  </w:num>
  <w:num w:numId="14">
    <w:abstractNumId w:val="6"/>
  </w:num>
  <w:num w:numId="15">
    <w:abstractNumId w:val="26"/>
  </w:num>
  <w:num w:numId="16">
    <w:abstractNumId w:val="24"/>
  </w:num>
  <w:num w:numId="17">
    <w:abstractNumId w:val="31"/>
  </w:num>
  <w:num w:numId="18">
    <w:abstractNumId w:val="7"/>
  </w:num>
  <w:num w:numId="19">
    <w:abstractNumId w:val="28"/>
  </w:num>
  <w:num w:numId="20">
    <w:abstractNumId w:val="20"/>
  </w:num>
  <w:num w:numId="21">
    <w:abstractNumId w:val="1"/>
  </w:num>
  <w:num w:numId="22">
    <w:abstractNumId w:val="8"/>
  </w:num>
  <w:num w:numId="23">
    <w:abstractNumId w:val="23"/>
  </w:num>
  <w:num w:numId="24">
    <w:abstractNumId w:val="30"/>
  </w:num>
  <w:num w:numId="25">
    <w:abstractNumId w:val="16"/>
  </w:num>
  <w:num w:numId="26">
    <w:abstractNumId w:val="14"/>
  </w:num>
  <w:num w:numId="27">
    <w:abstractNumId w:val="27"/>
  </w:num>
  <w:num w:numId="28">
    <w:abstractNumId w:val="3"/>
  </w:num>
  <w:num w:numId="29">
    <w:abstractNumId w:val="11"/>
  </w:num>
  <w:num w:numId="30">
    <w:abstractNumId w:val="22"/>
  </w:num>
  <w:num w:numId="31">
    <w:abstractNumId w:val="18"/>
  </w:num>
  <w:num w:numId="32">
    <w:abstractNumId w:val="13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B66"/>
    <w:rsid w:val="00012EFF"/>
    <w:rsid w:val="000360B5"/>
    <w:rsid w:val="000413F9"/>
    <w:rsid w:val="00075973"/>
    <w:rsid w:val="0008399D"/>
    <w:rsid w:val="00084147"/>
    <w:rsid w:val="000F1ADB"/>
    <w:rsid w:val="0010178D"/>
    <w:rsid w:val="001460E4"/>
    <w:rsid w:val="001677F5"/>
    <w:rsid w:val="00167FAC"/>
    <w:rsid w:val="00181572"/>
    <w:rsid w:val="0019617E"/>
    <w:rsid w:val="001C3672"/>
    <w:rsid w:val="001D0000"/>
    <w:rsid w:val="001E10AE"/>
    <w:rsid w:val="001F4811"/>
    <w:rsid w:val="0020676A"/>
    <w:rsid w:val="0021467F"/>
    <w:rsid w:val="00265B7E"/>
    <w:rsid w:val="002738AC"/>
    <w:rsid w:val="00284148"/>
    <w:rsid w:val="00296C9C"/>
    <w:rsid w:val="002A2A31"/>
    <w:rsid w:val="002D7A94"/>
    <w:rsid w:val="002E4A94"/>
    <w:rsid w:val="002F2997"/>
    <w:rsid w:val="003110F6"/>
    <w:rsid w:val="00316140"/>
    <w:rsid w:val="0047057B"/>
    <w:rsid w:val="0047085B"/>
    <w:rsid w:val="004825D8"/>
    <w:rsid w:val="00483064"/>
    <w:rsid w:val="004B1577"/>
    <w:rsid w:val="004B5574"/>
    <w:rsid w:val="004F6C74"/>
    <w:rsid w:val="005236FA"/>
    <w:rsid w:val="00524411"/>
    <w:rsid w:val="00540CF3"/>
    <w:rsid w:val="005554EA"/>
    <w:rsid w:val="00582118"/>
    <w:rsid w:val="00600054"/>
    <w:rsid w:val="00601227"/>
    <w:rsid w:val="006605BB"/>
    <w:rsid w:val="006703AA"/>
    <w:rsid w:val="00691B5C"/>
    <w:rsid w:val="006A418F"/>
    <w:rsid w:val="007027D9"/>
    <w:rsid w:val="00722708"/>
    <w:rsid w:val="007648E0"/>
    <w:rsid w:val="008017A0"/>
    <w:rsid w:val="00861B66"/>
    <w:rsid w:val="00883E74"/>
    <w:rsid w:val="008928C8"/>
    <w:rsid w:val="008950D1"/>
    <w:rsid w:val="008B6514"/>
    <w:rsid w:val="008F369D"/>
    <w:rsid w:val="008F66AE"/>
    <w:rsid w:val="00903BD0"/>
    <w:rsid w:val="0092475E"/>
    <w:rsid w:val="009548BB"/>
    <w:rsid w:val="009B50F3"/>
    <w:rsid w:val="00A01484"/>
    <w:rsid w:val="00A47486"/>
    <w:rsid w:val="00A870F6"/>
    <w:rsid w:val="00AA01D4"/>
    <w:rsid w:val="00AE1376"/>
    <w:rsid w:val="00B45566"/>
    <w:rsid w:val="00B57756"/>
    <w:rsid w:val="00B66B48"/>
    <w:rsid w:val="00B70A42"/>
    <w:rsid w:val="00BA257D"/>
    <w:rsid w:val="00C24EC2"/>
    <w:rsid w:val="00C551B9"/>
    <w:rsid w:val="00CC5F0F"/>
    <w:rsid w:val="00D5367E"/>
    <w:rsid w:val="00D91836"/>
    <w:rsid w:val="00D93494"/>
    <w:rsid w:val="00DC07C9"/>
    <w:rsid w:val="00DE33C1"/>
    <w:rsid w:val="00E35E5B"/>
    <w:rsid w:val="00E44736"/>
    <w:rsid w:val="00E65F7C"/>
    <w:rsid w:val="00E67EAC"/>
    <w:rsid w:val="00E94820"/>
    <w:rsid w:val="00EA3D81"/>
    <w:rsid w:val="00EF47F0"/>
    <w:rsid w:val="00F12962"/>
    <w:rsid w:val="00F34467"/>
    <w:rsid w:val="00F453A6"/>
    <w:rsid w:val="00F755AB"/>
    <w:rsid w:val="00F8766C"/>
    <w:rsid w:val="00FD61AE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customStyle="1" w:styleId="Listaclara-nfasis11">
    <w:name w:val="Lista clara - Énfasis 11"/>
    <w:basedOn w:val="Table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">
    <w:name w:val="Table Grid"/>
    <w:basedOn w:val="TableNormal"/>
    <w:uiPriority w:val="59"/>
    <w:rsid w:val="008950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55A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55AB"/>
    <w:rPr>
      <w:rFonts w:eastAsiaTheme="minorEastAsia"/>
      <w:lang w:val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AE"/>
  </w:style>
  <w:style w:type="paragraph" w:styleId="Footer">
    <w:name w:val="footer"/>
    <w:basedOn w:val="Normal"/>
    <w:link w:val="FooterCh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AE"/>
  </w:style>
  <w:style w:type="character" w:customStyle="1" w:styleId="Heading2Char">
    <w:name w:val="Heading 2 Char"/>
    <w:basedOn w:val="DefaultParagraphFont"/>
    <w:link w:val="Heading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MediumShading1-Accent5">
    <w:name w:val="Medium Shading 1 Accent 5"/>
    <w:basedOn w:val="Table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rkList-Accent3">
    <w:name w:val="Dark List Accent 3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-Accent3">
    <w:name w:val="Medium Grid 2 Accent 3"/>
    <w:basedOn w:val="Table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3">
    <w:name w:val="Medium Grid 1 Accent 3"/>
    <w:basedOn w:val="Table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6">
    <w:name w:val="Medium Shading 2 Accent 6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6">
    <w:name w:val="Dark List Accent 6"/>
    <w:basedOn w:val="Table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-Accent6">
    <w:name w:val="Colorful Shading Accent 6"/>
    <w:basedOn w:val="Table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-Accent6">
    <w:name w:val="Colorful Grid Accent 6"/>
    <w:basedOn w:val="Table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Shading2-Accent2">
    <w:name w:val="Medium Shading 2 Accent 2"/>
    <w:basedOn w:val="Table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ageNumber">
    <w:name w:val="page number"/>
    <w:basedOn w:val="DefaultParagraphFont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ListParagraph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Index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7085B"/>
    <w:rPr>
      <w:color w:val="0000FF" w:themeColor="hyperlink"/>
      <w:u w:val="single"/>
    </w:rPr>
  </w:style>
  <w:style w:type="table" w:styleId="LightList-Accent5">
    <w:name w:val="Light List Accent 5"/>
    <w:basedOn w:val="Table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DefaultParagraphFont"/>
    <w:rsid w:val="002F2997"/>
  </w:style>
  <w:style w:type="table" w:customStyle="1" w:styleId="Listaclara-nfasis11">
    <w:name w:val="Lista clara - Énfasis 11"/>
    <w:basedOn w:val="Table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">
    <w:name w:val="Table Grid"/>
    <w:basedOn w:val="TableNormal"/>
    <w:uiPriority w:val="59"/>
    <w:rsid w:val="008950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8950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A360A8-6E59-49E4-983F-27AE6FFA6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43</TotalTime>
  <Pages>6</Pages>
  <Words>464</Words>
  <Characters>2558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18</cp:revision>
  <dcterms:created xsi:type="dcterms:W3CDTF">2012-06-17T06:26:00Z</dcterms:created>
  <dcterms:modified xsi:type="dcterms:W3CDTF">2012-06-18T04:08:00Z</dcterms:modified>
</cp:coreProperties>
</file>