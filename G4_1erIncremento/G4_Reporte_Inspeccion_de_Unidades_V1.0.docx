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10178D" w:rsidP="00BA257D">
      <w:pPr>
        <w:pStyle w:val="NoSpacing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82779EA" wp14:editId="6D7CCBC3">
            <wp:simplePos x="0" y="0"/>
            <wp:positionH relativeFrom="column">
              <wp:posOffset>1979826</wp:posOffset>
            </wp:positionH>
            <wp:positionV relativeFrom="paragraph">
              <wp:posOffset>-81088</wp:posOffset>
            </wp:positionV>
            <wp:extent cx="895350" cy="871870"/>
            <wp:effectExtent l="19050" t="0" r="0" b="0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01D4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7A1FC29" wp14:editId="4C53A8B4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" o:spid="_x0000_s1026" style="position:absolute;margin-left:-70.3pt;margin-top:11.5pt;width:43.5pt;height:45.5pt;z-index:251675648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:rsidR="00BA257D" w:rsidRDefault="00BA257D" w:rsidP="00BA257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NoSpacing"/>
        <w:rPr>
          <w:b/>
          <w:sz w:val="40"/>
          <w:szCs w:val="40"/>
        </w:rPr>
      </w:pPr>
    </w:p>
    <w:p w:rsidR="00BA257D" w:rsidRPr="00EA3D81" w:rsidRDefault="00BA257D" w:rsidP="00BA257D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 xml:space="preserve">Ingeniería de Software I   </w:t>
      </w:r>
    </w:p>
    <w:p w:rsidR="002E4A94" w:rsidRDefault="002E4A94" w:rsidP="00BA257D">
      <w:pPr>
        <w:pStyle w:val="NoSpacing"/>
        <w:rPr>
          <w:b/>
          <w:sz w:val="40"/>
          <w:szCs w:val="40"/>
        </w:rPr>
      </w:pPr>
    </w:p>
    <w:p w:rsidR="00BA257D" w:rsidRPr="00EA3D81" w:rsidRDefault="00BA257D" w:rsidP="00BA257D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Pr="00EA3D81">
        <w:rPr>
          <w:rFonts w:ascii="Berlin Sans FB Demi" w:hAnsi="Berlin Sans FB Demi"/>
          <w:b/>
          <w:sz w:val="40"/>
          <w:szCs w:val="40"/>
        </w:rPr>
        <w:t>“EMPRESA QUE REQUIERE EL SOFTWARE”</w:t>
      </w:r>
    </w:p>
    <w:p w:rsidR="006703AA" w:rsidRDefault="006703AA" w:rsidP="00BA257D">
      <w:pPr>
        <w:pStyle w:val="NoSpacing"/>
        <w:rPr>
          <w:b/>
          <w:sz w:val="40"/>
          <w:szCs w:val="40"/>
        </w:rPr>
      </w:pPr>
    </w:p>
    <w:p w:rsidR="006703AA" w:rsidRPr="00EA3D81" w:rsidRDefault="00E70ABB" w:rsidP="00E70ABB">
      <w:pPr>
        <w:pStyle w:val="NoSpacing"/>
        <w:jc w:val="center"/>
        <w:rPr>
          <w:rFonts w:ascii="Berlin Sans FB Demi" w:hAnsi="Berlin Sans FB Demi"/>
          <w:b/>
          <w:sz w:val="40"/>
          <w:szCs w:val="40"/>
        </w:rPr>
      </w:pPr>
      <w:r>
        <w:rPr>
          <w:rFonts w:ascii="Berlin Sans FB Demi" w:hAnsi="Berlin Sans FB Demi"/>
          <w:b/>
          <w:sz w:val="40"/>
          <w:szCs w:val="40"/>
        </w:rPr>
        <w:t>Reporte de Inspección de Unidades</w:t>
      </w:r>
    </w:p>
    <w:p w:rsidR="00BA257D" w:rsidRDefault="00E35E5B" w:rsidP="00BA257D">
      <w:pPr>
        <w:pStyle w:val="NoSpacing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07BEC3D" wp14:editId="6D22BABF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NoSpacing"/>
      </w:pPr>
    </w:p>
    <w:p w:rsidR="00BA257D" w:rsidRDefault="00AA01D4" w:rsidP="00BA257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68632260" wp14:editId="3E2AB9C8">
                <wp:simplePos x="0" y="0"/>
                <wp:positionH relativeFrom="column">
                  <wp:posOffset>-1228725</wp:posOffset>
                </wp:positionH>
                <wp:positionV relativeFrom="page">
                  <wp:posOffset>-3721100</wp:posOffset>
                </wp:positionV>
                <wp:extent cx="8381365" cy="4688840"/>
                <wp:effectExtent l="3810" t="3175" r="6350" b="381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4688840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5" o:spid="_x0000_s1026" style="position:absolute;margin-left:-96.75pt;margin-top:-293pt;width:659.95pt;height:369.2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628822;8381365,149813;0,672566;0,1628822;0,4688840;7561278,4688840;7608365,4551777;8247954,1628822" o:connectangles="0,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5FFA2" wp14:editId="34CC9264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" o:spid="_x0000_s1026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EA3D81" w:rsidRDefault="00EA3D81" w:rsidP="002E4A94"/>
    <w:p w:rsidR="002E4A94" w:rsidRDefault="002E4A94" w:rsidP="002E4A94">
      <w:r>
        <w:t xml:space="preserve">              </w:t>
      </w:r>
    </w:p>
    <w:p w:rsidR="002E4A94" w:rsidRPr="00EA3D81" w:rsidRDefault="00EA3D81" w:rsidP="002E4A94">
      <w:pPr>
        <w:rPr>
          <w:rFonts w:ascii="Berlin Sans FB Demi" w:hAnsi="Berlin Sans FB Demi"/>
          <w:sz w:val="30"/>
          <w:szCs w:val="30"/>
        </w:rPr>
      </w:pPr>
      <w:r>
        <w:rPr>
          <w:rFonts w:ascii="Berlin Sans FB Demi" w:hAnsi="Berlin Sans FB Demi"/>
        </w:rPr>
        <w:t xml:space="preserve">           </w:t>
      </w:r>
      <w:r w:rsidR="00E35E5B" w:rsidRPr="00EA3D81">
        <w:rPr>
          <w:rFonts w:ascii="Berlin Sans FB Demi" w:hAnsi="Berlin Sans FB Demi"/>
        </w:rPr>
        <w:t xml:space="preserve">  </w:t>
      </w:r>
      <w:r w:rsidR="002E4A94" w:rsidRPr="00EA3D81">
        <w:rPr>
          <w:rFonts w:ascii="Berlin Sans FB Demi" w:hAnsi="Berlin Sans FB Demi"/>
        </w:rPr>
        <w:t xml:space="preserve">   </w:t>
      </w:r>
      <w:r w:rsidR="002E4A94" w:rsidRPr="00EA3D81">
        <w:rPr>
          <w:rFonts w:ascii="Berlin Sans FB Demi" w:hAnsi="Berlin Sans FB Demi"/>
          <w:sz w:val="30"/>
          <w:szCs w:val="30"/>
        </w:rPr>
        <w:t>“Nombre del Sistema que requiere la Empresa”</w:t>
      </w:r>
    </w:p>
    <w:p w:rsidR="00483064" w:rsidRDefault="00E93584" w:rsidP="00E70ABB">
      <w:pPr>
        <w:jc w:val="center"/>
        <w:rPr>
          <w:rFonts w:ascii="Berlin Sans FB Demi" w:hAnsi="Berlin Sans FB Demi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73E996" wp14:editId="5CD501F2">
                <wp:simplePos x="0" y="0"/>
                <wp:positionH relativeFrom="column">
                  <wp:posOffset>-1080135</wp:posOffset>
                </wp:positionH>
                <wp:positionV relativeFrom="page">
                  <wp:posOffset>6686550</wp:posOffset>
                </wp:positionV>
                <wp:extent cx="6809105" cy="3390265"/>
                <wp:effectExtent l="0" t="0" r="0" b="63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339026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" o:spid="_x0000_s1026" style="position:absolute;margin-left:-85.05pt;margin-top:526.5pt;width:536.15pt;height:266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1177720;6809105,108323;0,486299;0,1177720;0,3390265;6142858,3390265;6181112,3291161;6700720,1177720" o:connectangles="0,0,0,0,0,0,0,0"/>
                <w10:wrap anchory="page"/>
              </v:shape>
            </w:pict>
          </mc:Fallback>
        </mc:AlternateContent>
      </w:r>
      <w:r w:rsidR="000929DF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0A51415" wp14:editId="0800675D">
                <wp:simplePos x="0" y="0"/>
                <wp:positionH relativeFrom="column">
                  <wp:posOffset>-59880</wp:posOffset>
                </wp:positionH>
                <wp:positionV relativeFrom="paragraph">
                  <wp:posOffset>3110865</wp:posOffset>
                </wp:positionV>
                <wp:extent cx="194956" cy="188864"/>
                <wp:effectExtent l="0" t="0" r="0" b="1905"/>
                <wp:wrapNone/>
                <wp:docPr id="65" name="6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56" cy="188864"/>
                          <a:chOff x="0" y="0"/>
                          <a:chExt cx="194956" cy="188864"/>
                        </a:xfrm>
                      </wpg:grpSpPr>
                      <wps:wsp>
                        <wps:cNvPr id="14" name="Freeform 192"/>
                        <wps:cNvSpPr>
                          <a:spLocks/>
                        </wps:cNvSpPr>
                        <wps:spPr bwMode="auto">
                          <a:xfrm>
                            <a:off x="0" y="31531"/>
                            <a:ext cx="194956" cy="157333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94"/>
                        <wps:cNvSpPr>
                          <a:spLocks/>
                        </wps:cNvSpPr>
                        <wps:spPr bwMode="auto">
                          <a:xfrm>
                            <a:off x="37264" y="0"/>
                            <a:ext cx="134144" cy="137869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96"/>
                        <wps:cNvSpPr>
                          <a:spLocks/>
                        </wps:cNvSpPr>
                        <wps:spPr bwMode="auto">
                          <a:xfrm>
                            <a:off x="83127" y="28664"/>
                            <a:ext cx="109104" cy="74611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65 Grupo" o:spid="_x0000_s1026" style="position:absolute;margin-left:-4.7pt;margin-top:244.95pt;width:15.35pt;height:14.85pt;z-index:251693056" coordsize="194956,188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">
                <v:shape id="Freeform 192" o:spid="_x0000_s1027" style="position:absolute;top:31531;width:194956;height:157333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fIMEA&#10;AADbAAAADwAAAGRycy9kb3ducmV2LnhtbERP32vCMBB+H+x/CDfY20yVKbUaRQRxIgzWic9HczbV&#10;5lKbTOt/bwaCb/fx/bzpvLO1uFDrK8cK+r0EBHHhdMWlgt3v6iMF4QOyxtoxKbiRh/ns9WWKmXZX&#10;/qFLHkoRQ9hnqMCE0GRS+sKQRd9zDXHkDq61GCJsS6lbvMZwW8tBkoykxYpjg8GGloaKU/5nFXxv&#10;jEmTFQ3z/SAdD932nB/XqNT7W7eYgAjUhaf44f7Scf4n/P8SD5C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13yDBAAAA2wAAAA8AAAAAAAAAAAAAAAAAmAIAAGRycy9kb3du&#10;cmV2LnhtbFBLBQYAAAAABAAEAPUAAACGAwAAAAA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137721,131381;17886,61636;26829,0;7154,76234;126990,147601;194956,98941;137721,131381" o:connectangles="0,0,0,0,0,0,0"/>
                </v:shape>
                <v:shape id="Freeform 194" o:spid="_x0000_s1028" style="position:absolute;left:37264;width:134144;height:137869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6DRMMA&#10;AADbAAAADwAAAGRycy9kb3ducmV2LnhtbESPQWsCMRSE7wX/Q3iCt5pVQcrWKCqKihRRe+ntkbzu&#10;Lm5ewibq+u+NUOhxmJlvmMmstbW4URMqxwoG/QwEsXam4kLB93n9/gEiRGSDtWNS8KAAs2nnbYK5&#10;cXc+0u0UC5EgHHJUUMbocymDLsli6DtPnLxf11iMSTaFNA3eE9zWcphlY2mx4rRQoqdlSfpyuloF&#10;i42pM6/Xy91DHwarr+1PtZ97pXrddv4JIlIb/8N/7a1RMB7B60v6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6DRMMAAADbAAAADwAAAAAAAAAAAAAAAACYAgAAZHJzL2Rv&#10;d25yZXYueG1sUEsFBgAAAAAEAAQA9QAAAIgDAAAAAA=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21463,97319;82275,11354;134144,17842;67966,4866;8943,89209;50080,137869;21463,97319" o:connectangles="0,0,0,0,0,0,0"/>
                </v:shape>
                <v:shape id="Freeform 196" o:spid="_x0000_s1029" style="position:absolute;left:83127;top:28664;width:109104;height:74611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p3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xi/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Rqd3EAAAA2wAAAA8AAAAAAAAAAAAAAAAAmAIAAGRycy9k&#10;b3ducmV2LnhtbFBLBQYAAAAABAAEAPUAAACJAwAAAAA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12520,42171;85852,21086;109104,45415;82275,11354;8943,32440;7154,74611;12520,42171" o:connectangles="0,0,0,0,0,0,0"/>
                </v:shape>
              </v:group>
            </w:pict>
          </mc:Fallback>
        </mc:AlternateContent>
      </w:r>
      <w:r w:rsidR="00AA01D4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28A0679" wp14:editId="5426FF76">
                <wp:simplePos x="0" y="0"/>
                <wp:positionH relativeFrom="column">
                  <wp:posOffset>-56515</wp:posOffset>
                </wp:positionH>
                <wp:positionV relativeFrom="paragraph">
                  <wp:posOffset>1574800</wp:posOffset>
                </wp:positionV>
                <wp:extent cx="234950" cy="1435100"/>
                <wp:effectExtent l="4445" t="5080" r="8255" b="7620"/>
                <wp:wrapNone/>
                <wp:docPr id="18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950" cy="1435100"/>
                          <a:chOff x="1612" y="11874"/>
                          <a:chExt cx="370" cy="2491"/>
                        </a:xfrm>
                      </wpg:grpSpPr>
                      <wpg:grpSp>
                        <wpg:cNvPr id="19" name="Group 153"/>
                        <wpg:cNvGrpSpPr>
                          <a:grpSpLocks/>
                        </wpg:cNvGrpSpPr>
                        <wpg:grpSpPr bwMode="auto">
                          <a:xfrm>
                            <a:off x="1644" y="11874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0" name="Freeform 15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5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5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5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5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5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69"/>
                        <wpg:cNvGrpSpPr>
                          <a:grpSpLocks/>
                        </wpg:cNvGrpSpPr>
                        <wpg:grpSpPr bwMode="auto">
                          <a:xfrm>
                            <a:off x="1626" y="12401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7" name="Freeform 170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71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72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73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74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75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176"/>
                        <wpg:cNvGrpSpPr>
                          <a:grpSpLocks/>
                        </wpg:cNvGrpSpPr>
                        <wpg:grpSpPr bwMode="auto">
                          <a:xfrm>
                            <a:off x="1625" y="12947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34" name="Freeform 177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78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179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180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181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182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183"/>
                        <wpg:cNvGrpSpPr>
                          <a:grpSpLocks/>
                        </wpg:cNvGrpSpPr>
                        <wpg:grpSpPr bwMode="auto">
                          <a:xfrm>
                            <a:off x="1612" y="1346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1" name="Freeform 18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18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18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8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8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18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190"/>
                        <wpg:cNvGrpSpPr>
                          <a:grpSpLocks/>
                        </wpg:cNvGrpSpPr>
                        <wpg:grpSpPr bwMode="auto">
                          <a:xfrm>
                            <a:off x="1616" y="1399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8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026" style="position:absolute;margin-left:-4.45pt;margin-top:124pt;width:18.5pt;height:113pt;z-index:251682816" coordorigin="1612,11874" coordsize="370,2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">
                <v:group id="Group 153" o:spid="_x0000_s1027" style="position:absolute;left:1644;top:11874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154" o:spid="_x0000_s1028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55" o:spid="_x0000_s1029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56" o:spid="_x0000_s1030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57" o:spid="_x0000_s1031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58" o:spid="_x0000_s1032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59" o:spid="_x0000_s1033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69" o:spid="_x0000_s1034" style="position:absolute;left:1626;top:12401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170" o:spid="_x0000_s1035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1" o:spid="_x0000_s1036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2" o:spid="_x0000_s1037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73" o:spid="_x0000_s1038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74" o:spid="_x0000_s1039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75" o:spid="_x0000_s1040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76" o:spid="_x0000_s1041" style="position:absolute;left:1625;top:12947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177" o:spid="_x0000_s104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8" o:spid="_x0000_s1043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9" o:spid="_x0000_s1044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0" o:spid="_x0000_s1045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1" o:spid="_x0000_s1046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2" o:spid="_x0000_s1047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83" o:spid="_x0000_s1048" style="position:absolute;left:1612;top:1346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84" o:spid="_x0000_s1049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85" o:spid="_x0000_s1050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86" o:spid="_x0000_s1051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7" o:spid="_x0000_s1052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8" o:spid="_x0000_s1053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9" o:spid="_x0000_s1054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55" style="position:absolute;left:1616;top:1399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Freeform 191" o:spid="_x0000_s1056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57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58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5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0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1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</v:group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2331D9" wp14:editId="1C3C45D3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48E0" w:rsidRPr="00EA3D81" w:rsidRDefault="007648E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Versión: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6" type="#_x0000_t202" style="position:absolute;left:0;text-align:left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KWtAIAALw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" filled="f" stroked="f">
                <v:textbox style="mso-fit-shape-to-text:t">
                  <w:txbxContent>
                    <w:p w:rsidR="007648E0" w:rsidRPr="00EA3D81" w:rsidRDefault="007648E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Versión: 1.0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4F6A05" wp14:editId="34A32EC3">
                <wp:simplePos x="0" y="0"/>
                <wp:positionH relativeFrom="column">
                  <wp:posOffset>-241300</wp:posOffset>
                </wp:positionH>
                <wp:positionV relativeFrom="paragraph">
                  <wp:posOffset>1228090</wp:posOffset>
                </wp:positionV>
                <wp:extent cx="1802765" cy="335915"/>
                <wp:effectExtent l="635" t="1270" r="0" b="0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27D9" w:rsidRPr="00EA3D81" w:rsidRDefault="007027D9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27" type="#_x0000_t202" style="position:absolute;left:0;text-align:left;margin-left:-19pt;margin-top:96.7pt;width:141.95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" filled="f" stroked="f">
                <v:textbox>
                  <w:txbxContent>
                    <w:p w:rsidR="007027D9" w:rsidRPr="00EA3D81" w:rsidRDefault="007027D9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45CCB9" wp14:editId="57CBC5E6">
                <wp:simplePos x="0" y="0"/>
                <wp:positionH relativeFrom="column">
                  <wp:posOffset>111125</wp:posOffset>
                </wp:positionH>
                <wp:positionV relativeFrom="paragraph">
                  <wp:posOffset>1536065</wp:posOffset>
                </wp:positionV>
                <wp:extent cx="1409700" cy="1650365"/>
                <wp:effectExtent l="635" t="0" r="0" b="0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65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proofErr w:type="spellStart"/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</w:t>
                            </w:r>
                            <w:proofErr w:type="spellEnd"/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 Jennifer</w:t>
                            </w:r>
                          </w:p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:rsidR="007027D9" w:rsidRPr="00DD4F13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DD4F1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Reyes Brick</w:t>
                            </w:r>
                          </w:p>
                          <w:p w:rsidR="000929DF" w:rsidRPr="00DD4F13" w:rsidRDefault="000929D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DD4F1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Robles Vanessa</w:t>
                            </w:r>
                          </w:p>
                          <w:p w:rsidR="007027D9" w:rsidRPr="00DD4F13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DD4F1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97" o:spid="_x0000_s1028" type="#_x0000_t202" style="position:absolute;left:0;text-align:left;margin-left:8.75pt;margin-top:120.95pt;width:111pt;height:129.9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vVguA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" filled="f" stroked="f">
                <v:textbox style="mso-fit-shape-to-text:t">
                  <w:txbxContent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proofErr w:type="spellStart"/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</w:t>
                      </w:r>
                      <w:proofErr w:type="spellEnd"/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 Jennifer</w:t>
                      </w:r>
                    </w:p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:rsidR="007027D9" w:rsidRPr="00DD4F13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DD4F13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Reyes Brick</w:t>
                      </w:r>
                    </w:p>
                    <w:p w:rsidR="000929DF" w:rsidRPr="00DD4F13" w:rsidRDefault="000929D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DD4F13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Robles Vanessa</w:t>
                      </w:r>
                    </w:p>
                    <w:p w:rsidR="007027D9" w:rsidRPr="00DD4F13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DD4F13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7830B9" wp14:editId="2DF20F69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7" o:spid="_x0000_s1026" style="position:absolute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45FFB1" wp14:editId="2A6F0D42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6" o:spid="_x0000_s1026" style="position:absolute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5C5C4C" wp14:editId="4F4D6F61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5" o:spid="_x0000_s1026" style="position:absolute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="00E70ABB" w:rsidRPr="00EA3D81">
        <w:rPr>
          <w:rFonts w:ascii="Berlin Sans FB Demi" w:hAnsi="Berlin Sans FB Demi"/>
          <w:sz w:val="30"/>
          <w:szCs w:val="30"/>
        </w:rPr>
        <w:t>“CALPESPOL”</w:t>
      </w:r>
    </w:p>
    <w:p w:rsidR="00E70ABB" w:rsidRDefault="00E70ABB" w:rsidP="00E70ABB">
      <w:pPr>
        <w:jc w:val="center"/>
        <w:rPr>
          <w:rFonts w:ascii="Berlin Sans FB Demi" w:hAnsi="Berlin Sans FB Demi"/>
          <w:sz w:val="30"/>
          <w:szCs w:val="30"/>
        </w:rPr>
      </w:pPr>
    </w:p>
    <w:p w:rsidR="00E70ABB" w:rsidRDefault="00E70ABB" w:rsidP="00E70ABB">
      <w:pPr>
        <w:jc w:val="center"/>
        <w:rPr>
          <w:rFonts w:ascii="Berlin Sans FB Demi" w:hAnsi="Berlin Sans FB Demi"/>
          <w:sz w:val="30"/>
          <w:szCs w:val="30"/>
        </w:rPr>
      </w:pPr>
    </w:p>
    <w:p w:rsidR="00E70ABB" w:rsidRDefault="00E70ABB" w:rsidP="00E70ABB">
      <w:pPr>
        <w:jc w:val="center"/>
        <w:rPr>
          <w:rFonts w:ascii="Berlin Sans FB Demi" w:hAnsi="Berlin Sans FB Demi"/>
          <w:sz w:val="30"/>
          <w:szCs w:val="30"/>
        </w:rPr>
      </w:pPr>
    </w:p>
    <w:p w:rsidR="00E70ABB" w:rsidRDefault="00E70ABB" w:rsidP="00E70ABB">
      <w:pPr>
        <w:jc w:val="center"/>
        <w:rPr>
          <w:rFonts w:ascii="Berlin Sans FB Demi" w:hAnsi="Berlin Sans FB Demi"/>
          <w:sz w:val="30"/>
          <w:szCs w:val="30"/>
        </w:rPr>
      </w:pPr>
    </w:p>
    <w:p w:rsidR="00E70ABB" w:rsidRDefault="00E70ABB" w:rsidP="00E70ABB">
      <w:pPr>
        <w:jc w:val="center"/>
        <w:rPr>
          <w:rFonts w:ascii="Berlin Sans FB Demi" w:hAnsi="Berlin Sans FB Demi"/>
          <w:sz w:val="30"/>
          <w:szCs w:val="30"/>
        </w:rPr>
      </w:pPr>
    </w:p>
    <w:p w:rsidR="00E70ABB" w:rsidRDefault="00E70ABB" w:rsidP="00E70ABB">
      <w:pPr>
        <w:jc w:val="center"/>
        <w:rPr>
          <w:rFonts w:ascii="Berlin Sans FB Demi" w:hAnsi="Berlin Sans FB Demi"/>
          <w:sz w:val="30"/>
          <w:szCs w:val="30"/>
        </w:rPr>
      </w:pPr>
    </w:p>
    <w:p w:rsidR="00E70ABB" w:rsidRDefault="00E70ABB"/>
    <w:p w:rsidR="003110F6" w:rsidRDefault="003110F6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tbl>
      <w:tblPr>
        <w:tblStyle w:val="MediumShading2-Accent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1E0887" w:rsidRPr="00C3683B" w:rsidTr="00A46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1E0887" w:rsidRPr="00084147" w:rsidRDefault="001E0887" w:rsidP="00A463E6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1E0887" w:rsidRPr="00084147" w:rsidRDefault="001E0887" w:rsidP="00A46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1E0887" w:rsidRPr="00084147" w:rsidRDefault="001E0887" w:rsidP="00A46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1E0887" w:rsidRPr="00084147" w:rsidRDefault="001E0887" w:rsidP="00A46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1E0887" w:rsidRPr="008B481E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1E0887" w:rsidRPr="0047057B" w:rsidRDefault="001E0887" w:rsidP="001E0887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15/06/12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1E0887" w:rsidRPr="00785488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1E0887" w:rsidRPr="00785488" w:rsidRDefault="001E0887" w:rsidP="00266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Creación del </w:t>
            </w:r>
            <w:r w:rsidR="00266F56">
              <w:rPr>
                <w:rFonts w:ascii="Arial" w:hAnsi="Arial" w:cs="Arial"/>
              </w:rPr>
              <w:t>documento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1E0887" w:rsidRPr="00785488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 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  <w:r>
              <w:rPr>
                <w:rFonts w:ascii="Arial" w:hAnsi="Arial" w:cs="Arial"/>
              </w:rPr>
              <w:t xml:space="preserve">, Andrea Cáceres, </w:t>
            </w:r>
            <w:proofErr w:type="spellStart"/>
            <w:r>
              <w:rPr>
                <w:rFonts w:ascii="Arial" w:hAnsi="Arial" w:cs="Arial"/>
              </w:rPr>
              <w:t>Brick</w:t>
            </w:r>
            <w:proofErr w:type="spellEnd"/>
            <w:r>
              <w:rPr>
                <w:rFonts w:ascii="Arial" w:hAnsi="Arial" w:cs="Arial"/>
              </w:rPr>
              <w:t xml:space="preserve"> Reyes, Vanessa Robles, Jefferson Rubio</w:t>
            </w:r>
          </w:p>
        </w:tc>
      </w:tr>
      <w:tr w:rsidR="001E0887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1E0887" w:rsidRPr="0074751F" w:rsidRDefault="001E0887" w:rsidP="00A463E6">
            <w:pPr>
              <w:jc w:val="center"/>
              <w:rPr>
                <w:rFonts w:ascii="Arial" w:hAnsi="Arial" w:cs="Arial"/>
                <w:b w:val="0"/>
                <w:color w:val="auto"/>
                <w:u w:val="single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0887" w:rsidRPr="00785488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0887" w:rsidRPr="00785488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u w:val="single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E0887" w:rsidRPr="00785488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1E0887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1E0887" w:rsidRPr="0047057B" w:rsidRDefault="001E0887" w:rsidP="00A46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1E0887" w:rsidRPr="0047057B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1E0887" w:rsidRPr="0008414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1E0887" w:rsidRPr="0008414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1E0887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1E0887" w:rsidRPr="0047057B" w:rsidRDefault="001E0887" w:rsidP="00A46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0887" w:rsidRPr="0047057B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0887" w:rsidRPr="00084147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E0887" w:rsidRPr="00084147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1E0887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1E0887" w:rsidRPr="0047057B" w:rsidRDefault="001E0887" w:rsidP="00A46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1E0887" w:rsidRPr="0047057B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1E0887" w:rsidRPr="0008414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1E0887" w:rsidRPr="0008414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1E0887" w:rsidRDefault="001E0887" w:rsidP="002F2997">
      <w:pPr>
        <w:pStyle w:val="NoSpacing"/>
        <w:jc w:val="center"/>
        <w:rPr>
          <w:rFonts w:ascii="Arial" w:hAnsi="Arial" w:cs="Arial"/>
        </w:rPr>
      </w:pPr>
    </w:p>
    <w:p w:rsidR="000929DF" w:rsidRPr="000929DF" w:rsidRDefault="000929DF" w:rsidP="000929DF">
      <w:pPr>
        <w:jc w:val="center"/>
        <w:rPr>
          <w:rFonts w:ascii="Berlin Sans FB Demi" w:eastAsiaTheme="minorHAnsi" w:hAnsi="Berlin Sans FB Demi" w:cs="Tahoma"/>
          <w:b/>
          <w:sz w:val="40"/>
          <w:szCs w:val="40"/>
          <w:lang w:val="es-EC" w:eastAsia="en-US"/>
        </w:rPr>
      </w:pPr>
      <w:r w:rsidRPr="000929DF">
        <w:rPr>
          <w:rFonts w:ascii="Berlin Sans FB Demi" w:eastAsiaTheme="minorHAnsi" w:hAnsi="Berlin Sans FB Demi" w:cs="Tahoma"/>
          <w:b/>
          <w:sz w:val="40"/>
          <w:szCs w:val="40"/>
          <w:lang w:val="es-EC" w:eastAsia="en-US"/>
        </w:rPr>
        <w:t>Índice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7759888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B7B74" w:rsidRDefault="00AB7B74">
          <w:pPr>
            <w:pStyle w:val="TOCHeading"/>
          </w:pPr>
        </w:p>
        <w:p w:rsidR="00AB7B74" w:rsidRPr="000D0BAF" w:rsidRDefault="00AB7B74">
          <w:pPr>
            <w:pStyle w:val="TOC1"/>
            <w:tabs>
              <w:tab w:val="left" w:pos="440"/>
            </w:tabs>
            <w:rPr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7657319" w:history="1">
            <w:r w:rsidRPr="000D0BAF">
              <w:rPr>
                <w:rStyle w:val="Hyperlink"/>
                <w:rFonts w:cs="Tahoma"/>
                <w:noProof/>
                <w:sz w:val="24"/>
                <w:lang w:val="es-EC" w:eastAsia="en-US"/>
              </w:rPr>
              <w:t>1.</w:t>
            </w:r>
            <w:r w:rsidRPr="000D0BAF">
              <w:rPr>
                <w:noProof/>
                <w:sz w:val="24"/>
              </w:rPr>
              <w:tab/>
            </w:r>
            <w:r w:rsidRPr="000D0BAF">
              <w:rPr>
                <w:rStyle w:val="Hyperlink"/>
                <w:rFonts w:cs="Tahoma"/>
                <w:noProof/>
                <w:sz w:val="24"/>
                <w:lang w:val="es-EC" w:eastAsia="en-US"/>
              </w:rPr>
              <w:t>Reporte de Prueba de unidad</w:t>
            </w:r>
            <w:r w:rsidRPr="000D0BAF">
              <w:rPr>
                <w:noProof/>
                <w:webHidden/>
                <w:sz w:val="24"/>
              </w:rPr>
              <w:tab/>
            </w:r>
            <w:r w:rsidRPr="000D0BAF">
              <w:rPr>
                <w:noProof/>
                <w:webHidden/>
                <w:sz w:val="24"/>
              </w:rPr>
              <w:fldChar w:fldCharType="begin"/>
            </w:r>
            <w:r w:rsidRPr="000D0BAF">
              <w:rPr>
                <w:noProof/>
                <w:webHidden/>
                <w:sz w:val="24"/>
              </w:rPr>
              <w:instrText xml:space="preserve"> PAGEREF _Toc327657319 \h </w:instrText>
            </w:r>
            <w:r w:rsidRPr="000D0BAF">
              <w:rPr>
                <w:noProof/>
                <w:webHidden/>
                <w:sz w:val="24"/>
              </w:rPr>
            </w:r>
            <w:r w:rsidRPr="000D0BAF">
              <w:rPr>
                <w:noProof/>
                <w:webHidden/>
                <w:sz w:val="24"/>
              </w:rPr>
              <w:fldChar w:fldCharType="separate"/>
            </w:r>
            <w:r w:rsidR="005915AF">
              <w:rPr>
                <w:noProof/>
                <w:webHidden/>
                <w:sz w:val="24"/>
              </w:rPr>
              <w:t>4</w:t>
            </w:r>
            <w:r w:rsidRPr="000D0BAF">
              <w:rPr>
                <w:noProof/>
                <w:webHidden/>
                <w:sz w:val="24"/>
              </w:rPr>
              <w:fldChar w:fldCharType="end"/>
            </w:r>
          </w:hyperlink>
        </w:p>
        <w:p w:rsidR="00AB7B74" w:rsidRPr="000D0BAF" w:rsidRDefault="00F83DCD">
          <w:pPr>
            <w:pStyle w:val="TOC1"/>
            <w:tabs>
              <w:tab w:val="left" w:pos="440"/>
            </w:tabs>
            <w:rPr>
              <w:noProof/>
              <w:sz w:val="24"/>
            </w:rPr>
          </w:pPr>
          <w:hyperlink w:anchor="_Toc327657320" w:history="1">
            <w:r w:rsidR="00AB7B74" w:rsidRPr="000D0BAF">
              <w:rPr>
                <w:rStyle w:val="Hyperlink"/>
                <w:rFonts w:cs="Tahoma"/>
                <w:noProof/>
                <w:sz w:val="24"/>
                <w:lang w:val="es-EC" w:eastAsia="en-US"/>
              </w:rPr>
              <w:t>2.</w:t>
            </w:r>
            <w:r w:rsidR="00AB7B74" w:rsidRPr="000D0BAF">
              <w:rPr>
                <w:noProof/>
                <w:sz w:val="24"/>
              </w:rPr>
              <w:tab/>
            </w:r>
            <w:r w:rsidR="00AB7B74" w:rsidRPr="000D0BAF">
              <w:rPr>
                <w:rStyle w:val="Hyperlink"/>
                <w:rFonts w:cs="Tahoma"/>
                <w:noProof/>
                <w:sz w:val="24"/>
                <w:lang w:val="es-EC" w:eastAsia="en-US"/>
              </w:rPr>
              <w:t>Control de calidad</w:t>
            </w:r>
            <w:r w:rsidR="00AB7B74" w:rsidRPr="000D0BAF">
              <w:rPr>
                <w:noProof/>
                <w:webHidden/>
                <w:sz w:val="24"/>
              </w:rPr>
              <w:tab/>
            </w:r>
            <w:r w:rsidR="00AB7B74" w:rsidRPr="000D0BAF">
              <w:rPr>
                <w:noProof/>
                <w:webHidden/>
                <w:sz w:val="24"/>
              </w:rPr>
              <w:fldChar w:fldCharType="begin"/>
            </w:r>
            <w:r w:rsidR="00AB7B74" w:rsidRPr="000D0BAF">
              <w:rPr>
                <w:noProof/>
                <w:webHidden/>
                <w:sz w:val="24"/>
              </w:rPr>
              <w:instrText xml:space="preserve"> PAGEREF _Toc327657320 \h </w:instrText>
            </w:r>
            <w:r w:rsidR="00AB7B74" w:rsidRPr="000D0BAF">
              <w:rPr>
                <w:noProof/>
                <w:webHidden/>
                <w:sz w:val="24"/>
              </w:rPr>
            </w:r>
            <w:r w:rsidR="00AB7B74" w:rsidRPr="000D0BAF">
              <w:rPr>
                <w:noProof/>
                <w:webHidden/>
                <w:sz w:val="24"/>
              </w:rPr>
              <w:fldChar w:fldCharType="separate"/>
            </w:r>
            <w:r w:rsidR="005915AF">
              <w:rPr>
                <w:noProof/>
                <w:webHidden/>
                <w:sz w:val="24"/>
              </w:rPr>
              <w:t>7</w:t>
            </w:r>
            <w:r w:rsidR="00AB7B74" w:rsidRPr="000D0BAF">
              <w:rPr>
                <w:noProof/>
                <w:webHidden/>
                <w:sz w:val="24"/>
              </w:rPr>
              <w:fldChar w:fldCharType="end"/>
            </w:r>
          </w:hyperlink>
        </w:p>
        <w:p w:rsidR="00AB7B74" w:rsidRDefault="00F83DCD">
          <w:pPr>
            <w:pStyle w:val="TOC1"/>
            <w:tabs>
              <w:tab w:val="left" w:pos="440"/>
            </w:tabs>
            <w:rPr>
              <w:noProof/>
            </w:rPr>
          </w:pPr>
          <w:hyperlink w:anchor="_Toc327657321" w:history="1">
            <w:r w:rsidR="00AB7B74" w:rsidRPr="000D0BAF">
              <w:rPr>
                <w:rStyle w:val="Hyperlink"/>
                <w:rFonts w:cs="Tahoma"/>
                <w:noProof/>
                <w:sz w:val="24"/>
                <w:lang w:val="es-EC" w:eastAsia="en-US"/>
              </w:rPr>
              <w:t>3.</w:t>
            </w:r>
            <w:r w:rsidR="00AB7B74" w:rsidRPr="000D0BAF">
              <w:rPr>
                <w:noProof/>
                <w:sz w:val="24"/>
              </w:rPr>
              <w:tab/>
            </w:r>
            <w:r w:rsidR="00AB7B74" w:rsidRPr="000D0BAF">
              <w:rPr>
                <w:rStyle w:val="Hyperlink"/>
                <w:rFonts w:cs="Tahoma"/>
                <w:noProof/>
                <w:sz w:val="24"/>
                <w:lang w:val="es-EC" w:eastAsia="en-US"/>
              </w:rPr>
              <w:t>Coevaluación</w:t>
            </w:r>
            <w:r w:rsidR="00AB7B74" w:rsidRPr="000D0BAF">
              <w:rPr>
                <w:noProof/>
                <w:webHidden/>
                <w:sz w:val="24"/>
              </w:rPr>
              <w:tab/>
            </w:r>
            <w:r w:rsidR="00AB7B74" w:rsidRPr="000D0BAF">
              <w:rPr>
                <w:noProof/>
                <w:webHidden/>
                <w:sz w:val="24"/>
              </w:rPr>
              <w:fldChar w:fldCharType="begin"/>
            </w:r>
            <w:r w:rsidR="00AB7B74" w:rsidRPr="000D0BAF">
              <w:rPr>
                <w:noProof/>
                <w:webHidden/>
                <w:sz w:val="24"/>
              </w:rPr>
              <w:instrText xml:space="preserve"> PAGEREF _Toc327657321 \h </w:instrText>
            </w:r>
            <w:r w:rsidR="00AB7B74" w:rsidRPr="000D0BAF">
              <w:rPr>
                <w:noProof/>
                <w:webHidden/>
                <w:sz w:val="24"/>
              </w:rPr>
            </w:r>
            <w:r w:rsidR="00AB7B74" w:rsidRPr="000D0BAF">
              <w:rPr>
                <w:noProof/>
                <w:webHidden/>
                <w:sz w:val="24"/>
              </w:rPr>
              <w:fldChar w:fldCharType="separate"/>
            </w:r>
            <w:r w:rsidR="005915AF">
              <w:rPr>
                <w:noProof/>
                <w:webHidden/>
                <w:sz w:val="24"/>
              </w:rPr>
              <w:t>8</w:t>
            </w:r>
            <w:r w:rsidR="00AB7B74" w:rsidRPr="000D0BAF">
              <w:rPr>
                <w:noProof/>
                <w:webHidden/>
                <w:sz w:val="24"/>
              </w:rPr>
              <w:fldChar w:fldCharType="end"/>
            </w:r>
          </w:hyperlink>
        </w:p>
        <w:p w:rsidR="00AB7B74" w:rsidRDefault="00AB7B74">
          <w:r>
            <w:rPr>
              <w:b/>
              <w:bCs/>
              <w:noProof/>
            </w:rPr>
            <w:fldChar w:fldCharType="end"/>
          </w:r>
        </w:p>
      </w:sdtContent>
    </w:sdt>
    <w:p w:rsidR="000929DF" w:rsidRDefault="000929DF" w:rsidP="002F2997">
      <w:pPr>
        <w:pStyle w:val="NoSpacing"/>
        <w:jc w:val="center"/>
        <w:rPr>
          <w:rFonts w:ascii="Arial" w:hAnsi="Arial" w:cs="Arial"/>
        </w:rPr>
      </w:pPr>
      <w:bookmarkStart w:id="0" w:name="_GoBack"/>
      <w:bookmarkEnd w:id="0"/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AB7B74" w:rsidP="00064DB6">
      <w:pPr>
        <w:pStyle w:val="Heading1"/>
        <w:numPr>
          <w:ilvl w:val="0"/>
          <w:numId w:val="33"/>
        </w:numPr>
        <w:rPr>
          <w:rFonts w:cs="Tahoma"/>
          <w:b w:val="0"/>
          <w:bCs w:val="0"/>
          <w:color w:val="76923C" w:themeColor="accent3" w:themeShade="BF"/>
          <w:sz w:val="34"/>
          <w:szCs w:val="34"/>
          <w:lang w:val="es-EC" w:eastAsia="en-US"/>
        </w:rPr>
      </w:pPr>
      <w:bookmarkStart w:id="1" w:name="_Toc327657319"/>
      <w:r>
        <w:rPr>
          <w:rFonts w:cs="Tahoma"/>
          <w:color w:val="76923C" w:themeColor="accent3" w:themeShade="BF"/>
          <w:sz w:val="34"/>
          <w:szCs w:val="34"/>
          <w:lang w:val="es-EC" w:eastAsia="en-US"/>
        </w:rPr>
        <w:t>R</w:t>
      </w:r>
      <w:r w:rsidR="000929DF" w:rsidRPr="000929DF">
        <w:rPr>
          <w:rFonts w:cs="Tahoma"/>
          <w:color w:val="76923C" w:themeColor="accent3" w:themeShade="BF"/>
          <w:sz w:val="34"/>
          <w:szCs w:val="34"/>
          <w:lang w:val="es-EC" w:eastAsia="en-US"/>
        </w:rPr>
        <w:t>eporte de Prueba de unidad</w:t>
      </w:r>
      <w:bookmarkEnd w:id="1"/>
    </w:p>
    <w:tbl>
      <w:tblPr>
        <w:tblStyle w:val="LightList-Accent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2268"/>
        <w:gridCol w:w="634"/>
        <w:gridCol w:w="1492"/>
        <w:gridCol w:w="627"/>
        <w:gridCol w:w="2066"/>
      </w:tblGrid>
      <w:tr w:rsidR="00207A64" w:rsidRPr="00C0345F" w:rsidTr="000C6A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DD4F13">
              <w:rPr>
                <w:rFonts w:ascii="Arial Black" w:eastAsia="Times New Roman" w:hAnsi="Arial Black" w:cs="Arial"/>
                <w:sz w:val="24"/>
              </w:rPr>
              <w:t>Autenticación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207A64" w:rsidRPr="00C0345F" w:rsidTr="000C6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764134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764134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764134">
              <w:rPr>
                <w:rFonts w:ascii="Arial" w:eastAsia="Times New Roman" w:hAnsi="Arial" w:cs="Arial"/>
                <w:b w:val="0"/>
              </w:rPr>
              <w:t>Vanessa Robles</w:t>
            </w:r>
          </w:p>
        </w:tc>
      </w:tr>
      <w:tr w:rsidR="00207A64" w:rsidRPr="00C0345F" w:rsidTr="002D3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 w:rsidR="00764134">
              <w:rPr>
                <w:rFonts w:ascii="Arial" w:eastAsia="Times New Roman" w:hAnsi="Arial" w:cs="Arial"/>
                <w:b w:val="0"/>
              </w:rPr>
              <w:t>Autenticación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:rsidR="00207A64" w:rsidRPr="000929DF" w:rsidRDefault="00764134" w:rsidP="00A463E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 w:rsidR="00DD4F13">
              <w:rPr>
                <w:rFonts w:ascii="Arial" w:eastAsia="Times New Roman" w:hAnsi="Arial" w:cs="Arial"/>
                <w:b w:val="0"/>
              </w:rPr>
              <w:t xml:space="preserve"> PI-USR-009</w:t>
            </w:r>
          </w:p>
        </w:tc>
      </w:tr>
      <w:tr w:rsidR="00207A64" w:rsidRPr="00C0345F" w:rsidTr="002D3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207A64" w:rsidRPr="000929DF" w:rsidRDefault="000C6A83" w:rsidP="00A463E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</w:t>
            </w:r>
            <w:r w:rsidR="00764134">
              <w:rPr>
                <w:rFonts w:ascii="Arial" w:eastAsia="Times New Roman" w:hAnsi="Arial" w:cs="Arial"/>
                <w:b w:val="0"/>
              </w:rPr>
              <w:t>2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764134">
              <w:rPr>
                <w:rFonts w:ascii="Arial" w:hAnsi="Arial" w:cs="Arial"/>
                <w:bCs/>
              </w:rPr>
              <w:t>14:00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764134">
              <w:rPr>
                <w:rFonts w:ascii="Arial" w:eastAsia="Times New Roman" w:hAnsi="Arial" w:cs="Arial"/>
                <w:b w:val="0"/>
              </w:rPr>
              <w:t>14:15</w:t>
            </w:r>
          </w:p>
        </w:tc>
      </w:tr>
      <w:tr w:rsidR="00207A64" w:rsidRPr="00C0345F" w:rsidTr="000C6A8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207A64" w:rsidRPr="00C0345F" w:rsidTr="00764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:rsidR="00207A64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Usuario: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vrobles</w:t>
            </w:r>
            <w:proofErr w:type="spellEnd"/>
          </w:p>
          <w:p w:rsidR="00764134" w:rsidRPr="000929DF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Contraseña: vrobles2010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207A64" w:rsidRPr="000929DF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Ingreso al sistema se activa los privilegios del usuario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:rsidR="00207A64" w:rsidRPr="000929DF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Ingreso al sistema se activa los privilegios del usuario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207A64" w:rsidRPr="000929DF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Correcta</w:t>
            </w:r>
          </w:p>
        </w:tc>
      </w:tr>
      <w:tr w:rsidR="00207A64" w:rsidRPr="00C0345F" w:rsidTr="002D309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207A64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764134">
              <w:rPr>
                <w:rFonts w:ascii="Arial" w:eastAsia="Times New Roman" w:hAnsi="Arial" w:cs="Arial"/>
                <w:b w:val="0"/>
                <w:bCs w:val="0"/>
              </w:rPr>
              <w:t>Usuario:</w:t>
            </w:r>
          </w:p>
          <w:p w:rsidR="00764134" w:rsidRPr="00764134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hAnsi="Arial" w:cs="Arial"/>
                <w:b w:val="0"/>
                <w:color w:val="000000"/>
                <w:shd w:val="clear" w:color="auto" w:fill="D5D5D5"/>
              </w:rPr>
              <w:t>efefrfef</w:t>
            </w:r>
            <w:proofErr w:type="spellEnd"/>
          </w:p>
          <w:p w:rsidR="00764134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764134">
              <w:rPr>
                <w:rFonts w:ascii="Arial" w:eastAsia="Times New Roman" w:hAnsi="Arial" w:cs="Arial"/>
                <w:b w:val="0"/>
                <w:bCs w:val="0"/>
              </w:rPr>
              <w:t>Contraseña:</w:t>
            </w:r>
          </w:p>
          <w:p w:rsidR="00764134" w:rsidRPr="00764134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 w:rsidRPr="00764134">
              <w:rPr>
                <w:rFonts w:ascii="Arial" w:hAnsi="Arial" w:cs="Arial"/>
                <w:b w:val="0"/>
                <w:color w:val="000000"/>
                <w:shd w:val="clear" w:color="auto" w:fill="D5D5D5"/>
              </w:rPr>
              <w:t>eastudil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207A64" w:rsidRPr="00764134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Se muestra un mensaje de “Usuario no existe”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207A64" w:rsidRPr="00764134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Se muestra un mensaje de “Usuario no existe”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207A64" w:rsidRPr="00764134" w:rsidRDefault="0076413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Correcta</w:t>
            </w:r>
          </w:p>
        </w:tc>
      </w:tr>
    </w:tbl>
    <w:p w:rsidR="00207A64" w:rsidRDefault="00207A64" w:rsidP="00207A64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ghtList-Accent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701"/>
        <w:gridCol w:w="634"/>
        <w:gridCol w:w="1492"/>
        <w:gridCol w:w="627"/>
        <w:gridCol w:w="2066"/>
      </w:tblGrid>
      <w:tr w:rsidR="00207A64" w:rsidRPr="00C0345F" w:rsidTr="000C6A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:rsidR="00207A64" w:rsidRPr="000929DF" w:rsidRDefault="00207A64" w:rsidP="00DD4F1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DD4F13">
              <w:rPr>
                <w:rFonts w:ascii="Arial Black" w:eastAsia="Times New Roman" w:hAnsi="Arial Black" w:cs="Arial"/>
                <w:sz w:val="24"/>
              </w:rPr>
              <w:t>Estudiante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207A64" w:rsidRPr="00C0345F" w:rsidTr="000C6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BC216F">
              <w:rPr>
                <w:rFonts w:ascii="Arial" w:eastAsia="Times New Roman" w:hAnsi="Arial" w:cs="Arial"/>
                <w:b w:val="0"/>
              </w:rPr>
              <w:t xml:space="preserve">Jennifer </w:t>
            </w:r>
            <w:proofErr w:type="spellStart"/>
            <w:r w:rsidR="00BC216F">
              <w:rPr>
                <w:rFonts w:ascii="Arial" w:eastAsia="Times New Roman" w:hAnsi="Arial" w:cs="Arial"/>
                <w:b w:val="0"/>
              </w:rPr>
              <w:t>Bermeo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 w:rsidR="00BC216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BC216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207A64" w:rsidRPr="00C0345F" w:rsidTr="002D3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:rsidR="00207A64" w:rsidRPr="000929DF" w:rsidRDefault="00207A64" w:rsidP="00BC216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 w:rsidR="00BC216F">
              <w:rPr>
                <w:rFonts w:ascii="Arial" w:eastAsia="Times New Roman" w:hAnsi="Arial" w:cs="Arial"/>
                <w:b w:val="0"/>
              </w:rPr>
              <w:t>Crear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:rsidR="00207A64" w:rsidRPr="000929DF" w:rsidRDefault="00BC216F" w:rsidP="00A463E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 w:rsidR="00DD4F13">
              <w:rPr>
                <w:rFonts w:ascii="Arial" w:eastAsia="Times New Roman" w:hAnsi="Arial" w:cs="Arial"/>
                <w:b w:val="0"/>
              </w:rPr>
              <w:t xml:space="preserve"> PI-USR-010</w:t>
            </w:r>
          </w:p>
        </w:tc>
      </w:tr>
      <w:tr w:rsidR="00207A64" w:rsidRPr="00C0345F" w:rsidTr="000C6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07A64" w:rsidRPr="000929DF" w:rsidRDefault="00207A64" w:rsidP="00785D6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85D6E">
              <w:rPr>
                <w:rFonts w:ascii="Arial" w:eastAsia="Times New Roman" w:hAnsi="Arial" w:cs="Arial"/>
                <w:b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BC216F">
              <w:rPr>
                <w:rFonts w:ascii="Arial" w:hAnsi="Arial" w:cs="Arial"/>
                <w:bCs/>
              </w:rPr>
              <w:t>21:02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6935FC">
              <w:rPr>
                <w:rFonts w:ascii="Arial" w:eastAsia="Times New Roman" w:hAnsi="Arial" w:cs="Arial"/>
                <w:b w:val="0"/>
              </w:rPr>
              <w:t>21:10</w:t>
            </w:r>
          </w:p>
        </w:tc>
      </w:tr>
      <w:tr w:rsidR="00207A64" w:rsidRPr="00C0345F" w:rsidTr="00BC216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207A64" w:rsidRPr="00C0345F" w:rsidTr="00BC2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07A64" w:rsidRPr="00202361" w:rsidRDefault="00BC216F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Id:200758631</w:t>
            </w:r>
          </w:p>
          <w:p w:rsidR="00BC216F" w:rsidRPr="00202361" w:rsidRDefault="00BC216F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Nombre: Yuri Cosquillo</w:t>
            </w:r>
          </w:p>
          <w:p w:rsidR="00BC216F" w:rsidRPr="00202361" w:rsidRDefault="00BC216F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e-mail: yuricos@espol.edu.ec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202361" w:rsidRDefault="00BC216F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202361">
              <w:rPr>
                <w:rFonts w:ascii="Arial" w:hAnsi="Arial" w:cs="Arial"/>
                <w:bCs/>
              </w:rPr>
              <w:t>Ingresar el estudiante a la base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207A64" w:rsidRPr="00202361" w:rsidRDefault="00BC216F" w:rsidP="00BC216F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02361">
              <w:rPr>
                <w:rFonts w:ascii="Arial" w:hAnsi="Arial" w:cs="Arial"/>
                <w:bCs/>
              </w:rPr>
              <w:t>Ingresa el estudiante a la base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202361" w:rsidRDefault="00BC216F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</w:rPr>
              <w:t>Correcta</w:t>
            </w:r>
          </w:p>
        </w:tc>
      </w:tr>
      <w:tr w:rsidR="00207A64" w:rsidRPr="00C0345F" w:rsidTr="00BC21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EAF1DD" w:themeFill="accent3" w:themeFillTint="33"/>
          </w:tcPr>
          <w:p w:rsidR="00BC216F" w:rsidRPr="00202361" w:rsidRDefault="00BC216F" w:rsidP="00BC216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Id:</w:t>
            </w:r>
          </w:p>
          <w:p w:rsidR="00BC216F" w:rsidRPr="00202361" w:rsidRDefault="00BC216F" w:rsidP="00BC216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Nombre: Andrea Alvarado</w:t>
            </w:r>
          </w:p>
          <w:p w:rsidR="00207A64" w:rsidRPr="00202361" w:rsidRDefault="00BC216F" w:rsidP="00BC216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e-mail: aalv@espol.edu.ec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207A64" w:rsidRPr="00202361" w:rsidRDefault="00BC216F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202361">
              <w:rPr>
                <w:rFonts w:ascii="Arial" w:hAnsi="Arial" w:cs="Arial"/>
                <w:bCs/>
              </w:rPr>
              <w:t>Muestra un mensaje de error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:rsidR="00207A64" w:rsidRPr="00202361" w:rsidRDefault="00BC216F" w:rsidP="00A463E6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02361">
              <w:rPr>
                <w:rFonts w:ascii="Arial" w:hAnsi="Arial" w:cs="Arial"/>
                <w:bCs/>
              </w:rPr>
              <w:t>No ingresa los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:rsidR="00207A64" w:rsidRPr="00202361" w:rsidRDefault="00BC216F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207A64" w:rsidRPr="00C0345F" w:rsidTr="00BC216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C216F" w:rsidRPr="00202361" w:rsidRDefault="00BC216F" w:rsidP="00BC216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 w:rsidRPr="00202361">
              <w:rPr>
                <w:rFonts w:ascii="Arial" w:eastAsia="Times New Roman" w:hAnsi="Arial" w:cs="Arial"/>
                <w:b w:val="0"/>
                <w:bCs w:val="0"/>
              </w:rPr>
              <w:t>Id:fdfdsgd</w:t>
            </w:r>
            <w:proofErr w:type="spellEnd"/>
          </w:p>
          <w:p w:rsidR="00BC216F" w:rsidRPr="00202361" w:rsidRDefault="00BC216F" w:rsidP="00BC216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Nombre: Andrea Alvarado</w:t>
            </w:r>
          </w:p>
          <w:p w:rsidR="00207A64" w:rsidRPr="00202361" w:rsidRDefault="00BC216F" w:rsidP="00BC216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lastRenderedPageBreak/>
              <w:t>e-mail: aalv@espol.edu.ec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202361" w:rsidRDefault="00BC216F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 w:rsidRPr="00202361">
              <w:rPr>
                <w:rFonts w:ascii="Arial" w:hAnsi="Arial" w:cs="Arial"/>
                <w:b w:val="0"/>
              </w:rPr>
              <w:lastRenderedPageBreak/>
              <w:t xml:space="preserve">Muestra un mensaje de error ya que el </w:t>
            </w:r>
            <w:r w:rsidRPr="00202361">
              <w:rPr>
                <w:rFonts w:ascii="Arial" w:hAnsi="Arial" w:cs="Arial"/>
                <w:b w:val="0"/>
              </w:rPr>
              <w:lastRenderedPageBreak/>
              <w:t xml:space="preserve">id es un </w:t>
            </w:r>
            <w:proofErr w:type="spellStart"/>
            <w:r w:rsidRPr="00202361">
              <w:rPr>
                <w:rFonts w:ascii="Arial" w:hAnsi="Arial" w:cs="Arial"/>
                <w:b w:val="0"/>
              </w:rPr>
              <w:t>string</w:t>
            </w:r>
            <w:proofErr w:type="spellEnd"/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207A64" w:rsidRPr="00202361" w:rsidRDefault="00BC216F" w:rsidP="00A463E6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202361">
              <w:rPr>
                <w:rFonts w:ascii="Arial" w:hAnsi="Arial" w:cs="Arial"/>
                <w:b w:val="0"/>
              </w:rPr>
              <w:lastRenderedPageBreak/>
              <w:t>No ingresa los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202361" w:rsidRDefault="00BC216F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:rsidR="000C6A83" w:rsidRDefault="000C6A83" w:rsidP="00207A64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ghtList-Accent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1559"/>
        <w:gridCol w:w="351"/>
        <w:gridCol w:w="1492"/>
        <w:gridCol w:w="627"/>
        <w:gridCol w:w="2066"/>
      </w:tblGrid>
      <w:tr w:rsidR="00207A64" w:rsidRPr="00C0345F" w:rsidTr="000C6A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:rsidR="00207A64" w:rsidRPr="000929DF" w:rsidRDefault="00207A64" w:rsidP="00DD4F1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DD4F13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207A64" w:rsidRPr="00C0345F" w:rsidTr="000C6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6935FC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 w:rsidR="00785D6E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785D6E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207A64" w:rsidRPr="00C0345F" w:rsidTr="002D3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:rsidR="00207A64" w:rsidRPr="000929DF" w:rsidRDefault="00207A64" w:rsidP="00785D6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 w:rsidR="00785D6E">
              <w:rPr>
                <w:rFonts w:ascii="Arial" w:eastAsia="Times New Roman" w:hAnsi="Arial" w:cs="Arial"/>
                <w:b w:val="0"/>
              </w:rPr>
              <w:t>Crear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:rsidR="00207A64" w:rsidRPr="000929DF" w:rsidRDefault="00785D6E" w:rsidP="00A463E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:rsidR="00207A64" w:rsidRPr="000929DF" w:rsidRDefault="00207A64" w:rsidP="00DD4F1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 w:rsidR="00DD4F13">
              <w:rPr>
                <w:rFonts w:ascii="Arial" w:eastAsia="Times New Roman" w:hAnsi="Arial" w:cs="Arial"/>
                <w:b w:val="0"/>
              </w:rPr>
              <w:t xml:space="preserve"> PI-USR-012</w:t>
            </w:r>
          </w:p>
        </w:tc>
      </w:tr>
      <w:tr w:rsidR="00207A64" w:rsidRPr="00C0345F" w:rsidTr="000C6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07A64" w:rsidRPr="000929DF" w:rsidRDefault="000C6A83" w:rsidP="0051631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516310">
              <w:rPr>
                <w:rFonts w:ascii="Arial" w:eastAsia="Times New Roman" w:hAnsi="Arial" w:cs="Arial"/>
                <w:b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785D6E">
              <w:rPr>
                <w:rFonts w:ascii="Arial" w:hAnsi="Arial" w:cs="Arial"/>
                <w:bCs/>
              </w:rPr>
              <w:t>21:11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0929DF" w:rsidRDefault="00207A64" w:rsidP="000C6A8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516310">
              <w:rPr>
                <w:rFonts w:ascii="Arial" w:eastAsia="Times New Roman" w:hAnsi="Arial" w:cs="Arial"/>
                <w:b w:val="0"/>
              </w:rPr>
              <w:t>21:22</w:t>
            </w:r>
          </w:p>
        </w:tc>
      </w:tr>
      <w:tr w:rsidR="00207A64" w:rsidRPr="00C0345F" w:rsidTr="00785D6E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1843" w:type="dxa"/>
            <w:gridSpan w:val="2"/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:rsidR="00207A64" w:rsidRPr="000929DF" w:rsidRDefault="00207A64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207A64" w:rsidRPr="00C0345F" w:rsidTr="00785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07A64" w:rsidRPr="00202361" w:rsidRDefault="00785D6E" w:rsidP="000C6A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Año:2012</w:t>
            </w:r>
          </w:p>
          <w:p w:rsidR="00785D6E" w:rsidRPr="00202361" w:rsidRDefault="00785D6E" w:rsidP="000C6A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Término: I</w:t>
            </w:r>
          </w:p>
          <w:p w:rsidR="00785D6E" w:rsidRPr="00202361" w:rsidRDefault="00785D6E" w:rsidP="000C6A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Periodo: 1 Parcial</w:t>
            </w:r>
          </w:p>
          <w:p w:rsidR="00785D6E" w:rsidRPr="00202361" w:rsidRDefault="00785D6E" w:rsidP="000C6A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Materia: Ingeniería de Software</w:t>
            </w:r>
          </w:p>
          <w:p w:rsidR="00785D6E" w:rsidRPr="00202361" w:rsidRDefault="00785D6E" w:rsidP="000C6A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Paralelo: 1</w:t>
            </w:r>
          </w:p>
          <w:p w:rsidR="00785D6E" w:rsidRPr="00202361" w:rsidRDefault="00785D6E" w:rsidP="000C6A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Categoría de la actividad: lección</w:t>
            </w:r>
          </w:p>
          <w:p w:rsidR="00785D6E" w:rsidRPr="00202361" w:rsidRDefault="00785D6E" w:rsidP="000C6A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Porcentaje:10</w:t>
            </w:r>
          </w:p>
          <w:p w:rsidR="00785D6E" w:rsidRPr="00202361" w:rsidRDefault="00785D6E" w:rsidP="000C6A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Actividad Regular:</w:t>
            </w:r>
            <w:r w:rsidR="00E05304">
              <w:rPr>
                <w:rFonts w:ascii="Arial" w:eastAsia="Times New Roman" w:hAnsi="Arial" w:cs="Arial"/>
                <w:b w:val="0"/>
                <w:bCs w:val="0"/>
              </w:rPr>
              <w:t xml:space="preserve"> si</w:t>
            </w:r>
          </w:p>
          <w:p w:rsidR="00785D6E" w:rsidRPr="00202361" w:rsidRDefault="00785D6E" w:rsidP="000C6A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Descripción: Lección del capitulo 2</w:t>
            </w:r>
          </w:p>
          <w:p w:rsidR="00785D6E" w:rsidRPr="00202361" w:rsidRDefault="00785D6E" w:rsidP="000C6A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Fecha: 15/06/2012</w:t>
            </w:r>
          </w:p>
          <w:p w:rsidR="00785D6E" w:rsidRPr="00202361" w:rsidRDefault="00785D6E" w:rsidP="000C6A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Actividad individual: si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0929DF" w:rsidRDefault="00785D6E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Ingresar la actividad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207A64" w:rsidRPr="000929DF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la actividad a la base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0929DF" w:rsidRDefault="00785D6E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Correcta</w:t>
            </w:r>
            <w:r w:rsidR="00207A64" w:rsidRPr="000929DF">
              <w:rPr>
                <w:rFonts w:ascii="Arial" w:eastAsia="Times New Roman" w:hAnsi="Arial" w:cs="Arial"/>
                <w:b w:val="0"/>
              </w:rPr>
              <w:t>.</w:t>
            </w:r>
          </w:p>
        </w:tc>
      </w:tr>
      <w:tr w:rsidR="00207A64" w:rsidRPr="00C0345F" w:rsidTr="00785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shd w:val="clear" w:color="auto" w:fill="EAF1DD" w:themeFill="accent3" w:themeFillTint="33"/>
          </w:tcPr>
          <w:p w:rsidR="00785D6E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Año:2012</w:t>
            </w:r>
          </w:p>
          <w:p w:rsidR="00785D6E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Término: I</w:t>
            </w:r>
          </w:p>
          <w:p w:rsidR="00785D6E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Periodo: 1 Parcial</w:t>
            </w:r>
          </w:p>
          <w:p w:rsidR="00785D6E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Materia: Ingeniería de Software</w:t>
            </w:r>
          </w:p>
          <w:p w:rsidR="00785D6E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Paralelo: 1</w:t>
            </w:r>
          </w:p>
          <w:p w:rsidR="00785D6E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Categoría de la actividad: lección</w:t>
            </w:r>
          </w:p>
          <w:p w:rsidR="00785D6E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 xml:space="preserve">Porcentaje: </w:t>
            </w:r>
            <w:proofErr w:type="spellStart"/>
            <w:r w:rsidRPr="00202361">
              <w:rPr>
                <w:rFonts w:ascii="Arial" w:eastAsia="Times New Roman" w:hAnsi="Arial" w:cs="Arial"/>
                <w:b w:val="0"/>
                <w:bCs w:val="0"/>
              </w:rPr>
              <w:t>fjghdf</w:t>
            </w:r>
            <w:proofErr w:type="spellEnd"/>
          </w:p>
          <w:p w:rsidR="00785D6E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 xml:space="preserve">Actividad </w:t>
            </w:r>
            <w:proofErr w:type="spellStart"/>
            <w:r w:rsidRPr="00202361">
              <w:rPr>
                <w:rFonts w:ascii="Arial" w:eastAsia="Times New Roman" w:hAnsi="Arial" w:cs="Arial"/>
                <w:b w:val="0"/>
                <w:bCs w:val="0"/>
              </w:rPr>
              <w:t>Regular:</w:t>
            </w:r>
            <w:r w:rsidR="00E05304">
              <w:rPr>
                <w:rFonts w:ascii="Arial" w:eastAsia="Times New Roman" w:hAnsi="Arial" w:cs="Arial"/>
                <w:b w:val="0"/>
                <w:bCs w:val="0"/>
              </w:rPr>
              <w:t>si</w:t>
            </w:r>
            <w:proofErr w:type="spellEnd"/>
          </w:p>
          <w:p w:rsidR="00785D6E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Descripción: Lección del capitulo 2</w:t>
            </w:r>
          </w:p>
          <w:p w:rsidR="00785D6E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Fecha: 15/06/2012</w:t>
            </w:r>
          </w:p>
          <w:p w:rsidR="00207A64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Actividad individual: si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207A64" w:rsidRPr="00202361" w:rsidRDefault="00785D6E" w:rsidP="00785D6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202361">
              <w:rPr>
                <w:rFonts w:ascii="Arial" w:hAnsi="Arial" w:cs="Arial"/>
                <w:bCs/>
              </w:rPr>
              <w:t xml:space="preserve">Muestra un mensaje de error ya que el porcentaje es un </w:t>
            </w:r>
            <w:proofErr w:type="spellStart"/>
            <w:r w:rsidRPr="00202361">
              <w:rPr>
                <w:rFonts w:ascii="Arial" w:hAnsi="Arial" w:cs="Arial"/>
                <w:bCs/>
              </w:rPr>
              <w:t>string</w:t>
            </w:r>
            <w:proofErr w:type="spellEnd"/>
          </w:p>
        </w:tc>
        <w:tc>
          <w:tcPr>
            <w:tcW w:w="1843" w:type="dxa"/>
            <w:gridSpan w:val="2"/>
            <w:shd w:val="clear" w:color="auto" w:fill="EAF1DD" w:themeFill="accent3" w:themeFillTint="33"/>
          </w:tcPr>
          <w:p w:rsidR="00207A64" w:rsidRPr="00202361" w:rsidRDefault="00785D6E" w:rsidP="00A463E6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202361">
              <w:rPr>
                <w:rFonts w:ascii="Arial" w:hAnsi="Arial" w:cs="Arial"/>
                <w:bCs/>
              </w:rPr>
              <w:t>No ingresa los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:rsidR="00207A64" w:rsidRPr="00202361" w:rsidRDefault="00785D6E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</w:rPr>
              <w:t>Correcta.</w:t>
            </w:r>
          </w:p>
        </w:tc>
      </w:tr>
      <w:tr w:rsidR="00207A64" w:rsidRPr="00C0345F" w:rsidTr="00785D6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16310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Año:2012</w:t>
            </w:r>
          </w:p>
          <w:p w:rsidR="00516310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Término: I</w:t>
            </w:r>
          </w:p>
          <w:p w:rsidR="00516310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Periodo: 1 Parcial</w:t>
            </w:r>
          </w:p>
          <w:p w:rsidR="00516310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 xml:space="preserve">Materia: </w:t>
            </w:r>
          </w:p>
          <w:p w:rsidR="00516310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Paralelo: 1</w:t>
            </w:r>
          </w:p>
          <w:p w:rsidR="00516310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Categoría de la actividad: lección</w:t>
            </w:r>
          </w:p>
          <w:p w:rsidR="00516310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Porcentaje:10</w:t>
            </w:r>
          </w:p>
          <w:p w:rsidR="00516310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lastRenderedPageBreak/>
              <w:t>Actividad Regular:</w:t>
            </w:r>
            <w:r w:rsidR="00E05304">
              <w:rPr>
                <w:rFonts w:ascii="Arial" w:eastAsia="Times New Roman" w:hAnsi="Arial" w:cs="Arial"/>
                <w:b w:val="0"/>
                <w:bCs w:val="0"/>
              </w:rPr>
              <w:t xml:space="preserve"> si</w:t>
            </w:r>
          </w:p>
          <w:p w:rsidR="00516310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Descripción: Taller del capitulo 3</w:t>
            </w:r>
          </w:p>
          <w:p w:rsidR="00516310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Fecha: 15/06/2012</w:t>
            </w:r>
          </w:p>
          <w:p w:rsidR="00207A64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Actividad individual: 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202361" w:rsidRDefault="00516310" w:rsidP="005163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 w:rsidRPr="00202361">
              <w:rPr>
                <w:rFonts w:ascii="Arial" w:hAnsi="Arial" w:cs="Arial"/>
                <w:b w:val="0"/>
              </w:rPr>
              <w:lastRenderedPageBreak/>
              <w:t>Muestra un mensaje de error ya que no se ha escogido la materia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207A64" w:rsidRPr="00202361" w:rsidRDefault="00516310" w:rsidP="00A463E6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202361">
              <w:rPr>
                <w:rFonts w:ascii="Arial" w:hAnsi="Arial" w:cs="Arial"/>
                <w:b w:val="0"/>
              </w:rPr>
              <w:t>No ingresa los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07A64" w:rsidRPr="00C0345F" w:rsidRDefault="00516310" w:rsidP="00A463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eastAsia="Times New Roman" w:hAnsi="Century Gothic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Correcta</w:t>
            </w:r>
            <w:r w:rsidRPr="000929DF">
              <w:rPr>
                <w:rFonts w:ascii="Arial" w:eastAsia="Times New Roman" w:hAnsi="Arial" w:cs="Arial"/>
                <w:b w:val="0"/>
              </w:rPr>
              <w:t>.</w:t>
            </w:r>
          </w:p>
        </w:tc>
      </w:tr>
    </w:tbl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tbl>
      <w:tblPr>
        <w:tblStyle w:val="LightList-Accent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2268"/>
        <w:gridCol w:w="634"/>
        <w:gridCol w:w="1492"/>
        <w:gridCol w:w="627"/>
        <w:gridCol w:w="2066"/>
      </w:tblGrid>
      <w:tr w:rsidR="00DD4F13" w:rsidRPr="00C0345F" w:rsidTr="00481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Rúbrica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DD4F13" w:rsidRPr="00C0345F" w:rsidTr="0048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806993">
              <w:rPr>
                <w:rFonts w:ascii="Arial" w:eastAsia="Times New Roman" w:hAnsi="Arial" w:cs="Arial"/>
                <w:b w:val="0"/>
              </w:rPr>
              <w:t xml:space="preserve">Jennifer </w:t>
            </w:r>
            <w:proofErr w:type="spellStart"/>
            <w:r w:rsidR="00806993">
              <w:rPr>
                <w:rFonts w:ascii="Arial" w:eastAsia="Times New Roman" w:hAnsi="Arial" w:cs="Arial"/>
                <w:b w:val="0"/>
              </w:rPr>
              <w:t>Bermeo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806993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</w:tr>
      <w:tr w:rsidR="00DD4F13" w:rsidRPr="00C0345F" w:rsidTr="002D3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 w:rsidR="00806993">
              <w:rPr>
                <w:rFonts w:ascii="Arial" w:eastAsia="Times New Roman" w:hAnsi="Arial" w:cs="Arial"/>
                <w:b w:val="0"/>
              </w:rPr>
              <w:t>Crear Rubrica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PI-USR-004</w:t>
            </w:r>
          </w:p>
        </w:tc>
      </w:tr>
      <w:tr w:rsidR="00DD4F13" w:rsidRPr="00C0345F" w:rsidTr="0048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806993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D4F13" w:rsidRPr="000929DF" w:rsidRDefault="00DD4F13" w:rsidP="0080699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806993">
              <w:rPr>
                <w:rFonts w:ascii="Arial" w:hAnsi="Arial" w:cs="Arial"/>
                <w:bCs/>
              </w:rPr>
              <w:t>22h12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D4F13" w:rsidRPr="000929DF" w:rsidRDefault="00806993" w:rsidP="0080699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22h40</w:t>
            </w:r>
          </w:p>
        </w:tc>
      </w:tr>
      <w:tr w:rsidR="00DD4F13" w:rsidRPr="00C0345F" w:rsidTr="002D309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shd w:val="clear" w:color="auto" w:fill="EAF1DD" w:themeFill="accent3" w:themeFillTint="33"/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D4F13" w:rsidRPr="00C0345F" w:rsidTr="0048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D4F13" w:rsidRDefault="00806993" w:rsidP="004812EF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Detalle: Entrega del reporte en CD</w:t>
            </w:r>
          </w:p>
          <w:p w:rsidR="00806993" w:rsidRPr="000929DF" w:rsidRDefault="00806993" w:rsidP="004812EF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Puntaje: 5</w:t>
            </w:r>
          </w:p>
          <w:p w:rsidR="00DD4F13" w:rsidRPr="000929DF" w:rsidRDefault="00DD4F13" w:rsidP="004812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D4F13" w:rsidRPr="000929DF" w:rsidRDefault="00806993" w:rsidP="0080699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Ingreso de la rúbrica a la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DD4F13" w:rsidRPr="000929DF" w:rsidRDefault="00806993" w:rsidP="004812EF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Los datos se guardan en la base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D4F13" w:rsidRPr="000929DF" w:rsidRDefault="00806993" w:rsidP="004812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DD4F13" w:rsidRPr="00C0345F" w:rsidTr="002D3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shd w:val="clear" w:color="auto" w:fill="EAF1DD" w:themeFill="accent3" w:themeFillTint="33"/>
          </w:tcPr>
          <w:p w:rsidR="00806993" w:rsidRDefault="00806993" w:rsidP="00806993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Detalle: Entrega del reporte en CD</w:t>
            </w:r>
          </w:p>
          <w:p w:rsidR="00DD4F13" w:rsidRPr="00C0345F" w:rsidRDefault="00806993" w:rsidP="00806993">
            <w:pPr>
              <w:widowControl w:val="0"/>
              <w:autoSpaceDE w:val="0"/>
              <w:autoSpaceDN w:val="0"/>
              <w:adjustRightInd w:val="0"/>
              <w:rPr>
                <w:rFonts w:ascii="Century Gothic" w:eastAsia="Times New Roman" w:hAnsi="Century Gothic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Puntaje: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sdasd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DD4F13" w:rsidRPr="00806993" w:rsidRDefault="00806993" w:rsidP="004812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806993">
              <w:rPr>
                <w:rFonts w:ascii="Arial" w:hAnsi="Arial" w:cs="Arial"/>
                <w:bCs/>
              </w:rPr>
              <w:t>Muestra un mensaje de error “No se acepta letras en Puntaje”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:rsidR="00DD4F13" w:rsidRPr="00806993" w:rsidRDefault="00806993" w:rsidP="004812EF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806993">
              <w:rPr>
                <w:rFonts w:ascii="Arial" w:hAnsi="Arial" w:cs="Arial"/>
                <w:bCs/>
              </w:rPr>
              <w:t>Los datos no se guardan en la base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:rsidR="00DD4F13" w:rsidRPr="00806993" w:rsidRDefault="00806993" w:rsidP="004812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806993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DD4F13" w:rsidRPr="00C0345F" w:rsidTr="004812E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D4F13" w:rsidRPr="00C0345F" w:rsidRDefault="00DD4F13" w:rsidP="004812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eastAsia="Times New Roman" w:hAnsi="Century Gothic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D4F13" w:rsidRPr="00C0345F" w:rsidRDefault="00DD4F13" w:rsidP="004812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 w:val="0"/>
                <w:bCs w:val="0"/>
              </w:rPr>
            </w:pP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DD4F13" w:rsidRPr="00C0345F" w:rsidRDefault="00DD4F13" w:rsidP="004812EF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b w:val="0"/>
                <w:bCs w:val="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D4F13" w:rsidRPr="00C0345F" w:rsidRDefault="00DD4F13" w:rsidP="004812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eastAsia="Times New Roman" w:hAnsi="Century Gothic" w:cs="Arial"/>
                <w:b w:val="0"/>
                <w:bCs w:val="0"/>
              </w:rPr>
            </w:pPr>
          </w:p>
        </w:tc>
      </w:tr>
    </w:tbl>
    <w:p w:rsidR="000929DF" w:rsidRDefault="000929DF" w:rsidP="00DD4F13">
      <w:pPr>
        <w:pStyle w:val="NoSpacing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5915AF" w:rsidRDefault="005915A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Default="000929DF" w:rsidP="002F2997">
      <w:pPr>
        <w:pStyle w:val="NoSpacing"/>
        <w:jc w:val="center"/>
        <w:rPr>
          <w:rFonts w:ascii="Arial" w:hAnsi="Arial" w:cs="Arial"/>
        </w:rPr>
      </w:pPr>
    </w:p>
    <w:p w:rsidR="000929DF" w:rsidRPr="001E0887" w:rsidRDefault="001E0887" w:rsidP="00064DB6">
      <w:pPr>
        <w:pStyle w:val="Heading1"/>
        <w:numPr>
          <w:ilvl w:val="0"/>
          <w:numId w:val="33"/>
        </w:numPr>
        <w:rPr>
          <w:rFonts w:cs="Tahoma"/>
          <w:b w:val="0"/>
          <w:bCs w:val="0"/>
          <w:color w:val="76923C" w:themeColor="accent3" w:themeShade="BF"/>
          <w:sz w:val="34"/>
          <w:szCs w:val="34"/>
          <w:lang w:val="es-EC" w:eastAsia="en-US"/>
        </w:rPr>
      </w:pPr>
      <w:bookmarkStart w:id="2" w:name="_Toc327657320"/>
      <w:r w:rsidRPr="001E0887">
        <w:rPr>
          <w:rFonts w:cs="Tahoma"/>
          <w:color w:val="76923C" w:themeColor="accent3" w:themeShade="BF"/>
          <w:sz w:val="34"/>
          <w:szCs w:val="34"/>
          <w:lang w:val="es-EC" w:eastAsia="en-US"/>
        </w:rPr>
        <w:lastRenderedPageBreak/>
        <w:t>Control de calidad</w:t>
      </w:r>
      <w:bookmarkEnd w:id="2"/>
    </w:p>
    <w:tbl>
      <w:tblPr>
        <w:tblStyle w:val="LightList-Accent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1E0887" w:rsidRPr="00EA38C9" w:rsidTr="00A46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1E0887" w:rsidRPr="00EA38C9" w:rsidRDefault="001E0887" w:rsidP="00A463E6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1E0887" w:rsidRPr="00B64CF2" w:rsidRDefault="002D309D" w:rsidP="00A463E6">
            <w:pPr>
              <w:rPr>
                <w:rFonts w:ascii="Tahoma" w:hAnsi="Tahoma" w:cs="Tahoma"/>
                <w:b w:val="0"/>
                <w:sz w:val="20"/>
              </w:rPr>
            </w:pPr>
            <w:r>
              <w:rPr>
                <w:rFonts w:ascii="Tahoma" w:hAnsi="Tahoma" w:cs="Tahoma"/>
                <w:b w:val="0"/>
                <w:color w:val="auto"/>
                <w:sz w:val="20"/>
              </w:rPr>
              <w:t>Vanessa Robles</w:t>
            </w: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1E0887" w:rsidRPr="00FE3989" w:rsidRDefault="001E0887" w:rsidP="00A463E6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Tahoma" w:hAnsi="Tahoma" w:cs="Tahoma"/>
                <w:sz w:val="20"/>
              </w:rPr>
            </w:pPr>
          </w:p>
        </w:tc>
      </w:tr>
      <w:tr w:rsidR="001E0887" w:rsidRPr="00EA38C9" w:rsidTr="00A463E6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1E0887" w:rsidRPr="00EA38C9" w:rsidRDefault="001E0887" w:rsidP="00A463E6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6C11A1" w:rsidRDefault="001E0887" w:rsidP="00A46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 xml:space="preserve">Fase </w:t>
            </w:r>
            <w: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de Diseño</w:t>
            </w: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1628718" wp14:editId="0BE56E33">
                      <wp:simplePos x="0" y="0"/>
                      <wp:positionH relativeFrom="column">
                        <wp:posOffset>2905760</wp:posOffset>
                      </wp:positionH>
                      <wp:positionV relativeFrom="paragraph">
                        <wp:posOffset>55880</wp:posOffset>
                      </wp:positionV>
                      <wp:extent cx="227330" cy="229870"/>
                      <wp:effectExtent l="0" t="0" r="20320" b="17780"/>
                      <wp:wrapNone/>
                      <wp:docPr id="66" name="Rectángulo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0887" w:rsidRPr="00B87E33" w:rsidRDefault="001E0887" w:rsidP="001E0887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64" o:spid="_x0000_s1029" style="position:absolute;margin-left:228.8pt;margin-top:4.4pt;width:17.9pt;height:18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">
                      <v:textbox>
                        <w:txbxContent>
                          <w:p w:rsidR="001E0887" w:rsidRPr="00B87E33" w:rsidRDefault="001E0887" w:rsidP="001E0887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BC16321" wp14:editId="4504E991">
                      <wp:simplePos x="0" y="0"/>
                      <wp:positionH relativeFrom="column">
                        <wp:posOffset>3626485</wp:posOffset>
                      </wp:positionH>
                      <wp:positionV relativeFrom="paragraph">
                        <wp:posOffset>66675</wp:posOffset>
                      </wp:positionV>
                      <wp:extent cx="227330" cy="229870"/>
                      <wp:effectExtent l="0" t="0" r="20320" b="17780"/>
                      <wp:wrapNone/>
                      <wp:docPr id="67" name="Rectángulo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0887" w:rsidRPr="008E0FA6" w:rsidRDefault="001E0887" w:rsidP="001E0887">
                                  <w:pPr>
                                    <w:jc w:val="both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63" o:spid="_x0000_s1030" style="position:absolute;margin-left:285.55pt;margin-top:5.25pt;width:17.9pt;height:18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">
                      <v:textbox>
                        <w:txbxContent>
                          <w:p w:rsidR="001E0887" w:rsidRPr="008E0FA6" w:rsidRDefault="001E0887" w:rsidP="001E088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8812DD3" wp14:editId="3EC7E2CD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46355</wp:posOffset>
                      </wp:positionV>
                      <wp:extent cx="227330" cy="229870"/>
                      <wp:effectExtent l="0" t="0" r="20320" b="17780"/>
                      <wp:wrapNone/>
                      <wp:docPr id="68" name="Rectángulo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0887" w:rsidRPr="00B46AD6" w:rsidRDefault="001E0887" w:rsidP="001E088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4" o:spid="_x0000_s1031" style="position:absolute;margin-left:173.3pt;margin-top:3.65pt;width:17.9pt;height:18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">
                      <v:textbox>
                        <w:txbxContent>
                          <w:p w:rsidR="001E0887" w:rsidRPr="00B46AD6" w:rsidRDefault="001E0887" w:rsidP="001E0887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1E0887" w:rsidRPr="00EA38C9" w:rsidRDefault="001E0887" w:rsidP="00A463E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1E0887" w:rsidRPr="00EA38C9" w:rsidRDefault="001E0887" w:rsidP="00A463E6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1E0887" w:rsidRPr="00EA38C9" w:rsidRDefault="001E0887" w:rsidP="00A463E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6C11A1" w:rsidRDefault="001E0887" w:rsidP="00A46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34195B" w:rsidRDefault="001E0887" w:rsidP="00A46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u w:val="single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6C11A1" w:rsidRDefault="001E0887" w:rsidP="00A46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6C11A1" w:rsidRDefault="001E0887" w:rsidP="002D309D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 xml:space="preserve">Realización de </w:t>
            </w:r>
            <w:r w:rsidR="002D309D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inspección de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 xml:space="preserve"> </w:t>
            </w:r>
            <w:r w:rsidR="002D309D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unidades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2D309D" w:rsidP="00A46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6C11A1" w:rsidRDefault="001E0887" w:rsidP="00A46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1E0887" w:rsidRPr="00EA38C9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6C11A1" w:rsidRDefault="001E0887" w:rsidP="00A46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1E0887" w:rsidRPr="00EA38C9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6C11A1" w:rsidRDefault="001E0887" w:rsidP="00A46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1E0887" w:rsidRPr="00EA38C9" w:rsidTr="00A463E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EA38C9" w:rsidRDefault="001E0887" w:rsidP="00A46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1E0887" w:rsidRDefault="001E0887" w:rsidP="001E0887">
      <w:pPr>
        <w:pStyle w:val="NoSpacing"/>
        <w:ind w:left="720"/>
        <w:jc w:val="both"/>
        <w:rPr>
          <w:rFonts w:ascii="Arial" w:hAnsi="Arial" w:cs="Arial"/>
        </w:rPr>
      </w:pPr>
    </w:p>
    <w:p w:rsidR="001E0887" w:rsidRDefault="001E0887" w:rsidP="001E0887">
      <w:pPr>
        <w:pStyle w:val="NoSpacing"/>
        <w:ind w:left="720"/>
        <w:jc w:val="both"/>
        <w:rPr>
          <w:rFonts w:ascii="Arial" w:hAnsi="Arial" w:cs="Arial"/>
        </w:rPr>
      </w:pPr>
    </w:p>
    <w:p w:rsidR="001E0887" w:rsidRDefault="001E0887" w:rsidP="001E0887">
      <w:pPr>
        <w:pStyle w:val="NoSpacing"/>
        <w:ind w:left="720"/>
        <w:jc w:val="both"/>
        <w:rPr>
          <w:rFonts w:ascii="Arial" w:hAnsi="Arial" w:cs="Arial"/>
        </w:rPr>
      </w:pPr>
    </w:p>
    <w:p w:rsidR="001E0887" w:rsidRDefault="001E0887" w:rsidP="001E0887">
      <w:pPr>
        <w:pStyle w:val="NoSpacing"/>
        <w:ind w:left="720"/>
        <w:jc w:val="both"/>
        <w:rPr>
          <w:rFonts w:ascii="Arial" w:hAnsi="Arial" w:cs="Arial"/>
        </w:rPr>
      </w:pPr>
    </w:p>
    <w:p w:rsidR="001E0887" w:rsidRDefault="001E0887" w:rsidP="001E0887">
      <w:pPr>
        <w:pStyle w:val="NoSpacing"/>
        <w:ind w:left="720"/>
        <w:jc w:val="both"/>
        <w:rPr>
          <w:rFonts w:ascii="Arial" w:hAnsi="Arial" w:cs="Arial"/>
        </w:rPr>
      </w:pPr>
    </w:p>
    <w:p w:rsidR="001E0887" w:rsidRDefault="001E0887" w:rsidP="001E0887">
      <w:pPr>
        <w:pStyle w:val="NoSpacing"/>
        <w:ind w:left="720"/>
        <w:jc w:val="both"/>
        <w:rPr>
          <w:rFonts w:ascii="Arial" w:hAnsi="Arial" w:cs="Arial"/>
        </w:rPr>
      </w:pPr>
    </w:p>
    <w:p w:rsidR="001E0887" w:rsidRDefault="001E0887" w:rsidP="001E0887">
      <w:pPr>
        <w:pStyle w:val="NoSpacing"/>
        <w:ind w:left="720"/>
        <w:jc w:val="both"/>
        <w:rPr>
          <w:rFonts w:ascii="Arial" w:hAnsi="Arial" w:cs="Arial"/>
        </w:rPr>
      </w:pPr>
    </w:p>
    <w:p w:rsidR="001E0887" w:rsidRDefault="001E0887" w:rsidP="001E0887">
      <w:pPr>
        <w:pStyle w:val="NoSpacing"/>
        <w:ind w:left="720"/>
        <w:jc w:val="both"/>
        <w:rPr>
          <w:rFonts w:ascii="Arial" w:hAnsi="Arial" w:cs="Arial"/>
        </w:rPr>
      </w:pPr>
    </w:p>
    <w:p w:rsidR="001E0887" w:rsidRDefault="001E0887" w:rsidP="001E0887">
      <w:pPr>
        <w:pStyle w:val="NoSpacing"/>
        <w:ind w:left="720"/>
        <w:jc w:val="both"/>
        <w:rPr>
          <w:rFonts w:ascii="Arial" w:hAnsi="Arial" w:cs="Arial"/>
        </w:rPr>
      </w:pPr>
    </w:p>
    <w:p w:rsidR="001E0887" w:rsidRDefault="001E0887" w:rsidP="001E0887">
      <w:pPr>
        <w:pStyle w:val="NoSpacing"/>
        <w:ind w:left="720"/>
        <w:jc w:val="both"/>
        <w:rPr>
          <w:rFonts w:ascii="Arial" w:hAnsi="Arial" w:cs="Arial"/>
        </w:rPr>
      </w:pPr>
    </w:p>
    <w:p w:rsidR="001E0887" w:rsidRDefault="001E0887" w:rsidP="001E0887">
      <w:pPr>
        <w:pStyle w:val="NoSpacing"/>
        <w:ind w:left="720"/>
        <w:jc w:val="both"/>
        <w:rPr>
          <w:rFonts w:ascii="Arial" w:hAnsi="Arial" w:cs="Arial"/>
        </w:rPr>
      </w:pPr>
    </w:p>
    <w:p w:rsidR="001E0887" w:rsidRDefault="001E0887" w:rsidP="00064DB6">
      <w:pPr>
        <w:pStyle w:val="Heading1"/>
        <w:numPr>
          <w:ilvl w:val="0"/>
          <w:numId w:val="33"/>
        </w:numPr>
        <w:rPr>
          <w:rFonts w:cs="Tahoma"/>
          <w:b w:val="0"/>
          <w:bCs w:val="0"/>
          <w:color w:val="76923C" w:themeColor="accent3" w:themeShade="BF"/>
          <w:sz w:val="34"/>
          <w:szCs w:val="34"/>
          <w:lang w:val="es-EC" w:eastAsia="en-US"/>
        </w:rPr>
      </w:pPr>
      <w:bookmarkStart w:id="3" w:name="_Toc327657321"/>
      <w:r w:rsidRPr="001E0887">
        <w:rPr>
          <w:rFonts w:cs="Tahoma"/>
          <w:color w:val="76923C" w:themeColor="accent3" w:themeShade="BF"/>
          <w:sz w:val="34"/>
          <w:szCs w:val="34"/>
          <w:lang w:val="es-EC" w:eastAsia="en-US"/>
        </w:rPr>
        <w:lastRenderedPageBreak/>
        <w:t>Coevaluación</w:t>
      </w:r>
      <w:bookmarkEnd w:id="3"/>
    </w:p>
    <w:tbl>
      <w:tblPr>
        <w:tblStyle w:val="MediumShading2-Accent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338"/>
        <w:gridCol w:w="1458"/>
      </w:tblGrid>
      <w:tr w:rsidR="001E0887" w:rsidTr="00A46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</w:tcPr>
          <w:p w:rsidR="001E0887" w:rsidRPr="009F5A5B" w:rsidRDefault="001E0887" w:rsidP="00A463E6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1460E4" w:rsidRDefault="001E0887" w:rsidP="00A46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1460E4" w:rsidRDefault="001E0887" w:rsidP="00A46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Jennifer </w:t>
            </w: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Bermeo</w:t>
            </w:r>
            <w:proofErr w:type="spellEnd"/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1460E4" w:rsidRDefault="001E0887" w:rsidP="00A46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1460E4" w:rsidRDefault="001E0887" w:rsidP="00A46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Brick</w:t>
            </w:r>
            <w:proofErr w:type="spellEnd"/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 Reyes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1460E4" w:rsidRDefault="001E0887" w:rsidP="00A46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 Robles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1E0887" w:rsidRPr="001460E4" w:rsidRDefault="001E0887" w:rsidP="00A46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</w:tr>
      <w:tr w:rsidR="001E0887" w:rsidRPr="009A271D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1E0887" w:rsidRPr="009A271D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1E0887" w:rsidRPr="009A271D" w:rsidRDefault="001E0887" w:rsidP="00A46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Jennifer </w:t>
            </w: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Bermeo</w:t>
            </w:r>
            <w:proofErr w:type="spellEnd"/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1E0887" w:rsidRPr="009A271D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1E0887" w:rsidRPr="009A271D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1E0887" w:rsidRPr="009A271D" w:rsidRDefault="001E0887" w:rsidP="00A46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Brick</w:t>
            </w:r>
            <w:proofErr w:type="spellEnd"/>
            <w:r w:rsidRPr="009A271D">
              <w:rPr>
                <w:rFonts w:ascii="Arial" w:hAnsi="Arial" w:cs="Arial"/>
                <w:b w:val="0"/>
                <w:color w:val="auto"/>
              </w:rPr>
              <w:t xml:space="preserve"> Reyes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1E0887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1E0887" w:rsidRPr="009A271D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D35847" w:rsidRDefault="001E0887" w:rsidP="00A463E6">
            <w:pPr>
              <w:jc w:val="center"/>
              <w:rPr>
                <w:rFonts w:ascii="Arial" w:hAnsi="Arial" w:cs="Arial"/>
                <w:b w:val="0"/>
              </w:rPr>
            </w:pPr>
            <w:r w:rsidRPr="00D35847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1E0887" w:rsidRPr="009A271D" w:rsidTr="00A46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1E0887" w:rsidRPr="009A271D" w:rsidRDefault="001E0887" w:rsidP="00A46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</w:tr>
      <w:tr w:rsidR="001E0887" w:rsidRPr="009A271D" w:rsidTr="00A46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1E0887" w:rsidRPr="009A271D" w:rsidRDefault="001E0887" w:rsidP="00A46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1E0887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1E0887" w:rsidRPr="009A271D" w:rsidRDefault="001E0887" w:rsidP="00A46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</w:tbl>
    <w:p w:rsidR="001E0887" w:rsidRPr="001E0887" w:rsidRDefault="001E0887" w:rsidP="001E0887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sectPr w:rsidR="001E0887" w:rsidRPr="001E0887" w:rsidSect="0021467F">
      <w:headerReference w:type="default" r:id="rId11"/>
      <w:footerReference w:type="default" r:id="rId12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3DCD" w:rsidRDefault="00F83DCD" w:rsidP="008F66AE">
      <w:pPr>
        <w:spacing w:after="0" w:line="240" w:lineRule="auto"/>
      </w:pPr>
      <w:r>
        <w:separator/>
      </w:r>
    </w:p>
  </w:endnote>
  <w:endnote w:type="continuationSeparator" w:id="0">
    <w:p w:rsidR="00F83DCD" w:rsidRDefault="00F83DCD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Pr="0008399D" w:rsidRDefault="007027D9">
    <w:pPr>
      <w:pStyle w:val="Footer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="00AA01D4" w:rsidRPr="002D309D">
      <w:rPr>
        <w:rFonts w:ascii="Arial" w:hAnsi="Arial" w:cs="Arial"/>
        <w:sz w:val="20"/>
      </w:rPr>
      <w:t>Andrea Cáceres</w:t>
    </w:r>
    <w:r w:rsidR="007648E0" w:rsidRPr="002D309D">
      <w:rPr>
        <w:rFonts w:ascii="Arial" w:hAnsi="Arial" w:cs="Arial"/>
        <w:sz w:val="20"/>
      </w:rPr>
      <w:t xml:space="preserve">, </w:t>
    </w:r>
    <w:proofErr w:type="spellStart"/>
    <w:r w:rsidR="007648E0" w:rsidRPr="002D309D">
      <w:rPr>
        <w:rFonts w:ascii="Arial" w:hAnsi="Arial" w:cs="Arial"/>
        <w:sz w:val="20"/>
      </w:rPr>
      <w:t>Brick</w:t>
    </w:r>
    <w:proofErr w:type="spellEnd"/>
    <w:r w:rsidR="007648E0" w:rsidRPr="002D309D">
      <w:rPr>
        <w:rFonts w:ascii="Arial" w:hAnsi="Arial" w:cs="Arial"/>
        <w:sz w:val="20"/>
      </w:rPr>
      <w:t xml:space="preserve"> Reyes, Jennifer </w:t>
    </w:r>
    <w:proofErr w:type="spellStart"/>
    <w:r w:rsidR="007648E0" w:rsidRPr="002D309D">
      <w:rPr>
        <w:rFonts w:ascii="Arial" w:hAnsi="Arial" w:cs="Arial"/>
        <w:sz w:val="20"/>
      </w:rPr>
      <w:t>Bermeo</w:t>
    </w:r>
    <w:proofErr w:type="spellEnd"/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="00AA01D4" w:rsidRPr="002D309D">
      <w:rPr>
        <w:rFonts w:ascii="Arial" w:hAnsi="Arial" w:cs="Arial"/>
        <w:sz w:val="20"/>
      </w:rPr>
      <w:t>Andrea Cáceres</w:t>
    </w:r>
    <w:r w:rsidR="007648E0" w:rsidRPr="002D309D">
      <w:rPr>
        <w:rFonts w:ascii="Arial" w:hAnsi="Arial" w:cs="Arial"/>
        <w:sz w:val="20"/>
      </w:rPr>
      <w:t xml:space="preserve">, </w:t>
    </w:r>
    <w:proofErr w:type="spellStart"/>
    <w:r w:rsidR="007648E0" w:rsidRPr="002D309D">
      <w:rPr>
        <w:rFonts w:ascii="Arial" w:hAnsi="Arial" w:cs="Arial"/>
        <w:sz w:val="20"/>
      </w:rPr>
      <w:t>Brick</w:t>
    </w:r>
    <w:proofErr w:type="spellEnd"/>
    <w:r w:rsidR="007648E0" w:rsidRPr="002D309D">
      <w:rPr>
        <w:rFonts w:ascii="Arial" w:hAnsi="Arial" w:cs="Arial"/>
        <w:sz w:val="20"/>
      </w:rPr>
      <w:t xml:space="preserve"> Reyes</w:t>
    </w:r>
    <w:r w:rsidR="00722708" w:rsidRPr="002D309D">
      <w:rPr>
        <w:rFonts w:ascii="Tahoma" w:hAnsi="Tahoma" w:cs="Tahoma"/>
        <w:sz w:val="20"/>
      </w:rPr>
      <w:t xml:space="preserve">, </w:t>
    </w:r>
    <w:r w:rsidR="00722708" w:rsidRPr="002D309D">
      <w:rPr>
        <w:rFonts w:ascii="Arial" w:hAnsi="Arial" w:cs="Arial"/>
        <w:sz w:val="20"/>
      </w:rPr>
      <w:t>Efraín Astudillo</w:t>
    </w:r>
    <w:r w:rsidRPr="002D309D">
      <w:rPr>
        <w:rFonts w:asciiTheme="majorHAnsi" w:hAnsiTheme="majorHAnsi" w:cstheme="majorHAnsi"/>
      </w:rPr>
      <w:ptab w:relativeTo="margin" w:alignment="right" w:leader="none"/>
    </w:r>
    <w:r w:rsidRPr="002D309D">
      <w:rPr>
        <w:rFonts w:asciiTheme="majorHAnsi" w:hAnsiTheme="majorHAnsi" w:cstheme="majorHAnsi"/>
      </w:rPr>
      <w:t xml:space="preserve">Página </w:t>
    </w:r>
    <w:r w:rsidR="002A2A31"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="002A2A31" w:rsidRPr="00284148">
      <w:rPr>
        <w:b/>
      </w:rPr>
      <w:fldChar w:fldCharType="separate"/>
    </w:r>
    <w:r w:rsidR="005915AF" w:rsidRPr="005915AF">
      <w:rPr>
        <w:rFonts w:asciiTheme="majorHAnsi" w:hAnsiTheme="majorHAnsi" w:cstheme="majorHAnsi"/>
        <w:b/>
        <w:noProof/>
      </w:rPr>
      <w:t>3</w:t>
    </w:r>
    <w:r w:rsidR="002A2A31" w:rsidRPr="00284148">
      <w:rPr>
        <w:b/>
      </w:rPr>
      <w:fldChar w:fldCharType="end"/>
    </w:r>
    <w:r w:rsidR="00AA01D4"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571F6F0C" wp14:editId="6BF3FA2C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Group 27" o:spid="_x0000_s1026" style="position:absolute;margin-left:0;margin-top:0;width:610.4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BA&#10;xHu4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 w:rsidR="00AA01D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9D14986" wp14:editId="3CFE3D92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 w:rsidR="00AA01D4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08CE41B" wp14:editId="3817A006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3DCD" w:rsidRDefault="00F83DCD" w:rsidP="008F66AE">
      <w:pPr>
        <w:spacing w:after="0" w:line="240" w:lineRule="auto"/>
      </w:pPr>
      <w:r>
        <w:separator/>
      </w:r>
    </w:p>
  </w:footnote>
  <w:footnote w:type="continuationSeparator" w:id="0">
    <w:p w:rsidR="00F83DCD" w:rsidRDefault="00F83DCD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Default="007027D9">
    <w:pPr>
      <w:pStyle w:val="Header"/>
    </w:pPr>
    <w:r>
      <w:rPr>
        <w:noProof/>
      </w:rPr>
      <w:drawing>
        <wp:anchor distT="0" distB="0" distL="114300" distR="114300" simplePos="0" relativeHeight="251668480" behindDoc="0" locked="0" layoutInCell="1" allowOverlap="1" wp14:anchorId="7FCD2F6D" wp14:editId="7DA1692C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9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A01D4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44CB180" wp14:editId="7D42405B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027D9" w:rsidRPr="007027D9" w:rsidRDefault="007027D9" w:rsidP="008F66AE">
                          <w:pPr>
                            <w:pStyle w:val="Heading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="000C6A83" w:rsidRPr="000C6A83">
                            <w:rPr>
                              <w:rFonts w:ascii="Arial" w:hAnsi="Arial" w:cs="Arial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="000929DF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Reporte de inspección de prueba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1.</w:t>
                          </w:r>
                          <w:r w:rsidR="007648E0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 w:rsidR="007648E0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</w:t>
                          </w:r>
                          <w:r w:rsidR="000929DF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15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/0</w:t>
                          </w:r>
                          <w:r w:rsidR="000929DF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6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 w:rsidR="002D309D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20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</w:t>
                          </w:r>
                          <w:r w:rsidR="000929DF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</w:p>
                        <w:p w:rsidR="007027D9" w:rsidRDefault="007027D9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:rsidR="007027D9" w:rsidRPr="007027D9" w:rsidRDefault="007027D9" w:rsidP="008F66AE">
                    <w:pPr>
                      <w:pStyle w:val="Heading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="000C6A83" w:rsidRPr="000C6A83">
                      <w:rPr>
                        <w:rFonts w:ascii="Arial" w:hAnsi="Arial" w:cs="Arial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="000929DF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Reporte de inspección de prueba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1.</w:t>
                    </w:r>
                    <w:r w:rsidR="007648E0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 w:rsidR="007648E0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</w:t>
                    </w:r>
                    <w:r w:rsidR="000929DF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15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/0</w:t>
                    </w:r>
                    <w:r w:rsidR="000929DF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6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 w:rsidR="002D309D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20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</w:t>
                    </w:r>
                    <w:r w:rsidR="000929DF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</w:p>
                  <w:p w:rsidR="007027D9" w:rsidRDefault="007027D9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B664A7"/>
    <w:multiLevelType w:val="hybridMultilevel"/>
    <w:tmpl w:val="C33C7D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7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874FDB"/>
    <w:multiLevelType w:val="hybridMultilevel"/>
    <w:tmpl w:val="825EDB1C"/>
    <w:lvl w:ilvl="0" w:tplc="84CADA3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12"/>
  </w:num>
  <w:num w:numId="5">
    <w:abstractNumId w:val="25"/>
  </w:num>
  <w:num w:numId="6">
    <w:abstractNumId w:val="18"/>
  </w:num>
  <w:num w:numId="7">
    <w:abstractNumId w:val="32"/>
  </w:num>
  <w:num w:numId="8">
    <w:abstractNumId w:val="16"/>
  </w:num>
  <w:num w:numId="9">
    <w:abstractNumId w:val="14"/>
  </w:num>
  <w:num w:numId="10">
    <w:abstractNumId w:val="3"/>
  </w:num>
  <w:num w:numId="11">
    <w:abstractNumId w:val="29"/>
  </w:num>
  <w:num w:numId="12">
    <w:abstractNumId w:val="20"/>
  </w:num>
  <w:num w:numId="13">
    <w:abstractNumId w:val="0"/>
  </w:num>
  <w:num w:numId="14">
    <w:abstractNumId w:val="6"/>
  </w:num>
  <w:num w:numId="15">
    <w:abstractNumId w:val="26"/>
  </w:num>
  <w:num w:numId="16">
    <w:abstractNumId w:val="24"/>
  </w:num>
  <w:num w:numId="17">
    <w:abstractNumId w:val="31"/>
  </w:num>
  <w:num w:numId="18">
    <w:abstractNumId w:val="7"/>
  </w:num>
  <w:num w:numId="19">
    <w:abstractNumId w:val="28"/>
  </w:num>
  <w:num w:numId="20">
    <w:abstractNumId w:val="19"/>
  </w:num>
  <w:num w:numId="21">
    <w:abstractNumId w:val="1"/>
  </w:num>
  <w:num w:numId="22">
    <w:abstractNumId w:val="8"/>
  </w:num>
  <w:num w:numId="23">
    <w:abstractNumId w:val="22"/>
  </w:num>
  <w:num w:numId="24">
    <w:abstractNumId w:val="30"/>
  </w:num>
  <w:num w:numId="25">
    <w:abstractNumId w:val="15"/>
  </w:num>
  <w:num w:numId="26">
    <w:abstractNumId w:val="13"/>
  </w:num>
  <w:num w:numId="27">
    <w:abstractNumId w:val="27"/>
  </w:num>
  <w:num w:numId="28">
    <w:abstractNumId w:val="4"/>
  </w:num>
  <w:num w:numId="29">
    <w:abstractNumId w:val="11"/>
  </w:num>
  <w:num w:numId="30">
    <w:abstractNumId w:val="21"/>
  </w:num>
  <w:num w:numId="31">
    <w:abstractNumId w:val="17"/>
  </w:num>
  <w:num w:numId="32">
    <w:abstractNumId w:val="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CF2"/>
    <w:rsid w:val="00012EFF"/>
    <w:rsid w:val="000413F9"/>
    <w:rsid w:val="00061C2C"/>
    <w:rsid w:val="00064DB6"/>
    <w:rsid w:val="00075973"/>
    <w:rsid w:val="0008399D"/>
    <w:rsid w:val="00084147"/>
    <w:rsid w:val="000929DF"/>
    <w:rsid w:val="000C6479"/>
    <w:rsid w:val="000C6A83"/>
    <w:rsid w:val="000D0BAF"/>
    <w:rsid w:val="000F1ADB"/>
    <w:rsid w:val="0010178D"/>
    <w:rsid w:val="001460E4"/>
    <w:rsid w:val="001677F5"/>
    <w:rsid w:val="00181572"/>
    <w:rsid w:val="0019617E"/>
    <w:rsid w:val="001C3672"/>
    <w:rsid w:val="001D7277"/>
    <w:rsid w:val="001E0887"/>
    <w:rsid w:val="001F4811"/>
    <w:rsid w:val="00202361"/>
    <w:rsid w:val="0020676A"/>
    <w:rsid w:val="00207A64"/>
    <w:rsid w:val="0021467F"/>
    <w:rsid w:val="00265B7E"/>
    <w:rsid w:val="00266F56"/>
    <w:rsid w:val="00284148"/>
    <w:rsid w:val="00296C9C"/>
    <w:rsid w:val="002A2A31"/>
    <w:rsid w:val="002C7D97"/>
    <w:rsid w:val="002D309D"/>
    <w:rsid w:val="002D7A94"/>
    <w:rsid w:val="002E4A94"/>
    <w:rsid w:val="002F2997"/>
    <w:rsid w:val="003110F6"/>
    <w:rsid w:val="00316140"/>
    <w:rsid w:val="0047057B"/>
    <w:rsid w:val="0047085B"/>
    <w:rsid w:val="004825D8"/>
    <w:rsid w:val="00483064"/>
    <w:rsid w:val="004B1577"/>
    <w:rsid w:val="004B5574"/>
    <w:rsid w:val="004F6C74"/>
    <w:rsid w:val="00516310"/>
    <w:rsid w:val="00524411"/>
    <w:rsid w:val="00540CF3"/>
    <w:rsid w:val="005554EA"/>
    <w:rsid w:val="005915AF"/>
    <w:rsid w:val="005E0CF2"/>
    <w:rsid w:val="006605BB"/>
    <w:rsid w:val="006703AA"/>
    <w:rsid w:val="00691B5C"/>
    <w:rsid w:val="006935FC"/>
    <w:rsid w:val="006A418F"/>
    <w:rsid w:val="007027D9"/>
    <w:rsid w:val="00722708"/>
    <w:rsid w:val="00764134"/>
    <w:rsid w:val="007648E0"/>
    <w:rsid w:val="00785D6E"/>
    <w:rsid w:val="007E244A"/>
    <w:rsid w:val="008017A0"/>
    <w:rsid w:val="00806993"/>
    <w:rsid w:val="00861D2B"/>
    <w:rsid w:val="008734FC"/>
    <w:rsid w:val="00883E74"/>
    <w:rsid w:val="008B6514"/>
    <w:rsid w:val="008F66AE"/>
    <w:rsid w:val="009079AD"/>
    <w:rsid w:val="00922D63"/>
    <w:rsid w:val="00945E05"/>
    <w:rsid w:val="009548BB"/>
    <w:rsid w:val="00A870F6"/>
    <w:rsid w:val="00AA01D4"/>
    <w:rsid w:val="00AB7B74"/>
    <w:rsid w:val="00AE1376"/>
    <w:rsid w:val="00B45566"/>
    <w:rsid w:val="00B57756"/>
    <w:rsid w:val="00B66B48"/>
    <w:rsid w:val="00B70A42"/>
    <w:rsid w:val="00B952D1"/>
    <w:rsid w:val="00BA257D"/>
    <w:rsid w:val="00BC216F"/>
    <w:rsid w:val="00C327AF"/>
    <w:rsid w:val="00C7228C"/>
    <w:rsid w:val="00C76525"/>
    <w:rsid w:val="00CC5F0F"/>
    <w:rsid w:val="00D5367E"/>
    <w:rsid w:val="00D93494"/>
    <w:rsid w:val="00DD4F13"/>
    <w:rsid w:val="00DD57A6"/>
    <w:rsid w:val="00DE33C1"/>
    <w:rsid w:val="00E05304"/>
    <w:rsid w:val="00E35E5B"/>
    <w:rsid w:val="00E57852"/>
    <w:rsid w:val="00E637D5"/>
    <w:rsid w:val="00E65F7C"/>
    <w:rsid w:val="00E67EAC"/>
    <w:rsid w:val="00E70ABB"/>
    <w:rsid w:val="00E93584"/>
    <w:rsid w:val="00E94820"/>
    <w:rsid w:val="00EA3D81"/>
    <w:rsid w:val="00EF47F0"/>
    <w:rsid w:val="00F12962"/>
    <w:rsid w:val="00F34467"/>
    <w:rsid w:val="00F453A6"/>
    <w:rsid w:val="00F71A0E"/>
    <w:rsid w:val="00F755AB"/>
    <w:rsid w:val="00F83DCD"/>
    <w:rsid w:val="00F8766C"/>
    <w:rsid w:val="00FD61AE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755A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DefaultParagraphFont"/>
    <w:rsid w:val="002F2997"/>
  </w:style>
  <w:style w:type="table" w:styleId="LightList-Accent3">
    <w:name w:val="Light List Accent 3"/>
    <w:basedOn w:val="TableNormal"/>
    <w:uiPriority w:val="61"/>
    <w:rsid w:val="000929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755A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DefaultParagraphFont"/>
    <w:rsid w:val="002F2997"/>
  </w:style>
  <w:style w:type="table" w:styleId="LightList-Accent3">
    <w:name w:val="Light List Accent 3"/>
    <w:basedOn w:val="TableNormal"/>
    <w:uiPriority w:val="61"/>
    <w:rsid w:val="000929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ropbox\CALPESPOL\SW1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2316CD-B21A-42A9-8163-C7BD3A1AA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118</TotalTime>
  <Pages>8</Pages>
  <Words>813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Patu</dc:creator>
  <cp:lastModifiedBy>Patu</cp:lastModifiedBy>
  <cp:revision>24</cp:revision>
  <dcterms:created xsi:type="dcterms:W3CDTF">2012-06-15T19:22:00Z</dcterms:created>
  <dcterms:modified xsi:type="dcterms:W3CDTF">2012-06-18T17:35:00Z</dcterms:modified>
</cp:coreProperties>
</file>