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10178D" w:rsidP="00BA257D">
      <w:pPr>
        <w:pStyle w:val="NoSpacing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82779EA" wp14:editId="6D7CCBC3">
            <wp:simplePos x="0" y="0"/>
            <wp:positionH relativeFrom="column">
              <wp:posOffset>1979826</wp:posOffset>
            </wp:positionH>
            <wp:positionV relativeFrom="paragraph">
              <wp:posOffset>-81088</wp:posOffset>
            </wp:positionV>
            <wp:extent cx="895350" cy="871870"/>
            <wp:effectExtent l="19050" t="0" r="0" b="0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01D4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7A1FC29" wp14:editId="4C53A8B4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:rsidR="00BA257D" w:rsidRDefault="00BA257D" w:rsidP="00BA257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BA257D" w:rsidRPr="00EA3D81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 xml:space="preserve">Ingeniería de Software I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BA257D" w:rsidRPr="00EA3D81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:rsidR="006703AA" w:rsidRDefault="006703AA" w:rsidP="00BA257D">
      <w:pPr>
        <w:pStyle w:val="NoSpacing"/>
        <w:rPr>
          <w:b/>
          <w:sz w:val="40"/>
          <w:szCs w:val="40"/>
        </w:rPr>
      </w:pPr>
    </w:p>
    <w:p w:rsidR="006703AA" w:rsidRPr="00EA3D81" w:rsidRDefault="00C825EA" w:rsidP="00C825EA">
      <w:pPr>
        <w:pStyle w:val="NoSpacing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>Reporte Pruebas de Integración</w:t>
      </w:r>
    </w:p>
    <w:p w:rsidR="00BA257D" w:rsidRDefault="00E35E5B" w:rsidP="00BA257D">
      <w:pPr>
        <w:pStyle w:val="NoSpacing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07BEC3D" wp14:editId="6D22BABF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NoSpacing"/>
      </w:pPr>
    </w:p>
    <w:p w:rsidR="00BA257D" w:rsidRDefault="00AA01D4" w:rsidP="00BA257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68632260" wp14:editId="3E2AB9C8">
                <wp:simplePos x="0" y="0"/>
                <wp:positionH relativeFrom="column">
                  <wp:posOffset>-1228725</wp:posOffset>
                </wp:positionH>
                <wp:positionV relativeFrom="page">
                  <wp:posOffset>-3721100</wp:posOffset>
                </wp:positionV>
                <wp:extent cx="8381365" cy="4688840"/>
                <wp:effectExtent l="3810" t="3175" r="6350" b="381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688840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5" o:spid="_x0000_s1026" style="position:absolute;margin-left:-96.75pt;margin-top:-293pt;width:659.95pt;height:369.2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28822;8381365,149813;0,672566;0,1628822;0,4688840;7561278,4688840;7608365,4551777;8247954,1628822" o:connectangles="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5FFA2" wp14:editId="34CC9264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2E4A94" w:rsidP="002E4A94">
      <w:r>
        <w:t xml:space="preserve">              </w:t>
      </w:r>
    </w:p>
    <w:p w:rsidR="002E4A94" w:rsidRPr="00EA3D81" w:rsidRDefault="00EA3D81" w:rsidP="002E4A94">
      <w:pPr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</w:rPr>
        <w:t xml:space="preserve">           </w:t>
      </w:r>
      <w:r w:rsidR="00E35E5B" w:rsidRPr="00EA3D81">
        <w:rPr>
          <w:rFonts w:ascii="Berlin Sans FB Demi" w:hAnsi="Berlin Sans FB Demi"/>
        </w:rPr>
        <w:t xml:space="preserve">  </w:t>
      </w:r>
      <w:r w:rsidR="002E4A94" w:rsidRPr="00EA3D81">
        <w:rPr>
          <w:rFonts w:ascii="Berlin Sans FB Demi" w:hAnsi="Berlin Sans FB Demi"/>
        </w:rPr>
        <w:t xml:space="preserve">   </w:t>
      </w:r>
      <w:r w:rsidR="002E4A94" w:rsidRPr="00EA3D81">
        <w:rPr>
          <w:rFonts w:ascii="Berlin Sans FB Demi" w:hAnsi="Berlin Sans FB Demi"/>
          <w:sz w:val="30"/>
          <w:szCs w:val="30"/>
        </w:rPr>
        <w:t>“Nombre del Sistema que requiere la Empresa”</w:t>
      </w:r>
    </w:p>
    <w:p w:rsidR="00C825EA" w:rsidRDefault="00AA01D4" w:rsidP="00C825EA">
      <w:pPr>
        <w:jc w:val="center"/>
        <w:rPr>
          <w:rFonts w:ascii="Berlin Sans FB Demi" w:hAnsi="Berlin Sans FB Demi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FC9FB50" wp14:editId="02BB1F75">
                <wp:simplePos x="0" y="0"/>
                <wp:positionH relativeFrom="column">
                  <wp:posOffset>-56515</wp:posOffset>
                </wp:positionH>
                <wp:positionV relativeFrom="paragraph">
                  <wp:posOffset>1574800</wp:posOffset>
                </wp:positionV>
                <wp:extent cx="234950" cy="1435100"/>
                <wp:effectExtent l="4445" t="5080" r="8255" b="7620"/>
                <wp:wrapNone/>
                <wp:docPr id="18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950" cy="1435100"/>
                          <a:chOff x="1612" y="11874"/>
                          <a:chExt cx="370" cy="2491"/>
                        </a:xfrm>
                      </wpg:grpSpPr>
                      <wpg:grpSp>
                        <wpg:cNvPr id="19" name="Group 153"/>
                        <wpg:cNvGrpSpPr>
                          <a:grpSpLocks/>
                        </wpg:cNvGrpSpPr>
                        <wpg:grpSpPr bwMode="auto">
                          <a:xfrm>
                            <a:off x="1644" y="11874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0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69"/>
                        <wpg:cNvGrpSpPr>
                          <a:grpSpLocks/>
                        </wpg:cNvGrpSpPr>
                        <wpg:grpSpPr bwMode="auto">
                          <a:xfrm>
                            <a:off x="1626" y="12401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7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76"/>
                        <wpg:cNvGrpSpPr>
                          <a:grpSpLocks/>
                        </wpg:cNvGrpSpPr>
                        <wpg:grpSpPr bwMode="auto">
                          <a:xfrm>
                            <a:off x="1625" y="12947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34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83"/>
                        <wpg:cNvGrpSpPr>
                          <a:grpSpLocks/>
                        </wpg:cNvGrpSpPr>
                        <wpg:grpSpPr bwMode="auto">
                          <a:xfrm>
                            <a:off x="1612" y="1346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1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190"/>
                        <wpg:cNvGrpSpPr>
                          <a:grpSpLocks/>
                        </wpg:cNvGrpSpPr>
                        <wpg:grpSpPr bwMode="auto">
                          <a:xfrm>
                            <a:off x="1616" y="1399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8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026" style="position:absolute;margin-left:-4.45pt;margin-top:124pt;width:18.5pt;height:113pt;z-index:251682816" coordorigin="1612,11874" coordsize="370,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">
                <v:group id="Group 153" o:spid="_x0000_s1027" style="position:absolute;left:1644;top:11874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1626;top:12401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1625;top:12947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left:1612;top:1346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left:1616;top:1399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B2747D" wp14:editId="5C2BC6F6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48E0" w:rsidRPr="00EA3D81" w:rsidRDefault="007648E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    <v:textbox style="mso-fit-shape-to-text:t">
                  <w:txbxContent>
                    <w:p w:rsidR="007648E0" w:rsidRPr="00EA3D81" w:rsidRDefault="007648E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1.0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7CBD43" wp14:editId="4A756A69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27D9" w:rsidRPr="00EA3D81" w:rsidRDefault="007027D9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-19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    <v:textbox>
                  <w:txbxContent>
                    <w:p w:rsidR="007027D9" w:rsidRPr="00EA3D81" w:rsidRDefault="007027D9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802B65" wp14:editId="710D6EB8">
                <wp:simplePos x="0" y="0"/>
                <wp:positionH relativeFrom="column">
                  <wp:posOffset>111125</wp:posOffset>
                </wp:positionH>
                <wp:positionV relativeFrom="paragraph">
                  <wp:posOffset>1536065</wp:posOffset>
                </wp:positionV>
                <wp:extent cx="1409700" cy="1650365"/>
                <wp:effectExtent l="635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65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 Jennifer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Reyes Brick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7" o:spid="_x0000_s1028" type="#_x0000_t202" style="position:absolute;left:0;text-align:left;margin-left:8.75pt;margin-top:120.95pt;width:111pt;height:129.9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VguA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" filled="f" stroked="f">
                <v:textbox style="mso-fit-shape-to-text:t">
                  <w:txbxContent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 Jennifer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Reyes Brick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5D8F6B" wp14:editId="3F53B80A">
                <wp:simplePos x="0" y="0"/>
                <wp:positionH relativeFrom="column">
                  <wp:posOffset>-1082040</wp:posOffset>
                </wp:positionH>
                <wp:positionV relativeFrom="page">
                  <wp:posOffset>6436360</wp:posOffset>
                </wp:positionV>
                <wp:extent cx="6809105" cy="3637915"/>
                <wp:effectExtent l="7620" t="6985" r="3175" b="317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63791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263749;6809105,116235;0,521822;0,1263749;0,3637915;6142858,3637915;6181112,3531572;6700720,1263749" o:connectangles="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C82C01" wp14:editId="5F4CEA11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BC87DC" wp14:editId="6FB4DC29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6EF78D" wp14:editId="241B89DB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C825EA" w:rsidRPr="00EA3D81">
        <w:rPr>
          <w:rFonts w:ascii="Berlin Sans FB Demi" w:hAnsi="Berlin Sans FB Demi"/>
          <w:sz w:val="30"/>
          <w:szCs w:val="30"/>
        </w:rPr>
        <w:t>“CALPESPOL”</w:t>
      </w:r>
    </w:p>
    <w:p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:rsidR="00C825EA" w:rsidRPr="00524411" w:rsidRDefault="00C825EA" w:rsidP="00C825EA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MediumShading2-Accent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C825EA" w:rsidRPr="00C3683B" w:rsidTr="00533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C825EA" w:rsidRPr="00084147" w:rsidRDefault="00C825EA" w:rsidP="005333AD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C825EA" w:rsidRPr="00084147" w:rsidRDefault="00C825EA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C825EA" w:rsidRPr="00084147" w:rsidRDefault="00C825EA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C825EA" w:rsidRPr="00084147" w:rsidRDefault="00C825EA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C825EA" w:rsidRPr="008B481E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C825EA" w:rsidRPr="0047057B" w:rsidRDefault="00C825EA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17/05/2012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C825EA" w:rsidRPr="00785488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C825EA" w:rsidRPr="00785488" w:rsidRDefault="00C825EA" w:rsidP="00C82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Creación del documento de pruebas de integración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C825EA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:rsidR="00C825EA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  <w:p w:rsidR="00C825EA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:rsidR="00C825EA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</w:t>
            </w:r>
          </w:p>
          <w:p w:rsidR="00C825EA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:rsidR="00C825EA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Jefferson Rubio</w:t>
            </w:r>
          </w:p>
          <w:p w:rsidR="00C825EA" w:rsidRPr="00785488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825EA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C825EA" w:rsidRPr="0074751F" w:rsidRDefault="00C825EA" w:rsidP="005333AD">
            <w:pPr>
              <w:jc w:val="center"/>
              <w:rPr>
                <w:rFonts w:ascii="Arial" w:hAnsi="Arial" w:cs="Arial"/>
                <w:b w:val="0"/>
                <w:color w:val="auto"/>
                <w:u w:val="single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825EA" w:rsidRPr="00785488" w:rsidRDefault="00C825EA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825EA" w:rsidRPr="00785488" w:rsidRDefault="00C825EA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u w:val="single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825EA" w:rsidRPr="00785488" w:rsidRDefault="00C825EA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825EA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C825EA" w:rsidRPr="0047057B" w:rsidRDefault="00C825EA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C825EA" w:rsidRPr="0047057B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C825EA" w:rsidRPr="00084147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C825EA" w:rsidRPr="00084147" w:rsidRDefault="00C825EA" w:rsidP="00C82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825EA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C825EA" w:rsidRPr="0047057B" w:rsidRDefault="00C825EA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825EA" w:rsidRPr="0047057B" w:rsidRDefault="00C825EA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825EA" w:rsidRPr="00084147" w:rsidRDefault="00C825EA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825EA" w:rsidRPr="00084147" w:rsidRDefault="00C825EA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825EA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C825EA" w:rsidRPr="0047057B" w:rsidRDefault="00C825EA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C825EA" w:rsidRPr="0047057B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C825EA" w:rsidRPr="00084147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C825EA" w:rsidRPr="00084147" w:rsidRDefault="00C825EA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Default="00C825EA" w:rsidP="00C825EA">
      <w:pPr>
        <w:jc w:val="center"/>
      </w:pPr>
    </w:p>
    <w:p w:rsidR="00C825EA" w:rsidRPr="00C825EA" w:rsidRDefault="00C825EA" w:rsidP="00C825EA">
      <w:pPr>
        <w:jc w:val="center"/>
        <w:rPr>
          <w:rFonts w:ascii="Berlin Sans FB Demi" w:hAnsi="Berlin Sans FB Demi"/>
          <w:b/>
          <w:sz w:val="40"/>
          <w:szCs w:val="40"/>
        </w:rPr>
      </w:pPr>
      <w:r w:rsidRPr="00C825EA">
        <w:rPr>
          <w:rFonts w:ascii="Berlin Sans FB Demi" w:hAnsi="Berlin Sans FB Demi"/>
          <w:b/>
          <w:sz w:val="40"/>
          <w:szCs w:val="40"/>
        </w:rPr>
        <w:t>Índice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-2085832333"/>
        <w:docPartObj>
          <w:docPartGallery w:val="Table of Contents"/>
          <w:docPartUnique/>
        </w:docPartObj>
      </w:sdtPr>
      <w:sdtEndPr>
        <w:rPr>
          <w:rFonts w:cstheme="minorHAnsi"/>
          <w:noProof/>
          <w:sz w:val="24"/>
          <w:szCs w:val="24"/>
        </w:rPr>
      </w:sdtEndPr>
      <w:sdtContent>
        <w:p w:rsidR="00CC4C6F" w:rsidRPr="00CC4C6F" w:rsidRDefault="00CC4C6F">
          <w:pPr>
            <w:pStyle w:val="TOCHeading"/>
            <w:rPr>
              <w:rFonts w:asciiTheme="minorHAnsi" w:hAnsiTheme="minorHAnsi" w:cstheme="minorHAnsi"/>
              <w:b w:val="0"/>
              <w:sz w:val="24"/>
              <w:szCs w:val="24"/>
            </w:rPr>
          </w:pPr>
        </w:p>
        <w:p w:rsidR="00CC4C6F" w:rsidRPr="00CC4C6F" w:rsidRDefault="00CC4C6F">
          <w:pPr>
            <w:pStyle w:val="TO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r w:rsidRPr="00CC4C6F">
            <w:rPr>
              <w:rFonts w:cstheme="minorHAnsi"/>
              <w:sz w:val="24"/>
              <w:szCs w:val="24"/>
            </w:rPr>
            <w:fldChar w:fldCharType="begin"/>
          </w:r>
          <w:r w:rsidRPr="00CC4C6F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CC4C6F">
            <w:rPr>
              <w:rFonts w:cstheme="minorHAnsi"/>
              <w:sz w:val="24"/>
              <w:szCs w:val="24"/>
            </w:rPr>
            <w:fldChar w:fldCharType="separate"/>
          </w:r>
          <w:hyperlink w:anchor="_Toc327786321" w:history="1">
            <w:r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</w:t>
            </w:r>
            <w:r w:rsidRPr="00CC4C6F">
              <w:rPr>
                <w:rFonts w:cstheme="minorHAnsi"/>
                <w:noProof/>
                <w:sz w:val="24"/>
                <w:szCs w:val="24"/>
              </w:rPr>
              <w:tab/>
            </w:r>
            <w:r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Reporte de pruebas de integración primer incremento</w:t>
            </w:r>
            <w:r w:rsidRPr="00CC4C6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CC4C6F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_Toc327786321 \h </w:instrText>
            </w:r>
            <w:r w:rsidRPr="00CC4C6F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558D9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C6F" w:rsidRPr="00CC4C6F" w:rsidRDefault="00B3131E">
          <w:pPr>
            <w:pStyle w:val="TO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27786322" w:history="1"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 xml:space="preserve">1.1 </w:t>
            </w:r>
            <w:r w:rsidR="00CC4C6F" w:rsidRPr="00CC4C6F">
              <w:rPr>
                <w:rFonts w:cstheme="minorHAnsi"/>
                <w:noProof/>
                <w:sz w:val="24"/>
                <w:szCs w:val="24"/>
              </w:rPr>
              <w:tab/>
            </w:r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 la clase Actividad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_Toc327786322 \h </w:instrTex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558D9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C6F" w:rsidRPr="00CC4C6F" w:rsidRDefault="00B3131E">
          <w:pPr>
            <w:pStyle w:val="TO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27786323" w:history="1"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1.1</w:t>
            </w:r>
            <w:r w:rsidR="00CC4C6F" w:rsidRPr="00CC4C6F">
              <w:rPr>
                <w:rFonts w:cstheme="minorHAnsi"/>
                <w:noProof/>
                <w:sz w:val="24"/>
                <w:szCs w:val="24"/>
              </w:rPr>
              <w:tab/>
            </w:r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 la clase Rúbrica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_Toc327786323 \h </w:instrTex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558D9">
              <w:rPr>
                <w:rFonts w:cstheme="minorHAnsi"/>
                <w:noProof/>
                <w:webHidden/>
                <w:sz w:val="24"/>
                <w:szCs w:val="24"/>
              </w:rPr>
              <w:t>5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C6F" w:rsidRPr="00CC4C6F" w:rsidRDefault="00B3131E">
          <w:pPr>
            <w:pStyle w:val="TO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27786324" w:history="1"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1.2</w:t>
            </w:r>
            <w:r w:rsidR="00CC4C6F" w:rsidRPr="00CC4C6F">
              <w:rPr>
                <w:rFonts w:cstheme="minorHAnsi"/>
                <w:noProof/>
                <w:sz w:val="24"/>
                <w:szCs w:val="24"/>
              </w:rPr>
              <w:tab/>
            </w:r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 la clase Estudiante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_Toc327786324 \h </w:instrTex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558D9">
              <w:rPr>
                <w:rFonts w:cstheme="minorHAnsi"/>
                <w:noProof/>
                <w:webHidden/>
                <w:sz w:val="24"/>
                <w:szCs w:val="24"/>
              </w:rPr>
              <w:t>6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C6F" w:rsidRPr="00CC4C6F" w:rsidRDefault="00B3131E">
          <w:pPr>
            <w:pStyle w:val="TO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27786325" w:history="1"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1.3</w:t>
            </w:r>
            <w:r w:rsidR="00CC4C6F" w:rsidRPr="00CC4C6F">
              <w:rPr>
                <w:rFonts w:cstheme="minorHAnsi"/>
                <w:noProof/>
                <w:sz w:val="24"/>
                <w:szCs w:val="24"/>
              </w:rPr>
              <w:tab/>
            </w:r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 la clase Autenticación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_Toc327786325 \h </w:instrTex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558D9">
              <w:rPr>
                <w:rFonts w:cstheme="minorHAnsi"/>
                <w:noProof/>
                <w:webHidden/>
                <w:sz w:val="24"/>
                <w:szCs w:val="24"/>
              </w:rPr>
              <w:t>7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C6F" w:rsidRPr="00CC4C6F" w:rsidRDefault="00B3131E">
          <w:pPr>
            <w:pStyle w:val="TO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hyperlink w:anchor="_Toc327786326" w:history="1"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2.</w:t>
            </w:r>
            <w:r w:rsidR="00CC4C6F" w:rsidRPr="00CC4C6F">
              <w:rPr>
                <w:rFonts w:cstheme="minorHAnsi"/>
                <w:noProof/>
                <w:sz w:val="24"/>
                <w:szCs w:val="24"/>
              </w:rPr>
              <w:tab/>
            </w:r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Control de C</w:t>
            </w:r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a</w:t>
            </w:r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lidad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_Toc327786326 \h </w:instrTex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558D9">
              <w:rPr>
                <w:rFonts w:cstheme="minorHAnsi"/>
                <w:noProof/>
                <w:webHidden/>
                <w:sz w:val="24"/>
                <w:szCs w:val="24"/>
              </w:rPr>
              <w:t>9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C6F" w:rsidRPr="00CC4C6F" w:rsidRDefault="00B3131E">
          <w:pPr>
            <w:pStyle w:val="TO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hyperlink w:anchor="_Toc327786327" w:history="1"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3.</w:t>
            </w:r>
            <w:r w:rsidR="00CC4C6F" w:rsidRPr="00CC4C6F">
              <w:rPr>
                <w:rFonts w:cstheme="minorHAnsi"/>
                <w:noProof/>
                <w:sz w:val="24"/>
                <w:szCs w:val="24"/>
              </w:rPr>
              <w:tab/>
            </w:r>
            <w:r w:rsidR="00CC4C6F" w:rsidRPr="00CC4C6F">
              <w:rPr>
                <w:rStyle w:val="Hyperlink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Coevaluación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_Toc327786327 \h </w:instrTex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558D9">
              <w:rPr>
                <w:rFonts w:cstheme="minorHAnsi"/>
                <w:noProof/>
                <w:webHidden/>
                <w:sz w:val="24"/>
                <w:szCs w:val="24"/>
              </w:rPr>
              <w:t>10</w:t>
            </w:r>
            <w:r w:rsidR="00CC4C6F" w:rsidRPr="00CC4C6F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C6F" w:rsidRPr="00CC4C6F" w:rsidRDefault="00CC4C6F">
          <w:pPr>
            <w:rPr>
              <w:rFonts w:cstheme="minorHAnsi"/>
              <w:sz w:val="24"/>
              <w:szCs w:val="24"/>
            </w:rPr>
          </w:pPr>
          <w:r w:rsidRPr="00CC4C6F">
            <w:rPr>
              <w:rFonts w:cstheme="minorHAnsi"/>
              <w:bCs/>
              <w:noProof/>
              <w:sz w:val="24"/>
              <w:szCs w:val="24"/>
            </w:rPr>
            <w:fldChar w:fldCharType="end"/>
          </w:r>
        </w:p>
      </w:sdtContent>
    </w:sdt>
    <w:p w:rsidR="00C825EA" w:rsidRDefault="00C825EA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C825EA">
      <w:pPr>
        <w:jc w:val="center"/>
      </w:pPr>
    </w:p>
    <w:p w:rsidR="0000149C" w:rsidRDefault="0000149C" w:rsidP="0000149C">
      <w:pPr>
        <w:pStyle w:val="ListParagraph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0" w:name="_Toc327786321"/>
      <w:r w:rsidRPr="0000149C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Reporte de pruebas de integración primer incremento</w:t>
      </w:r>
      <w:bookmarkEnd w:id="0"/>
    </w:p>
    <w:p w:rsidR="00F519BD" w:rsidRDefault="00F519BD" w:rsidP="00F519BD">
      <w:pPr>
        <w:pStyle w:val="ListParagraph"/>
        <w:ind w:left="70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" w:name="_Toc327786322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1.1 </w:t>
      </w:r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ab/>
      </w:r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 la clase Actividad</w:t>
      </w:r>
      <w:bookmarkEnd w:id="1"/>
    </w:p>
    <w:p w:rsidR="00F519BD" w:rsidRDefault="00F519BD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MediumShading1-Accent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7"/>
        <w:gridCol w:w="2917"/>
        <w:gridCol w:w="1756"/>
        <w:gridCol w:w="1464"/>
      </w:tblGrid>
      <w:tr w:rsidR="00F558D9" w:rsidRPr="005C0F79" w:rsidTr="004D0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558D9" w:rsidRPr="000F6ADC" w:rsidRDefault="00F558D9" w:rsidP="004D007D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Actividad (Interfaz) </w:t>
            </w:r>
          </w:p>
        </w:tc>
        <w:tc>
          <w:tcPr>
            <w:tcW w:w="31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558D9" w:rsidRPr="000F6ADC" w:rsidRDefault="00F558D9" w:rsidP="004D00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USR-012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:rsidR="00F558D9" w:rsidRPr="000F6ADC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F558D9" w:rsidRPr="005C0F79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:rsidR="00F558D9" w:rsidRPr="000F6ADC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Andrea Cáceres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:rsidR="00F558D9" w:rsidRPr="000F6ADC" w:rsidRDefault="00F558D9" w:rsidP="004D00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17/06/2012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1" w:type="dxa"/>
            <w:tcBorders>
              <w:right w:val="none" w:sz="0" w:space="0" w:color="auto"/>
            </w:tcBorders>
          </w:tcPr>
          <w:p w:rsidR="00F558D9" w:rsidRPr="000F6ADC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20h42</w:t>
            </w:r>
          </w:p>
        </w:tc>
        <w:tc>
          <w:tcPr>
            <w:tcW w:w="2972" w:type="dxa"/>
            <w:tcBorders>
              <w:left w:val="none" w:sz="0" w:space="0" w:color="auto"/>
              <w:right w:val="none" w:sz="0" w:space="0" w:color="auto"/>
            </w:tcBorders>
          </w:tcPr>
          <w:p w:rsidR="00F558D9" w:rsidRPr="00571EA1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>
              <w:rPr>
                <w:rFonts w:ascii="Arial" w:eastAsiaTheme="majorEastAsia" w:hAnsi="Arial" w:cs="Arial"/>
                <w:bCs/>
              </w:rPr>
              <w:t>20h50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:rsidR="00F558D9" w:rsidRPr="000F6ADC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F558D9" w:rsidRPr="00182BCC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0F6ADC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:rsidR="00F558D9" w:rsidRPr="000F6ADC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F558D9" w:rsidRPr="00591718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0F6ADC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Año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Término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Periodo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Materia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Paralelo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Categoría de la actividad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Porcentaje 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Actividad regular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Descripción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Fecha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Actividad individual</w:t>
            </w:r>
          </w:p>
          <w:p w:rsidR="00F558D9" w:rsidRPr="00962710" w:rsidRDefault="00F558D9" w:rsidP="004D007D">
            <w:pPr>
              <w:ind w:left="360"/>
              <w:rPr>
                <w:rFonts w:ascii="Arial" w:eastAsiaTheme="majorEastAsia" w:hAnsi="Arial" w:cs="Arial"/>
              </w:rPr>
            </w:pPr>
          </w:p>
        </w:tc>
      </w:tr>
      <w:tr w:rsidR="00F558D9" w:rsidRPr="005C0F79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0F6ADC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lastRenderedPageBreak/>
              <w:t>Descripción de pasos: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 xml:space="preserve">Se hace clic en la </w:t>
            </w:r>
            <w:proofErr w:type="spellStart"/>
            <w:r>
              <w:rPr>
                <w:rFonts w:ascii="Arial" w:hAnsi="Arial" w:cs="Arial"/>
                <w:b w:val="0"/>
                <w:lang w:eastAsia="es-EC"/>
              </w:rPr>
              <w:t>pestalla</w:t>
            </w:r>
            <w:proofErr w:type="spellEnd"/>
            <w:r>
              <w:rPr>
                <w:rFonts w:ascii="Arial" w:hAnsi="Arial" w:cs="Arial"/>
                <w:b w:val="0"/>
                <w:lang w:eastAsia="es-EC"/>
              </w:rPr>
              <w:t xml:space="preserve"> Actividad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escoge el año, el término, el periodo, la materia, el paralelo y la categoría de la actividad, actividad regular.</w:t>
            </w:r>
          </w:p>
          <w:p w:rsidR="00F558D9" w:rsidRPr="000F6ADC" w:rsidRDefault="00F558D9" w:rsidP="00F558D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escribe el porcentaje, descripción, fecha y actividad individual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:rsidR="00F558D9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</w:p>
          <w:p w:rsidR="00F558D9" w:rsidRPr="00962710" w:rsidRDefault="00F558D9" w:rsidP="004D007D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962710">
              <w:rPr>
                <w:rFonts w:ascii="Arial" w:eastAsiaTheme="majorEastAsia" w:hAnsi="Arial" w:cs="Arial"/>
                <w:b w:val="0"/>
                <w:bCs w:val="0"/>
              </w:rPr>
              <w:t>Detalle de actividades creadas y se guardan los datos en la base.</w:t>
            </w:r>
          </w:p>
        </w:tc>
        <w:tc>
          <w:tcPr>
            <w:tcW w:w="1623" w:type="dxa"/>
            <w:tcBorders>
              <w:left w:val="none" w:sz="0" w:space="0" w:color="auto"/>
              <w:right w:val="none" w:sz="0" w:space="0" w:color="auto"/>
            </w:tcBorders>
          </w:tcPr>
          <w:p w:rsidR="00F558D9" w:rsidRPr="000F6ADC" w:rsidRDefault="00F558D9" w:rsidP="004D0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A1486C">
              <w:rPr>
                <w:rFonts w:ascii="Arial" w:eastAsiaTheme="majorEastAsia" w:hAnsi="Arial" w:cs="Arial"/>
                <w:bCs/>
              </w:rPr>
              <w:t>SI</w:t>
            </w:r>
          </w:p>
        </w:tc>
        <w:tc>
          <w:tcPr>
            <w:tcW w:w="1488" w:type="dxa"/>
            <w:tcBorders>
              <w:left w:val="none" w:sz="0" w:space="0" w:color="auto"/>
            </w:tcBorders>
          </w:tcPr>
          <w:p w:rsidR="00F558D9" w:rsidRPr="000F6ADC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8230FCC" wp14:editId="0421CE51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04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58D9" w:rsidRDefault="00F558D9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8" o:spid="_x0000_s1029" style="position:absolute;margin-left:24.65pt;margin-top:.4pt;width:15.1pt;height:13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DrEASxMQIAAFE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F558D9" w:rsidRDefault="00F558D9" w:rsidP="00F558D9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SI</w:t>
            </w:r>
            <w:r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F558D9" w:rsidRPr="000F6ADC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FF4BEA9" wp14:editId="0B432CF1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03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58D9" w:rsidRDefault="00F558D9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9" o:spid="_x0000_s1030" style="position:absolute;margin-left:24.6pt;margin-top:2.9pt;width:15.1pt;height:13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XCdPQD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F558D9" w:rsidRDefault="00F558D9" w:rsidP="00F558D9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182BCC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:rsidR="00F558D9" w:rsidRDefault="00F558D9" w:rsidP="004D007D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:rsidR="00F558D9" w:rsidRPr="000F6ADC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962710">
              <w:rPr>
                <w:rFonts w:ascii="Arial" w:eastAsiaTheme="majorEastAsia" w:hAnsi="Arial" w:cs="Arial"/>
                <w:b w:val="0"/>
                <w:bCs w:val="0"/>
              </w:rPr>
              <w:t>Detalle de actividades creadas y se guardan los datos en la base.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:rsidR="00F558D9" w:rsidRPr="000F6ADC" w:rsidRDefault="00F558D9" w:rsidP="004D00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A1486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0F6ADC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:rsidR="00F519BD" w:rsidRDefault="00F519BD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19BD" w:rsidRDefault="00F519BD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00149C" w:rsidRDefault="0000149C" w:rsidP="0000149C">
      <w:pPr>
        <w:pStyle w:val="ListParagraph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2" w:name="_Toc327786323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 la clase Rúbrica</w:t>
      </w:r>
      <w:bookmarkEnd w:id="2"/>
    </w:p>
    <w:p w:rsidR="00F519BD" w:rsidRDefault="00F519BD" w:rsidP="00F519BD">
      <w:pPr>
        <w:pStyle w:val="ListParagraph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MediumShading1-Accent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01"/>
        <w:gridCol w:w="2870"/>
        <w:gridCol w:w="1840"/>
        <w:gridCol w:w="1443"/>
      </w:tblGrid>
      <w:tr w:rsidR="00F558D9" w:rsidRPr="005C0F79" w:rsidTr="004D0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Rúbrica (Interfaz)</w:t>
            </w:r>
          </w:p>
        </w:tc>
        <w:tc>
          <w:tcPr>
            <w:tcW w:w="328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558D9" w:rsidRPr="003D5FF2" w:rsidRDefault="00F558D9" w:rsidP="004D00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USR-004</w:t>
            </w:r>
          </w:p>
        </w:tc>
      </w:tr>
      <w:tr w:rsidR="00F558D9" w:rsidRPr="003D5FF2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Actividad, Categoría, Rúbrica</w:t>
            </w:r>
          </w:p>
        </w:tc>
      </w:tr>
      <w:tr w:rsidR="00F558D9" w:rsidRPr="003D5FF2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 xml:space="preserve">Jennifer </w:t>
            </w: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Bermeo</w:t>
            </w:r>
            <w:proofErr w:type="spellEnd"/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:rsidR="00F558D9" w:rsidRPr="003D5FF2" w:rsidRDefault="00F558D9" w:rsidP="004D00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 w:rsidRPr="003D5FF2">
              <w:rPr>
                <w:rFonts w:ascii="Arial" w:eastAsiaTheme="majorEastAsia" w:hAnsi="Arial" w:cs="Arial"/>
                <w:bCs/>
              </w:rPr>
              <w:t>13/06/2012</w:t>
            </w:r>
          </w:p>
        </w:tc>
      </w:tr>
      <w:tr w:rsidR="00F558D9" w:rsidRPr="003D5FF2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22h12</w:t>
            </w:r>
          </w:p>
        </w:tc>
        <w:tc>
          <w:tcPr>
            <w:tcW w:w="2870" w:type="dxa"/>
            <w:tcBorders>
              <w:left w:val="none" w:sz="0" w:space="0" w:color="auto"/>
              <w:right w:val="none" w:sz="0" w:space="0" w:color="auto"/>
            </w:tcBorders>
          </w:tcPr>
          <w:p w:rsidR="00F558D9" w:rsidRPr="003D5FF2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4E4758">
              <w:rPr>
                <w:rFonts w:ascii="Arial" w:eastAsiaTheme="majorEastAsia" w:hAnsi="Arial" w:cs="Arial"/>
                <w:bCs/>
              </w:rPr>
              <w:t>22h</w:t>
            </w:r>
            <w:r>
              <w:rPr>
                <w:rFonts w:ascii="Arial" w:eastAsiaTheme="majorEastAsia" w:hAnsi="Arial" w:cs="Arial"/>
                <w:bCs/>
              </w:rPr>
              <w:t>40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:rsidR="00F558D9" w:rsidRPr="003D5FF2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3D5FF2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F558D9" w:rsidRPr="003D5FF2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se ha autenticado en CALPESPOL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F558D9" w:rsidRPr="003D5FF2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Detalle</w:t>
            </w:r>
            <w:r w:rsidRPr="003D5FF2">
              <w:rPr>
                <w:rFonts w:ascii="Arial" w:eastAsiaTheme="majorEastAsia" w:hAnsi="Arial" w:cs="Arial"/>
                <w:b w:val="0"/>
              </w:rPr>
              <w:t xml:space="preserve"> literal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eastAsiaTheme="majorEastAsia" w:hAnsi="Arial" w:cs="Arial"/>
                <w:b w:val="0"/>
              </w:rPr>
              <w:t>Puntaje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eastAsiaTheme="majorEastAsia" w:hAnsi="Arial" w:cs="Arial"/>
                <w:b w:val="0"/>
              </w:rPr>
              <w:t>Acción a tomar</w:t>
            </w:r>
          </w:p>
          <w:p w:rsidR="00F558D9" w:rsidRPr="003D5FF2" w:rsidRDefault="00F558D9" w:rsidP="004D007D">
            <w:pPr>
              <w:rPr>
                <w:rFonts w:ascii="Arial" w:eastAsiaTheme="majorEastAsia" w:hAnsi="Arial" w:cs="Arial"/>
              </w:rPr>
            </w:pPr>
          </w:p>
        </w:tc>
      </w:tr>
      <w:tr w:rsidR="00F558D9" w:rsidRPr="003D5FF2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La opción de ingreso se activar una vez creada una actividad.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al terminar de ingresar una actividad selecciona que sí desea ingresar una rúbrica.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Se hace clic en el botón correspondiente de crear literal.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Se ingresa la descripción y puntaje de calificación que se le asigna al literal.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Si desea seguir ingresando más literales se repite desde el punto 2 sino se continúa con el siguiente.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hace clic en crear rúbrica.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La información se guardará en la base de datos del sistema.</w:t>
            </w:r>
          </w:p>
        </w:tc>
      </w:tr>
      <w:tr w:rsidR="00F558D9" w:rsidRPr="003D5FF2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lastRenderedPageBreak/>
              <w:t xml:space="preserve">Resultado esperado: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Mensaje que indique que la rubrica fue ingresada y que se ingreso a la base.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:rsidR="00F558D9" w:rsidRPr="003D5FF2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43" w:type="dxa"/>
            <w:tcBorders>
              <w:left w:val="none" w:sz="0" w:space="0" w:color="auto"/>
            </w:tcBorders>
          </w:tcPr>
          <w:p w:rsidR="00F558D9" w:rsidRPr="003D5FF2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3FC2E4F" wp14:editId="6C895BE5">
                      <wp:simplePos x="0" y="0"/>
                      <wp:positionH relativeFrom="column">
                        <wp:posOffset>316230</wp:posOffset>
                      </wp:positionH>
                      <wp:positionV relativeFrom="paragraph">
                        <wp:posOffset>5080</wp:posOffset>
                      </wp:positionV>
                      <wp:extent cx="247650" cy="228600"/>
                      <wp:effectExtent l="0" t="0" r="19050" b="19050"/>
                      <wp:wrapNone/>
                      <wp:docPr id="102" name="Rectángulo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58D9" w:rsidRDefault="00F558D9" w:rsidP="00F558D9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02" o:spid="_x0000_s1031" style="position:absolute;margin-left:24.9pt;margin-top:.4pt;width:19.5pt;height:1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">
                      <v:textbox>
                        <w:txbxContent>
                          <w:p w:rsidR="00F558D9" w:rsidRDefault="00F558D9" w:rsidP="00F558D9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F558D9" w:rsidRPr="003D5FF2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C97602B" wp14:editId="065134C1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122555</wp:posOffset>
                      </wp:positionV>
                      <wp:extent cx="191770" cy="166370"/>
                      <wp:effectExtent l="0" t="0" r="17780" b="24130"/>
                      <wp:wrapNone/>
                      <wp:docPr id="101" name="Rectángulo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58D9" w:rsidRDefault="00F558D9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01" o:spid="_x0000_s1032" style="position:absolute;margin-left:24.6pt;margin-top:9.65pt;width:15.1pt;height:13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">
                      <v:textbox>
                        <w:txbxContent>
                          <w:p w:rsidR="00F558D9" w:rsidRDefault="00F558D9" w:rsidP="00F558D9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3D5FF2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obtenido: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Se guardaron los datos validados y se mostró el mensaje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:rsidR="00F558D9" w:rsidRPr="003D5FF2" w:rsidRDefault="00F558D9" w:rsidP="004D00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Errores: </w:t>
            </w:r>
          </w:p>
        </w:tc>
      </w:tr>
      <w:tr w:rsidR="00F558D9" w:rsidRPr="003D5FF2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Recomendación u observación: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Validar que el puntaje sea positivo y no contenga texto.</w:t>
            </w:r>
          </w:p>
        </w:tc>
      </w:tr>
    </w:tbl>
    <w:p w:rsidR="00EB75A2" w:rsidRDefault="00EB75A2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EB75A2" w:rsidRPr="0000149C" w:rsidRDefault="00EB75A2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00149C" w:rsidRDefault="0000149C" w:rsidP="0000149C">
      <w:pPr>
        <w:pStyle w:val="ListParagraph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3" w:name="_Toc327786324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 la clase Estudiante</w:t>
      </w:r>
      <w:bookmarkEnd w:id="3"/>
    </w:p>
    <w:tbl>
      <w:tblPr>
        <w:tblStyle w:val="MediumShading1-Accent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F558D9" w:rsidRPr="005C0F79" w:rsidTr="004D0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Escenario: Ingreso exitoso de Estudiante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manualmente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558D9" w:rsidRPr="003D5FF2" w:rsidRDefault="00F558D9" w:rsidP="004D00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USR-010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F558D9" w:rsidRPr="005C0F79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 xml:space="preserve">Jennifer </w:t>
            </w: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Bermeo</w:t>
            </w:r>
            <w:proofErr w:type="spellEnd"/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:rsidR="00F558D9" w:rsidRPr="003D5FF2" w:rsidRDefault="00F558D9" w:rsidP="004D00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 w:rsidRPr="00C45E8F">
              <w:rPr>
                <w:rFonts w:ascii="Arial" w:eastAsiaTheme="majorEastAsia" w:hAnsi="Arial" w:cs="Arial"/>
                <w:bCs/>
              </w:rPr>
              <w:t>17/06/2012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20:30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:rsidR="00F558D9" w:rsidRPr="003D5FF2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20:41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:rsidR="00F558D9" w:rsidRPr="003D5FF2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F558D9" w:rsidRPr="00182BCC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F558D9" w:rsidRPr="00591718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id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nombre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e-mail</w:t>
            </w:r>
          </w:p>
          <w:p w:rsidR="00F558D9" w:rsidRPr="003D5FF2" w:rsidRDefault="00F558D9" w:rsidP="004D007D">
            <w:pPr>
              <w:rPr>
                <w:rFonts w:ascii="Arial" w:eastAsiaTheme="majorEastAsia" w:hAnsi="Arial" w:cs="Arial"/>
              </w:rPr>
            </w:pPr>
          </w:p>
        </w:tc>
      </w:tr>
      <w:tr w:rsidR="00F558D9" w:rsidRPr="005C0F79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Aparece lista de estudiantes.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hace clic en new.</w:t>
            </w:r>
          </w:p>
          <w:p w:rsidR="00F558D9" w:rsidRDefault="00F558D9" w:rsidP="00F558D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</w:rPr>
              <w:t xml:space="preserve">Se ingresan los datos personales del estudiante: </w:t>
            </w:r>
            <w:r>
              <w:rPr>
                <w:rFonts w:ascii="Arial" w:hAnsi="Arial" w:cs="Arial"/>
                <w:b w:val="0"/>
              </w:rPr>
              <w:t>id, nombre</w:t>
            </w:r>
            <w:r w:rsidRPr="003D5FF2">
              <w:rPr>
                <w:rFonts w:ascii="Arial" w:hAnsi="Arial" w:cs="Arial"/>
                <w:b w:val="0"/>
              </w:rPr>
              <w:t>,</w:t>
            </w:r>
            <w:r>
              <w:rPr>
                <w:rFonts w:ascii="Arial" w:hAnsi="Arial" w:cs="Arial"/>
                <w:b w:val="0"/>
              </w:rPr>
              <w:t xml:space="preserve"> e-mail.</w:t>
            </w:r>
          </w:p>
          <w:p w:rsidR="00F558D9" w:rsidRPr="00C45E8F" w:rsidRDefault="00F558D9" w:rsidP="00F558D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C45E8F">
              <w:rPr>
                <w:rFonts w:ascii="Arial" w:hAnsi="Arial" w:cs="Arial"/>
                <w:b w:val="0"/>
              </w:rPr>
              <w:t>Se presiona en el botón guardar</w:t>
            </w:r>
            <w:r>
              <w:rPr>
                <w:rFonts w:ascii="Arial" w:hAnsi="Arial" w:cs="Arial"/>
                <w:b w:val="0"/>
              </w:rPr>
              <w:t>.</w:t>
            </w:r>
          </w:p>
          <w:p w:rsidR="00F558D9" w:rsidRPr="003D5FF2" w:rsidRDefault="00F558D9" w:rsidP="00F558D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</w:rPr>
              <w:t>Comprobar en la lista de estudiantes que esto sea correcto</w:t>
            </w:r>
            <w:r>
              <w:rPr>
                <w:rFonts w:ascii="Arial" w:hAnsi="Arial" w:cs="Arial"/>
                <w:b w:val="0"/>
              </w:rPr>
              <w:t>.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Mensaje que indique que el estudiante fue ingresado y que se ingrese en la base.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:rsidR="00F558D9" w:rsidRPr="003D5FF2" w:rsidRDefault="00F558D9" w:rsidP="004D0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Si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:rsidR="00F558D9" w:rsidRPr="003D5FF2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8886938" wp14:editId="44393F38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71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58D9" w:rsidRDefault="00F558D9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3" style="position:absolute;margin-left:24.65pt;margin-top:.4pt;width:15.1pt;height:13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">
                      <v:textbox>
                        <w:txbxContent>
                          <w:p w:rsidR="00F558D9" w:rsidRDefault="00F558D9" w:rsidP="00F558D9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F558D9" w:rsidRPr="003D5FF2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33B11D2" wp14:editId="6C279441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2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58D9" w:rsidRDefault="00F558D9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4" style="position:absolute;margin-left:24.6pt;margin-top:2.9pt;width:15.1pt;height:13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CSkhpfMAIAAFA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F558D9" w:rsidRDefault="00F558D9" w:rsidP="00F558D9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182BCC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Mensaje que indique que el estudiante fue ingresado y que se ingrese en la base.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:rsidR="00F558D9" w:rsidRPr="003D5FF2" w:rsidRDefault="00F558D9" w:rsidP="004D00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F558D9" w:rsidRPr="003D5FF2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:rsidR="00F31BD0" w:rsidRDefault="00F31BD0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6F34CE" w:rsidRDefault="006F34CE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CC4C6F" w:rsidRDefault="00CC4C6F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19BD" w:rsidRPr="00D97586" w:rsidRDefault="0000149C" w:rsidP="00D97586">
      <w:pPr>
        <w:pStyle w:val="ListParagraph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4" w:name="_Toc327786325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 la clase Autenticación</w:t>
      </w:r>
      <w:bookmarkEnd w:id="4"/>
    </w:p>
    <w:p w:rsidR="00F519BD" w:rsidRDefault="00F519BD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MediumShading1-Accent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354"/>
      </w:tblGrid>
      <w:tr w:rsidR="00F558D9" w:rsidRPr="005C0F79" w:rsidTr="004D0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558D9" w:rsidRPr="00AD4C14" w:rsidRDefault="00F558D9" w:rsidP="004D007D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Ingreso al sistema CALPESPOL (Interfaz)</w:t>
            </w:r>
          </w:p>
        </w:tc>
        <w:tc>
          <w:tcPr>
            <w:tcW w:w="3194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558D9" w:rsidRPr="00AD4C14" w:rsidRDefault="00F558D9" w:rsidP="004D00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USR-009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14" w:type="dxa"/>
            <w:gridSpan w:val="4"/>
          </w:tcPr>
          <w:p w:rsidR="00F558D9" w:rsidRPr="00AD4C14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Autenticación.</w:t>
            </w:r>
          </w:p>
        </w:tc>
      </w:tr>
      <w:tr w:rsidR="00F558D9" w:rsidRPr="005F3564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:rsidR="00F558D9" w:rsidRPr="00AD4C14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194" w:type="dxa"/>
            <w:gridSpan w:val="2"/>
            <w:tcBorders>
              <w:left w:val="none" w:sz="0" w:space="0" w:color="auto"/>
            </w:tcBorders>
          </w:tcPr>
          <w:p w:rsidR="00F558D9" w:rsidRPr="00AD4C14" w:rsidRDefault="00F558D9" w:rsidP="004D00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13/06/2012</w:t>
            </w:r>
          </w:p>
        </w:tc>
      </w:tr>
      <w:tr w:rsidR="00F558D9" w:rsidRPr="005F3564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:rsidR="00F558D9" w:rsidRPr="00AD4C14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17:45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:rsidR="00F558D9" w:rsidRPr="00AD4C14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18:00</w:t>
            </w:r>
          </w:p>
        </w:tc>
        <w:tc>
          <w:tcPr>
            <w:tcW w:w="3194" w:type="dxa"/>
            <w:gridSpan w:val="2"/>
            <w:tcBorders>
              <w:left w:val="none" w:sz="0" w:space="0" w:color="auto"/>
            </w:tcBorders>
          </w:tcPr>
          <w:p w:rsidR="00F558D9" w:rsidRPr="00AD4C14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F558D9" w:rsidRPr="00182BCC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14" w:type="dxa"/>
            <w:gridSpan w:val="4"/>
          </w:tcPr>
          <w:p w:rsidR="00F558D9" w:rsidRPr="00AD4C14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:rsidR="00F558D9" w:rsidRPr="00605C06" w:rsidRDefault="00F558D9" w:rsidP="00F558D9">
            <w:pPr>
              <w:pStyle w:val="ListParagraph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:rsidR="00F558D9" w:rsidRPr="00605C06" w:rsidRDefault="00F558D9" w:rsidP="00F558D9">
            <w:pPr>
              <w:pStyle w:val="ListParagraph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La persona que desea ingresar al sistema debe contar con usuario y contraseña.</w:t>
            </w:r>
          </w:p>
        </w:tc>
      </w:tr>
      <w:tr w:rsidR="00F558D9" w:rsidRPr="00591718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14" w:type="dxa"/>
            <w:gridSpan w:val="4"/>
          </w:tcPr>
          <w:p w:rsidR="00F558D9" w:rsidRPr="00AD4C14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:rsidR="00F558D9" w:rsidRPr="00121A49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usuario</w:t>
            </w:r>
          </w:p>
          <w:p w:rsidR="00F558D9" w:rsidRPr="00AD4C14" w:rsidRDefault="00F558D9" w:rsidP="00F558D9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contraseña</w:t>
            </w:r>
          </w:p>
        </w:tc>
      </w:tr>
      <w:tr w:rsidR="00F558D9" w:rsidRPr="00943B0B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14" w:type="dxa"/>
            <w:gridSpan w:val="4"/>
          </w:tcPr>
          <w:p w:rsidR="00F558D9" w:rsidRPr="00AD4C14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:rsidR="00F558D9" w:rsidRPr="00121A49" w:rsidRDefault="00F558D9" w:rsidP="00F558D9">
            <w:pPr>
              <w:pStyle w:val="ListParagraph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usuario</w:t>
            </w:r>
          </w:p>
          <w:p w:rsidR="00F558D9" w:rsidRPr="00605C06" w:rsidRDefault="00F558D9" w:rsidP="00F558D9">
            <w:pPr>
              <w:pStyle w:val="ListParagraph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contraseña</w:t>
            </w:r>
          </w:p>
          <w:p w:rsidR="00F558D9" w:rsidRPr="00605C06" w:rsidRDefault="00F558D9" w:rsidP="00F558D9">
            <w:pPr>
              <w:pStyle w:val="ListParagraph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Se presiona el botón Ingresar al Sistema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:rsidR="00F558D9" w:rsidRPr="00AD4C14" w:rsidRDefault="00F558D9" w:rsidP="004D007D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:rsidR="00F558D9" w:rsidRPr="00AD4C14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354" w:type="dxa"/>
            <w:tcBorders>
              <w:left w:val="none" w:sz="0" w:space="0" w:color="auto"/>
            </w:tcBorders>
          </w:tcPr>
          <w:p w:rsidR="00F558D9" w:rsidRPr="00AD4C14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A526E2E" wp14:editId="5759C2DC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75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58D9" w:rsidRDefault="00F558D9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5" style="position:absolute;margin-left:24.65pt;margin-top:.4pt;width:15.1pt;height:13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">
                      <v:textbox>
                        <w:txbxContent>
                          <w:p w:rsidR="00F558D9" w:rsidRDefault="00F558D9" w:rsidP="00F558D9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F558D9" w:rsidRPr="00AD4C14" w:rsidRDefault="00F558D9" w:rsidP="004D0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9955E32" wp14:editId="624B69B2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6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58D9" w:rsidRDefault="00F558D9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6" style="position:absolute;margin-left:24.6pt;margin-top:2.9pt;width:15.1pt;height:1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COtGLFMAIAAFE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F558D9" w:rsidRDefault="00F558D9" w:rsidP="00F558D9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182BCC" w:rsidTr="004D00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:rsidR="00F558D9" w:rsidRPr="00AD4C14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3194" w:type="dxa"/>
            <w:gridSpan w:val="2"/>
            <w:tcBorders>
              <w:left w:val="none" w:sz="0" w:space="0" w:color="auto"/>
            </w:tcBorders>
          </w:tcPr>
          <w:p w:rsidR="00F558D9" w:rsidRPr="00AD4C14" w:rsidRDefault="00F558D9" w:rsidP="004D00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</w:p>
        </w:tc>
      </w:tr>
      <w:tr w:rsidR="00F558D9" w:rsidRPr="005C0F79" w:rsidTr="004D0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14" w:type="dxa"/>
            <w:gridSpan w:val="4"/>
          </w:tcPr>
          <w:p w:rsidR="00F558D9" w:rsidRPr="00AD4C14" w:rsidRDefault="00F558D9" w:rsidP="004D007D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MediumShading1-Accent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D97586" w:rsidRPr="005C0F79" w:rsidTr="003701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97586" w:rsidRPr="003D5FF2" w:rsidRDefault="00D97586" w:rsidP="0037010B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Escenario: Ingreso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no</w:t>
            </w: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 exitoso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al Sistema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97586" w:rsidRPr="003D5FF2" w:rsidRDefault="00D97586" w:rsidP="003701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USR-010</w:t>
            </w:r>
          </w:p>
        </w:tc>
      </w:tr>
      <w:tr w:rsidR="00D97586" w:rsidRPr="005C0F79" w:rsidTr="00370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D97586" w:rsidRPr="003D5FF2" w:rsidRDefault="00D97586" w:rsidP="0037010B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Autenticación</w:t>
            </w:r>
          </w:p>
        </w:tc>
      </w:tr>
      <w:tr w:rsidR="00D97586" w:rsidRPr="005C0F79" w:rsidTr="00D975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:rsidR="00D97586" w:rsidRPr="003D5FF2" w:rsidRDefault="00D97586" w:rsidP="0037010B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:rsidR="00D97586" w:rsidRPr="003D5FF2" w:rsidRDefault="00D97586" w:rsidP="00D975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 w:rsidRPr="00C45E8F">
              <w:rPr>
                <w:rFonts w:ascii="Arial" w:eastAsiaTheme="majorEastAsia" w:hAnsi="Arial" w:cs="Arial"/>
                <w:bCs/>
              </w:rPr>
              <w:t>1</w:t>
            </w:r>
            <w:r>
              <w:rPr>
                <w:rFonts w:ascii="Arial" w:eastAsiaTheme="majorEastAsia" w:hAnsi="Arial" w:cs="Arial"/>
                <w:bCs/>
              </w:rPr>
              <w:t>6</w:t>
            </w:r>
            <w:r w:rsidRPr="00C45E8F">
              <w:rPr>
                <w:rFonts w:ascii="Arial" w:eastAsiaTheme="majorEastAsia" w:hAnsi="Arial" w:cs="Arial"/>
                <w:bCs/>
              </w:rPr>
              <w:t>/06/2012</w:t>
            </w:r>
          </w:p>
        </w:tc>
      </w:tr>
      <w:tr w:rsidR="00D97586" w:rsidRPr="005C0F79" w:rsidTr="00370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:rsidR="00D97586" w:rsidRPr="003D5FF2" w:rsidRDefault="00D97586" w:rsidP="00D97586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14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15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:rsidR="00D97586" w:rsidRPr="003D5FF2" w:rsidRDefault="00D97586" w:rsidP="00D9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</w:t>
            </w:r>
            <w:r>
              <w:rPr>
                <w:rFonts w:ascii="Arial" w:eastAsiaTheme="majorEastAsia" w:hAnsi="Arial" w:cs="Arial"/>
                <w:bCs/>
              </w:rPr>
              <w:t>4</w:t>
            </w:r>
            <w:r w:rsidRPr="009E1CAD">
              <w:rPr>
                <w:rFonts w:ascii="Arial" w:eastAsiaTheme="majorEastAsia" w:hAnsi="Arial" w:cs="Arial"/>
                <w:bCs/>
              </w:rPr>
              <w:t>:</w:t>
            </w:r>
            <w:r>
              <w:rPr>
                <w:rFonts w:ascii="Arial" w:eastAsiaTheme="majorEastAsia" w:hAnsi="Arial" w:cs="Arial"/>
                <w:bCs/>
              </w:rPr>
              <w:t>25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:rsidR="00D97586" w:rsidRPr="003D5FF2" w:rsidRDefault="00D97586" w:rsidP="00370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D97586" w:rsidRPr="00182BCC" w:rsidTr="003701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D97586" w:rsidRPr="003D5FF2" w:rsidRDefault="00D97586" w:rsidP="0037010B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:rsidR="00D97586" w:rsidRPr="003D5FF2" w:rsidRDefault="00D97586" w:rsidP="0037010B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cargo exitosamente la pagina web del sistema</w:t>
            </w:r>
          </w:p>
        </w:tc>
      </w:tr>
      <w:tr w:rsidR="00D97586" w:rsidRPr="00591718" w:rsidTr="00370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D97586" w:rsidRPr="003D5FF2" w:rsidRDefault="00D97586" w:rsidP="0037010B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lastRenderedPageBreak/>
              <w:t xml:space="preserve">Datos de entrada: </w:t>
            </w:r>
          </w:p>
          <w:p w:rsidR="00D97586" w:rsidRPr="00921E29" w:rsidRDefault="007D139D" w:rsidP="0037010B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proofErr w:type="spellStart"/>
            <w:r>
              <w:rPr>
                <w:rFonts w:ascii="Arial" w:hAnsi="Arial" w:cs="Arial"/>
                <w:b w:val="0"/>
                <w:color w:val="000000"/>
                <w:shd w:val="clear" w:color="auto" w:fill="D5D5D5"/>
              </w:rPr>
              <w:t>erefggr</w:t>
            </w:r>
            <w:proofErr w:type="spellEnd"/>
          </w:p>
          <w:p w:rsidR="00D97586" w:rsidRPr="007D139D" w:rsidRDefault="007D139D" w:rsidP="007D139D">
            <w:pPr>
              <w:pStyle w:val="ListParagraph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proofErr w:type="spellStart"/>
            <w:r w:rsidRPr="00921E29">
              <w:rPr>
                <w:rFonts w:ascii="Arial" w:hAnsi="Arial" w:cs="Arial"/>
                <w:b w:val="0"/>
                <w:color w:val="000000"/>
                <w:shd w:val="clear" w:color="auto" w:fill="D5D5D5"/>
              </w:rPr>
              <w:t>eastudil</w:t>
            </w:r>
            <w:proofErr w:type="spellEnd"/>
          </w:p>
        </w:tc>
      </w:tr>
      <w:tr w:rsidR="00D97586" w:rsidRPr="005C0F79" w:rsidTr="003701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D97586" w:rsidRPr="003D5FF2" w:rsidRDefault="00D97586" w:rsidP="0037010B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:rsidR="00D97586" w:rsidRDefault="00D97586" w:rsidP="0037010B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Ingreso de usuario.</w:t>
            </w:r>
          </w:p>
          <w:p w:rsidR="00D97586" w:rsidRPr="003D5FF2" w:rsidRDefault="00D97586" w:rsidP="0037010B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Ingreso de contraseña</w:t>
            </w:r>
          </w:p>
          <w:p w:rsidR="00D97586" w:rsidRPr="006F34CE" w:rsidRDefault="00D97586" w:rsidP="0037010B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C45E8F">
              <w:rPr>
                <w:rFonts w:ascii="Arial" w:hAnsi="Arial" w:cs="Arial"/>
                <w:b w:val="0"/>
              </w:rPr>
              <w:t xml:space="preserve">Se presiona en el botón </w:t>
            </w:r>
            <w:r>
              <w:rPr>
                <w:rFonts w:ascii="Arial" w:hAnsi="Arial" w:cs="Arial"/>
                <w:b w:val="0"/>
              </w:rPr>
              <w:t>Ingresar al Sistema.</w:t>
            </w:r>
          </w:p>
        </w:tc>
      </w:tr>
      <w:tr w:rsidR="00D97586" w:rsidRPr="005C0F79" w:rsidTr="00370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:rsidR="00D97586" w:rsidRPr="003D5FF2" w:rsidRDefault="00D97586" w:rsidP="0037010B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ingreso con éxito al sistema y se activó los privilegios del usuario.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:rsidR="00D97586" w:rsidRPr="003D5FF2" w:rsidRDefault="00D97586" w:rsidP="00370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:rsidR="00D97586" w:rsidRPr="003D5FF2" w:rsidRDefault="00D97586" w:rsidP="00370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D903B2C" wp14:editId="313AE40C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69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7586" w:rsidRDefault="00D97586" w:rsidP="00D9758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7" style="position:absolute;margin-left:24.65pt;margin-top:.4pt;width:15.1pt;height:13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">
                      <v:textbox>
                        <w:txbxContent>
                          <w:p w:rsidR="00D97586" w:rsidRDefault="00D97586" w:rsidP="00D97586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D97586" w:rsidRPr="003D5FF2" w:rsidRDefault="00D97586" w:rsidP="00370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B4B6AC4" wp14:editId="574BA2D7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0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7586" w:rsidRDefault="00D97586" w:rsidP="00D9758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8" style="position:absolute;margin-left:24.6pt;margin-top:2.9pt;width:15.1pt;height:13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CQMOOkMAIAAFE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D97586" w:rsidRDefault="00D97586" w:rsidP="00D97586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D97586" w:rsidRPr="00182BCC" w:rsidTr="003701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:rsidR="00D97586" w:rsidRPr="003D5FF2" w:rsidRDefault="00D97586" w:rsidP="00D97586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No se ingresa al sistema y no se activa los privilegios del usuario, indica mensaje “Usuario no Existe”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:rsidR="00D97586" w:rsidRPr="003D5FF2" w:rsidRDefault="00D97586" w:rsidP="00370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</w:p>
        </w:tc>
      </w:tr>
      <w:tr w:rsidR="00D97586" w:rsidRPr="005C0F79" w:rsidTr="00370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D97586" w:rsidRPr="003D5FF2" w:rsidRDefault="00D97586" w:rsidP="0037010B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:rsidR="00F519BD" w:rsidRDefault="00F519BD" w:rsidP="00D97586">
      <w:pPr>
        <w:pStyle w:val="ListParagraph"/>
        <w:ind w:left="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19BD" w:rsidRDefault="00F519BD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0B0206" w:rsidRDefault="000B0206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58D9" w:rsidRDefault="00F558D9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0B0206" w:rsidRDefault="000B0206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0B0206" w:rsidRDefault="000B0206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0B0206" w:rsidRDefault="000B0206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0B0206" w:rsidRDefault="000B0206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19BD" w:rsidRDefault="00F519BD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19BD" w:rsidRDefault="00F519BD" w:rsidP="00F519BD">
      <w:pPr>
        <w:pStyle w:val="ListParagraph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5" w:name="_Toc327786326"/>
      <w:bookmarkStart w:id="6" w:name="_GoBack"/>
      <w:bookmarkEnd w:id="6"/>
      <w:r w:rsidRPr="00F519BD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Control de Calidad</w:t>
      </w:r>
      <w:bookmarkEnd w:id="5"/>
    </w:p>
    <w:tbl>
      <w:tblPr>
        <w:tblStyle w:val="LightList-Accent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F519BD" w:rsidRPr="00EA38C9" w:rsidTr="00533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F519BD" w:rsidRPr="00EA38C9" w:rsidRDefault="00F519BD" w:rsidP="005333AD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F519BD" w:rsidRPr="00EA38C9" w:rsidRDefault="00F519BD" w:rsidP="005333AD">
            <w:pPr>
              <w:rPr>
                <w:rFonts w:ascii="Tahoma" w:hAnsi="Tahoma" w:cs="Tahoma"/>
                <w:sz w:val="20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F519BD" w:rsidRPr="00FE3989" w:rsidRDefault="00F519BD" w:rsidP="005333AD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F519BD" w:rsidRDefault="00F519BD" w:rsidP="005333AD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sz w:val="20"/>
              </w:rPr>
              <w:t>Vanessa Robles</w:t>
            </w:r>
          </w:p>
        </w:tc>
      </w:tr>
      <w:tr w:rsidR="00F519BD" w:rsidRPr="00EA38C9" w:rsidTr="005333AD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F519BD" w:rsidRPr="00EA38C9" w:rsidRDefault="00F519BD" w:rsidP="005333AD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6C11A1" w:rsidRDefault="00F519BD" w:rsidP="005333AD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Fase de Estándar de Documentos</w:t>
            </w: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19BD" w:rsidRPr="00B87E33" w:rsidRDefault="00F519BD" w:rsidP="00F519BD">
                                  <w:proofErr w:type="gramStart"/>
                                  <w: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4" o:spid="_x0000_s1039" style="position:absolute;margin-left:228.8pt;margin-top:4.4pt;width:17.9pt;height:18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">
                      <v:textbox>
                        <w:txbxContent>
                          <w:p w:rsidR="00F519BD" w:rsidRPr="00B87E33" w:rsidRDefault="00F519BD" w:rsidP="00F519BD">
                            <w:proofErr w:type="gramStart"/>
                            <w: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3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19BD" w:rsidRPr="008E0FA6" w:rsidRDefault="00F519BD" w:rsidP="00F519BD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3" o:spid="_x0000_s1040" style="position:absolute;margin-left:285.55pt;margin-top:5.25pt;width:17.9pt;height:18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">
                      <v:textbox>
                        <w:txbxContent>
                          <w:p w:rsidR="00F519BD" w:rsidRPr="008E0FA6" w:rsidRDefault="00F519BD" w:rsidP="00F519B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519BD" w:rsidRPr="00B46AD6" w:rsidRDefault="00F519BD" w:rsidP="00F519B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" o:spid="_x0000_s1041" style="position:absolute;margin-left:173.3pt;margin-top:3.65pt;width:17.9pt;height:18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">
                      <v:textbox>
                        <w:txbxContent>
                          <w:p w:rsidR="00F519BD" w:rsidRPr="00B46AD6" w:rsidRDefault="00F519BD" w:rsidP="00F519BD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F519BD" w:rsidRPr="00EA38C9" w:rsidRDefault="00F519BD" w:rsidP="005333AD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F519BD" w:rsidRPr="00EA38C9" w:rsidRDefault="00F519BD" w:rsidP="005333AD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F519BD" w:rsidRPr="00EA38C9" w:rsidRDefault="00F519BD" w:rsidP="005333AD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6C11A1" w:rsidRDefault="00F519BD" w:rsidP="005333AD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6C11A1" w:rsidRDefault="00F519BD" w:rsidP="005333AD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6C11A1" w:rsidRDefault="00F519BD" w:rsidP="005333AD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6C11A1" w:rsidRDefault="00F519BD" w:rsidP="005333AD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F519BD" w:rsidRPr="00EA38C9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6C11A1" w:rsidRDefault="00F519BD" w:rsidP="005333AD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F519BD" w:rsidRPr="00EA38C9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6C11A1" w:rsidRDefault="00F519BD" w:rsidP="005333AD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:rsidTr="005333A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EA38C9" w:rsidRDefault="00F519BD" w:rsidP="005333AD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F519BD" w:rsidRDefault="00F519BD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F519BD" w:rsidRDefault="00F519BD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7586" w:rsidRDefault="00D97586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F519BD" w:rsidRDefault="00F519BD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F519BD" w:rsidRDefault="00F519BD" w:rsidP="00F519BD">
      <w:pPr>
        <w:pStyle w:val="ListParagraph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7" w:name="_Toc327786327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>Coevaluación</w:t>
      </w:r>
      <w:bookmarkEnd w:id="7"/>
    </w:p>
    <w:p w:rsidR="00F519BD" w:rsidRDefault="00F519BD" w:rsidP="00F519BD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MediumShading2-Accent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F519BD" w:rsidTr="00533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:rsidR="00F519BD" w:rsidRPr="009F5A5B" w:rsidRDefault="00F519BD" w:rsidP="005333AD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1460E4" w:rsidRDefault="00F519BD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1460E4" w:rsidRDefault="00F519BD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Jennifer </w:t>
            </w: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Bermeo</w:t>
            </w:r>
            <w:proofErr w:type="spellEnd"/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1460E4" w:rsidRDefault="00F519BD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1460E4" w:rsidRDefault="00F519BD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Brick</w:t>
            </w:r>
            <w:proofErr w:type="spellEnd"/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F519BD" w:rsidRPr="001460E4" w:rsidRDefault="00F519BD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F519BD" w:rsidRDefault="00F519BD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</w:t>
            </w:r>
          </w:p>
          <w:p w:rsidR="00F519BD" w:rsidRPr="001460E4" w:rsidRDefault="00F519BD" w:rsidP="00533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Robles</w:t>
            </w:r>
          </w:p>
        </w:tc>
      </w:tr>
      <w:tr w:rsidR="00F519BD" w:rsidRPr="009A271D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F519BD" w:rsidRPr="009A271D" w:rsidRDefault="00F519BD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Jennifer </w:t>
            </w: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Bermeo</w:t>
            </w:r>
            <w:proofErr w:type="spellEnd"/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F519B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F519BD" w:rsidRPr="009A271D" w:rsidRDefault="00F519BD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Brick</w:t>
            </w:r>
            <w:proofErr w:type="spellEnd"/>
            <w:r w:rsidRPr="009A271D">
              <w:rPr>
                <w:rFonts w:ascii="Arial" w:hAnsi="Arial" w:cs="Arial"/>
                <w:b w:val="0"/>
                <w:color w:val="auto"/>
              </w:rPr>
              <w:t xml:space="preserve">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F519BD" w:rsidRPr="009A271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F519B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Pr="009A271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:rsidTr="00533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:rsidR="00F519BD" w:rsidRPr="00CF584B" w:rsidRDefault="00F519BD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CF584B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F519B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F519B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F519B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F519B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:rsidR="00F519B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F519BD" w:rsidRDefault="00F519BD" w:rsidP="005333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</w:tr>
      <w:tr w:rsidR="00F519BD" w:rsidRPr="009A271D" w:rsidTr="00533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F519BD" w:rsidRPr="009A271D" w:rsidRDefault="00F519BD" w:rsidP="005333A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F519BD" w:rsidRDefault="00F519BD" w:rsidP="00533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</w:tbl>
    <w:p w:rsidR="00F519BD" w:rsidRPr="00F519BD" w:rsidRDefault="00F519BD" w:rsidP="00F519BD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F519BD" w:rsidRPr="00F519BD" w:rsidRDefault="00F519BD" w:rsidP="00F519BD">
      <w:pPr>
        <w:pStyle w:val="ListParagraph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F519BD" w:rsidRDefault="00F519BD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F519BD" w:rsidRPr="0000149C" w:rsidRDefault="00F519BD" w:rsidP="00F519BD">
      <w:pPr>
        <w:pStyle w:val="ListParagraph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sectPr w:rsidR="00F519BD" w:rsidRPr="0000149C" w:rsidSect="0021467F">
      <w:headerReference w:type="default" r:id="rId11"/>
      <w:footerReference w:type="default" r:id="rId12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131E" w:rsidRDefault="00B3131E" w:rsidP="008F66AE">
      <w:pPr>
        <w:spacing w:after="0" w:line="240" w:lineRule="auto"/>
      </w:pPr>
      <w:r>
        <w:separator/>
      </w:r>
    </w:p>
  </w:endnote>
  <w:endnote w:type="continuationSeparator" w:id="0">
    <w:p w:rsidR="00B3131E" w:rsidRDefault="00B3131E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Pr="0008399D" w:rsidRDefault="007027D9">
    <w:pPr>
      <w:pStyle w:val="Footer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="00AA01D4" w:rsidRPr="00C825EA">
      <w:rPr>
        <w:rFonts w:ascii="Arial" w:hAnsi="Arial" w:cs="Arial"/>
        <w:sz w:val="20"/>
      </w:rPr>
      <w:t>Andrea Cáceres</w:t>
    </w:r>
    <w:r w:rsidR="007648E0" w:rsidRPr="00C825EA">
      <w:rPr>
        <w:rFonts w:ascii="Arial" w:hAnsi="Arial" w:cs="Arial"/>
        <w:sz w:val="20"/>
      </w:rPr>
      <w:t>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="00AA01D4" w:rsidRPr="00C825EA">
      <w:rPr>
        <w:rFonts w:ascii="Arial" w:hAnsi="Arial" w:cs="Arial"/>
        <w:sz w:val="20"/>
      </w:rPr>
      <w:t>Andrea Cáceres</w:t>
    </w:r>
    <w:r w:rsidR="007648E0" w:rsidRPr="00C825EA">
      <w:rPr>
        <w:rFonts w:ascii="Arial" w:hAnsi="Arial" w:cs="Arial"/>
        <w:sz w:val="20"/>
      </w:rPr>
      <w:t>, Brick Reyes</w:t>
    </w:r>
    <w:r w:rsidR="00722708" w:rsidRPr="00C825EA">
      <w:rPr>
        <w:rFonts w:ascii="Arial" w:hAnsi="Arial" w:cs="Arial"/>
        <w:sz w:val="20"/>
      </w:rPr>
      <w:t>, Efraín</w:t>
    </w:r>
    <w:r w:rsidR="00722708" w:rsidRPr="00C825EA">
      <w:rPr>
        <w:rFonts w:ascii="Tahoma" w:hAnsi="Tahoma" w:cs="Tahoma"/>
        <w:b/>
        <w:sz w:val="20"/>
      </w:rPr>
      <w:t xml:space="preserve"> </w:t>
    </w:r>
    <w:r w:rsidR="00722708" w:rsidRPr="00C825EA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2A2A31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2A2A31" w:rsidRPr="00284148">
      <w:rPr>
        <w:b/>
      </w:rPr>
      <w:fldChar w:fldCharType="separate"/>
    </w:r>
    <w:r w:rsidR="00F558D9" w:rsidRPr="00F558D9">
      <w:rPr>
        <w:rFonts w:asciiTheme="majorHAnsi" w:hAnsiTheme="majorHAnsi" w:cstheme="majorHAnsi"/>
        <w:b/>
        <w:noProof/>
      </w:rPr>
      <w:t>3</w:t>
    </w:r>
    <w:r w:rsidR="002A2A31" w:rsidRPr="00284148">
      <w:rPr>
        <w:b/>
      </w:rPr>
      <w:fldChar w:fldCharType="end"/>
    </w:r>
    <w:r w:rsidR="00AA01D4"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332E0EE2" wp14:editId="08FDB957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 w:rsidR="00AA01D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8BBEBCA" wp14:editId="2C516C2A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 w:rsidR="00AA01D4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AF618C" wp14:editId="453E0CFA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131E" w:rsidRDefault="00B3131E" w:rsidP="008F66AE">
      <w:pPr>
        <w:spacing w:after="0" w:line="240" w:lineRule="auto"/>
      </w:pPr>
      <w:r>
        <w:separator/>
      </w:r>
    </w:p>
  </w:footnote>
  <w:footnote w:type="continuationSeparator" w:id="0">
    <w:p w:rsidR="00B3131E" w:rsidRDefault="00B3131E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Default="007027D9">
    <w:pPr>
      <w:pStyle w:val="Header"/>
    </w:pPr>
    <w:r>
      <w:rPr>
        <w:noProof/>
      </w:rPr>
      <w:drawing>
        <wp:anchor distT="0" distB="0" distL="114300" distR="114300" simplePos="0" relativeHeight="251668480" behindDoc="0" locked="0" layoutInCell="1" allowOverlap="1" wp14:anchorId="18BBBF2A" wp14:editId="75A17DAE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9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A01D4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F5F6ABB" wp14:editId="1A8E5EC7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027D9" w:rsidRPr="007027D9" w:rsidRDefault="007027D9" w:rsidP="008F66AE">
                          <w:pPr>
                            <w:pStyle w:val="Heading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="00C825EA" w:rsidRPr="00C825E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="00722708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Estándar de D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ocumentación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1.</w:t>
                          </w:r>
                          <w:r w:rsidR="007648E0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 w:rsidR="00C825E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17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 w:rsidR="00C825E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05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 w:rsidR="00C825E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2012</w:t>
                          </w:r>
                        </w:p>
                        <w:p w:rsidR="007027D9" w:rsidRDefault="007027D9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2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:rsidR="007027D9" w:rsidRPr="007027D9" w:rsidRDefault="007027D9" w:rsidP="008F66AE">
                    <w:pPr>
                      <w:pStyle w:val="Heading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="00C825EA" w:rsidRPr="00C825E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="00722708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Estándar de D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ocumentación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1.</w:t>
                    </w:r>
                    <w:r w:rsidR="007648E0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 w:rsidR="00C825E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17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C825E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05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C825E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2012</w:t>
                    </w:r>
                  </w:p>
                  <w:p w:rsidR="007027D9" w:rsidRDefault="007027D9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E75247"/>
    <w:multiLevelType w:val="hybridMultilevel"/>
    <w:tmpl w:val="B74C614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5A1CEC"/>
    <w:multiLevelType w:val="hybridMultilevel"/>
    <w:tmpl w:val="21B473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8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E73269"/>
    <w:multiLevelType w:val="hybridMultilevel"/>
    <w:tmpl w:val="316684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6CFA7238"/>
    <w:multiLevelType w:val="hybridMultilevel"/>
    <w:tmpl w:val="693EF0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7442B2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0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12"/>
  </w:num>
  <w:num w:numId="5">
    <w:abstractNumId w:val="26"/>
  </w:num>
  <w:num w:numId="6">
    <w:abstractNumId w:val="19"/>
  </w:num>
  <w:num w:numId="7">
    <w:abstractNumId w:val="35"/>
  </w:num>
  <w:num w:numId="8">
    <w:abstractNumId w:val="17"/>
  </w:num>
  <w:num w:numId="9">
    <w:abstractNumId w:val="15"/>
  </w:num>
  <w:num w:numId="10">
    <w:abstractNumId w:val="2"/>
  </w:num>
  <w:num w:numId="11">
    <w:abstractNumId w:val="32"/>
  </w:num>
  <w:num w:numId="12">
    <w:abstractNumId w:val="21"/>
  </w:num>
  <w:num w:numId="13">
    <w:abstractNumId w:val="0"/>
  </w:num>
  <w:num w:numId="14">
    <w:abstractNumId w:val="5"/>
  </w:num>
  <w:num w:numId="15">
    <w:abstractNumId w:val="28"/>
  </w:num>
  <w:num w:numId="16">
    <w:abstractNumId w:val="25"/>
  </w:num>
  <w:num w:numId="17">
    <w:abstractNumId w:val="34"/>
  </w:num>
  <w:num w:numId="18">
    <w:abstractNumId w:val="7"/>
  </w:num>
  <w:num w:numId="19">
    <w:abstractNumId w:val="31"/>
  </w:num>
  <w:num w:numId="20">
    <w:abstractNumId w:val="20"/>
  </w:num>
  <w:num w:numId="21">
    <w:abstractNumId w:val="1"/>
  </w:num>
  <w:num w:numId="22">
    <w:abstractNumId w:val="8"/>
  </w:num>
  <w:num w:numId="23">
    <w:abstractNumId w:val="23"/>
  </w:num>
  <w:num w:numId="24">
    <w:abstractNumId w:val="33"/>
  </w:num>
  <w:num w:numId="25">
    <w:abstractNumId w:val="16"/>
  </w:num>
  <w:num w:numId="26">
    <w:abstractNumId w:val="13"/>
  </w:num>
  <w:num w:numId="27">
    <w:abstractNumId w:val="30"/>
  </w:num>
  <w:num w:numId="28">
    <w:abstractNumId w:val="3"/>
  </w:num>
  <w:num w:numId="29">
    <w:abstractNumId w:val="11"/>
  </w:num>
  <w:num w:numId="30">
    <w:abstractNumId w:val="22"/>
  </w:num>
  <w:num w:numId="31">
    <w:abstractNumId w:val="18"/>
  </w:num>
  <w:num w:numId="32">
    <w:abstractNumId w:val="27"/>
  </w:num>
  <w:num w:numId="33">
    <w:abstractNumId w:val="29"/>
  </w:num>
  <w:num w:numId="34">
    <w:abstractNumId w:val="14"/>
  </w:num>
  <w:num w:numId="35">
    <w:abstractNumId w:val="24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5EA"/>
    <w:rsid w:val="0000149C"/>
    <w:rsid w:val="00012EFF"/>
    <w:rsid w:val="000413F9"/>
    <w:rsid w:val="00075973"/>
    <w:rsid w:val="0008399D"/>
    <w:rsid w:val="00084147"/>
    <w:rsid w:val="000B0206"/>
    <w:rsid w:val="000F1ADB"/>
    <w:rsid w:val="0010178D"/>
    <w:rsid w:val="001460E4"/>
    <w:rsid w:val="001677F5"/>
    <w:rsid w:val="00181572"/>
    <w:rsid w:val="0019617E"/>
    <w:rsid w:val="001C3672"/>
    <w:rsid w:val="001F4811"/>
    <w:rsid w:val="0020676A"/>
    <w:rsid w:val="0021467F"/>
    <w:rsid w:val="00265B7E"/>
    <w:rsid w:val="00284148"/>
    <w:rsid w:val="00296C9C"/>
    <w:rsid w:val="002A2A31"/>
    <w:rsid w:val="002D7A94"/>
    <w:rsid w:val="002E4A94"/>
    <w:rsid w:val="002F2997"/>
    <w:rsid w:val="003110F6"/>
    <w:rsid w:val="00316140"/>
    <w:rsid w:val="003A4DF3"/>
    <w:rsid w:val="003C79B0"/>
    <w:rsid w:val="0047057B"/>
    <w:rsid w:val="0047085B"/>
    <w:rsid w:val="004825D8"/>
    <w:rsid w:val="00483064"/>
    <w:rsid w:val="004A55E6"/>
    <w:rsid w:val="004B1577"/>
    <w:rsid w:val="004B5574"/>
    <w:rsid w:val="004F6C74"/>
    <w:rsid w:val="00524411"/>
    <w:rsid w:val="00540CF3"/>
    <w:rsid w:val="005554EA"/>
    <w:rsid w:val="006605BB"/>
    <w:rsid w:val="006703AA"/>
    <w:rsid w:val="00691B5C"/>
    <w:rsid w:val="006A418F"/>
    <w:rsid w:val="006F34CE"/>
    <w:rsid w:val="007027D9"/>
    <w:rsid w:val="00722708"/>
    <w:rsid w:val="007648E0"/>
    <w:rsid w:val="007D139D"/>
    <w:rsid w:val="008017A0"/>
    <w:rsid w:val="00883E74"/>
    <w:rsid w:val="008B6514"/>
    <w:rsid w:val="008F66AE"/>
    <w:rsid w:val="00921E29"/>
    <w:rsid w:val="009548BB"/>
    <w:rsid w:val="009E42B1"/>
    <w:rsid w:val="00A870F6"/>
    <w:rsid w:val="00AA01D4"/>
    <w:rsid w:val="00AE1376"/>
    <w:rsid w:val="00B3131E"/>
    <w:rsid w:val="00B45566"/>
    <w:rsid w:val="00B57756"/>
    <w:rsid w:val="00B66B48"/>
    <w:rsid w:val="00B70A42"/>
    <w:rsid w:val="00B93F96"/>
    <w:rsid w:val="00BA257D"/>
    <w:rsid w:val="00C22C39"/>
    <w:rsid w:val="00C825EA"/>
    <w:rsid w:val="00CC4C6F"/>
    <w:rsid w:val="00CC5F0F"/>
    <w:rsid w:val="00D5367E"/>
    <w:rsid w:val="00D93494"/>
    <w:rsid w:val="00D97586"/>
    <w:rsid w:val="00DE33C1"/>
    <w:rsid w:val="00E35E5B"/>
    <w:rsid w:val="00E65F7C"/>
    <w:rsid w:val="00E67EAC"/>
    <w:rsid w:val="00E94820"/>
    <w:rsid w:val="00EA3D81"/>
    <w:rsid w:val="00EB75A2"/>
    <w:rsid w:val="00EF47F0"/>
    <w:rsid w:val="00F12962"/>
    <w:rsid w:val="00F31BD0"/>
    <w:rsid w:val="00F34467"/>
    <w:rsid w:val="00F453A6"/>
    <w:rsid w:val="00F519BD"/>
    <w:rsid w:val="00F558D9"/>
    <w:rsid w:val="00F755AB"/>
    <w:rsid w:val="00F8766C"/>
    <w:rsid w:val="00F9514E"/>
    <w:rsid w:val="00FD61AE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table" w:styleId="TableGrid">
    <w:name w:val="Table Grid"/>
    <w:basedOn w:val="TableNormal"/>
    <w:uiPriority w:val="59"/>
    <w:rsid w:val="00F519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1-nfasis11">
    <w:name w:val="Sombreado medio 1 - Énfasis 11"/>
    <w:basedOn w:val="TableNormal"/>
    <w:uiPriority w:val="63"/>
    <w:rsid w:val="00F519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C"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F519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table" w:styleId="TableGrid">
    <w:name w:val="Table Grid"/>
    <w:basedOn w:val="TableNormal"/>
    <w:uiPriority w:val="59"/>
    <w:rsid w:val="00F519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1-nfasis11">
    <w:name w:val="Sombreado medio 1 - Énfasis 11"/>
    <w:basedOn w:val="TableNormal"/>
    <w:uiPriority w:val="63"/>
    <w:rsid w:val="00F519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C"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F519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355596-CE3D-4EB5-B0E7-07AAC088F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52</TotalTime>
  <Pages>10</Pages>
  <Words>1066</Words>
  <Characters>5866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Patu</cp:lastModifiedBy>
  <cp:revision>11</cp:revision>
  <dcterms:created xsi:type="dcterms:W3CDTF">2012-06-17T23:05:00Z</dcterms:created>
  <dcterms:modified xsi:type="dcterms:W3CDTF">2012-06-20T16:02:00Z</dcterms:modified>
</cp:coreProperties>
</file>