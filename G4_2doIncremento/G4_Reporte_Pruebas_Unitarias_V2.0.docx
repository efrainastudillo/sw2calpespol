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959660" w14:textId="77777777" w:rsidR="00BA257D" w:rsidRDefault="0010178D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74624" behindDoc="1" locked="0" layoutInCell="1" allowOverlap="1" wp14:anchorId="48050917" wp14:editId="043A9FBC">
            <wp:simplePos x="0" y="0"/>
            <wp:positionH relativeFrom="column">
              <wp:posOffset>1979826</wp:posOffset>
            </wp:positionH>
            <wp:positionV relativeFrom="paragraph">
              <wp:posOffset>-81088</wp:posOffset>
            </wp:positionV>
            <wp:extent cx="895350" cy="871870"/>
            <wp:effectExtent l="19050" t="0" r="0" b="0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01D4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80EA3BF" wp14:editId="44ACB5EC">
                <wp:simplePos x="0" y="0"/>
                <wp:positionH relativeFrom="column">
                  <wp:posOffset>-892810</wp:posOffset>
                </wp:positionH>
                <wp:positionV relativeFrom="page">
                  <wp:posOffset>146050</wp:posOffset>
                </wp:positionV>
                <wp:extent cx="552450" cy="577850"/>
                <wp:effectExtent l="6350" t="3175" r="3175" b="0"/>
                <wp:wrapNone/>
                <wp:docPr id="5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" cy="577850"/>
                          <a:chOff x="114379548" y="106280986"/>
                          <a:chExt cx="450000" cy="487500"/>
                        </a:xfrm>
                      </wpg:grpSpPr>
                      <wps:wsp>
                        <wps:cNvPr id="57" name="Freeform 147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48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49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50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1"/>
                        <wps:cNvSpPr>
                          <a:spLocks/>
                        </wps:cNvSpPr>
                        <wps:spPr bwMode="auto">
                          <a:xfrm>
                            <a:off x="114525798" y="106344736"/>
                            <a:ext cx="187500" cy="225000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52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146" o:spid="_x0000_s1026" style="position:absolute;margin-left:-70.3pt;margin-top:11.5pt;width:43.5pt;height:45.5pt;z-index:251675648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    <v:shape id="Freeform 147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48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49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50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51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0;112500,18750;187500,22500;93750,11250;18750,153750;82500,225000;37500,161250" o:connectangles="0,0,0,0,0,0,0"/>
                </v:shape>
                <v:shape id="Freeform 152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</w:p>
    <w:p w14:paraId="66B6BF35" w14:textId="77777777" w:rsidR="00BA257D" w:rsidRDefault="00BA257D" w:rsidP="00BA257D">
      <w:pPr>
        <w:pStyle w:val="Sinespaciad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</w:t>
      </w:r>
    </w:p>
    <w:p w14:paraId="0BD24865" w14:textId="77777777" w:rsidR="002E4A94" w:rsidRDefault="002E4A94" w:rsidP="00BA257D">
      <w:pPr>
        <w:pStyle w:val="Sinespaciado"/>
        <w:rPr>
          <w:b/>
          <w:sz w:val="40"/>
          <w:szCs w:val="40"/>
        </w:rPr>
      </w:pPr>
    </w:p>
    <w:p w14:paraId="1D301300" w14:textId="77777777"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9A32B9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14:paraId="5855A557" w14:textId="77777777" w:rsidR="002E4A94" w:rsidRDefault="002E4A94" w:rsidP="00BA257D">
      <w:pPr>
        <w:pStyle w:val="Sinespaciado"/>
        <w:rPr>
          <w:b/>
          <w:sz w:val="40"/>
          <w:szCs w:val="40"/>
        </w:rPr>
      </w:pPr>
    </w:p>
    <w:p w14:paraId="68B4D93D" w14:textId="77777777" w:rsidR="00BA257D" w:rsidRPr="00EA3D81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Pr="00EA3D81">
        <w:rPr>
          <w:rFonts w:ascii="Berlin Sans FB Demi" w:hAnsi="Berlin Sans FB Demi"/>
          <w:b/>
          <w:sz w:val="40"/>
          <w:szCs w:val="40"/>
        </w:rPr>
        <w:t>“EMPRESA QUE REQUIERE EL SOFTWARE”</w:t>
      </w:r>
    </w:p>
    <w:p w14:paraId="7CFEE2CE" w14:textId="77777777" w:rsidR="006703AA" w:rsidRDefault="006703AA" w:rsidP="00BA257D">
      <w:pPr>
        <w:pStyle w:val="Sinespaciado"/>
        <w:rPr>
          <w:b/>
          <w:sz w:val="40"/>
          <w:szCs w:val="40"/>
        </w:rPr>
      </w:pPr>
    </w:p>
    <w:p w14:paraId="594FFD62" w14:textId="77777777" w:rsidR="006703AA" w:rsidRPr="00EA3D81" w:rsidRDefault="00EA3D81" w:rsidP="006703AA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 xml:space="preserve">           </w:t>
      </w:r>
      <w:r w:rsidR="002F2997">
        <w:rPr>
          <w:b/>
          <w:sz w:val="40"/>
          <w:szCs w:val="40"/>
        </w:rPr>
        <w:t xml:space="preserve">      </w:t>
      </w:r>
      <w:r>
        <w:rPr>
          <w:b/>
          <w:sz w:val="40"/>
          <w:szCs w:val="40"/>
        </w:rPr>
        <w:t xml:space="preserve">    </w:t>
      </w:r>
      <w:r w:rsidR="006703AA">
        <w:rPr>
          <w:b/>
          <w:sz w:val="40"/>
          <w:szCs w:val="40"/>
        </w:rPr>
        <w:t xml:space="preserve"> </w:t>
      </w:r>
      <w:r w:rsidR="00A234EA">
        <w:rPr>
          <w:rFonts w:ascii="Berlin Sans FB Demi" w:hAnsi="Berlin Sans FB Demi"/>
          <w:b/>
          <w:sz w:val="40"/>
          <w:szCs w:val="40"/>
        </w:rPr>
        <w:t>Reporte de pruebas Unitarias</w:t>
      </w:r>
    </w:p>
    <w:p w14:paraId="6CB87EE0" w14:textId="77777777" w:rsidR="00BA257D" w:rsidRDefault="00E35E5B" w:rsidP="00BA257D">
      <w:pPr>
        <w:pStyle w:val="Sinespaciado"/>
      </w:pPr>
      <w:r>
        <w:rPr>
          <w:noProof/>
          <w:lang w:val="es-EC" w:eastAsia="es-EC"/>
        </w:rPr>
        <w:drawing>
          <wp:anchor distT="0" distB="0" distL="114300" distR="114300" simplePos="0" relativeHeight="251688960" behindDoc="0" locked="0" layoutInCell="1" allowOverlap="1" wp14:anchorId="30CBE8EA" wp14:editId="19B32C1B">
            <wp:simplePos x="0" y="0"/>
            <wp:positionH relativeFrom="column">
              <wp:posOffset>-316865</wp:posOffset>
            </wp:positionH>
            <wp:positionV relativeFrom="paragraph">
              <wp:posOffset>135890</wp:posOffset>
            </wp:positionV>
            <wp:extent cx="5605145" cy="2211070"/>
            <wp:effectExtent l="19050" t="0" r="0" b="0"/>
            <wp:wrapThrough wrapText="bothSides">
              <wp:wrapPolygon edited="0">
                <wp:start x="4845" y="0"/>
                <wp:lineTo x="3817" y="2978"/>
                <wp:lineTo x="-73" y="5769"/>
                <wp:lineTo x="-73" y="7072"/>
                <wp:lineTo x="147" y="8933"/>
                <wp:lineTo x="1468" y="11910"/>
                <wp:lineTo x="367" y="14702"/>
                <wp:lineTo x="2496" y="17866"/>
                <wp:lineTo x="2643" y="17866"/>
                <wp:lineTo x="2643" y="18052"/>
                <wp:lineTo x="4478" y="21401"/>
                <wp:lineTo x="4992" y="21401"/>
                <wp:lineTo x="5065" y="21401"/>
                <wp:lineTo x="6093" y="20843"/>
                <wp:lineTo x="6387" y="19540"/>
                <wp:lineTo x="6313" y="17866"/>
                <wp:lineTo x="7194" y="15074"/>
                <wp:lineTo x="7194" y="14888"/>
                <wp:lineTo x="20996" y="14516"/>
                <wp:lineTo x="21436" y="12096"/>
                <wp:lineTo x="18426" y="11910"/>
                <wp:lineTo x="14389" y="8933"/>
                <wp:lineTo x="21142" y="7816"/>
                <wp:lineTo x="21583" y="7444"/>
                <wp:lineTo x="21216" y="5955"/>
                <wp:lineTo x="21363" y="4094"/>
                <wp:lineTo x="19454" y="3536"/>
                <wp:lineTo x="6680" y="2791"/>
                <wp:lineTo x="6387" y="1861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14:paraId="7CE85540" w14:textId="77777777" w:rsidR="00BA257D" w:rsidRDefault="00BA257D" w:rsidP="00BA257D">
      <w:pPr>
        <w:pStyle w:val="Sinespaciado"/>
      </w:pPr>
    </w:p>
    <w:p w14:paraId="781B7E72" w14:textId="77777777" w:rsidR="00BA257D" w:rsidRDefault="00AA01D4" w:rsidP="00BA257D">
      <w:pPr>
        <w:pStyle w:val="Sinespaciado"/>
      </w:pP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6431" behindDoc="0" locked="0" layoutInCell="1" allowOverlap="1" wp14:anchorId="09AFCC26" wp14:editId="38377418">
                <wp:simplePos x="0" y="0"/>
                <wp:positionH relativeFrom="column">
                  <wp:posOffset>-1228725</wp:posOffset>
                </wp:positionH>
                <wp:positionV relativeFrom="page">
                  <wp:posOffset>-3721100</wp:posOffset>
                </wp:positionV>
                <wp:extent cx="8381365" cy="4688840"/>
                <wp:effectExtent l="3810" t="3175" r="6350" b="3810"/>
                <wp:wrapNone/>
                <wp:docPr id="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 flipV="1">
                          <a:off x="0" y="0"/>
                          <a:ext cx="8381365" cy="4688840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45" o:spid="_x0000_s1026" style="position:absolute;margin-left:-96.75pt;margin-top:-293pt;width:659.95pt;height:369.2pt;flip:x y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8247954,1628822;8381365,149813;0,672566;0,1628822;0,4688840;7561278,4688840;7608365,4551777;8247954,1628822" o:connectangles="0,0,0,0,0,0,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D8F97" wp14:editId="002A69A7">
                <wp:simplePos x="0" y="0"/>
                <wp:positionH relativeFrom="column">
                  <wp:posOffset>5056505</wp:posOffset>
                </wp:positionH>
                <wp:positionV relativeFrom="page">
                  <wp:posOffset>3810</wp:posOffset>
                </wp:positionV>
                <wp:extent cx="1639570" cy="10058400"/>
                <wp:effectExtent l="2540" t="3810" r="5715" b="5715"/>
                <wp:wrapNone/>
                <wp:docPr id="3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39570" cy="10058400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4" o:spid="_x0000_s1026" style="position:absolute;margin-left:398.15pt;margin-top:.3pt;width:129.1pt;height:1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39570,0;303745,0;0,10058400;1639570,10058400;1639570,0" o:connectangles="0,0,0,0,0"/>
                <w10:wrap anchory="page"/>
              </v:shape>
            </w:pict>
          </mc:Fallback>
        </mc:AlternateContent>
      </w:r>
      <w:r w:rsidR="00BA257D">
        <w:t xml:space="preserve">                            </w:t>
      </w:r>
    </w:p>
    <w:p w14:paraId="51CEC18A" w14:textId="77777777" w:rsidR="00BA257D" w:rsidRDefault="00BA257D" w:rsidP="00BA257D">
      <w:pPr>
        <w:pStyle w:val="Sinespaciado"/>
      </w:pPr>
    </w:p>
    <w:p w14:paraId="03E3BB28" w14:textId="77777777" w:rsidR="00BA257D" w:rsidRDefault="00BA257D" w:rsidP="00BA257D">
      <w:pPr>
        <w:pStyle w:val="Sinespaciado"/>
      </w:pPr>
    </w:p>
    <w:p w14:paraId="528F8FD9" w14:textId="77777777" w:rsidR="00BA257D" w:rsidRDefault="00BA257D" w:rsidP="00BA257D">
      <w:pPr>
        <w:pStyle w:val="Sinespaciado"/>
        <w:ind w:left="708" w:firstLine="708"/>
      </w:pPr>
    </w:p>
    <w:p w14:paraId="688E5903" w14:textId="77777777" w:rsidR="002E4A94" w:rsidRDefault="002E4A94"/>
    <w:p w14:paraId="37F9B87C" w14:textId="77777777" w:rsidR="00EA3D81" w:rsidRDefault="002E4A94" w:rsidP="002E4A94">
      <w:r>
        <w:t xml:space="preserve">    </w:t>
      </w:r>
    </w:p>
    <w:p w14:paraId="02273236" w14:textId="77777777" w:rsidR="00EA3D81" w:rsidRDefault="00EA3D81" w:rsidP="002E4A94"/>
    <w:p w14:paraId="34BDE7D5" w14:textId="77777777" w:rsidR="00EA3D81" w:rsidRDefault="00EA3D81" w:rsidP="002E4A94"/>
    <w:p w14:paraId="7473A248" w14:textId="77777777" w:rsidR="002E4A94" w:rsidRDefault="002E4A94" w:rsidP="002E4A94">
      <w:r>
        <w:t xml:space="preserve">              </w:t>
      </w:r>
    </w:p>
    <w:p w14:paraId="13259514" w14:textId="6E1F6569" w:rsidR="002E4A94" w:rsidRPr="00EA3D81" w:rsidRDefault="002E4A94" w:rsidP="006A0646">
      <w:pPr>
        <w:jc w:val="center"/>
        <w:rPr>
          <w:rFonts w:ascii="Berlin Sans FB Demi" w:hAnsi="Berlin Sans FB Demi"/>
          <w:sz w:val="30"/>
          <w:szCs w:val="30"/>
        </w:rPr>
      </w:pPr>
      <w:bookmarkStart w:id="0" w:name="_GoBack"/>
      <w:bookmarkEnd w:id="0"/>
      <w:r w:rsidRPr="00EA3D81">
        <w:rPr>
          <w:rFonts w:ascii="Berlin Sans FB Demi" w:hAnsi="Berlin Sans FB Demi"/>
          <w:sz w:val="30"/>
          <w:szCs w:val="30"/>
        </w:rPr>
        <w:t>“</w:t>
      </w:r>
      <w:r w:rsidR="006A0646"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</w:p>
    <w:p w14:paraId="23D4C98E" w14:textId="77777777" w:rsidR="00483064" w:rsidRDefault="00AA01D4" w:rsidP="00A234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623DE51" wp14:editId="5914C189">
                <wp:simplePos x="0" y="0"/>
                <wp:positionH relativeFrom="column">
                  <wp:posOffset>-56515</wp:posOffset>
                </wp:positionH>
                <wp:positionV relativeFrom="paragraph">
                  <wp:posOffset>1574800</wp:posOffset>
                </wp:positionV>
                <wp:extent cx="234950" cy="1435100"/>
                <wp:effectExtent l="4445" t="5080" r="8255" b="7620"/>
                <wp:wrapNone/>
                <wp:docPr id="18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950" cy="1435100"/>
                          <a:chOff x="1612" y="11874"/>
                          <a:chExt cx="370" cy="2491"/>
                        </a:xfrm>
                      </wpg:grpSpPr>
                      <wpg:grpSp>
                        <wpg:cNvPr id="19" name="Group 153"/>
                        <wpg:cNvGrpSpPr>
                          <a:grpSpLocks/>
                        </wpg:cNvGrpSpPr>
                        <wpg:grpSpPr bwMode="auto">
                          <a:xfrm>
                            <a:off x="1644" y="11874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0" name="Freeform 15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15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15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15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15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15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69"/>
                        <wpg:cNvGrpSpPr>
                          <a:grpSpLocks/>
                        </wpg:cNvGrpSpPr>
                        <wpg:grpSpPr bwMode="auto">
                          <a:xfrm>
                            <a:off x="1626" y="12401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27" name="Freeform 170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171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172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173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174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175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176"/>
                        <wpg:cNvGrpSpPr>
                          <a:grpSpLocks/>
                        </wpg:cNvGrpSpPr>
                        <wpg:grpSpPr bwMode="auto">
                          <a:xfrm>
                            <a:off x="1625" y="12947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34" name="Freeform 177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Freeform 178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179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180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181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182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183"/>
                        <wpg:cNvGrpSpPr>
                          <a:grpSpLocks/>
                        </wpg:cNvGrpSpPr>
                        <wpg:grpSpPr bwMode="auto">
                          <a:xfrm>
                            <a:off x="1612" y="1346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1" name="Freeform 184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85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86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87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88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89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190"/>
                        <wpg:cNvGrpSpPr>
                          <a:grpSpLocks/>
                        </wpg:cNvGrpSpPr>
                        <wpg:grpSpPr bwMode="auto">
                          <a:xfrm>
                            <a:off x="1616" y="13999"/>
                            <a:ext cx="338" cy="366"/>
                            <a:chOff x="114379548" y="106280986"/>
                            <a:chExt cx="450000" cy="487500"/>
                          </a:xfrm>
                        </wpg:grpSpPr>
                        <wps:wsp>
                          <wps:cNvPr id="48" name="Freeform 191"/>
                          <wps:cNvSpPr>
                            <a:spLocks/>
                          </wps:cNvSpPr>
                          <wps:spPr bwMode="auto">
                            <a:xfrm>
                              <a:off x="114398298" y="106460986"/>
                              <a:ext cx="431250" cy="307500"/>
                            </a:xfrm>
                            <a:custGeom>
                              <a:avLst/>
                              <a:gdLst>
                                <a:gd name="T0" fmla="*/ 101 w 115"/>
                                <a:gd name="T1" fmla="*/ 37 h 82"/>
                                <a:gd name="T2" fmla="*/ 23 w 115"/>
                                <a:gd name="T3" fmla="*/ 54 h 82"/>
                                <a:gd name="T4" fmla="*/ 0 w 115"/>
                                <a:gd name="T5" fmla="*/ 24 h 82"/>
                                <a:gd name="T6" fmla="*/ 26 w 115"/>
                                <a:gd name="T7" fmla="*/ 65 h 82"/>
                                <a:gd name="T8" fmla="*/ 103 w 115"/>
                                <a:gd name="T9" fmla="*/ 48 h 82"/>
                                <a:gd name="T10" fmla="*/ 110 w 115"/>
                                <a:gd name="T11" fmla="*/ 0 h 82"/>
                                <a:gd name="T12" fmla="*/ 101 w 115"/>
                                <a:gd name="T13" fmla="*/ 37 h 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15" h="82">
                                  <a:moveTo>
                                    <a:pt x="101" y="37"/>
                                  </a:moveTo>
                                  <a:cubicBezTo>
                                    <a:pt x="84" y="64"/>
                                    <a:pt x="49" y="71"/>
                                    <a:pt x="23" y="54"/>
                                  </a:cubicBezTo>
                                  <a:cubicBezTo>
                                    <a:pt x="12" y="47"/>
                                    <a:pt x="4" y="36"/>
                                    <a:pt x="0" y="24"/>
                                  </a:cubicBezTo>
                                  <a:cubicBezTo>
                                    <a:pt x="2" y="40"/>
                                    <a:pt x="11" y="56"/>
                                    <a:pt x="26" y="65"/>
                                  </a:cubicBezTo>
                                  <a:cubicBezTo>
                                    <a:pt x="52" y="82"/>
                                    <a:pt x="87" y="75"/>
                                    <a:pt x="103" y="48"/>
                                  </a:cubicBezTo>
                                  <a:cubicBezTo>
                                    <a:pt x="113" y="34"/>
                                    <a:pt x="115" y="16"/>
                                    <a:pt x="110" y="0"/>
                                  </a:cubicBezTo>
                                  <a:cubicBezTo>
                                    <a:pt x="111" y="13"/>
                                    <a:pt x="108" y="26"/>
                                    <a:pt x="101" y="37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192"/>
                          <wps:cNvSpPr>
                            <a:spLocks/>
                          </wps:cNvSpPr>
                          <wps:spPr bwMode="auto">
                            <a:xfrm>
                              <a:off x="114379548" y="106355986"/>
                              <a:ext cx="408750" cy="363750"/>
                            </a:xfrm>
                            <a:custGeom>
                              <a:avLst/>
                              <a:gdLst>
                                <a:gd name="T0" fmla="*/ 77 w 109"/>
                                <a:gd name="T1" fmla="*/ 81 h 97"/>
                                <a:gd name="T2" fmla="*/ 10 w 109"/>
                                <a:gd name="T3" fmla="*/ 38 h 97"/>
                                <a:gd name="T4" fmla="*/ 15 w 109"/>
                                <a:gd name="T5" fmla="*/ 0 h 97"/>
                                <a:gd name="T6" fmla="*/ 4 w 109"/>
                                <a:gd name="T7" fmla="*/ 47 h 97"/>
                                <a:gd name="T8" fmla="*/ 71 w 109"/>
                                <a:gd name="T9" fmla="*/ 91 h 97"/>
                                <a:gd name="T10" fmla="*/ 109 w 109"/>
                                <a:gd name="T11" fmla="*/ 61 h 97"/>
                                <a:gd name="T12" fmla="*/ 77 w 109"/>
                                <a:gd name="T13" fmla="*/ 81 h 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9" h="97">
                                  <a:moveTo>
                                    <a:pt x="77" y="81"/>
                                  </a:moveTo>
                                  <a:cubicBezTo>
                                    <a:pt x="46" y="88"/>
                                    <a:pt x="16" y="68"/>
                                    <a:pt x="10" y="38"/>
                                  </a:cubicBezTo>
                                  <a:cubicBezTo>
                                    <a:pt x="7" y="25"/>
                                    <a:pt x="9" y="12"/>
                                    <a:pt x="15" y="0"/>
                                  </a:cubicBezTo>
                                  <a:cubicBezTo>
                                    <a:pt x="5" y="13"/>
                                    <a:pt x="0" y="30"/>
                                    <a:pt x="4" y="47"/>
                                  </a:cubicBezTo>
                                  <a:cubicBezTo>
                                    <a:pt x="10" y="78"/>
                                    <a:pt x="40" y="97"/>
                                    <a:pt x="71" y="91"/>
                                  </a:cubicBezTo>
                                  <a:cubicBezTo>
                                    <a:pt x="88" y="87"/>
                                    <a:pt x="102" y="76"/>
                                    <a:pt x="109" y="61"/>
                                  </a:cubicBezTo>
                                  <a:cubicBezTo>
                                    <a:pt x="101" y="71"/>
                                    <a:pt x="90" y="78"/>
                                    <a:pt x="77" y="81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33830"/>
                                </a:gs>
                                <a:gs pos="100000">
                                  <a:srgbClr val="EFB32F"/>
                                </a:gs>
                              </a:gsLst>
                              <a:lin ang="27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193"/>
                          <wps:cNvSpPr>
                            <a:spLocks/>
                          </wps:cNvSpPr>
                          <wps:spPr bwMode="auto">
                            <a:xfrm>
                              <a:off x="114420798" y="106295986"/>
                              <a:ext cx="236250" cy="333750"/>
                            </a:xfrm>
                            <a:custGeom>
                              <a:avLst/>
                              <a:gdLst>
                                <a:gd name="T0" fmla="*/ 34 w 63"/>
                                <a:gd name="T1" fmla="*/ 78 h 89"/>
                                <a:gd name="T2" fmla="*/ 21 w 63"/>
                                <a:gd name="T3" fmla="*/ 18 h 89"/>
                                <a:gd name="T4" fmla="*/ 45 w 63"/>
                                <a:gd name="T5" fmla="*/ 0 h 89"/>
                                <a:gd name="T6" fmla="*/ 13 w 63"/>
                                <a:gd name="T7" fmla="*/ 20 h 89"/>
                                <a:gd name="T8" fmla="*/ 26 w 63"/>
                                <a:gd name="T9" fmla="*/ 80 h 89"/>
                                <a:gd name="T10" fmla="*/ 63 w 63"/>
                                <a:gd name="T11" fmla="*/ 85 h 89"/>
                                <a:gd name="T12" fmla="*/ 34 w 63"/>
                                <a:gd name="T13" fmla="*/ 78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89">
                                  <a:moveTo>
                                    <a:pt x="34" y="78"/>
                                  </a:moveTo>
                                  <a:cubicBezTo>
                                    <a:pt x="14" y="65"/>
                                    <a:pt x="8" y="38"/>
                                    <a:pt x="21" y="18"/>
                                  </a:cubicBezTo>
                                  <a:cubicBezTo>
                                    <a:pt x="27" y="9"/>
                                    <a:pt x="35" y="3"/>
                                    <a:pt x="45" y="0"/>
                                  </a:cubicBezTo>
                                  <a:cubicBezTo>
                                    <a:pt x="32" y="1"/>
                                    <a:pt x="20" y="8"/>
                                    <a:pt x="13" y="20"/>
                                  </a:cubicBezTo>
                                  <a:cubicBezTo>
                                    <a:pt x="0" y="40"/>
                                    <a:pt x="5" y="67"/>
                                    <a:pt x="26" y="80"/>
                                  </a:cubicBezTo>
                                  <a:cubicBezTo>
                                    <a:pt x="37" y="88"/>
                                    <a:pt x="51" y="89"/>
                                    <a:pt x="63" y="85"/>
                                  </a:cubicBezTo>
                                  <a:cubicBezTo>
                                    <a:pt x="53" y="86"/>
                                    <a:pt x="43" y="84"/>
                                    <a:pt x="34" y="78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94"/>
                          <wps:cNvSpPr>
                            <a:spLocks/>
                          </wps:cNvSpPr>
                          <wps:spPr bwMode="auto">
                            <a:xfrm>
                              <a:off x="114458298" y="106280986"/>
                              <a:ext cx="281250" cy="318750"/>
                            </a:xfrm>
                            <a:custGeom>
                              <a:avLst/>
                              <a:gdLst>
                                <a:gd name="T0" fmla="*/ 12 w 75"/>
                                <a:gd name="T1" fmla="*/ 60 h 85"/>
                                <a:gd name="T2" fmla="*/ 46 w 75"/>
                                <a:gd name="T3" fmla="*/ 7 h 85"/>
                                <a:gd name="T4" fmla="*/ 75 w 75"/>
                                <a:gd name="T5" fmla="*/ 11 h 85"/>
                                <a:gd name="T6" fmla="*/ 38 w 75"/>
                                <a:gd name="T7" fmla="*/ 3 h 85"/>
                                <a:gd name="T8" fmla="*/ 5 w 75"/>
                                <a:gd name="T9" fmla="*/ 55 h 85"/>
                                <a:gd name="T10" fmla="*/ 28 w 75"/>
                                <a:gd name="T11" fmla="*/ 85 h 85"/>
                                <a:gd name="T12" fmla="*/ 12 w 75"/>
                                <a:gd name="T13" fmla="*/ 60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5" h="85">
                                  <a:moveTo>
                                    <a:pt x="12" y="60"/>
                                  </a:moveTo>
                                  <a:cubicBezTo>
                                    <a:pt x="7" y="36"/>
                                    <a:pt x="22" y="13"/>
                                    <a:pt x="46" y="7"/>
                                  </a:cubicBezTo>
                                  <a:cubicBezTo>
                                    <a:pt x="56" y="5"/>
                                    <a:pt x="66" y="7"/>
                                    <a:pt x="75" y="11"/>
                                  </a:cubicBezTo>
                                  <a:cubicBezTo>
                                    <a:pt x="65" y="3"/>
                                    <a:pt x="52" y="0"/>
                                    <a:pt x="38" y="3"/>
                                  </a:cubicBezTo>
                                  <a:cubicBezTo>
                                    <a:pt x="15" y="8"/>
                                    <a:pt x="0" y="31"/>
                                    <a:pt x="5" y="55"/>
                                  </a:cubicBezTo>
                                  <a:cubicBezTo>
                                    <a:pt x="8" y="68"/>
                                    <a:pt x="16" y="79"/>
                                    <a:pt x="28" y="85"/>
                                  </a:cubicBezTo>
                                  <a:cubicBezTo>
                                    <a:pt x="20" y="79"/>
                                    <a:pt x="14" y="70"/>
                                    <a:pt x="12" y="60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79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95"/>
                          <wps:cNvSpPr>
                            <a:spLocks/>
                          </wps:cNvSpPr>
                          <wps:spPr bwMode="auto">
                            <a:xfrm>
                              <a:off x="114525798" y="106344736"/>
                              <a:ext cx="187500" cy="225000"/>
                            </a:xfrm>
                            <a:custGeom>
                              <a:avLst/>
                              <a:gdLst>
                                <a:gd name="T0" fmla="*/ 10 w 50"/>
                                <a:gd name="T1" fmla="*/ 43 h 60"/>
                                <a:gd name="T2" fmla="*/ 30 w 50"/>
                                <a:gd name="T3" fmla="*/ 5 h 60"/>
                                <a:gd name="T4" fmla="*/ 50 w 50"/>
                                <a:gd name="T5" fmla="*/ 6 h 60"/>
                                <a:gd name="T6" fmla="*/ 25 w 50"/>
                                <a:gd name="T7" fmla="*/ 3 h 60"/>
                                <a:gd name="T8" fmla="*/ 5 w 50"/>
                                <a:gd name="T9" fmla="*/ 41 h 60"/>
                                <a:gd name="T10" fmla="*/ 22 w 50"/>
                                <a:gd name="T11" fmla="*/ 60 h 60"/>
                                <a:gd name="T12" fmla="*/ 10 w 50"/>
                                <a:gd name="T13" fmla="*/ 43 h 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0">
                                  <a:moveTo>
                                    <a:pt x="10" y="43"/>
                                  </a:moveTo>
                                  <a:cubicBezTo>
                                    <a:pt x="5" y="27"/>
                                    <a:pt x="14" y="10"/>
                                    <a:pt x="30" y="5"/>
                                  </a:cubicBezTo>
                                  <a:cubicBezTo>
                                    <a:pt x="37" y="3"/>
                                    <a:pt x="44" y="4"/>
                                    <a:pt x="50" y="6"/>
                                  </a:cubicBezTo>
                                  <a:cubicBezTo>
                                    <a:pt x="43" y="1"/>
                                    <a:pt x="34" y="0"/>
                                    <a:pt x="25" y="3"/>
                                  </a:cubicBezTo>
                                  <a:cubicBezTo>
                                    <a:pt x="9" y="8"/>
                                    <a:pt x="0" y="25"/>
                                    <a:pt x="5" y="41"/>
                                  </a:cubicBezTo>
                                  <a:cubicBezTo>
                                    <a:pt x="8" y="50"/>
                                    <a:pt x="14" y="56"/>
                                    <a:pt x="22" y="60"/>
                                  </a:cubicBezTo>
                                  <a:cubicBezTo>
                                    <a:pt x="17" y="56"/>
                                    <a:pt x="12" y="50"/>
                                    <a:pt x="10" y="43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196"/>
                          <wps:cNvSpPr>
                            <a:spLocks/>
                          </wps:cNvSpPr>
                          <wps:spPr bwMode="auto">
                            <a:xfrm>
                              <a:off x="114552048" y="106344736"/>
                              <a:ext cx="228750" cy="172500"/>
                            </a:xfrm>
                            <a:custGeom>
                              <a:avLst/>
                              <a:gdLst>
                                <a:gd name="T0" fmla="*/ 7 w 61"/>
                                <a:gd name="T1" fmla="*/ 26 h 46"/>
                                <a:gd name="T2" fmla="*/ 48 w 61"/>
                                <a:gd name="T3" fmla="*/ 13 h 46"/>
                                <a:gd name="T4" fmla="*/ 61 w 61"/>
                                <a:gd name="T5" fmla="*/ 28 h 46"/>
                                <a:gd name="T6" fmla="*/ 46 w 61"/>
                                <a:gd name="T7" fmla="*/ 7 h 46"/>
                                <a:gd name="T8" fmla="*/ 5 w 61"/>
                                <a:gd name="T9" fmla="*/ 20 h 46"/>
                                <a:gd name="T10" fmla="*/ 4 w 61"/>
                                <a:gd name="T11" fmla="*/ 46 h 46"/>
                                <a:gd name="T12" fmla="*/ 7 w 61"/>
                                <a:gd name="T13" fmla="*/ 2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46">
                                  <a:moveTo>
                                    <a:pt x="7" y="26"/>
                                  </a:moveTo>
                                  <a:cubicBezTo>
                                    <a:pt x="14" y="11"/>
                                    <a:pt x="33" y="5"/>
                                    <a:pt x="48" y="13"/>
                                  </a:cubicBezTo>
                                  <a:cubicBezTo>
                                    <a:pt x="54" y="17"/>
                                    <a:pt x="59" y="22"/>
                                    <a:pt x="61" y="28"/>
                                  </a:cubicBezTo>
                                  <a:cubicBezTo>
                                    <a:pt x="60" y="20"/>
                                    <a:pt x="54" y="12"/>
                                    <a:pt x="46" y="7"/>
                                  </a:cubicBezTo>
                                  <a:cubicBezTo>
                                    <a:pt x="31" y="0"/>
                                    <a:pt x="13" y="5"/>
                                    <a:pt x="5" y="20"/>
                                  </a:cubicBezTo>
                                  <a:cubicBezTo>
                                    <a:pt x="0" y="29"/>
                                    <a:pt x="0" y="38"/>
                                    <a:pt x="4" y="46"/>
                                  </a:cubicBezTo>
                                  <a:cubicBezTo>
                                    <a:pt x="2" y="40"/>
                                    <a:pt x="3" y="32"/>
                                    <a:pt x="7" y="26"/>
                                  </a:cubicBez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EFB32F"/>
                                </a:gs>
                                <a:gs pos="100000">
                                  <a:srgbClr val="E33830"/>
                                </a:gs>
                              </a:gsLst>
                              <a:lin ang="189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201" o:spid="_x0000_s1026" style="position:absolute;margin-left:-4.45pt;margin-top:124pt;width:18.5pt;height:113pt;z-index:251682816" coordorigin="1612,11874" coordsize="370,2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">
                <v:group id="Group 153" o:spid="_x0000_s1027" style="position:absolute;left:1644;top:11874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54" o:spid="_x0000_s1028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55" o:spid="_x0000_s1029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56" o:spid="_x0000_s1030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57" o:spid="_x0000_s1031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58" o:spid="_x0000_s1032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59" o:spid="_x0000_s1033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69" o:spid="_x0000_s1034" style="position:absolute;left:1626;top:12401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170" o:spid="_x0000_s1035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1" o:spid="_x0000_s1036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2" o:spid="_x0000_s1037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73" o:spid="_x0000_s1038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74" o:spid="_x0000_s1039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75" o:spid="_x0000_s1040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76" o:spid="_x0000_s1041" style="position:absolute;left:1625;top:12947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177" o:spid="_x0000_s1042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78" o:spid="_x0000_s1043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79" o:spid="_x0000_s1044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0" o:spid="_x0000_s1045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1" o:spid="_x0000_s1046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2" o:spid="_x0000_s1047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83" o:spid="_x0000_s1048" style="position:absolute;left:1612;top:1346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84" o:spid="_x0000_s1049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85" o:spid="_x0000_s1050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86" o:spid="_x0000_s1051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87" o:spid="_x0000_s1052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88" o:spid="_x0000_s1053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89" o:spid="_x0000_s1054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  <v:group id="Group 190" o:spid="_x0000_s1055" style="position:absolute;left:1616;top:13999;width:338;height:366" coordorigin="1143795,1062809" coordsize="4500,48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1" o:spid="_x0000_s1056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378750,138750;86250,202500;0,90000;97500,243750;386250,180000;412500,0;378750,138750" o:connectangles="0,0,0,0,0,0,0"/>
                  </v:shape>
                  <v:shape id="Freeform 192" o:spid="_x0000_s1057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      <v:fill color2="#efb32f" rotate="t" angle="45" focus="100%" type="gradient"/>
                    <v:shadow color="#8c8682"/>
                    <v:path arrowok="t" o:connecttype="custom" o:connectlocs="288750,303750;37500,142500;56250,0;15000,176250;266250,341250;408750,228750;288750,303750" o:connectangles="0,0,0,0,0,0,0"/>
                  </v:shape>
                  <v:shape id="Freeform 193" o:spid="_x0000_s1058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127500,292500;78750,67500;168750,0;48750,75000;97500,300000;236250,318750;127500,292500" o:connectangles="0,0,0,0,0,0,0"/>
                  </v:shape>
                  <v:shape id="Freeform 194" o:spid="_x0000_s1059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      <v:fill color2="#e33830" rotate="t" angle="135" focus="100%" type="gradient"/>
                    <v:shadow color="#8c8682"/>
                    <v:path arrowok="t" o:connecttype="custom" o:connectlocs="45000,225000;172500,26250;281250,41250;142500,11250;18750,206250;105000,318750;45000,225000" o:connectangles="0,0,0,0,0,0,0"/>
                  </v:shape>
                  <v:shape id="Freeform 195" o:spid="_x0000_s1060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37500,161250;112500,18750;187500,22500;93750,11250;18750,153750;82500,225000;37500,161250" o:connectangles="0,0,0,0,0,0,0"/>
                  </v:shape>
                  <v:shape id="Freeform 196" o:spid="_x0000_s1061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      <v:fill color2="#e33830" rotate="t" angle="135" focus="100%" type="gradient"/>
                    <v:shadow color="#8c8682"/>
                    <v:path arrowok="t" o:connecttype="custom" o:connectlocs="26250,97500;180000,48750;228750,105000;172500,26250;18750,75000;15000,172500;26250,97500" o:connectangles="0,0,0,0,0,0,0"/>
                  </v:shape>
                </v:group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519398" wp14:editId="3097D422">
                <wp:simplePos x="0" y="0"/>
                <wp:positionH relativeFrom="column">
                  <wp:posOffset>3888105</wp:posOffset>
                </wp:positionH>
                <wp:positionV relativeFrom="paragraph">
                  <wp:posOffset>2258695</wp:posOffset>
                </wp:positionV>
                <wp:extent cx="1076325" cy="403225"/>
                <wp:effectExtent l="0" t="4445" r="1905" b="1905"/>
                <wp:wrapNone/>
                <wp:docPr id="17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40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5C0ED" w14:textId="77777777" w:rsidR="001B324F" w:rsidRPr="00EA3D8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Versión: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00" o:spid="_x0000_s1026" type="#_x0000_t202" style="position:absolute;left:0;text-align:left;margin-left:306.15pt;margin-top:177.85pt;width:84.75pt;height:31.75pt;z-index:2516879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" filled="f" stroked="f">
                <v:textbox style="mso-fit-shape-to-text:t">
                  <w:txbxContent>
                    <w:p w14:paraId="1D95C0ED" w14:textId="77777777" w:rsidR="008C79F3" w:rsidRPr="00EA3D8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Versión: 2.0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F2BE" wp14:editId="04BA4D6D">
                <wp:simplePos x="0" y="0"/>
                <wp:positionH relativeFrom="column">
                  <wp:posOffset>-241300</wp:posOffset>
                </wp:positionH>
                <wp:positionV relativeFrom="paragraph">
                  <wp:posOffset>1228090</wp:posOffset>
                </wp:positionV>
                <wp:extent cx="1802765" cy="335915"/>
                <wp:effectExtent l="635" t="1270" r="0" b="0"/>
                <wp:wrapNone/>
                <wp:docPr id="1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2765" cy="335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23BA86" w14:textId="77777777" w:rsidR="001B324F" w:rsidRPr="00EA3D81" w:rsidRDefault="001B324F" w:rsidP="00B70A42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EA3D81">
                              <w:rPr>
                                <w:rFonts w:ascii="Times New Roman" w:hAnsi="Times New Roman" w:cs="Times New Roman"/>
                                <w:b/>
                                <w:color w:val="FFFF00"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61" o:spid="_x0000_s1027" type="#_x0000_t202" style="position:absolute;left:0;text-align:left;margin-left:-18.95pt;margin-top:96.7pt;width:141.95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" filled="f" stroked="f">
                <v:textbox>
                  <w:txbxContent>
                    <w:p w14:paraId="3223BA86" w14:textId="77777777" w:rsidR="008C79F3" w:rsidRPr="00EA3D81" w:rsidRDefault="008C79F3" w:rsidP="00B70A42">
                      <w:pPr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</w:pPr>
                      <w:r w:rsidRPr="00EA3D81">
                        <w:rPr>
                          <w:rFonts w:ascii="Times New Roman" w:hAnsi="Times New Roman" w:cs="Times New Roman"/>
                          <w:b/>
                          <w:color w:val="FFFF00"/>
                          <w:sz w:val="28"/>
                          <w:szCs w:val="28"/>
                        </w:rPr>
                        <w:t>Integrantes: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38FF5F" wp14:editId="77A9E93A">
                <wp:simplePos x="0" y="0"/>
                <wp:positionH relativeFrom="column">
                  <wp:posOffset>111125</wp:posOffset>
                </wp:positionH>
                <wp:positionV relativeFrom="paragraph">
                  <wp:posOffset>1536065</wp:posOffset>
                </wp:positionV>
                <wp:extent cx="1409700" cy="1962150"/>
                <wp:effectExtent l="635" t="0" r="0" b="0"/>
                <wp:wrapNone/>
                <wp:docPr id="15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DB53B3" w14:textId="77777777" w:rsidR="001B324F" w:rsidRPr="00EA3D8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Astudillo Efraín</w:t>
                            </w:r>
                          </w:p>
                          <w:p w14:paraId="1F26F1EA" w14:textId="77777777" w:rsidR="001B324F" w:rsidRPr="00EA3D8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Bermeo</w:t>
                            </w:r>
                            <w:proofErr w:type="spellEnd"/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Jennifer</w:t>
                            </w:r>
                          </w:p>
                          <w:p w14:paraId="341B6976" w14:textId="77777777" w:rsidR="001B324F" w:rsidRPr="00EA3D8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EA3D8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>Cáceres Andrea</w:t>
                            </w:r>
                          </w:p>
                          <w:p w14:paraId="1AA9AA56" w14:textId="77777777" w:rsidR="001B324F" w:rsidRPr="00EA67A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Reyes Brick</w:t>
                            </w:r>
                          </w:p>
                          <w:p w14:paraId="79F8703E" w14:textId="77777777" w:rsidR="001B324F" w:rsidRPr="00EA67A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Vanessa Robles</w:t>
                            </w:r>
                          </w:p>
                          <w:p w14:paraId="4AF6F3E8" w14:textId="77777777" w:rsidR="001B324F" w:rsidRPr="00EA67A1" w:rsidRDefault="001B324F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EA67A1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lang w:val="en-US"/>
                              </w:rPr>
                              <w:t>Rubio Jefferson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197" o:spid="_x0000_s1028" type="#_x0000_t202" style="position:absolute;left:0;text-align:left;margin-left:8.75pt;margin-top:120.95pt;width:111pt;height:154.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" filled="f" stroked="f">
                <v:textbox style="mso-fit-shape-to-text:t">
                  <w:txbxContent>
                    <w:p w14:paraId="5EDB53B3" w14:textId="77777777" w:rsidR="008C79F3" w:rsidRPr="00EA3D8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Astudillo Efraín</w:t>
                      </w:r>
                    </w:p>
                    <w:p w14:paraId="1F26F1EA" w14:textId="77777777" w:rsidR="008C79F3" w:rsidRPr="00EA3D8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proofErr w:type="spellStart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Bermeo</w:t>
                      </w:r>
                      <w:proofErr w:type="spellEnd"/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Jennifer</w:t>
                      </w:r>
                    </w:p>
                    <w:p w14:paraId="341B6976" w14:textId="77777777" w:rsidR="008C79F3" w:rsidRPr="00EA3D8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EA3D81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>Cáceres Andrea</w:t>
                      </w:r>
                    </w:p>
                    <w:p w14:paraId="1AA9AA56" w14:textId="77777777" w:rsidR="008C79F3" w:rsidRPr="00EA67A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Reyes Brick</w:t>
                      </w:r>
                    </w:p>
                    <w:p w14:paraId="79F8703E" w14:textId="77777777" w:rsidR="008C79F3" w:rsidRPr="00EA67A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Vanessa Robles</w:t>
                      </w:r>
                    </w:p>
                    <w:p w14:paraId="4AF6F3E8" w14:textId="77777777" w:rsidR="008C79F3" w:rsidRPr="00EA67A1" w:rsidRDefault="008C79F3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</w:pPr>
                      <w:r w:rsidRPr="00EA67A1">
                        <w:rPr>
                          <w:rFonts w:ascii="Arial" w:hAnsi="Arial" w:cs="Arial"/>
                          <w:b/>
                          <w:color w:val="FFFFFF" w:themeColor="background1"/>
                          <w:lang w:val="en-US"/>
                        </w:rPr>
                        <w:t>Rubio Jefferson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6550E1" wp14:editId="65DC967C">
                <wp:simplePos x="0" y="0"/>
                <wp:positionH relativeFrom="column">
                  <wp:posOffset>-1082040</wp:posOffset>
                </wp:positionH>
                <wp:positionV relativeFrom="page">
                  <wp:posOffset>6436360</wp:posOffset>
                </wp:positionV>
                <wp:extent cx="6809105" cy="3637915"/>
                <wp:effectExtent l="7620" t="6985" r="3175" b="3175"/>
                <wp:wrapNone/>
                <wp:docPr id="4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9105" cy="363791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3" o:spid="_x0000_s1026" style="position:absolute;margin-left:-85.2pt;margin-top:506.8pt;width:536.15pt;height:286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700720,1263749;6809105,116235;0,521822;0,1263749;0,3637915;6142858,3637915;6181112,3531572;6700720,1263749" o:connectangles="0,0,0,0,0,0,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860F94" wp14:editId="64107642">
                <wp:simplePos x="0" y="0"/>
                <wp:positionH relativeFrom="column">
                  <wp:posOffset>5328285</wp:posOffset>
                </wp:positionH>
                <wp:positionV relativeFrom="page">
                  <wp:posOffset>3810</wp:posOffset>
                </wp:positionV>
                <wp:extent cx="1080770" cy="10058400"/>
                <wp:effectExtent l="7620" t="13335" r="6985" b="5715"/>
                <wp:wrapNone/>
                <wp:docPr id="6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0770" cy="10058400"/>
                        </a:xfrm>
                        <a:custGeom>
                          <a:avLst/>
                          <a:gdLst>
                            <a:gd name="T0" fmla="*/ 21 w 339"/>
                            <a:gd name="T1" fmla="*/ 0 h 3172"/>
                            <a:gd name="T2" fmla="*/ 0 w 339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9" h="3172">
                              <a:moveTo>
                                <a:pt x="21" y="0"/>
                              </a:moveTo>
                              <a:cubicBezTo>
                                <a:pt x="339" y="1377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7" o:spid="_x0000_s1026" style="position:absolute;margin-left:419.55pt;margin-top:.3pt;width:85.1pt;height:1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    <v:stroke joinstyle="miter"/>
                <v:shadow color="#8c8682"/>
                <v:path arrowok="t" o:connecttype="custom" o:connectlocs="66950,0;0,10058400" o:connectangles="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95A57B" wp14:editId="15FA41EB">
                <wp:simplePos x="0" y="0"/>
                <wp:positionH relativeFrom="column">
                  <wp:posOffset>5285105</wp:posOffset>
                </wp:positionH>
                <wp:positionV relativeFrom="page">
                  <wp:posOffset>3810</wp:posOffset>
                </wp:positionV>
                <wp:extent cx="1077595" cy="10058400"/>
                <wp:effectExtent l="12065" t="13335" r="5715" b="5715"/>
                <wp:wrapNone/>
                <wp:docPr id="7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7595" cy="10058400"/>
                        </a:xfrm>
                        <a:custGeom>
                          <a:avLst/>
                          <a:gdLst>
                            <a:gd name="T0" fmla="*/ 20 w 338"/>
                            <a:gd name="T1" fmla="*/ 0 h 3172"/>
                            <a:gd name="T2" fmla="*/ 0 w 338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8" h="3172">
                              <a:moveTo>
                                <a:pt x="20" y="0"/>
                              </a:moveTo>
                              <a:cubicBezTo>
                                <a:pt x="338" y="1378"/>
                                <a:pt x="116" y="2664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EFB32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6" o:spid="_x0000_s1026" style="position:absolute;margin-left:416.15pt;margin-top:.3pt;width:84.85pt;height:1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    <v:stroke joinstyle="miter"/>
                <v:shadow color="#8c8682"/>
                <v:path arrowok="t" o:connecttype="custom" o:connectlocs="63763,0;0,10058400" o:connectangles="0,0"/>
                <w10:wrap anchory="page"/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BF8CDE" wp14:editId="1B8BF8D7">
                <wp:simplePos x="0" y="0"/>
                <wp:positionH relativeFrom="column">
                  <wp:posOffset>5194300</wp:posOffset>
                </wp:positionH>
                <wp:positionV relativeFrom="page">
                  <wp:posOffset>3810</wp:posOffset>
                </wp:positionV>
                <wp:extent cx="1093470" cy="10058400"/>
                <wp:effectExtent l="6985" t="13335" r="13970" b="5715"/>
                <wp:wrapNone/>
                <wp:docPr id="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93470" cy="10058400"/>
                        </a:xfrm>
                        <a:custGeom>
                          <a:avLst/>
                          <a:gdLst>
                            <a:gd name="T0" fmla="*/ 28 w 343"/>
                            <a:gd name="T1" fmla="*/ 0 h 3172"/>
                            <a:gd name="T2" fmla="*/ 0 w 343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43" h="3172">
                              <a:moveTo>
                                <a:pt x="28" y="0"/>
                              </a:moveTo>
                              <a:cubicBezTo>
                                <a:pt x="343" y="1379"/>
                                <a:pt x="117" y="2666"/>
                                <a:pt x="0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Freeform 135" o:spid="_x0000_s1026" style="position:absolute;margin-left:409pt;margin-top:.3pt;width:86.1pt;height:1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    <v:stroke joinstyle="miter"/>
                <v:shadow color="#8c8682"/>
                <v:path arrowok="t" o:connecttype="custom" o:connectlocs="89263,0;0,10058400" o:connectangles="0,0"/>
                <w10:wrap anchory="page"/>
              </v:shape>
            </w:pict>
          </mc:Fallback>
        </mc:AlternateContent>
      </w:r>
      <w:r w:rsidR="00A234EA" w:rsidRPr="00EA3D81">
        <w:rPr>
          <w:rFonts w:ascii="Berlin Sans FB Demi" w:hAnsi="Berlin Sans FB Demi"/>
          <w:sz w:val="30"/>
          <w:szCs w:val="30"/>
        </w:rPr>
        <w:t>“CALPESPOL”</w:t>
      </w:r>
    </w:p>
    <w:p w14:paraId="35450349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339BD1ED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7BD132BB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239434A2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07B3F8B5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1E58E0AB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52AFBA57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  <w:r>
        <w:rPr>
          <w:rFonts w:ascii="Berlin Sans FB Demi" w:hAnsi="Berlin Sans FB Demi"/>
          <w:noProof/>
          <w:sz w:val="30"/>
          <w:szCs w:val="30"/>
          <w:lang w:val="es-EC" w:eastAsia="es-EC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3D621ED" wp14:editId="28E0686D">
                <wp:simplePos x="0" y="0"/>
                <wp:positionH relativeFrom="column">
                  <wp:posOffset>-50969</wp:posOffset>
                </wp:positionH>
                <wp:positionV relativeFrom="paragraph">
                  <wp:posOffset>483781</wp:posOffset>
                </wp:positionV>
                <wp:extent cx="205687" cy="201715"/>
                <wp:effectExtent l="0" t="0" r="4445" b="8255"/>
                <wp:wrapNone/>
                <wp:docPr id="65" name="6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687" cy="201715"/>
                          <a:chOff x="0" y="0"/>
                          <a:chExt cx="205687" cy="201715"/>
                        </a:xfrm>
                      </wpg:grpSpPr>
                      <wps:wsp>
                        <wps:cNvPr id="14" name="Freeform 191"/>
                        <wps:cNvSpPr>
                          <a:spLocks/>
                        </wps:cNvSpPr>
                        <wps:spPr bwMode="auto">
                          <a:xfrm>
                            <a:off x="0" y="68712"/>
                            <a:ext cx="205687" cy="133003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3"/>
                        <wps:cNvSpPr>
                          <a:spLocks/>
                        </wps:cNvSpPr>
                        <wps:spPr bwMode="auto">
                          <a:xfrm>
                            <a:off x="10571" y="0"/>
                            <a:ext cx="112681" cy="144357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196"/>
                        <wps:cNvSpPr>
                          <a:spLocks/>
                        </wps:cNvSpPr>
                        <wps:spPr bwMode="auto">
                          <a:xfrm>
                            <a:off x="68712" y="21142"/>
                            <a:ext cx="109104" cy="74611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65 Grupo" o:spid="_x0000_s1026" style="position:absolute;margin-left:-4pt;margin-top:38.1pt;width:16.2pt;height:15.9pt;z-index:251693056" coordsize="205687,20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">
                <v:shape id="Freeform 191" o:spid="_x0000_s1027" style="position:absolute;top:68712;width:205687;height:133003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SW88EA&#10;AADbAAAADwAAAGRycy9kb3ducmV2LnhtbERPTYvCMBC9L/gfwix4WTTVikjXKLqs4MWDVTwPzWxb&#10;tpmUJrbVX28Ewds83ucs172pREuNKy0rmIwjEMSZ1SXnCs6n3WgBwnlkjZVlUnAjB+vV4GOJibYd&#10;H6lNfS5CCLsEFRTe14mULivIoBvbmjhwf7Yx6ANscqkb7EK4qeQ0iubSYMmhocCafgrK/tOrUXDf&#10;m8P0cqijbbf5/YqPMbezLFZq+NlvvkF46v1b/HLvdZ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0lvP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180647,60014;41137,87587;0,38928;46503,105429;184224,77855;196744,0;180647,60014" o:connectangles="0,0,0,0,0,0,0"/>
                </v:shape>
                <v:shape id="Freeform 193" o:spid="_x0000_s1028" style="position:absolute;left:10571;width:112681;height:144357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haF8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EI/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haF8MAAADbAAAADwAAAAAAAAAAAAAAAACYAgAAZHJzL2Rv&#10;d25yZXYueG1sUEsFBgAAAAAEAAQA9QAAAIgDAAAAAA=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60812,126515;37560,29196;80486,0;23252,32440;46503,129759;112681,137869;60812,126515" o:connectangles="0,0,0,0,0,0,0"/>
                </v:shape>
                <v:shape id="Freeform 196" o:spid="_x0000_s1029" style="position:absolute;left:68712;top:21142;width:109104;height:74611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Gp3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xi/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Rqd3EAAAA2wAAAA8AAAAAAAAAAAAAAAAAmAIAAGRycy9k&#10;b3ducmV2LnhtbFBLBQYAAAAABAAEAPUAAACJAwAAAAA=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12520,42171;85852,21086;109104,45415;82275,11354;8943,32440;7154,74611;12520,42171" o:connectangles="0,0,0,0,0,0,0"/>
                </v:shape>
              </v:group>
            </w:pict>
          </mc:Fallback>
        </mc:AlternateContent>
      </w:r>
    </w:p>
    <w:p w14:paraId="3A8C7A9D" w14:textId="77777777" w:rsidR="00A234EA" w:rsidRDefault="00A234EA" w:rsidP="00A234EA">
      <w:pPr>
        <w:jc w:val="center"/>
        <w:rPr>
          <w:rFonts w:ascii="Berlin Sans FB Demi" w:hAnsi="Berlin Sans FB Demi"/>
          <w:sz w:val="30"/>
          <w:szCs w:val="30"/>
        </w:rPr>
      </w:pPr>
    </w:p>
    <w:p w14:paraId="3A48BF2A" w14:textId="77777777" w:rsidR="00A234EA" w:rsidRDefault="00A234EA" w:rsidP="00A234EA">
      <w:pPr>
        <w:jc w:val="center"/>
      </w:pPr>
    </w:p>
    <w:p w14:paraId="13DA77D7" w14:textId="77777777" w:rsidR="003110F6" w:rsidRDefault="00A234EA" w:rsidP="002F2997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p w14:paraId="3F3434D1" w14:textId="77777777" w:rsidR="00A234EA" w:rsidRDefault="00A234EA" w:rsidP="002F2997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A234EA" w:rsidRPr="00C3683B" w14:paraId="7724CCAB" w14:textId="77777777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14:paraId="50DB1B3A" w14:textId="77777777" w:rsidR="00A234EA" w:rsidRPr="00084147" w:rsidRDefault="00A234EA" w:rsidP="00362AC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14:paraId="00B07018" w14:textId="77777777"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14:paraId="0BC8EB0A" w14:textId="77777777"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14:paraId="35ED9974" w14:textId="77777777" w:rsidR="00A234EA" w:rsidRPr="00084147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A234EA" w:rsidRPr="008B481E" w14:paraId="39D3EEFA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59CCB641" w14:textId="77777777" w:rsidR="00A234EA" w:rsidRPr="0047057B" w:rsidRDefault="009509A8" w:rsidP="009509A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16/</w:t>
            </w:r>
            <w:r w:rsidR="00A234EA">
              <w:rPr>
                <w:rFonts w:ascii="Arial" w:hAnsi="Arial" w:cs="Arial"/>
                <w:b w:val="0"/>
                <w:color w:val="auto"/>
              </w:rPr>
              <w:t>0</w:t>
            </w:r>
            <w:r>
              <w:rPr>
                <w:rFonts w:ascii="Arial" w:hAnsi="Arial" w:cs="Arial"/>
                <w:b w:val="0"/>
                <w:color w:val="auto"/>
              </w:rPr>
              <w:t>6</w:t>
            </w:r>
            <w:r w:rsidR="00A234EA">
              <w:rPr>
                <w:rFonts w:ascii="Arial" w:hAnsi="Arial" w:cs="Arial"/>
                <w:b w:val="0"/>
                <w:color w:val="auto"/>
              </w:rPr>
              <w:t>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1D78B874" w14:textId="77777777" w:rsidR="00A234EA" w:rsidRPr="0078548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3B48EFA4" w14:textId="77777777" w:rsidR="00A234EA" w:rsidRPr="00785488" w:rsidRDefault="00A234EA" w:rsidP="009509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</w:t>
            </w:r>
            <w:r>
              <w:rPr>
                <w:rFonts w:ascii="Arial" w:hAnsi="Arial" w:cs="Arial"/>
              </w:rPr>
              <w:t xml:space="preserve">l documento de </w:t>
            </w:r>
            <w:r w:rsidR="009509A8">
              <w:rPr>
                <w:rFonts w:ascii="Arial" w:hAnsi="Arial" w:cs="Arial"/>
              </w:rPr>
              <w:t>reporte de pruebas unitarias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14:paraId="781E3493" w14:textId="77777777" w:rsidR="00A234EA" w:rsidRPr="00785488" w:rsidRDefault="009509A8" w:rsidP="009509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 xml:space="preserve">, Andrea Cáceres, </w:t>
            </w: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Reyes, Vanessa Robles, Jefferson Rubio</w:t>
            </w:r>
          </w:p>
        </w:tc>
      </w:tr>
      <w:tr w:rsidR="00A234EA" w14:paraId="3FE6AA4A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1283C52A" w14:textId="77777777" w:rsidR="00A234EA" w:rsidRPr="00AF7150" w:rsidRDefault="009A32B9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17/07/12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2F95A7" w14:textId="77777777" w:rsidR="00A234EA" w:rsidRPr="00785488" w:rsidRDefault="009A32B9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8D06C1" w14:textId="77777777" w:rsidR="00A234EA" w:rsidRPr="00AF7150" w:rsidRDefault="009A32B9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 para 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D48E0D9" w14:textId="77777777" w:rsidR="00A234EA" w:rsidRPr="00785488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14:paraId="5241B3B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14:paraId="0F1FC156" w14:textId="77777777"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5048BBA9" w14:textId="77777777" w:rsidR="00A234EA" w:rsidRPr="0047057B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14:paraId="11541DCF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14:paraId="630858C0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14:paraId="1CD91196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14:paraId="3D973D08" w14:textId="77777777"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0D2A6E" w14:textId="77777777" w:rsidR="00A234EA" w:rsidRPr="0047057B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21A597" w14:textId="77777777" w:rsidR="00A234EA" w:rsidRPr="00084147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7DA4D6C" w14:textId="77777777" w:rsidR="00A234EA" w:rsidRPr="00084147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234EA" w14:paraId="3662EE3B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14:paraId="4E8469CE" w14:textId="77777777" w:rsidR="00A234EA" w:rsidRPr="0047057B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48DBD429" w14:textId="77777777" w:rsidR="00A234EA" w:rsidRPr="0047057B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3466F7F2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14:paraId="6D42CA97" w14:textId="77777777" w:rsidR="00A234EA" w:rsidRPr="00084147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0C5A0C2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590E8E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44546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F6746A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80DDD24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6E986B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7E2161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777252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0D877F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B7E5CA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9B52F0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6DB3BB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38F09E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17C2A7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37572D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BC28B21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1602FBE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2145771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16B49D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BFD1071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66C91EC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E26E088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480740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EF1353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6929F8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1FEA1C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091682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555424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2DBD09E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5DF13CA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A0716C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D01CDCD" w14:textId="77777777" w:rsidR="009509A8" w:rsidRDefault="009509A8" w:rsidP="002F2997">
      <w:pPr>
        <w:pStyle w:val="Sinespaciado"/>
        <w:jc w:val="center"/>
        <w:rPr>
          <w:rFonts w:ascii="Arial" w:hAnsi="Arial" w:cs="Arial"/>
        </w:rPr>
      </w:pPr>
    </w:p>
    <w:p w14:paraId="3940EE7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B091F87" w14:textId="77777777" w:rsidR="00A234EA" w:rsidRPr="00A234EA" w:rsidRDefault="00A234EA" w:rsidP="002F2997">
      <w:pPr>
        <w:pStyle w:val="Sinespaciado"/>
        <w:jc w:val="center"/>
        <w:rPr>
          <w:rFonts w:ascii="Berlin Sans FB Demi" w:hAnsi="Berlin Sans FB Demi"/>
          <w:sz w:val="40"/>
          <w:szCs w:val="40"/>
        </w:rPr>
      </w:pPr>
      <w:r w:rsidRPr="00A234EA">
        <w:rPr>
          <w:rFonts w:ascii="Berlin Sans FB Demi" w:hAnsi="Berlin Sans FB Demi"/>
          <w:sz w:val="40"/>
          <w:szCs w:val="40"/>
        </w:rPr>
        <w:t>Índices</w:t>
      </w:r>
    </w:p>
    <w:p w14:paraId="780B3EC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274561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s-ES"/>
        </w:rPr>
        <w:id w:val="8230169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17D606" w14:textId="77777777" w:rsidR="000D1129" w:rsidRPr="000D1129" w:rsidRDefault="000D1129">
          <w:pPr>
            <w:pStyle w:val="TtulodeTDC"/>
            <w:rPr>
              <w:rFonts w:asciiTheme="minorHAnsi" w:hAnsiTheme="minorHAnsi" w:cstheme="minorHAnsi"/>
              <w:sz w:val="32"/>
            </w:rPr>
          </w:pPr>
        </w:p>
        <w:p w14:paraId="1912B6FE" w14:textId="77777777" w:rsidR="009667C5" w:rsidRPr="009667C5" w:rsidRDefault="000D1129">
          <w:pPr>
            <w:pStyle w:val="TDC1"/>
            <w:rPr>
              <w:rFonts w:cstheme="minorHAnsi"/>
              <w:noProof/>
              <w:sz w:val="24"/>
            </w:rPr>
          </w:pPr>
          <w:r w:rsidRPr="000D1129">
            <w:rPr>
              <w:rFonts w:cstheme="minorHAnsi"/>
              <w:sz w:val="24"/>
            </w:rPr>
            <w:fldChar w:fldCharType="begin"/>
          </w:r>
          <w:r w:rsidRPr="000D1129">
            <w:rPr>
              <w:rFonts w:cstheme="minorHAnsi"/>
              <w:sz w:val="24"/>
            </w:rPr>
            <w:instrText xml:space="preserve"> TOC \o "1-3" \h \z \u </w:instrText>
          </w:r>
          <w:r w:rsidRPr="000D1129">
            <w:rPr>
              <w:rFonts w:cstheme="minorHAnsi"/>
              <w:sz w:val="24"/>
            </w:rPr>
            <w:fldChar w:fldCharType="separate"/>
          </w:r>
          <w:hyperlink w:anchor="_Toc331406364" w:history="1">
            <w:r w:rsidR="009667C5" w:rsidRPr="009667C5">
              <w:rPr>
                <w:rStyle w:val="Hipervnculo"/>
                <w:rFonts w:cstheme="minorHAnsi"/>
                <w:noProof/>
                <w:sz w:val="24"/>
              </w:rPr>
              <w:t>Registro de Pruebas de Primer Incremento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_Toc331406364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4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7E02EA5D" w14:textId="77777777" w:rsidR="009667C5" w:rsidRPr="009667C5" w:rsidRDefault="00FE0E97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6365" w:history="1"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eastAsia="en-US"/>
              </w:rPr>
              <w:t>1.</w:t>
            </w:r>
            <w:r w:rsidR="009667C5" w:rsidRPr="009667C5">
              <w:rPr>
                <w:rFonts w:cstheme="minorHAnsi"/>
                <w:noProof/>
                <w:sz w:val="24"/>
              </w:rPr>
              <w:tab/>
            </w:r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Registro de Pruebas Unitarias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_Toc331406365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4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50E5E58C" w14:textId="77777777" w:rsidR="009667C5" w:rsidRPr="009667C5" w:rsidRDefault="00FE0E97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6366" w:history="1"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eastAsia="en-US"/>
              </w:rPr>
              <w:t>2.</w:t>
            </w:r>
            <w:r w:rsidR="009667C5" w:rsidRPr="009667C5">
              <w:rPr>
                <w:rFonts w:cstheme="minorHAnsi"/>
                <w:noProof/>
                <w:sz w:val="24"/>
              </w:rPr>
              <w:tab/>
            </w:r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Reporte de Pruebas Unitarias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_Toc331406366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4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1EA41E21" w14:textId="77777777" w:rsidR="009667C5" w:rsidRPr="009667C5" w:rsidRDefault="00FE0E97">
          <w:pPr>
            <w:pStyle w:val="TDC1"/>
            <w:rPr>
              <w:rFonts w:cstheme="minorHAnsi"/>
              <w:noProof/>
              <w:sz w:val="24"/>
            </w:rPr>
          </w:pPr>
          <w:hyperlink w:anchor="_Toc331406367" w:history="1">
            <w:r w:rsidR="009667C5" w:rsidRPr="009667C5">
              <w:rPr>
                <w:rStyle w:val="Hipervnculo"/>
                <w:rFonts w:cstheme="minorHAnsi"/>
                <w:noProof/>
                <w:sz w:val="24"/>
              </w:rPr>
              <w:t>Registro de Pruebas de Segundo Incremento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_Toc331406367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6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19248B8B" w14:textId="77777777" w:rsidR="009667C5" w:rsidRPr="009667C5" w:rsidRDefault="00FE0E97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6368" w:history="1"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eastAsia="en-US"/>
              </w:rPr>
              <w:t>1.</w:t>
            </w:r>
            <w:r w:rsidR="009667C5" w:rsidRPr="009667C5">
              <w:rPr>
                <w:rFonts w:cstheme="minorHAnsi"/>
                <w:noProof/>
                <w:sz w:val="24"/>
              </w:rPr>
              <w:tab/>
            </w:r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Registro de Pruebas Unitarias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_Toc331406368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6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2A0A05C6" w14:textId="77777777" w:rsidR="009667C5" w:rsidRPr="009667C5" w:rsidRDefault="00FE0E97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6369" w:history="1"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eastAsia="en-US"/>
              </w:rPr>
              <w:t>2.</w:t>
            </w:r>
            <w:r w:rsidR="009667C5" w:rsidRPr="009667C5">
              <w:rPr>
                <w:rFonts w:cstheme="minorHAnsi"/>
                <w:noProof/>
                <w:sz w:val="24"/>
              </w:rPr>
              <w:tab/>
            </w:r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Reporte de Pruebas Unitarias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_Toc331406369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7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5D8C5232" w14:textId="77777777" w:rsidR="009667C5" w:rsidRPr="009667C5" w:rsidRDefault="00FE0E97">
          <w:pPr>
            <w:pStyle w:val="TDC1"/>
            <w:tabs>
              <w:tab w:val="left" w:pos="440"/>
            </w:tabs>
            <w:rPr>
              <w:rFonts w:cstheme="minorHAnsi"/>
              <w:noProof/>
              <w:sz w:val="24"/>
            </w:rPr>
          </w:pPr>
          <w:hyperlink w:anchor="_Toc331406370" w:history="1"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eastAsia="en-US"/>
              </w:rPr>
              <w:t>3.</w:t>
            </w:r>
            <w:r w:rsidR="009667C5" w:rsidRPr="009667C5">
              <w:rPr>
                <w:rFonts w:cstheme="minorHAnsi"/>
                <w:noProof/>
                <w:sz w:val="24"/>
              </w:rPr>
              <w:tab/>
            </w:r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Control de calidad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_Toc331406370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16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6B3A3D20" w14:textId="77777777" w:rsidR="009667C5" w:rsidRDefault="00FE0E97">
          <w:pPr>
            <w:pStyle w:val="TDC1"/>
            <w:tabs>
              <w:tab w:val="left" w:pos="440"/>
            </w:tabs>
            <w:rPr>
              <w:noProof/>
            </w:rPr>
          </w:pPr>
          <w:hyperlink w:anchor="_Toc331406371" w:history="1"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eastAsia="en-US"/>
              </w:rPr>
              <w:t>4.</w:t>
            </w:r>
            <w:r w:rsidR="009667C5" w:rsidRPr="009667C5">
              <w:rPr>
                <w:rFonts w:cstheme="minorHAnsi"/>
                <w:noProof/>
                <w:sz w:val="24"/>
              </w:rPr>
              <w:tab/>
            </w:r>
            <w:r w:rsidR="009667C5" w:rsidRPr="009667C5">
              <w:rPr>
                <w:rStyle w:val="Hipervnculo"/>
                <w:rFonts w:eastAsiaTheme="majorEastAsia" w:cstheme="minorHAnsi"/>
                <w:bCs/>
                <w:noProof/>
                <w:sz w:val="24"/>
                <w:lang w:val="es-EC" w:eastAsia="en-US"/>
              </w:rPr>
              <w:t>Rúbrica de coevaluación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ab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begin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instrText xml:space="preserve"> PAGEREF _Toc331406371 \h </w:instrTex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separate"/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t>17</w:t>
            </w:r>
            <w:r w:rsidR="009667C5" w:rsidRPr="009667C5">
              <w:rPr>
                <w:rFonts w:cstheme="minorHAnsi"/>
                <w:noProof/>
                <w:webHidden/>
                <w:sz w:val="24"/>
              </w:rPr>
              <w:fldChar w:fldCharType="end"/>
            </w:r>
          </w:hyperlink>
        </w:p>
        <w:p w14:paraId="687B87B0" w14:textId="77777777" w:rsidR="000D1129" w:rsidRDefault="000D1129">
          <w:r w:rsidRPr="000D1129">
            <w:rPr>
              <w:rFonts w:cstheme="minorHAnsi"/>
              <w:bCs/>
              <w:noProof/>
              <w:sz w:val="24"/>
            </w:rPr>
            <w:fldChar w:fldCharType="end"/>
          </w:r>
        </w:p>
      </w:sdtContent>
    </w:sdt>
    <w:p w14:paraId="6611494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034D03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524498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C26D7A8" w14:textId="77777777" w:rsidR="00A234EA" w:rsidRDefault="00A6532B" w:rsidP="00A6532B">
      <w:pPr>
        <w:pStyle w:val="Sinespaciado"/>
        <w:tabs>
          <w:tab w:val="left" w:pos="70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92C004E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814739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A478F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7C0C21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8E3C97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5B3FE5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53241D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414282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455143F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EF6719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F70198C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A91078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8DA564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B2DB1C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09BEB0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7E543F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16D7FB8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0C9B500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25317DEB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76B86DB2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C5530E4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B414B9C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2FE5CA9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335BA0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4F2F6BD3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69485517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16F55296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C6E084D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04415A94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5A3C82C2" w14:textId="77777777" w:rsidR="00A234EA" w:rsidRDefault="00A31927" w:rsidP="00642AC9">
      <w:pPr>
        <w:pStyle w:val="Sinespaciado"/>
        <w:jc w:val="center"/>
        <w:outlineLvl w:val="0"/>
        <w:rPr>
          <w:rFonts w:ascii="Arial" w:hAnsi="Arial" w:cs="Arial"/>
        </w:rPr>
      </w:pPr>
      <w:r w:rsidRPr="00A31927">
        <w:rPr>
          <w:rFonts w:ascii="Berlin Sans FB Demi" w:hAnsi="Berlin Sans FB Demi" w:cs="Arial"/>
          <w:sz w:val="40"/>
          <w:szCs w:val="40"/>
        </w:rPr>
        <w:t xml:space="preserve"> </w:t>
      </w:r>
      <w:bookmarkStart w:id="1" w:name="_Toc331406364"/>
      <w:r w:rsidRPr="00A31927">
        <w:rPr>
          <w:rFonts w:ascii="Berlin Sans FB Demi" w:hAnsi="Berlin Sans FB Demi" w:cs="Arial"/>
          <w:sz w:val="40"/>
          <w:szCs w:val="40"/>
        </w:rPr>
        <w:t>Registro de Pruebas de Primer Incremento</w:t>
      </w:r>
      <w:bookmarkEnd w:id="1"/>
    </w:p>
    <w:p w14:paraId="5E711FA5" w14:textId="77777777" w:rsidR="00A234EA" w:rsidRDefault="00A234EA" w:rsidP="002F2997">
      <w:pPr>
        <w:pStyle w:val="Sinespaciado"/>
        <w:jc w:val="center"/>
        <w:rPr>
          <w:rFonts w:ascii="Arial" w:hAnsi="Arial" w:cs="Arial"/>
        </w:rPr>
      </w:pPr>
    </w:p>
    <w:p w14:paraId="34D7EE9C" w14:textId="77777777" w:rsidR="00A234EA" w:rsidRDefault="00A234EA" w:rsidP="00A234EA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2" w:name="_Toc331406365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Pruebas Unitarias</w:t>
      </w:r>
      <w:bookmarkEnd w:id="2"/>
      <w:r w:rsidR="009A32B9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</w:t>
      </w:r>
    </w:p>
    <w:tbl>
      <w:tblPr>
        <w:tblStyle w:val="Listaclara-nfasis3"/>
        <w:tblpPr w:leftFromText="141" w:rightFromText="141" w:vertAnchor="text" w:horzAnchor="margin" w:tblpY="560"/>
        <w:tblW w:w="9464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6"/>
        <w:gridCol w:w="2557"/>
        <w:gridCol w:w="2265"/>
        <w:gridCol w:w="1438"/>
        <w:gridCol w:w="1268"/>
      </w:tblGrid>
      <w:tr w:rsidR="00A234EA" w:rsidRPr="00743049" w14:paraId="0D1B12C5" w14:textId="77777777" w:rsidTr="00A65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AE99F33" w14:textId="77777777" w:rsidR="00A234EA" w:rsidRPr="009509A8" w:rsidRDefault="00A234EA" w:rsidP="00362AC6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Identificador de prueba</w:t>
            </w:r>
          </w:p>
        </w:tc>
        <w:tc>
          <w:tcPr>
            <w:tcW w:w="2557" w:type="dxa"/>
          </w:tcPr>
          <w:p w14:paraId="4F8D6123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Nombre de caso de uso</w:t>
            </w:r>
          </w:p>
        </w:tc>
        <w:tc>
          <w:tcPr>
            <w:tcW w:w="2265" w:type="dxa"/>
          </w:tcPr>
          <w:p w14:paraId="7DD44DFC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Responsable</w:t>
            </w:r>
          </w:p>
        </w:tc>
        <w:tc>
          <w:tcPr>
            <w:tcW w:w="1438" w:type="dxa"/>
          </w:tcPr>
          <w:p w14:paraId="54C0A752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Fecha de prueba</w:t>
            </w:r>
          </w:p>
        </w:tc>
        <w:tc>
          <w:tcPr>
            <w:tcW w:w="1268" w:type="dxa"/>
          </w:tcPr>
          <w:p w14:paraId="7DDFC87B" w14:textId="77777777" w:rsidR="00A234EA" w:rsidRPr="009509A8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Estado</w:t>
            </w:r>
          </w:p>
        </w:tc>
      </w:tr>
      <w:tr w:rsidR="00A234EA" w:rsidRPr="00743049" w14:paraId="3AD0D5CF" w14:textId="77777777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ABBB3F" w14:textId="77777777" w:rsidR="00A234EA" w:rsidRPr="002A24FF" w:rsidRDefault="002A24FF" w:rsidP="00362AC6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USR- 00</w:t>
            </w:r>
            <w:r w:rsidR="00362AC6">
              <w:rPr>
                <w:rFonts w:ascii="Arial" w:hAnsi="Arial" w:cs="Arial"/>
                <w:b w:val="0"/>
              </w:rPr>
              <w:t>4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713B5C1D" w14:textId="77777777" w:rsidR="00A234EA" w:rsidRPr="002A24FF" w:rsidRDefault="00362AC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rúbrica a una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D49CAE3" w14:textId="77777777"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62F90DCD" w14:textId="77777777"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93592D" w14:textId="77777777" w:rsidR="00A234EA" w:rsidRPr="002A24FF" w:rsidRDefault="00E57256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26E351F2" w14:textId="77777777" w:rsidTr="00A65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14:paraId="78A74475" w14:textId="77777777"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4204DF">
              <w:rPr>
                <w:rFonts w:ascii="Arial" w:hAnsi="Arial" w:cs="Arial"/>
                <w:b w:val="0"/>
              </w:rPr>
              <w:t>09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43FA29AD" w14:textId="77777777" w:rsidR="00A234EA" w:rsidRPr="002A24FF" w:rsidRDefault="004204DF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Autenticación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6F1D9E59" w14:textId="77777777"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5E50A7A1" w14:textId="77777777"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573BA986" w14:textId="77777777" w:rsidR="00A234EA" w:rsidRPr="002A24FF" w:rsidRDefault="0092334C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734D3CCE" w14:textId="77777777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CB89B3" w14:textId="77777777"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4204DF">
              <w:rPr>
                <w:rFonts w:ascii="Arial" w:hAnsi="Arial" w:cs="Arial"/>
                <w:b w:val="0"/>
              </w:rPr>
              <w:t>10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106EA199" w14:textId="77777777" w:rsidR="00A234EA" w:rsidRPr="002A24FF" w:rsidRDefault="004204DF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Registro manual de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7F3A30F0" w14:textId="77777777" w:rsidR="00A234EA" w:rsidRPr="002A24FF" w:rsidRDefault="00463719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76745687" w14:textId="77777777" w:rsidR="00A234EA" w:rsidRPr="002A24FF" w:rsidRDefault="003C33A2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828763F" w14:textId="77777777" w:rsidR="00A234EA" w:rsidRPr="002A24FF" w:rsidRDefault="003C33A2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6A5C4AD1" w14:textId="77777777" w:rsidTr="00A653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14:paraId="75229694" w14:textId="77777777" w:rsidR="00A234EA" w:rsidRPr="002A24FF" w:rsidRDefault="002A24FF" w:rsidP="004204DF">
            <w:pPr>
              <w:jc w:val="center"/>
              <w:rPr>
                <w:rFonts w:ascii="Arial" w:hAnsi="Arial" w:cs="Arial"/>
                <w:b w:val="0"/>
              </w:rPr>
            </w:pPr>
            <w:r w:rsidRPr="002A24FF">
              <w:rPr>
                <w:rFonts w:ascii="Arial" w:hAnsi="Arial" w:cs="Arial"/>
                <w:b w:val="0"/>
              </w:rPr>
              <w:t>PI – USR- 0</w:t>
            </w:r>
            <w:r w:rsidR="004204DF">
              <w:rPr>
                <w:rFonts w:ascii="Arial" w:hAnsi="Arial" w:cs="Arial"/>
                <w:b w:val="0"/>
              </w:rPr>
              <w:t>12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4AF7B3C3" w14:textId="77777777" w:rsidR="00A234EA" w:rsidRPr="002A24FF" w:rsidRDefault="009B0310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1BB80D65" w14:textId="77777777"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EE68F17" w14:textId="77777777"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17/06/2012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6E0C566B" w14:textId="77777777" w:rsidR="00A234EA" w:rsidRPr="002A24FF" w:rsidRDefault="003C33A2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A234EA" w:rsidRPr="00743049" w14:paraId="6BE833BA" w14:textId="77777777" w:rsidTr="00A65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1AF2F2E" w14:textId="77777777" w:rsidR="00A234EA" w:rsidRPr="009509A8" w:rsidRDefault="00A234EA" w:rsidP="00362AC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68B1F032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D588B01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18D95ADD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57F9E49" w14:textId="77777777" w:rsidR="00A234EA" w:rsidRPr="009509A8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46156546" w14:textId="77777777" w:rsidR="00A234EA" w:rsidRPr="00463719" w:rsidRDefault="00A234EA" w:rsidP="00463719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DDB0E43" w14:textId="77777777" w:rsidR="00EA67A1" w:rsidRDefault="00A234EA" w:rsidP="00EA67A1">
      <w:pPr>
        <w:pStyle w:val="Prrafodelista"/>
        <w:numPr>
          <w:ilvl w:val="0"/>
          <w:numId w:val="33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3" w:name="_Toc331406366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Unitarias</w:t>
      </w:r>
      <w:bookmarkEnd w:id="3"/>
      <w:r w:rsidR="009A32B9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 </w:t>
      </w:r>
    </w:p>
    <w:p w14:paraId="17BF0665" w14:textId="77777777" w:rsidR="00AB24E0" w:rsidRPr="00EA67A1" w:rsidRDefault="00AB24E0" w:rsidP="00AB24E0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EA67A1" w:rsidRPr="00C0345F" w14:paraId="75DD1F8C" w14:textId="77777777" w:rsidTr="004637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1665134E" w14:textId="77777777" w:rsidR="00EA67A1" w:rsidRPr="00EA67A1" w:rsidRDefault="00EA67A1" w:rsidP="00EA67A1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sz w:val="24"/>
                <w:lang w:val="es-EC" w:eastAsia="es-EC"/>
              </w:rPr>
            </w:pPr>
            <w:r w:rsidRPr="00EA67A1">
              <w:rPr>
                <w:rFonts w:ascii="Arial Black" w:eastAsia="Times New Roman" w:hAnsi="Arial Black" w:cs="Arial"/>
                <w:sz w:val="24"/>
                <w:lang w:val="es-EC" w:eastAsia="es-EC"/>
              </w:rPr>
              <w:t>Módulo: Autenticación</w:t>
            </w:r>
            <w:r w:rsidR="009F7DB2">
              <w:rPr>
                <w:rFonts w:ascii="Arial Black" w:eastAsia="Times New Roman" w:hAnsi="Arial Black" w:cs="Arial"/>
                <w:sz w:val="24"/>
                <w:lang w:val="es-EC" w:eastAsia="es-EC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3EA25D2B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EA67A1" w:rsidRPr="00C0345F" w14:paraId="28E0EFA8" w14:textId="77777777" w:rsidTr="0046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F103166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1D0A98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1D0A98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43F37D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1D0A98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</w:tr>
      <w:tr w:rsidR="00EA67A1" w:rsidRPr="00C0345F" w14:paraId="177E3BC3" w14:textId="77777777" w:rsidTr="004637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5856D393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1D0A98">
              <w:rPr>
                <w:rFonts w:ascii="Arial" w:eastAsia="Times New Roman" w:hAnsi="Arial" w:cs="Arial"/>
                <w:b w:val="0"/>
              </w:rPr>
              <w:t>Autenticación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5FF9C8D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A258127" w14:textId="77777777" w:rsidR="00EA67A1" w:rsidRPr="000929DF" w:rsidRDefault="001D0A98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5BD863EC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PI-USR-009</w:t>
            </w:r>
          </w:p>
        </w:tc>
      </w:tr>
      <w:tr w:rsidR="00EA67A1" w:rsidRPr="00C0345F" w14:paraId="05898AA8" w14:textId="77777777" w:rsidTr="004637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0C77850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F5F720C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1D0A98">
              <w:rPr>
                <w:rFonts w:ascii="Arial" w:hAnsi="Arial" w:cs="Arial"/>
                <w:bCs/>
              </w:rPr>
              <w:t>14:00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BA72028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D0A98">
              <w:rPr>
                <w:rFonts w:ascii="Arial" w:eastAsia="Times New Roman" w:hAnsi="Arial" w:cs="Arial"/>
                <w:b w:val="0"/>
              </w:rPr>
              <w:t>14:15</w:t>
            </w:r>
          </w:p>
        </w:tc>
      </w:tr>
      <w:tr w:rsidR="00EA67A1" w:rsidRPr="00C0345F" w14:paraId="69B3A55D" w14:textId="77777777" w:rsidTr="00463719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14:paraId="089906B5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1A2FFA7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536A8D3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6CF76391" w14:textId="77777777" w:rsidR="00EA67A1" w:rsidRPr="000929DF" w:rsidRDefault="00EA67A1" w:rsidP="00362AC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95C2E" w:rsidRPr="00C0345F" w14:paraId="7BD865DA" w14:textId="77777777" w:rsidTr="009F7D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BDBCC02" w14:textId="77777777" w:rsidR="009F7DB2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Usuario: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vrobles</w:t>
            </w:r>
            <w:proofErr w:type="spellEnd"/>
          </w:p>
          <w:p w14:paraId="2A2E3FCB" w14:textId="77777777" w:rsidR="009F7DB2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Contraseña:</w:t>
            </w:r>
          </w:p>
          <w:p w14:paraId="4B522B22" w14:textId="77777777" w:rsidR="00D95C2E" w:rsidRPr="00D95C2E" w:rsidRDefault="009F7DB2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Vrobles2010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A4D8FC5" w14:textId="77777777" w:rsidR="00D95C2E" w:rsidRPr="009F7DB2" w:rsidRDefault="00F260FA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7C9138ED" w14:textId="77777777" w:rsidR="00D95C2E" w:rsidRPr="009F7DB2" w:rsidRDefault="00F260FA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A41DD6C" w14:textId="77777777" w:rsidR="00D95C2E" w:rsidRPr="00D95C2E" w:rsidRDefault="00F260FA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Se debe validar la entrada de los datos en los campos.</w:t>
            </w:r>
          </w:p>
        </w:tc>
      </w:tr>
    </w:tbl>
    <w:p w14:paraId="37C8526F" w14:textId="77777777"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B0F3814" w14:textId="77777777" w:rsidR="00A6532B" w:rsidRDefault="00A6532B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1E7233E" w14:textId="77777777" w:rsidR="0092334C" w:rsidRDefault="0092334C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B3FE269" w14:textId="77777777"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CDD844D" w14:textId="77777777" w:rsidR="00676DE1" w:rsidRDefault="00676DE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701"/>
        <w:gridCol w:w="634"/>
        <w:gridCol w:w="1492"/>
        <w:gridCol w:w="627"/>
        <w:gridCol w:w="2066"/>
      </w:tblGrid>
      <w:tr w:rsidR="00FA1010" w:rsidRPr="00C0345F" w14:paraId="41E7E54F" w14:textId="77777777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4929539E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  <w:r w:rsidR="00676DE1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51799F7A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FA1010" w:rsidRPr="00C0345F" w14:paraId="1E205DE2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854E74E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3A92D8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FA1010" w:rsidRPr="00C0345F" w14:paraId="2C3E6115" w14:textId="77777777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5ABE72DA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7490789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7B2F3A7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173A2231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PI-USR-010</w:t>
            </w:r>
          </w:p>
        </w:tc>
      </w:tr>
      <w:tr w:rsidR="00FA1010" w:rsidRPr="00C0345F" w14:paraId="5B3851F1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01F2DB4" w14:textId="77777777" w:rsidR="00FA1010" w:rsidRPr="000929DF" w:rsidRDefault="00FA1010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72952BD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21:02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5822B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>
              <w:rPr>
                <w:rFonts w:ascii="Arial" w:eastAsia="Times New Roman" w:hAnsi="Arial" w:cs="Arial"/>
                <w:b w:val="0"/>
              </w:rPr>
              <w:t>21:10</w:t>
            </w:r>
          </w:p>
        </w:tc>
      </w:tr>
      <w:tr w:rsidR="00FA1010" w:rsidRPr="00C0345F" w14:paraId="5E6B38C8" w14:textId="77777777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shd w:val="clear" w:color="auto" w:fill="EAF1DD" w:themeFill="accent3" w:themeFillTint="33"/>
          </w:tcPr>
          <w:p w14:paraId="1AAC82BD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7204D9F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D4EB91B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302033AD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FA1010" w:rsidRPr="00C0345F" w14:paraId="6FA1674B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26E2EB1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Id:200758631</w:t>
            </w:r>
          </w:p>
          <w:p w14:paraId="68021490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Yuri Cosquillo</w:t>
            </w:r>
          </w:p>
          <w:p w14:paraId="32DBD778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e-mail: yuricos@espol.edu.ec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E5D370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Ingresar el estudiante a la base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9ED360C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202361">
              <w:rPr>
                <w:rFonts w:ascii="Arial" w:hAnsi="Arial" w:cs="Arial"/>
                <w:bCs/>
              </w:rPr>
              <w:t>Ingresa el estudiante a la base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C3F3358" w14:textId="77777777" w:rsidR="00FA1010" w:rsidRPr="00202361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Correcto</w:t>
            </w:r>
          </w:p>
        </w:tc>
      </w:tr>
      <w:tr w:rsidR="00FA1010" w:rsidRPr="00C0345F" w14:paraId="7C74B7FC" w14:textId="77777777" w:rsidTr="009F7DB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1E04AE85" w14:textId="77777777" w:rsidR="0092334C" w:rsidRPr="00202361" w:rsidRDefault="0092334C" w:rsidP="0092334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Id:</w:t>
            </w:r>
            <w:r w:rsidR="00F260FA" w:rsidRPr="00202361">
              <w:rPr>
                <w:rFonts w:ascii="Arial" w:eastAsia="Times New Roman" w:hAnsi="Arial" w:cs="Arial"/>
                <w:b w:val="0"/>
                <w:bCs w:val="0"/>
              </w:rPr>
              <w:t xml:space="preserve"> </w:t>
            </w:r>
            <w:r w:rsidR="00F260FA">
              <w:rPr>
                <w:rFonts w:ascii="Arial" w:eastAsia="Times New Roman" w:hAnsi="Arial" w:cs="Arial"/>
                <w:b w:val="0"/>
                <w:bCs w:val="0"/>
              </w:rPr>
              <w:t>2</w:t>
            </w:r>
            <w:r w:rsidR="00F260FA" w:rsidRPr="00202361">
              <w:rPr>
                <w:rFonts w:ascii="Arial" w:eastAsia="Times New Roman" w:hAnsi="Arial" w:cs="Arial"/>
                <w:b w:val="0"/>
                <w:bCs w:val="0"/>
              </w:rPr>
              <w:t>0075</w:t>
            </w:r>
            <w:r w:rsidR="00F260FA">
              <w:rPr>
                <w:rFonts w:ascii="Arial" w:eastAsia="Times New Roman" w:hAnsi="Arial" w:cs="Arial"/>
                <w:b w:val="0"/>
                <w:bCs w:val="0"/>
              </w:rPr>
              <w:t>222</w:t>
            </w:r>
          </w:p>
          <w:p w14:paraId="34A7EAFA" w14:textId="77777777" w:rsidR="0092334C" w:rsidRPr="00202361" w:rsidRDefault="0092334C" w:rsidP="0092334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Nombre: Andrea Alvarado</w:t>
            </w:r>
          </w:p>
          <w:p w14:paraId="28EE3750" w14:textId="77777777" w:rsidR="00FA1010" w:rsidRPr="00202361" w:rsidRDefault="0092334C" w:rsidP="00F260F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 xml:space="preserve">e-mail: </w:t>
            </w:r>
            <w:proofErr w:type="spellStart"/>
            <w:r w:rsidR="00F260FA">
              <w:rPr>
                <w:rFonts w:ascii="Arial" w:eastAsia="Times New Roman" w:hAnsi="Arial" w:cs="Arial"/>
                <w:b w:val="0"/>
                <w:bCs w:val="0"/>
              </w:rPr>
              <w:t>grfdfdfdfdff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14:paraId="55CCBE45" w14:textId="77777777" w:rsidR="00FA1010" w:rsidRPr="0092334C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92334C">
              <w:rPr>
                <w:rFonts w:ascii="Arial" w:hAnsi="Arial" w:cs="Arial"/>
                <w:b w:val="0"/>
              </w:rPr>
              <w:t>Muestra un mensaje de error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2AAC3E7A" w14:textId="77777777" w:rsidR="00FA1010" w:rsidRPr="0092334C" w:rsidRDefault="0092334C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92334C">
              <w:rPr>
                <w:rFonts w:ascii="Arial" w:hAnsi="Arial" w:cs="Arial"/>
                <w:b w:val="0"/>
              </w:rPr>
              <w:t>No ingresa los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2F2F2" w:themeFill="background1" w:themeFillShade="F2"/>
          </w:tcPr>
          <w:p w14:paraId="2CE586E5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24C3329D" w14:textId="77777777" w:rsidR="00EA67A1" w:rsidRDefault="00EA67A1" w:rsidP="00EA67A1">
      <w:pP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1559"/>
        <w:gridCol w:w="351"/>
        <w:gridCol w:w="1492"/>
        <w:gridCol w:w="627"/>
        <w:gridCol w:w="2066"/>
      </w:tblGrid>
      <w:tr w:rsidR="00FA1010" w:rsidRPr="00C0345F" w14:paraId="273F1E65" w14:textId="77777777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6F797272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  <w:r w:rsidR="00AB24E0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21286F3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FA1010" w:rsidRPr="00C0345F" w14:paraId="64E4D2E1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B7DCFE0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49C8D47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FA1010" w:rsidRPr="00C0345F" w14:paraId="1DEC88B6" w14:textId="77777777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397AE5C5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ACD7CDA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83B7934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1CA5C112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PI-USR-012</w:t>
            </w:r>
          </w:p>
        </w:tc>
      </w:tr>
      <w:tr w:rsidR="00FA1010" w:rsidRPr="00C0345F" w14:paraId="7161D102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645784D" w14:textId="77777777" w:rsidR="00FA1010" w:rsidRPr="000929DF" w:rsidRDefault="00FA1010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224CEB5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21:11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1ABA1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>
              <w:rPr>
                <w:rFonts w:ascii="Arial" w:eastAsia="Times New Roman" w:hAnsi="Arial" w:cs="Arial"/>
                <w:b w:val="0"/>
              </w:rPr>
              <w:t>21:22</w:t>
            </w:r>
          </w:p>
        </w:tc>
      </w:tr>
      <w:tr w:rsidR="00FA1010" w:rsidRPr="00C0345F" w14:paraId="1BFFF852" w14:textId="77777777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14:paraId="509C2399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10E97C0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1843" w:type="dxa"/>
            <w:gridSpan w:val="2"/>
            <w:shd w:val="clear" w:color="auto" w:fill="EAF1DD" w:themeFill="accent3" w:themeFillTint="33"/>
          </w:tcPr>
          <w:p w14:paraId="77E05B31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75175AB6" w14:textId="77777777" w:rsidR="00FA1010" w:rsidRPr="000929DF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FA1010" w:rsidRPr="00C0345F" w14:paraId="55F44CF5" w14:textId="77777777" w:rsidTr="001D0A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5E63389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Año:2012</w:t>
            </w:r>
          </w:p>
          <w:p w14:paraId="2B53EF21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Término: I</w:t>
            </w:r>
          </w:p>
          <w:p w14:paraId="4E098F18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Periodo: 1 Parcial</w:t>
            </w:r>
          </w:p>
          <w:p w14:paraId="5FC357D8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Materia: Ingeniería de Software</w:t>
            </w:r>
          </w:p>
          <w:p w14:paraId="640DE849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Paralelo: 1</w:t>
            </w:r>
          </w:p>
          <w:p w14:paraId="04952B2A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Categoría de la actividad: lección</w:t>
            </w:r>
          </w:p>
          <w:p w14:paraId="69A59A49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Porcentaje:10</w:t>
            </w:r>
          </w:p>
          <w:p w14:paraId="111CCCEC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Regular:</w:t>
            </w:r>
            <w:r>
              <w:rPr>
                <w:rFonts w:ascii="Arial" w:eastAsia="Times New Roman" w:hAnsi="Arial" w:cs="Arial"/>
                <w:b w:val="0"/>
                <w:bCs w:val="0"/>
              </w:rPr>
              <w:t xml:space="preserve"> si</w:t>
            </w:r>
          </w:p>
          <w:p w14:paraId="18EE2A84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lastRenderedPageBreak/>
              <w:t>Descripción: Lección del capitulo 2</w:t>
            </w:r>
          </w:p>
          <w:p w14:paraId="03E1C6F3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Fecha: 15/06/2012</w:t>
            </w:r>
          </w:p>
          <w:p w14:paraId="079A0636" w14:textId="77777777" w:rsidR="00FA1010" w:rsidRPr="00202361" w:rsidRDefault="00FA1010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202361">
              <w:rPr>
                <w:rFonts w:ascii="Arial" w:eastAsia="Times New Roman" w:hAnsi="Arial" w:cs="Arial"/>
                <w:b w:val="0"/>
                <w:bCs w:val="0"/>
              </w:rPr>
              <w:t>Actividad individual: si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AED065B" w14:textId="77777777" w:rsidR="00FA1010" w:rsidRPr="009F7DB2" w:rsidRDefault="00F260FA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lastRenderedPageBreak/>
              <w:t>-</w:t>
            </w:r>
          </w:p>
        </w:tc>
        <w:tc>
          <w:tcPr>
            <w:tcW w:w="1843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219A880" w14:textId="77777777" w:rsidR="00FA1010" w:rsidRPr="009F7DB2" w:rsidRDefault="00F260FA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D620F5E" w14:textId="77777777" w:rsidR="00FA1010" w:rsidRPr="000929DF" w:rsidRDefault="00F260FA" w:rsidP="009F7DB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Validar el campo de porcentaje que no permita el ingreso de otro carácter que no sea</w:t>
            </w:r>
            <w:r w:rsidR="00FB7A8B">
              <w:rPr>
                <w:rFonts w:ascii="Arial" w:eastAsia="Times New Roman" w:hAnsi="Arial" w:cs="Arial"/>
                <w:b w:val="0"/>
              </w:rPr>
              <w:t>n</w:t>
            </w:r>
            <w:r>
              <w:rPr>
                <w:rFonts w:ascii="Arial" w:eastAsia="Times New Roman" w:hAnsi="Arial" w:cs="Arial"/>
                <w:b w:val="0"/>
              </w:rPr>
              <w:t xml:space="preserve"> números.</w:t>
            </w:r>
          </w:p>
        </w:tc>
      </w:tr>
    </w:tbl>
    <w:p w14:paraId="18393B9B" w14:textId="77777777" w:rsidR="00EA67A1" w:rsidRDefault="00EA67A1" w:rsidP="00EA67A1">
      <w:pPr>
        <w:pStyle w:val="Sinespaciado"/>
        <w:jc w:val="center"/>
        <w:rPr>
          <w:rFonts w:ascii="Arial" w:hAnsi="Arial" w:cs="Arial"/>
        </w:rPr>
      </w:pPr>
    </w:p>
    <w:p w14:paraId="66B072A9" w14:textId="77777777" w:rsidR="00A6532B" w:rsidRDefault="00A6532B" w:rsidP="00EA67A1">
      <w:pPr>
        <w:pStyle w:val="Sinespaciado"/>
        <w:jc w:val="center"/>
        <w:rPr>
          <w:rFonts w:ascii="Arial" w:hAnsi="Arial" w:cs="Arial"/>
        </w:rPr>
      </w:pPr>
    </w:p>
    <w:p w14:paraId="1A2BB6EE" w14:textId="77777777" w:rsidR="00FB7A8B" w:rsidRDefault="00FB7A8B" w:rsidP="00EA67A1">
      <w:pPr>
        <w:pStyle w:val="Sinespaciado"/>
        <w:jc w:val="center"/>
        <w:rPr>
          <w:rFonts w:ascii="Arial" w:hAnsi="Arial" w:cs="Arial"/>
        </w:rPr>
      </w:pPr>
    </w:p>
    <w:tbl>
      <w:tblPr>
        <w:tblStyle w:val="Listaclara-nfasis3"/>
        <w:tblW w:w="8613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2268"/>
        <w:gridCol w:w="634"/>
        <w:gridCol w:w="1492"/>
        <w:gridCol w:w="627"/>
        <w:gridCol w:w="2066"/>
      </w:tblGrid>
      <w:tr w:rsidR="00E57256" w:rsidRPr="00C0345F" w14:paraId="50BA958B" w14:textId="77777777" w:rsidTr="001D0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</w:tcPr>
          <w:p w14:paraId="1A1593C4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Rúbrica</w:t>
            </w:r>
            <w:r w:rsidR="00AB24E0">
              <w:rPr>
                <w:rFonts w:ascii="Arial Black" w:eastAsia="Times New Roman" w:hAnsi="Arial Black" w:cs="Arial"/>
                <w:sz w:val="24"/>
              </w:rPr>
              <w:t>(Interfaz)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</w:tcPr>
          <w:p w14:paraId="48D28EBC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</w:p>
        </w:tc>
      </w:tr>
      <w:tr w:rsidR="00E57256" w:rsidRPr="00C0345F" w14:paraId="666B0E70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107C7C5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185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28794FA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</w:tr>
      <w:tr w:rsidR="00E57256" w:rsidRPr="00C0345F" w14:paraId="4C60803A" w14:textId="77777777" w:rsidTr="001D0A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shd w:val="clear" w:color="auto" w:fill="EAF1DD" w:themeFill="accent3" w:themeFillTint="33"/>
          </w:tcPr>
          <w:p w14:paraId="3415D3CD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Rubrica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46B35A4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FF5AA12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shd w:val="clear" w:color="auto" w:fill="EAF1DD" w:themeFill="accent3" w:themeFillTint="33"/>
          </w:tcPr>
          <w:p w14:paraId="6E8A580B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PI-USR-004</w:t>
            </w:r>
          </w:p>
        </w:tc>
      </w:tr>
      <w:tr w:rsidR="00E57256" w:rsidRPr="00C0345F" w14:paraId="2AB7C7F1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28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D241002" w14:textId="77777777" w:rsidR="00E57256" w:rsidRPr="000929DF" w:rsidRDefault="00E57256" w:rsidP="007305A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305A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86D585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22h12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A4361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22h40</w:t>
            </w:r>
          </w:p>
        </w:tc>
      </w:tr>
      <w:tr w:rsidR="00E57256" w:rsidRPr="00C0345F" w14:paraId="359B2315" w14:textId="77777777" w:rsidTr="001D0A98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shd w:val="clear" w:color="auto" w:fill="EAF1DD" w:themeFill="accent3" w:themeFillTint="33"/>
          </w:tcPr>
          <w:p w14:paraId="677E2B03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E44F059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5C57380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shd w:val="clear" w:color="auto" w:fill="EAF1DD" w:themeFill="accent3" w:themeFillTint="33"/>
          </w:tcPr>
          <w:p w14:paraId="62ECE85D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E57256" w:rsidRPr="00C0345F" w14:paraId="5B5D629D" w14:textId="77777777" w:rsidTr="001D0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9DBAAB" w14:textId="77777777" w:rsidR="00E57256" w:rsidRDefault="00E57256" w:rsidP="001D0A9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Detalle: Entrega del reporte en CD</w:t>
            </w:r>
          </w:p>
          <w:p w14:paraId="0D0EE407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Puntaje: 5</w:t>
            </w:r>
          </w:p>
          <w:p w14:paraId="0F4E92F9" w14:textId="77777777" w:rsidR="00E57256" w:rsidRPr="000929D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69174C" w14:textId="77777777"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EAFAB54" w14:textId="77777777"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44CA4DD" w14:textId="77777777" w:rsidR="00E57256" w:rsidRPr="000929DF" w:rsidRDefault="007305AF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</w:rPr>
              <w:t>Se debe validar la entrada de los datos en los campos.</w:t>
            </w:r>
          </w:p>
        </w:tc>
      </w:tr>
      <w:tr w:rsidR="00E57256" w:rsidRPr="00C0345F" w14:paraId="56516476" w14:textId="77777777" w:rsidTr="001D0A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89D00F2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3A0A93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FB467E5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rial"/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93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028267" w14:textId="77777777" w:rsidR="00E57256" w:rsidRPr="00C0345F" w:rsidRDefault="00E57256" w:rsidP="001D0A9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entury Gothic" w:eastAsia="Times New Roman" w:hAnsi="Century Gothic" w:cs="Arial"/>
                <w:b w:val="0"/>
                <w:bCs w:val="0"/>
              </w:rPr>
            </w:pPr>
          </w:p>
        </w:tc>
      </w:tr>
    </w:tbl>
    <w:p w14:paraId="0B87E1CE" w14:textId="77777777" w:rsidR="002451FD" w:rsidRDefault="002451FD" w:rsidP="00A31927">
      <w:pPr>
        <w:pStyle w:val="Sinespaciado"/>
        <w:jc w:val="center"/>
        <w:rPr>
          <w:rFonts w:ascii="Berlin Sans FB Demi" w:hAnsi="Berlin Sans FB Demi" w:cs="Arial"/>
          <w:sz w:val="40"/>
          <w:szCs w:val="40"/>
        </w:rPr>
      </w:pPr>
    </w:p>
    <w:p w14:paraId="76EE54A1" w14:textId="77777777" w:rsidR="00A31927" w:rsidRDefault="00A31927" w:rsidP="00642AC9">
      <w:pPr>
        <w:pStyle w:val="Sinespaciado"/>
        <w:jc w:val="center"/>
        <w:outlineLvl w:val="0"/>
        <w:rPr>
          <w:rFonts w:ascii="Berlin Sans FB Demi" w:hAnsi="Berlin Sans FB Demi" w:cs="Arial"/>
          <w:sz w:val="40"/>
          <w:szCs w:val="40"/>
        </w:rPr>
      </w:pPr>
      <w:bookmarkStart w:id="4" w:name="_Toc331406367"/>
      <w:r w:rsidRPr="00A31927">
        <w:rPr>
          <w:rFonts w:ascii="Berlin Sans FB Demi" w:hAnsi="Berlin Sans FB Demi" w:cs="Arial"/>
          <w:sz w:val="40"/>
          <w:szCs w:val="40"/>
        </w:rPr>
        <w:t xml:space="preserve">Registro de Pruebas de </w:t>
      </w:r>
      <w:r w:rsidR="002451FD">
        <w:rPr>
          <w:rFonts w:ascii="Berlin Sans FB Demi" w:hAnsi="Berlin Sans FB Demi" w:cs="Arial"/>
          <w:sz w:val="40"/>
          <w:szCs w:val="40"/>
        </w:rPr>
        <w:t>Segundo</w:t>
      </w:r>
      <w:r w:rsidRPr="00A31927">
        <w:rPr>
          <w:rFonts w:ascii="Berlin Sans FB Demi" w:hAnsi="Berlin Sans FB Demi" w:cs="Arial"/>
          <w:sz w:val="40"/>
          <w:szCs w:val="40"/>
        </w:rPr>
        <w:t xml:space="preserve"> Incremento</w:t>
      </w:r>
      <w:bookmarkEnd w:id="4"/>
    </w:p>
    <w:p w14:paraId="3031988E" w14:textId="77777777" w:rsidR="002451FD" w:rsidRPr="00A31927" w:rsidRDefault="002451FD" w:rsidP="00A31927">
      <w:pPr>
        <w:pStyle w:val="Sinespaciado"/>
        <w:jc w:val="center"/>
        <w:rPr>
          <w:rFonts w:ascii="Arial" w:hAnsi="Arial" w:cs="Arial"/>
        </w:rPr>
      </w:pPr>
    </w:p>
    <w:p w14:paraId="79B640FF" w14:textId="77777777" w:rsidR="009A32B9" w:rsidRPr="009A32B9" w:rsidRDefault="004B7D19" w:rsidP="00A31927">
      <w:pPr>
        <w:pStyle w:val="Prrafodelista"/>
        <w:numPr>
          <w:ilvl w:val="0"/>
          <w:numId w:val="35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5" w:name="_Toc331406368"/>
      <w:r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Registro de Pruebas Unitarias</w:t>
      </w:r>
      <w:bookmarkEnd w:id="5"/>
    </w:p>
    <w:tbl>
      <w:tblPr>
        <w:tblStyle w:val="Listaclara-nfasis3"/>
        <w:tblpPr w:leftFromText="141" w:rightFromText="141" w:vertAnchor="text" w:horzAnchor="margin" w:tblpY="560"/>
        <w:tblW w:w="9464" w:type="dxa"/>
        <w:tblBorders>
          <w:top w:val="single" w:sz="6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936"/>
        <w:gridCol w:w="2557"/>
        <w:gridCol w:w="2265"/>
        <w:gridCol w:w="1438"/>
        <w:gridCol w:w="1268"/>
      </w:tblGrid>
      <w:tr w:rsidR="009A32B9" w:rsidRPr="00743049" w14:paraId="290B7552" w14:textId="77777777" w:rsidTr="005274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5FE8666E" w14:textId="77777777" w:rsidR="009A32B9" w:rsidRPr="009509A8" w:rsidRDefault="009A32B9" w:rsidP="00D32AC0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Identificador de prueba</w:t>
            </w:r>
          </w:p>
        </w:tc>
        <w:tc>
          <w:tcPr>
            <w:tcW w:w="2557" w:type="dxa"/>
          </w:tcPr>
          <w:p w14:paraId="71AE6419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Nombre de caso de uso</w:t>
            </w:r>
          </w:p>
        </w:tc>
        <w:tc>
          <w:tcPr>
            <w:tcW w:w="2265" w:type="dxa"/>
          </w:tcPr>
          <w:p w14:paraId="4A4300A0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Responsable</w:t>
            </w:r>
          </w:p>
        </w:tc>
        <w:tc>
          <w:tcPr>
            <w:tcW w:w="1438" w:type="dxa"/>
          </w:tcPr>
          <w:p w14:paraId="077BE98C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Fecha de prueba</w:t>
            </w:r>
          </w:p>
        </w:tc>
        <w:tc>
          <w:tcPr>
            <w:tcW w:w="1268" w:type="dxa"/>
          </w:tcPr>
          <w:p w14:paraId="37BB5728" w14:textId="77777777" w:rsidR="009A32B9" w:rsidRPr="009509A8" w:rsidRDefault="009A32B9" w:rsidP="00D32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9509A8">
              <w:rPr>
                <w:rFonts w:ascii="Arial Black" w:hAnsi="Arial Black" w:cs="Tahoma"/>
                <w:sz w:val="24"/>
              </w:rPr>
              <w:t>Estado</w:t>
            </w:r>
          </w:p>
        </w:tc>
      </w:tr>
      <w:tr w:rsidR="00A31927" w:rsidRPr="00743049" w14:paraId="2027E07D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7A091D2" w14:textId="77777777" w:rsidR="00A31927" w:rsidRPr="002A24FF" w:rsidRDefault="00C75B65" w:rsidP="00F31EC6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="00A31927" w:rsidRPr="002A24FF">
              <w:rPr>
                <w:rFonts w:ascii="Arial" w:hAnsi="Arial" w:cs="Arial"/>
                <w:b w:val="0"/>
              </w:rPr>
              <w:t>0</w:t>
            </w:r>
            <w:r w:rsidR="00D32AC0">
              <w:rPr>
                <w:rFonts w:ascii="Arial" w:hAnsi="Arial" w:cs="Arial"/>
                <w:b w:val="0"/>
              </w:rPr>
              <w:t>05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2607069F" w14:textId="77777777" w:rsidR="00A31927" w:rsidRPr="002A24FF" w:rsidRDefault="00D32AC0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7695D9B9" w14:textId="77777777" w:rsidR="00A31927" w:rsidRPr="002A24FF" w:rsidRDefault="00A31927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6DCE97D9" w14:textId="77777777" w:rsidR="00A31927" w:rsidRPr="002A24FF" w:rsidRDefault="00F46D14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</w:t>
            </w:r>
            <w:r w:rsidR="00A31927">
              <w:rPr>
                <w:rFonts w:ascii="Arial" w:hAnsi="Arial" w:cs="Arial"/>
              </w:rPr>
              <w:t>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9A45399" w14:textId="77777777" w:rsidR="00A31927" w:rsidRPr="002A24FF" w:rsidRDefault="00A31927" w:rsidP="00A319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1F0647D9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34DBCEF6" w14:textId="77777777" w:rsidR="00642AC9" w:rsidRDefault="00642AC9" w:rsidP="00642A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PI–USR-</w:t>
            </w:r>
            <w:r w:rsidRPr="002A24FF">
              <w:rPr>
                <w:rFonts w:ascii="Arial" w:hAnsi="Arial" w:cs="Arial"/>
                <w:b w:val="0"/>
              </w:rPr>
              <w:t>0</w:t>
            </w:r>
            <w:r>
              <w:rPr>
                <w:rFonts w:ascii="Arial" w:hAnsi="Arial" w:cs="Arial"/>
                <w:b w:val="0"/>
              </w:rPr>
              <w:t>07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6F9F8C01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6CAFDFE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447EEE63" w14:textId="77777777" w:rsidR="00642AC9" w:rsidRPr="002A24FF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548C2222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1019C013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14:paraId="4EFF0CF9" w14:textId="77777777" w:rsidR="00642AC9" w:rsidRPr="002A24FF" w:rsidRDefault="00642AC9" w:rsidP="00642AC9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008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9A18EB1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Actividades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5EBD4CC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</w:rPr>
              <w:t>Andrea Cáceres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34F6E4D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4751CC" w14:textId="77777777" w:rsidR="00642AC9" w:rsidRPr="002A24FF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79F474D8" w14:textId="77777777" w:rsidTr="005274CF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46EA5EE3" w14:textId="77777777" w:rsidR="00642AC9" w:rsidRDefault="00642AC9" w:rsidP="00642AC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009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2846F6F8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Literal de una Actividad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457D4D07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</w:rPr>
            </w:pPr>
            <w:proofErr w:type="spellStart"/>
            <w:r>
              <w:rPr>
                <w:rFonts w:ascii="Arial" w:eastAsia="Times New Roman" w:hAnsi="Arial" w:cs="Arial"/>
              </w:rPr>
              <w:t>Efrain</w:t>
            </w:r>
            <w:proofErr w:type="spellEnd"/>
            <w:r>
              <w:rPr>
                <w:rFonts w:ascii="Arial" w:eastAsia="Times New Roman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300E393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04277D09" w14:textId="77777777" w:rsidR="00642AC9" w:rsidRDefault="00642AC9" w:rsidP="00642A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642AC9" w:rsidRPr="00743049" w14:paraId="396E3891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233739D" w14:textId="77777777" w:rsidR="00642AC9" w:rsidRPr="002A24FF" w:rsidRDefault="00642AC9" w:rsidP="00642AC9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013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7AE70C4C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Crear Grupo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0CCFBDA4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18AB0423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3CA7818" w14:textId="77777777" w:rsidR="00642AC9" w:rsidRPr="009509A8" w:rsidRDefault="00642AC9" w:rsidP="00642A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1C9C61F5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547CD24A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014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539C42E3" w14:textId="77777777" w:rsidR="00E16904" w:rsidRDefault="00D075E5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Modificar Grupo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2CBEEEC9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33DB5336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00140F52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7782FE9D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666AB14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015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1BBDF2CA" w14:textId="77777777" w:rsidR="00E16904" w:rsidRDefault="00D075E5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Grupo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6117DEA9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6BC5EAD5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2CEEDBC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3A8179E0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776ECB83" w14:textId="77777777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016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708251CE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Registrar Estudiante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289375B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Efraín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51D9112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0A5358C7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6BCA5873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14:paraId="142D46F7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017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8083B3D" w14:textId="77777777" w:rsidR="00E16904" w:rsidRDefault="00D075E5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Estudiante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5ED54DE7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Brick</w:t>
            </w:r>
            <w:proofErr w:type="spellEnd"/>
            <w:r>
              <w:rPr>
                <w:rFonts w:ascii="Arial" w:hAnsi="Arial" w:cs="Arial"/>
              </w:rPr>
              <w:t xml:space="preserve"> Reyes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81A8058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BBA793F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51C32EA8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</w:tcPr>
          <w:p w14:paraId="4CB029A4" w14:textId="77777777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018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1D3A47C8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Estudiante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FE076E8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413E8569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1690F2E6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63DA2AB8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47E1B959" w14:textId="77777777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019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39906EC3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Ayudante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74F60A19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Efraín Astudillo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1DEE6A6E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E75AF7D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73C1BBAA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43A5CCA7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020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4AA90D84" w14:textId="77777777" w:rsidR="00E16904" w:rsidRDefault="00D075E5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Ayudante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52785B8A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Jennifer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</w:p>
        </w:tc>
        <w:tc>
          <w:tcPr>
            <w:tcW w:w="1438" w:type="dxa"/>
            <w:shd w:val="clear" w:color="auto" w:fill="EAF1DD" w:themeFill="accent3" w:themeFillTint="33"/>
          </w:tcPr>
          <w:p w14:paraId="6E5CAE1F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7490D82A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4B7608FB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A496510" w14:textId="77777777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lastRenderedPageBreak/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</w:tcPr>
          <w:p w14:paraId="1CB6FDD7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Eliminar ayudante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</w:tcPr>
          <w:p w14:paraId="3334F194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</w:tcPr>
          <w:p w14:paraId="112497C1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DE8A8D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018FB591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0A436326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022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563F53BD" w14:textId="77777777" w:rsidR="00E16904" w:rsidRDefault="00D075E5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Sincronización de datos con el web </w:t>
            </w:r>
            <w:proofErr w:type="spellStart"/>
            <w:r>
              <w:rPr>
                <w:rFonts w:ascii="Arial" w:hAnsi="Arial" w:cs="Arial"/>
              </w:rPr>
              <w:t>service</w:t>
            </w:r>
            <w:proofErr w:type="spellEnd"/>
          </w:p>
        </w:tc>
        <w:tc>
          <w:tcPr>
            <w:tcW w:w="2265" w:type="dxa"/>
            <w:shd w:val="clear" w:color="auto" w:fill="EAF1DD" w:themeFill="accent3" w:themeFillTint="33"/>
          </w:tcPr>
          <w:p w14:paraId="567C5692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7B1201DE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7CDE91E3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209EEC86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01353826" w14:textId="77777777" w:rsidR="00E16904" w:rsidRPr="009509A8" w:rsidRDefault="00E16904" w:rsidP="00E1690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023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71B7AD52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Autenticación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E810BE0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Vanessa Robles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7B15CE1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A44E8AC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3BC43100" w14:textId="77777777" w:rsidTr="005274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shd w:val="clear" w:color="auto" w:fill="EAF1DD" w:themeFill="accent3" w:themeFillTint="33"/>
            <w:vAlign w:val="center"/>
          </w:tcPr>
          <w:p w14:paraId="0BE48296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030</w:t>
            </w:r>
          </w:p>
        </w:tc>
        <w:tc>
          <w:tcPr>
            <w:tcW w:w="2557" w:type="dxa"/>
            <w:shd w:val="clear" w:color="auto" w:fill="EAF1DD" w:themeFill="accent3" w:themeFillTint="33"/>
          </w:tcPr>
          <w:p w14:paraId="587266EB" w14:textId="77777777" w:rsidR="00E16904" w:rsidRP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Grupos</w:t>
            </w:r>
          </w:p>
        </w:tc>
        <w:tc>
          <w:tcPr>
            <w:tcW w:w="2265" w:type="dxa"/>
            <w:shd w:val="clear" w:color="auto" w:fill="EAF1DD" w:themeFill="accent3" w:themeFillTint="33"/>
          </w:tcPr>
          <w:p w14:paraId="37E32894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</w:t>
            </w:r>
          </w:p>
        </w:tc>
        <w:tc>
          <w:tcPr>
            <w:tcW w:w="1438" w:type="dxa"/>
            <w:shd w:val="clear" w:color="auto" w:fill="EAF1DD" w:themeFill="accent3" w:themeFillTint="33"/>
          </w:tcPr>
          <w:p w14:paraId="20987C20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shd w:val="clear" w:color="auto" w:fill="EAF1DD" w:themeFill="accent3" w:themeFillTint="33"/>
          </w:tcPr>
          <w:p w14:paraId="14DEA09C" w14:textId="77777777" w:rsidR="00E16904" w:rsidRDefault="00E16904" w:rsidP="00E169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  <w:tr w:rsidR="00E16904" w:rsidRPr="00743049" w14:paraId="1DFDE0AD" w14:textId="77777777" w:rsidTr="005274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FFFFFF" w:themeFill="background1"/>
            <w:vAlign w:val="center"/>
          </w:tcPr>
          <w:p w14:paraId="7098ACE8" w14:textId="77777777" w:rsidR="00E16904" w:rsidRPr="002A24FF" w:rsidRDefault="00E16904" w:rsidP="00E16904">
            <w:pPr>
              <w:jc w:val="center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031</w:t>
            </w:r>
          </w:p>
        </w:tc>
        <w:tc>
          <w:tcPr>
            <w:tcW w:w="2557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2C2E2D4E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literales de una Actividad</w:t>
            </w:r>
          </w:p>
        </w:tc>
        <w:tc>
          <w:tcPr>
            <w:tcW w:w="2265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028CC7E8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</w:t>
            </w:r>
          </w:p>
        </w:tc>
        <w:tc>
          <w:tcPr>
            <w:tcW w:w="1438" w:type="dxa"/>
            <w:tcBorders>
              <w:top w:val="none" w:sz="0" w:space="0" w:color="auto"/>
              <w:bottom w:val="none" w:sz="0" w:space="0" w:color="auto"/>
            </w:tcBorders>
            <w:shd w:val="clear" w:color="auto" w:fill="FFFFFF" w:themeFill="background1"/>
          </w:tcPr>
          <w:p w14:paraId="6DDDB617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28/07/2012</w:t>
            </w:r>
          </w:p>
        </w:tc>
        <w:tc>
          <w:tcPr>
            <w:tcW w:w="126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6D9F9401" w14:textId="77777777" w:rsidR="00E16904" w:rsidRDefault="00E16904" w:rsidP="00E169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Terminado</w:t>
            </w:r>
          </w:p>
        </w:tc>
      </w:tr>
    </w:tbl>
    <w:p w14:paraId="2FA11F7F" w14:textId="77777777" w:rsidR="00DE226E" w:rsidRDefault="00DE226E" w:rsidP="00EA154C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53420C06" w14:textId="77777777" w:rsidR="00DE226E" w:rsidRDefault="00DE226E" w:rsidP="00DE226E">
      <w:pPr>
        <w:pStyle w:val="Prrafodelista"/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7D4278F" w14:textId="77777777" w:rsidR="009A32B9" w:rsidRPr="00DE226E" w:rsidRDefault="009A32B9" w:rsidP="00DE226E">
      <w:pPr>
        <w:pStyle w:val="Prrafodelista"/>
        <w:numPr>
          <w:ilvl w:val="0"/>
          <w:numId w:val="35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6" w:name="_Toc331406369"/>
      <w:r w:rsidRPr="00DE226E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Reporte de Pruebas Unitarias</w:t>
      </w:r>
      <w:bookmarkEnd w:id="6"/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9A32B9" w:rsidRPr="00C0345F" w14:paraId="233CEEED" w14:textId="77777777" w:rsidTr="00B236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10FE6993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 w:rsidR="004B7D19"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0B24F0F7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 w:rsidR="004B7D19"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9A32B9" w:rsidRPr="00C0345F" w14:paraId="7B626C84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3A6C09A" w14:textId="363B7CE4" w:rsidR="009A32B9" w:rsidRPr="000929DF" w:rsidRDefault="009A32B9" w:rsidP="004B7D1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1B324F"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 w:rsidR="001B324F"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37D139" w14:textId="77777777" w:rsidR="009A32B9" w:rsidRPr="000929DF" w:rsidRDefault="009A32B9" w:rsidP="004B7D1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9A32B9" w:rsidRPr="00C0345F" w14:paraId="1AD8BA28" w14:textId="77777777" w:rsidTr="00B236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09EA0AFA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 w:rsidR="004B7D19">
              <w:rPr>
                <w:rFonts w:ascii="Arial" w:eastAsia="Times New Roman" w:hAnsi="Arial" w:cs="Arial"/>
                <w:b w:val="0"/>
              </w:rPr>
              <w:t>Crear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2B3D895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888BC12" w14:textId="77777777" w:rsidR="009A32B9" w:rsidRPr="000929DF" w:rsidRDefault="00B236B5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0A3E6C4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 w:rsidR="008652ED">
              <w:rPr>
                <w:rFonts w:ascii="Arial" w:hAnsi="Arial" w:cs="Arial"/>
                <w:b w:val="0"/>
              </w:rPr>
              <w:t>PI–</w:t>
            </w:r>
            <w:r w:rsidR="008652ED" w:rsidRPr="002A24FF">
              <w:rPr>
                <w:rFonts w:ascii="Arial" w:hAnsi="Arial" w:cs="Arial"/>
                <w:b w:val="0"/>
              </w:rPr>
              <w:t xml:space="preserve">USR- </w:t>
            </w:r>
            <w:r w:rsidR="004B7D19">
              <w:rPr>
                <w:rFonts w:ascii="Arial" w:hAnsi="Arial" w:cs="Arial"/>
                <w:b w:val="0"/>
              </w:rPr>
              <w:t>005</w:t>
            </w:r>
          </w:p>
        </w:tc>
      </w:tr>
      <w:tr w:rsidR="009A32B9" w:rsidRPr="00C0345F" w14:paraId="3E338836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76A58EA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236B5">
              <w:rPr>
                <w:rFonts w:ascii="Arial" w:eastAsia="Times New Roman" w:hAnsi="Arial" w:cs="Arial"/>
                <w:b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5E1CE52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4B7D19">
              <w:rPr>
                <w:rFonts w:ascii="Arial" w:hAnsi="Arial" w:cs="Arial"/>
                <w:bCs/>
              </w:rPr>
              <w:t>12:05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B4D3F1" w14:textId="77777777" w:rsidR="009A32B9" w:rsidRPr="000929DF" w:rsidRDefault="009A32B9" w:rsidP="009A32B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</w:t>
            </w:r>
            <w:r w:rsidR="003A49C2">
              <w:rPr>
                <w:rFonts w:ascii="Arial" w:eastAsia="Times New Roman" w:hAnsi="Arial" w:cs="Arial"/>
                <w:b w:val="0"/>
              </w:rPr>
              <w:t xml:space="preserve"> 12:17</w:t>
            </w:r>
          </w:p>
        </w:tc>
      </w:tr>
      <w:tr w:rsidR="009A32B9" w:rsidRPr="00C0345F" w14:paraId="3131AB47" w14:textId="77777777" w:rsidTr="00B236B5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9FD5A47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77D4DC0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D1CB789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61B9D51D" w14:textId="77777777" w:rsidR="009A32B9" w:rsidRPr="000929DF" w:rsidRDefault="009A32B9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9A32B9" w:rsidRPr="00C0345F" w14:paraId="21375470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984924A" w14:textId="77777777" w:rsidR="009A32B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 de Actividad:</w:t>
            </w:r>
          </w:p>
          <w:p w14:paraId="4DED165F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1B800D29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1A859EC9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 Primer parcial</w:t>
            </w:r>
          </w:p>
          <w:p w14:paraId="1329440A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3123DDE5" w14:textId="77777777" w:rsidR="004B7D19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48045EC0" w14:textId="77777777" w:rsidR="004B7D19" w:rsidRPr="000929DF" w:rsidRDefault="004B7D19" w:rsidP="009A32B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B3CD4E" w14:textId="77777777" w:rsidR="009A32B9" w:rsidRPr="000929DF" w:rsidRDefault="00B236B5" w:rsidP="00D32AC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la actividad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ED81636" w14:textId="77777777" w:rsidR="009A32B9" w:rsidRPr="000929DF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la actividad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D8C62C" w14:textId="77777777" w:rsidR="009A32B9" w:rsidRPr="000929DF" w:rsidRDefault="00B236B5" w:rsidP="009A32B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9A32B9" w:rsidRPr="00C0345F" w14:paraId="086694DE" w14:textId="77777777" w:rsidTr="00B236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2AF06FB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 de Actividad:</w:t>
            </w:r>
          </w:p>
          <w:p w14:paraId="6FABB129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&lt;No selecciona&gt;</w:t>
            </w:r>
          </w:p>
          <w:p w14:paraId="28B853E7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42778EDF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 Primer parcial</w:t>
            </w:r>
          </w:p>
          <w:p w14:paraId="7FB0E590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4063BC60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4D3E7A7A" w14:textId="77777777" w:rsidR="009A32B9" w:rsidRPr="00C0345F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70ED7EB9" w14:textId="77777777" w:rsidR="009A32B9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t>Pide escoger un tipo de actividad</w:t>
            </w:r>
          </w:p>
        </w:tc>
        <w:tc>
          <w:tcPr>
            <w:tcW w:w="2126" w:type="dxa"/>
            <w:gridSpan w:val="2"/>
          </w:tcPr>
          <w:p w14:paraId="62236854" w14:textId="77777777" w:rsidR="009A32B9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t>Muestra mensaje que se requiere escoger un tipo de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036658BA" w14:textId="77777777" w:rsidR="009A32B9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B236B5" w:rsidRPr="00C0345F" w14:paraId="5BD0ED1B" w14:textId="77777777" w:rsidTr="00B236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69AC16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Tipo de Actividad:</w:t>
            </w:r>
          </w:p>
          <w:p w14:paraId="0AFBC4FA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77C05D65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29CBDCD6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&lt;Deja campo vacío&gt;</w:t>
            </w:r>
          </w:p>
          <w:p w14:paraId="0CE3BC03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17B07065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66D49A19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288EE5" w14:textId="77777777" w:rsidR="00B236B5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lastRenderedPageBreak/>
              <w:t>Pide escribir el nombre de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FFEAA8C" w14:textId="77777777" w:rsidR="00B236B5" w:rsidRPr="00B236B5" w:rsidRDefault="00B236B5" w:rsidP="00B236B5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 w:rsidRPr="00B236B5">
              <w:rPr>
                <w:rFonts w:ascii="Arial" w:eastAsia="Times New Roman" w:hAnsi="Arial" w:cs="Arial"/>
                <w:bCs/>
              </w:rPr>
              <w:t>Muestra mensaje * Campo Requerido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7E1C860" w14:textId="77777777" w:rsidR="00B236B5" w:rsidRP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B236B5" w:rsidRPr="00C0345F" w14:paraId="61E48021" w14:textId="77777777" w:rsidTr="00B236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2503AA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Tipo de Actividad:</w:t>
            </w:r>
          </w:p>
          <w:p w14:paraId="1C0A8F50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</w:t>
            </w:r>
          </w:p>
          <w:p w14:paraId="5C28C1F5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Descripción de la actividad:</w:t>
            </w:r>
          </w:p>
          <w:p w14:paraId="22A5C24D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Examen Primer parcial</w:t>
            </w:r>
          </w:p>
          <w:p w14:paraId="4C1BC5D6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Fecha de entrega:</w:t>
            </w:r>
          </w:p>
          <w:p w14:paraId="60816F9E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29/07/2012</w:t>
            </w:r>
          </w:p>
          <w:p w14:paraId="60A3E82C" w14:textId="77777777" w:rsidR="00B236B5" w:rsidRDefault="00B236B5" w:rsidP="00B236B5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Nota: &lt;Deja campo 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B0ECFC8" w14:textId="77777777" w:rsid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Pide escribir la nota de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245DF6E" w14:textId="77777777" w:rsidR="00B236B5" w:rsidRPr="00B236B5" w:rsidRDefault="00B236B5" w:rsidP="00B236B5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Muestra mensaje * Campo Requerido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D996C81" w14:textId="77777777" w:rsidR="00B236B5" w:rsidRDefault="00B236B5" w:rsidP="00D32AC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16146814" w14:textId="77777777" w:rsidR="00EA67A1" w:rsidRDefault="00EA67A1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6AEE732E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7E984E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49D8B1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681DAA2D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8C5ACE3" w14:textId="2332FB51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1B324F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1B324F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286600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8B44EE" w:rsidRPr="00C0345F" w14:paraId="6100459A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51679CE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Consultar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A4BBE8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6D95A6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B6EB41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007</w:t>
            </w:r>
          </w:p>
        </w:tc>
      </w:tr>
      <w:tr w:rsidR="008B44EE" w:rsidRPr="00C0345F" w14:paraId="24511B80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7AFE0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821C6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7077FD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16:00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B7DAC9" w14:textId="77777777" w:rsidR="008B44EE" w:rsidRPr="000929DF" w:rsidRDefault="008B44EE" w:rsidP="00821C6F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16:05</w:t>
            </w:r>
          </w:p>
        </w:tc>
      </w:tr>
      <w:tr w:rsidR="008B44EE" w:rsidRPr="00C0345F" w14:paraId="1B9E9F02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698C61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DF4D40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7476B85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98A59A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20D1FE87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46D7CF" w14:textId="77777777" w:rsidR="008B44EE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BD1EFFF" w14:textId="77777777" w:rsidR="00FC43EF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4FF0F4A2" w14:textId="77777777" w:rsidR="00FC43EF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9E5D360" w14:textId="77777777" w:rsidR="00FC43EF" w:rsidRPr="000929DF" w:rsidRDefault="00FC43E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EAF2A0" w14:textId="77777777" w:rsidR="008B44EE" w:rsidRPr="00FC43EF" w:rsidRDefault="00FC43EF" w:rsidP="00FC43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FC43EF">
              <w:rPr>
                <w:rFonts w:ascii="Arial" w:hAnsi="Arial" w:cs="Arial"/>
                <w:b w:val="0"/>
                <w:bCs w:val="0"/>
              </w:rPr>
              <w:t>Consulta las actividades de ese paralelo y materia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06ABB6B" w14:textId="77777777" w:rsidR="008B44EE" w:rsidRPr="00FC43EF" w:rsidRDefault="00FC43EF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FC43EF">
              <w:rPr>
                <w:rFonts w:ascii="Arial" w:hAnsi="Arial" w:cs="Arial"/>
                <w:b w:val="0"/>
                <w:bCs w:val="0"/>
              </w:rPr>
              <w:t>Consulta las actividades de ese paralelo y materia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9A4C2CC" w14:textId="77777777" w:rsidR="008B44EE" w:rsidRPr="000929DF" w:rsidRDefault="00FC43EF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 existe botón de Consulta</w:t>
            </w:r>
          </w:p>
        </w:tc>
      </w:tr>
    </w:tbl>
    <w:p w14:paraId="331E4288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3"/>
        <w:gridCol w:w="626"/>
        <w:gridCol w:w="2492"/>
      </w:tblGrid>
      <w:tr w:rsidR="00945304" w:rsidRPr="00C0345F" w14:paraId="5D29C01D" w14:textId="77777777" w:rsidTr="00642A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AEB2BCE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AFC53DB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945304" w:rsidRPr="00C0345F" w14:paraId="61B3961E" w14:textId="77777777" w:rsidTr="00642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5BC0449" w14:textId="002DDD28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DF2E6B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DF2E6B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8FD1FA4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Andrea Cáceres</w:t>
            </w:r>
          </w:p>
        </w:tc>
      </w:tr>
      <w:tr w:rsidR="00945304" w:rsidRPr="00C0345F" w14:paraId="15C91FE8" w14:textId="77777777" w:rsidTr="00642A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192D7F0" w14:textId="77777777" w:rsidR="00945304" w:rsidRPr="000929DF" w:rsidRDefault="00945304" w:rsidP="0094530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972E043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07124E86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45B1889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008</w:t>
            </w:r>
          </w:p>
        </w:tc>
      </w:tr>
      <w:tr w:rsidR="00945304" w:rsidRPr="00C0345F" w14:paraId="2116A60E" w14:textId="77777777" w:rsidTr="00642A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D9BC7B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F20932D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12:25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FBAECAE" w14:textId="77777777" w:rsidR="00945304" w:rsidRPr="000929DF" w:rsidRDefault="00945304" w:rsidP="0094530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12:30</w:t>
            </w:r>
          </w:p>
        </w:tc>
      </w:tr>
      <w:tr w:rsidR="00945304" w:rsidRPr="00C0345F" w14:paraId="759DF7AB" w14:textId="77777777" w:rsidTr="00945304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7CED2E90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2205575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1D7B28D2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8" w:type="dxa"/>
            <w:gridSpan w:val="2"/>
            <w:shd w:val="clear" w:color="auto" w:fill="EAF1DD" w:themeFill="accent3" w:themeFillTint="33"/>
          </w:tcPr>
          <w:p w14:paraId="18D9C66D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945304" w:rsidRPr="00C0345F" w14:paraId="4DC61CFE" w14:textId="77777777" w:rsidTr="0094530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833648A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A4E110" w14:textId="77777777" w:rsidR="00945304" w:rsidRPr="00945304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Elimina la actividad </w:t>
            </w:r>
          </w:p>
        </w:tc>
        <w:tc>
          <w:tcPr>
            <w:tcW w:w="2127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E5B2856" w14:textId="77777777" w:rsidR="00945304" w:rsidRPr="00945304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Elimina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8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273917" w14:textId="77777777" w:rsidR="00945304" w:rsidRPr="000929DF" w:rsidRDefault="00945304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44531D02" w14:textId="77777777" w:rsidR="00945304" w:rsidRDefault="00945304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438C9C4F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455609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0BFAC540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5A6724D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1FC6D5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756BBA0F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E6DCF4A" w14:textId="19417AFB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DF2E6B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B615B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Jefferson Rubio</w:t>
            </w:r>
          </w:p>
        </w:tc>
      </w:tr>
      <w:tr w:rsidR="008B44EE" w:rsidRPr="00C0345F" w14:paraId="113018D6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CDD493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Literal de una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360E07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68F557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3CED78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009</w:t>
            </w:r>
          </w:p>
        </w:tc>
      </w:tr>
      <w:tr w:rsidR="008B44EE" w:rsidRPr="00C0345F" w14:paraId="40BBA228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D3590B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7C7623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FCFD6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15:00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691C19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15:05</w:t>
            </w:r>
          </w:p>
        </w:tc>
      </w:tr>
      <w:tr w:rsidR="008B44EE" w:rsidRPr="00C0345F" w14:paraId="53538842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7948A12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25A95E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836999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1AFE0E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60FA0E1F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9F285E" w14:textId="77777777" w:rsidR="008B44EE" w:rsidRPr="000929DF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Literal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2DC6734" w14:textId="77777777" w:rsidR="008B44EE" w:rsidRPr="007C7623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 w:rsidRPr="007C7623">
              <w:rPr>
                <w:rFonts w:ascii="Arial" w:hAnsi="Arial" w:cs="Arial"/>
                <w:b w:val="0"/>
                <w:bCs w:val="0"/>
              </w:rPr>
              <w:t>Eliminar Literal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C70138D" w14:textId="77777777" w:rsidR="008B44EE" w:rsidRPr="007C7623" w:rsidRDefault="007C7623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7C7623">
              <w:rPr>
                <w:rFonts w:ascii="Arial" w:hAnsi="Arial" w:cs="Arial"/>
                <w:b w:val="0"/>
                <w:bCs w:val="0"/>
              </w:rPr>
              <w:t>Elimina el literal de dicha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2AAE403" w14:textId="77777777" w:rsidR="008B44EE" w:rsidRPr="000929DF" w:rsidRDefault="007C7623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3FC9C9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52"/>
        <w:gridCol w:w="1059"/>
        <w:gridCol w:w="1067"/>
        <w:gridCol w:w="1052"/>
        <w:gridCol w:w="1075"/>
        <w:gridCol w:w="1417"/>
      </w:tblGrid>
      <w:tr w:rsidR="008B44EE" w:rsidRPr="00C0345F" w14:paraId="54DB8920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</w:tcPr>
          <w:p w14:paraId="3D104B2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4"/>
          </w:tcPr>
          <w:p w14:paraId="35212D8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088175F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528739C" w14:textId="6AA2E2CB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4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E7D91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</w:tr>
      <w:tr w:rsidR="008B44EE" w:rsidRPr="00C0345F" w14:paraId="55B7C206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  <w:shd w:val="clear" w:color="auto" w:fill="EAF1DD" w:themeFill="accent3" w:themeFillTint="33"/>
          </w:tcPr>
          <w:p w14:paraId="699780BC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4329DB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54DA35A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gridSpan w:val="2"/>
            <w:shd w:val="clear" w:color="auto" w:fill="EAF1DD" w:themeFill="accent3" w:themeFillTint="33"/>
          </w:tcPr>
          <w:p w14:paraId="524900F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013</w:t>
            </w:r>
          </w:p>
        </w:tc>
      </w:tr>
      <w:tr w:rsidR="008B44EE" w:rsidRPr="00C0345F" w14:paraId="4AAA04F6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59B516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B0447F">
              <w:rPr>
                <w:rFonts w:ascii="Arial" w:eastAsia="Times New Roman" w:hAnsi="Arial" w:cs="Arial"/>
                <w:b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28E7B2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B0447F">
              <w:rPr>
                <w:rFonts w:ascii="Arial" w:hAnsi="Arial" w:cs="Arial"/>
                <w:bCs/>
              </w:rPr>
              <w:t>22:49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F16D9B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B0447F">
              <w:rPr>
                <w:rFonts w:ascii="Arial" w:eastAsia="Times New Roman" w:hAnsi="Arial" w:cs="Arial"/>
                <w:b w:val="0"/>
              </w:rPr>
              <w:t xml:space="preserve"> 22:56</w:t>
            </w:r>
          </w:p>
        </w:tc>
      </w:tr>
      <w:tr w:rsidR="00982D7A" w:rsidRPr="00C0345F" w14:paraId="42233E38" w14:textId="77777777" w:rsidTr="00B0447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shd w:val="clear" w:color="auto" w:fill="EAF1DD" w:themeFill="accent3" w:themeFillTint="33"/>
          </w:tcPr>
          <w:p w14:paraId="778D2AE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gridSpan w:val="2"/>
            <w:shd w:val="clear" w:color="auto" w:fill="EAF1DD" w:themeFill="accent3" w:themeFillTint="33"/>
          </w:tcPr>
          <w:p w14:paraId="7DB3E27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7902F31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17" w:type="dxa"/>
            <w:shd w:val="clear" w:color="auto" w:fill="EAF1DD" w:themeFill="accent3" w:themeFillTint="33"/>
          </w:tcPr>
          <w:p w14:paraId="0133FAA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982D7A" w:rsidRPr="00C0345F" w14:paraId="39C37D10" w14:textId="77777777" w:rsidTr="00B0447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14:paraId="5D16BF9D" w14:textId="77777777" w:rsidR="00982D7A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 xml:space="preserve">- </w:t>
            </w:r>
            <w:r w:rsidRPr="00982D7A">
              <w:rPr>
                <w:rFonts w:ascii="Arial" w:eastAsiaTheme="majorEastAsia" w:hAnsi="Arial" w:cs="Arial"/>
                <w:b w:val="0"/>
              </w:rPr>
              <w:t>Astudillo Vargas Efraín José</w:t>
            </w:r>
          </w:p>
          <w:p w14:paraId="4CC1C419" w14:textId="77777777" w:rsidR="00982D7A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 w:rsidRPr="00982D7A">
              <w:rPr>
                <w:rFonts w:ascii="Arial" w:eastAsia="Times New Roman" w:hAnsi="Arial" w:cs="Arial"/>
                <w:b w:val="0"/>
                <w:bCs w:val="0"/>
              </w:rPr>
              <w:t xml:space="preserve">- </w:t>
            </w:r>
            <w:r w:rsidRPr="00982D7A">
              <w:rPr>
                <w:rFonts w:ascii="Arial" w:eastAsiaTheme="majorEastAsia" w:hAnsi="Arial" w:cs="Arial"/>
                <w:b w:val="0"/>
              </w:rPr>
              <w:t xml:space="preserve">Cáceres Molina Andrea </w:t>
            </w:r>
            <w:proofErr w:type="spellStart"/>
            <w:r w:rsidRPr="00982D7A">
              <w:rPr>
                <w:rFonts w:ascii="Arial" w:eastAsiaTheme="majorEastAsia" w:hAnsi="Arial" w:cs="Arial"/>
                <w:b w:val="0"/>
              </w:rPr>
              <w:t>Lisette</w:t>
            </w:r>
            <w:proofErr w:type="spellEnd"/>
          </w:p>
          <w:p w14:paraId="408CD9A9" w14:textId="77777777" w:rsidR="00982D7A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 w:rsidRPr="00982D7A">
              <w:rPr>
                <w:rFonts w:ascii="Arial" w:eastAsia="Times New Roman" w:hAnsi="Arial" w:cs="Arial"/>
                <w:b w:val="0"/>
                <w:bCs w:val="0"/>
              </w:rPr>
              <w:t xml:space="preserve">- </w:t>
            </w:r>
            <w:r w:rsidRPr="00982D7A">
              <w:rPr>
                <w:rFonts w:ascii="Arial" w:eastAsiaTheme="majorEastAsia" w:hAnsi="Arial" w:cs="Arial"/>
                <w:b w:val="0"/>
              </w:rPr>
              <w:t xml:space="preserve">Reyes Zambrano </w:t>
            </w:r>
            <w:proofErr w:type="spellStart"/>
            <w:r w:rsidRPr="00982D7A">
              <w:rPr>
                <w:rFonts w:ascii="Arial" w:eastAsiaTheme="majorEastAsia" w:hAnsi="Arial" w:cs="Arial"/>
                <w:b w:val="0"/>
              </w:rPr>
              <w:t>Brick</w:t>
            </w:r>
            <w:proofErr w:type="spellEnd"/>
          </w:p>
          <w:p w14:paraId="7686F56B" w14:textId="77777777" w:rsid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 w:rsidRPr="00982D7A">
              <w:rPr>
                <w:rFonts w:ascii="Arial" w:eastAsiaTheme="majorEastAsia" w:hAnsi="Arial" w:cs="Arial"/>
                <w:b w:val="0"/>
              </w:rPr>
              <w:t xml:space="preserve">- Robles Solís Vanessa </w:t>
            </w:r>
            <w:proofErr w:type="spellStart"/>
            <w:r w:rsidRPr="00982D7A">
              <w:rPr>
                <w:rFonts w:ascii="Arial" w:eastAsiaTheme="majorEastAsia" w:hAnsi="Arial" w:cs="Arial"/>
                <w:b w:val="0"/>
              </w:rPr>
              <w:t>Yanina</w:t>
            </w:r>
            <w:proofErr w:type="spellEnd"/>
          </w:p>
          <w:p w14:paraId="3281FF96" w14:textId="77777777" w:rsidR="008B44EE" w:rsidRPr="00982D7A" w:rsidRDefault="00982D7A" w:rsidP="00982D7A">
            <w:pPr>
              <w:rPr>
                <w:rFonts w:ascii="Arial" w:eastAsiaTheme="majorEastAsia" w:hAnsi="Arial" w:cs="Arial"/>
                <w:b w:val="0"/>
              </w:rPr>
            </w:pPr>
            <w:r>
              <w:rPr>
                <w:rFonts w:ascii="Arial" w:eastAsiaTheme="majorEastAsia" w:hAnsi="Arial" w:cs="Arial"/>
                <w:b w:val="0"/>
              </w:rPr>
              <w:t>- Rubio Angulo Jefferson Javier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gridSpan w:val="2"/>
          </w:tcPr>
          <w:p w14:paraId="4036DEC1" w14:textId="77777777" w:rsidR="00B0447F" w:rsidRPr="00B0447F" w:rsidRDefault="00B0447F" w:rsidP="00B0447F">
            <w:pPr>
              <w:jc w:val="both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crea el grupo y se indica al usuario por un mensaje el número asignado al grupo.</w:t>
            </w:r>
          </w:p>
          <w:p w14:paraId="140C73F9" w14:textId="77777777" w:rsidR="008B44EE" w:rsidRPr="00B0447F" w:rsidRDefault="008B44EE" w:rsidP="00B0447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</w:tcPr>
          <w:p w14:paraId="3CC9D37A" w14:textId="77777777" w:rsidR="008B44EE" w:rsidRPr="000929DF" w:rsidRDefault="00B0447F" w:rsidP="00B0447F">
            <w:pPr>
              <w:widowControl w:val="0"/>
              <w:autoSpaceDE w:val="0"/>
              <w:autoSpaceDN w:val="0"/>
              <w:adjustRightInd w:val="0"/>
              <w:jc w:val="bot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crea el grupo y se indica al usuario por un mensaje el número asignado al grupo.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17" w:type="dxa"/>
          </w:tcPr>
          <w:p w14:paraId="25C2B5C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</w:tr>
    </w:tbl>
    <w:p w14:paraId="1BA1A163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76"/>
        <w:gridCol w:w="2268"/>
        <w:gridCol w:w="67"/>
        <w:gridCol w:w="2060"/>
        <w:gridCol w:w="59"/>
        <w:gridCol w:w="2492"/>
      </w:tblGrid>
      <w:tr w:rsidR="008B44EE" w:rsidRPr="00C0345F" w14:paraId="41D29B32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2B90CE3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030239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478A6192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798953F" w14:textId="7FB70513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A261A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</w:tr>
      <w:tr w:rsidR="008B44EE" w:rsidRPr="00C0345F" w14:paraId="00FC18B7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22CE0691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Modificar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4DEAB1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D555C1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EBB42B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014</w:t>
            </w:r>
          </w:p>
        </w:tc>
      </w:tr>
      <w:tr w:rsidR="008B44EE" w:rsidRPr="00C0345F" w14:paraId="2FCA3D84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4CE5F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1F2B7E" w14:textId="4454C63F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F0033B">
              <w:rPr>
                <w:rFonts w:ascii="Arial" w:eastAsiaTheme="majorEastAsia" w:hAnsi="Arial" w:cs="Arial"/>
              </w:rPr>
              <w:t>23:01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5D46242" w14:textId="74084E33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F0033B" w:rsidRPr="00F0033B">
              <w:rPr>
                <w:rFonts w:ascii="Arial" w:eastAsiaTheme="majorEastAsia" w:hAnsi="Arial" w:cs="Arial"/>
                <w:b w:val="0"/>
              </w:rPr>
              <w:t>23:07</w:t>
            </w:r>
          </w:p>
        </w:tc>
      </w:tr>
      <w:tr w:rsidR="008B44EE" w:rsidRPr="00C0345F" w14:paraId="0D91D51E" w14:textId="77777777" w:rsidTr="00F0033B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shd w:val="clear" w:color="auto" w:fill="EAF1DD" w:themeFill="accent3" w:themeFillTint="33"/>
          </w:tcPr>
          <w:p w14:paraId="7CA6CBF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5EC9D5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015D43A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shd w:val="clear" w:color="auto" w:fill="EAF1DD" w:themeFill="accent3" w:themeFillTint="33"/>
          </w:tcPr>
          <w:p w14:paraId="71F98C8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6D2F6971" w14:textId="77777777" w:rsidTr="00F0033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EA9A176" w14:textId="7F2D5340" w:rsidR="008B44EE" w:rsidRPr="000929DF" w:rsidRDefault="00F0033B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- Pico Rosas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Nabih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A4033C" w14:textId="7B148F94" w:rsidR="008B44EE" w:rsidRPr="000929DF" w:rsidRDefault="00F0033B" w:rsidP="00F0033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que el estudiante ha sido agregado al grupo</w:t>
            </w:r>
          </w:p>
        </w:tc>
        <w:tc>
          <w:tcPr>
            <w:tcW w:w="2127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B1CE6B1" w14:textId="5ED5222A" w:rsidR="008B44EE" w:rsidRPr="000929DF" w:rsidRDefault="00F0033B" w:rsidP="00F0033B">
            <w:pPr>
              <w:widowControl w:val="0"/>
              <w:autoSpaceDE w:val="0"/>
              <w:autoSpaceDN w:val="0"/>
              <w:adjustRightInd w:val="0"/>
              <w:jc w:val="bot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que el estudiante ha sido agregado al 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ECB029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</w:tr>
    </w:tbl>
    <w:p w14:paraId="10A77C06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44DAB4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2126"/>
        <w:gridCol w:w="67"/>
        <w:gridCol w:w="2060"/>
        <w:gridCol w:w="59"/>
        <w:gridCol w:w="2492"/>
      </w:tblGrid>
      <w:tr w:rsidR="008B44EE" w:rsidRPr="00C0345F" w14:paraId="75F03716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32B0860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911AB9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2D62C0F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B7E3D88" w14:textId="2B4A9B1F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0B4BA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</w:tr>
      <w:tr w:rsidR="008B44EE" w:rsidRPr="00C0345F" w14:paraId="5187CFBC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921934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Eliminar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FDDA653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35428E1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55524E0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015</w:t>
            </w:r>
          </w:p>
        </w:tc>
      </w:tr>
      <w:tr w:rsidR="008B44EE" w:rsidRPr="00C0345F" w14:paraId="63152BA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23948C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AAA8A5B" w14:textId="6D4E6D40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EA7DBE" w:rsidRPr="00EA7DBE">
              <w:rPr>
                <w:rFonts w:ascii="Arial" w:eastAsiaTheme="majorEastAsia" w:hAnsi="Arial" w:cs="Arial"/>
                <w:bCs/>
              </w:rPr>
              <w:t>23:10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8AB382" w14:textId="61291154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EA7DBE">
              <w:rPr>
                <w:rFonts w:ascii="Arial" w:eastAsia="Times New Roman" w:hAnsi="Arial" w:cs="Arial"/>
                <w:b w:val="0"/>
              </w:rPr>
              <w:t xml:space="preserve"> </w:t>
            </w:r>
            <w:r w:rsidR="00EA7DBE">
              <w:rPr>
                <w:rFonts w:ascii="Arial" w:eastAsiaTheme="majorEastAsia" w:hAnsi="Arial" w:cs="Arial"/>
                <w:b w:val="0"/>
                <w:bCs w:val="0"/>
              </w:rPr>
              <w:t>23:12</w:t>
            </w:r>
          </w:p>
        </w:tc>
      </w:tr>
      <w:tr w:rsidR="008B44EE" w:rsidRPr="00C0345F" w14:paraId="7A3FD72E" w14:textId="77777777" w:rsidTr="00EA7DBE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shd w:val="clear" w:color="auto" w:fill="EAF1DD" w:themeFill="accent3" w:themeFillTint="33"/>
          </w:tcPr>
          <w:p w14:paraId="3E38DD6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6922DD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7" w:type="dxa"/>
            <w:gridSpan w:val="2"/>
            <w:shd w:val="clear" w:color="auto" w:fill="EAF1DD" w:themeFill="accent3" w:themeFillTint="33"/>
          </w:tcPr>
          <w:p w14:paraId="50F5ECF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shd w:val="clear" w:color="auto" w:fill="EAF1DD" w:themeFill="accent3" w:themeFillTint="33"/>
          </w:tcPr>
          <w:p w14:paraId="058FD73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1DE250F0" w14:textId="77777777" w:rsidTr="00EA7DB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E2EF21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A0B9D8C" w14:textId="4F29A350" w:rsidR="008B44EE" w:rsidRPr="000929DF" w:rsidRDefault="00EA7DBE" w:rsidP="00EA7DB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‘El estudiante ha sido eliminado del grupo.</w:t>
            </w:r>
          </w:p>
        </w:tc>
        <w:tc>
          <w:tcPr>
            <w:tcW w:w="2127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AA801AA" w14:textId="3B9CA173" w:rsidR="008B44EE" w:rsidRPr="000929DF" w:rsidRDefault="008C79F3" w:rsidP="008C79F3">
            <w:pPr>
              <w:widowControl w:val="0"/>
              <w:autoSpaceDE w:val="0"/>
              <w:autoSpaceDN w:val="0"/>
              <w:adjustRightInd w:val="0"/>
              <w:jc w:val="both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eastAsiaTheme="majorEastAsia" w:hAnsi="Arial" w:cs="Arial"/>
                <w:b w:val="0"/>
                <w:bCs w:val="0"/>
              </w:rPr>
              <w:t>Se muestra un mensaje indicando ‘El estudiante ha sido eliminado del grupo.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1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54AF9F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</w:p>
        </w:tc>
      </w:tr>
    </w:tbl>
    <w:p w14:paraId="730511B7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2A32B230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48592B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35A4C6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6DF52074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EAA4F0" w14:textId="682DB96B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C95A67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C692A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8B44EE" w:rsidRPr="00C0345F" w14:paraId="0027BE72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FEAF1C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Crear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34A786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AF8B1F2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1CF7E29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016</w:t>
            </w:r>
          </w:p>
        </w:tc>
      </w:tr>
      <w:tr w:rsidR="008B44EE" w:rsidRPr="00C0345F" w14:paraId="2BD41464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FC1BCD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67611A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13:10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A90B09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13:45</w:t>
            </w:r>
          </w:p>
        </w:tc>
      </w:tr>
      <w:tr w:rsidR="008B44EE" w:rsidRPr="00C0345F" w14:paraId="6D36682A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021F0378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AD4BC7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4E4F82C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B58801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07814653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46F87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CB7962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3A08E9C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02FC6DC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290D1F66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777A624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2D19F11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57423C4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230FF3A5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hyperlink r:id="rId11" w:history="1">
              <w:r w:rsidRPr="0037722B">
                <w:rPr>
                  <w:rStyle w:val="Hipervnculo"/>
                  <w:rFonts w:ascii="Arial" w:eastAsia="Times New Roman" w:hAnsi="Arial" w:cs="Arial"/>
                </w:rPr>
                <w:t>jjparra@espol.edu.ec</w:t>
              </w:r>
            </w:hyperlink>
          </w:p>
          <w:p w14:paraId="3602D81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262880FC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7AE917D7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5B447A3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D111AB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el nuevo estudiante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9F78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estudiante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ED9E05D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8B44EE" w:rsidRPr="00C0345F" w14:paraId="4212020E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5739F6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FB7875D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7ED0DD2A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DC1810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7380C608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Apellidos:</w:t>
            </w:r>
          </w:p>
          <w:p w14:paraId="2E3A19D8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05FE2D8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0325D836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5DE43142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dasdsasd</w:t>
            </w:r>
            <w:proofErr w:type="spellEnd"/>
          </w:p>
          <w:p w14:paraId="1642A02D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150797BF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5F55331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62967FE7" w14:textId="77777777" w:rsidR="008B44EE" w:rsidRPr="00C0345F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42B5ACBD" w14:textId="77777777" w:rsidR="008B44EE" w:rsidRPr="001F0B20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lastRenderedPageBreak/>
              <w:t>No ingresa a la base de datos, y muestra mensaje de error/es</w:t>
            </w:r>
          </w:p>
        </w:tc>
        <w:tc>
          <w:tcPr>
            <w:tcW w:w="2126" w:type="dxa"/>
            <w:gridSpan w:val="2"/>
          </w:tcPr>
          <w:p w14:paraId="4EB0B71C" w14:textId="77777777" w:rsidR="008B44EE" w:rsidRPr="001F0B20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 xml:space="preserve">No ingresa a la base de datos y muestra los siguientes mensaje </w:t>
            </w:r>
            <w:r>
              <w:rPr>
                <w:rFonts w:ascii="Arial" w:eastAsia="Times New Roman" w:hAnsi="Arial" w:cs="Arial"/>
                <w:bCs/>
              </w:rPr>
              <w:lastRenderedPageBreak/>
              <w:t>*Campo Requerido y *Correo no válido 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6C6D8EF3" w14:textId="77777777" w:rsidR="008B44EE" w:rsidRPr="00B236B5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lastRenderedPageBreak/>
              <w:t>Correcto</w:t>
            </w:r>
          </w:p>
        </w:tc>
      </w:tr>
      <w:tr w:rsidR="008B44EE" w:rsidRPr="00C0345F" w14:paraId="014DF422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7E59DA4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Paralelo:</w:t>
            </w:r>
          </w:p>
          <w:p w14:paraId="4EDD6C27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F8AEA4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F49DAD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3F5E37E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1C93C78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6C595BE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3B26B38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56C25EB8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79B88B6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37C941C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asdads</w:t>
            </w:r>
            <w:proofErr w:type="spellEnd"/>
          </w:p>
          <w:p w14:paraId="3EEDCBF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43B64D38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3BD47A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F733B4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B693BA" w14:textId="77777777" w:rsidR="008B44EE" w:rsidRPr="00B236B5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8B44EE" w:rsidRPr="00C0345F" w14:paraId="7426372B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9B5A40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0E20EF0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B63C951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6E2F0C7D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1DFF1AC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5EB26E59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7E403F6B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01CDEC14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53E666A6" w14:textId="77777777" w:rsidR="008B44EE" w:rsidRPr="004932EA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48FCCEAA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259130DE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4E0C77B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4F594A65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--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—a234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F87F742" w14:textId="77777777" w:rsidR="008B44EE" w:rsidRPr="00866F54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0E256E67" w14:textId="77777777" w:rsidR="008B44EE" w:rsidRPr="00866F54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D092D93" w14:textId="77777777" w:rsidR="008B44EE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91F537F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8B44EE" w:rsidRPr="00C0345F" w14:paraId="6A3F98F2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41D3181D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5A50D671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8B44EE" w:rsidRPr="00C0345F" w14:paraId="03907EED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4DB6B56" w14:textId="3D2F30D0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 xml:space="preserve">Jennifer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Bermeo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B1798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8B44EE" w:rsidRPr="00C0345F" w14:paraId="4A874F17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961EAC4" w14:textId="77777777" w:rsidR="008B44EE" w:rsidRPr="000929DF" w:rsidRDefault="008B44EE" w:rsidP="008B44E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Estudiantes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C78428A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4C9D59BC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B88649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017</w:t>
            </w:r>
          </w:p>
        </w:tc>
      </w:tr>
      <w:tr w:rsidR="008B44EE" w:rsidRPr="00C0345F" w14:paraId="64A4F69E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3F2109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lastRenderedPageBreak/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872D4D5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14:00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85BCBC4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14:05</w:t>
            </w:r>
          </w:p>
        </w:tc>
      </w:tr>
      <w:tr w:rsidR="008B44EE" w:rsidRPr="00C0345F" w14:paraId="3320B3F8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795F220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E769097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595B7F6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BBF40AB" w14:textId="77777777" w:rsidR="008B44EE" w:rsidRPr="000929DF" w:rsidRDefault="008B44EE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8B44EE" w:rsidRPr="00C0345F" w14:paraId="06085842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8A4EE64" w14:textId="77777777" w:rsidR="008B44EE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3A5A15C5" w14:textId="77777777" w:rsidR="007C7623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2D01FD2F" w14:textId="77777777" w:rsidR="007C7623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405ACD04" w14:textId="77777777" w:rsidR="007C7623" w:rsidRPr="000929DF" w:rsidRDefault="007C7623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77DD3B" w14:textId="77777777" w:rsidR="008B44EE" w:rsidRPr="00C449D4" w:rsidRDefault="00C449D4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Consulta de los estudiantes en aquel paralelo y materia correspondiente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F6F04E9" w14:textId="77777777" w:rsidR="008B44EE" w:rsidRPr="000929DF" w:rsidRDefault="00C449D4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Consulta de los estudiantes en aquel paralelo y materia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1C4ED1" w14:textId="77777777" w:rsidR="008B44EE" w:rsidRPr="000929DF" w:rsidRDefault="00C449D4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Falta el botón Consultar</w:t>
            </w:r>
          </w:p>
        </w:tc>
      </w:tr>
    </w:tbl>
    <w:p w14:paraId="092E9586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1BEA094B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5B2AFC5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Estudiante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B1F541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4EC2172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C733D49" w14:textId="313E1A25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031ED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06AE0018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06FF54A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C5EDBC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E21ACE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5CF38E7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018</w:t>
            </w:r>
          </w:p>
        </w:tc>
      </w:tr>
      <w:tr w:rsidR="00D55FC9" w:rsidRPr="00C0345F" w14:paraId="4607C968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C46526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D4811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13:47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699F0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 13:50</w:t>
            </w:r>
          </w:p>
        </w:tc>
      </w:tr>
      <w:tr w:rsidR="00D55FC9" w:rsidRPr="00C0345F" w14:paraId="380B6117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33C6752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F88E88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24D65F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0E4CEC2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275B45A4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798848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121DCDB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Elimina registro de estudiante 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B2289EA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Elimina estudiante y muestra mensaje de Usuario Eliminado Correctamente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7118D0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38B7C17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62A07546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4924848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8FDFB5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5BDDE346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0BFE681" w14:textId="367DD615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Vanessa Robles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CFAC82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 xml:space="preserve">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428C8D88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A64E37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Editar Estudiante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3B777A2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7195811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0F86D45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019</w:t>
            </w:r>
          </w:p>
        </w:tc>
      </w:tr>
      <w:tr w:rsidR="00D55FC9" w:rsidRPr="00C0345F" w14:paraId="6BCA95F9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51E6D4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B53129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13:51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CFCDD8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14:14</w:t>
            </w:r>
          </w:p>
        </w:tc>
      </w:tr>
      <w:tr w:rsidR="00D55FC9" w:rsidRPr="00C0345F" w14:paraId="30072D54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5E851D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C97892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6C7683C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19AA298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446906F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E62C5D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E4C5FC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304637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3A6888D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5756C4A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36C2E9A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6E8A5AD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4CCD077C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70A4FE3B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hyperlink r:id="rId12" w:history="1">
              <w:r w:rsidRPr="0037722B">
                <w:rPr>
                  <w:rStyle w:val="Hipervnculo"/>
                  <w:rFonts w:ascii="Arial" w:eastAsia="Times New Roman" w:hAnsi="Arial" w:cs="Arial"/>
                </w:rPr>
                <w:t>jjparra@espol.edu.ec</w:t>
              </w:r>
            </w:hyperlink>
          </w:p>
          <w:p w14:paraId="04BA03A4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6F2A54C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200719326</w:t>
            </w:r>
          </w:p>
          <w:p w14:paraId="4602A0CB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6DDF719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14E87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Ingresa el ayudante a la base de datos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D273C4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ayudante a la base de datos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54147B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55FC9" w:rsidRPr="00C0345F" w14:paraId="5584BA91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C3D9A5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lastRenderedPageBreak/>
              <w:t>Paralelo:</w:t>
            </w:r>
          </w:p>
          <w:p w14:paraId="32559B5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935663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309F57B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6BF524D4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3692C3F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  <w:p w14:paraId="3773AFD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6C2CD8C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0F84AA01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dasdsasd</w:t>
            </w:r>
            <w:proofErr w:type="spellEnd"/>
          </w:p>
          <w:p w14:paraId="6F7A90E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4C15ABA9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76673FA5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72018131" w14:textId="77777777" w:rsidR="00D55FC9" w:rsidRPr="00C0345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3EC63681" w14:textId="77777777" w:rsidR="00D55FC9" w:rsidRPr="001F0B20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</w:tcPr>
          <w:p w14:paraId="5525B686" w14:textId="77777777" w:rsidR="00D55FC9" w:rsidRPr="001F0B20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 y muestra los siguientes mensaje *Campo Requerido y *Correo no válido respectivamente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22D80D58" w14:textId="77777777" w:rsidR="00D55FC9" w:rsidRPr="00B236B5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55FC9" w:rsidRPr="00C0345F" w14:paraId="71AAE0BF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F61F18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0013D46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3C94B58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C5C181B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6415A096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2CBE8DE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2555E674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6B76B15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437DBE67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49FE5BF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3E1C12AA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asdads</w:t>
            </w:r>
            <w:proofErr w:type="spellEnd"/>
          </w:p>
          <w:p w14:paraId="5604D31B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12239A5D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0914868328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E5964E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4C43B3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Cs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1FFFF4" w14:textId="77777777" w:rsidR="00D55FC9" w:rsidRPr="00B236B5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D55FC9" w:rsidRPr="00C0345F" w14:paraId="23FABDB8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37CE69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29A600CC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0796DD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Nombres:</w:t>
            </w:r>
          </w:p>
          <w:p w14:paraId="2D76F7B8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Juan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Jose</w:t>
            </w:r>
            <w:proofErr w:type="spellEnd"/>
          </w:p>
          <w:p w14:paraId="480A0CEF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Apellidos:</w:t>
            </w:r>
          </w:p>
          <w:p w14:paraId="449F046A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Parra</w:t>
            </w:r>
          </w:p>
          <w:p w14:paraId="23793D5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Usuario de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Espol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7D31E1A1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jjparra</w:t>
            </w:r>
            <w:proofErr w:type="spellEnd"/>
          </w:p>
          <w:p w14:paraId="7DA9C6D6" w14:textId="77777777" w:rsidR="00D55FC9" w:rsidRPr="004932EA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Correo: </w:t>
            </w:r>
            <w:r w:rsidRPr="004932EA">
              <w:rPr>
                <w:rFonts w:ascii="Arial" w:eastAsia="Times New Roman" w:hAnsi="Arial" w:cs="Arial"/>
                <w:b w:val="0"/>
              </w:rPr>
              <w:t>jjparra@espol.edu.ec</w:t>
            </w:r>
          </w:p>
          <w:p w14:paraId="753DE89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Matricula:</w:t>
            </w:r>
          </w:p>
          <w:p w14:paraId="630FE102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200719326</w:t>
            </w:r>
          </w:p>
          <w:p w14:paraId="7337FDF0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Cedula:</w:t>
            </w:r>
          </w:p>
          <w:p w14:paraId="4615D5D3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--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—a234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EB8E062" w14:textId="77777777" w:rsidR="00D55FC9" w:rsidRPr="00866F5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datos, y muestra mensaje de error/es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2584FC8D" w14:textId="77777777" w:rsidR="00D55FC9" w:rsidRPr="00866F5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 w:rsidRPr="00866F54">
              <w:rPr>
                <w:rFonts w:ascii="Arial" w:eastAsia="Times New Roman" w:hAnsi="Arial" w:cs="Arial"/>
                <w:b w:val="0"/>
                <w:bCs w:val="0"/>
              </w:rPr>
              <w:t>No ingresa a la base de datos y muestra mensaje de error *Sólo dígitos [0-9]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9D964BE" w14:textId="77777777" w:rsidR="00D55FC9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654CF683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5499E20B" w14:textId="77777777" w:rsidR="00640ACF" w:rsidRDefault="00640ACF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2E81B3C3" w14:textId="77777777" w:rsidR="00640ACF" w:rsidRDefault="00640ACF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40DA0BAB" w14:textId="77777777" w:rsidR="008B44EE" w:rsidRDefault="008B44EE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682B1614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07FE7212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476AD2F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4D3A8D5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7FAF5C0" w14:textId="148AB8E6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B2A39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46734D0A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5A4DAA0F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7081DEA8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4147D1B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7B45F92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020</w:t>
            </w:r>
          </w:p>
        </w:tc>
      </w:tr>
      <w:tr w:rsidR="00D55FC9" w:rsidRPr="00C0345F" w14:paraId="27034968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05F61C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36233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14:08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5F3049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14:10</w:t>
            </w:r>
          </w:p>
        </w:tc>
      </w:tr>
      <w:tr w:rsidR="00D55FC9" w:rsidRPr="00C0345F" w14:paraId="6D121C2F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4423D1A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D2DE5D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4D6D5C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50D3EC0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640ACF" w:rsidRPr="00C0345F" w14:paraId="6366E734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AD022E5" w14:textId="77777777" w:rsidR="00640AC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4DD793B7" w14:textId="77777777" w:rsidR="00640AC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624ABC4E" w14:textId="77777777" w:rsidR="00640AC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826DA98" w14:textId="77777777" w:rsidR="00640ACF" w:rsidRPr="000929DF" w:rsidRDefault="00640ACF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9CE664" w14:textId="77777777" w:rsidR="00640ACF" w:rsidRPr="00C449D4" w:rsidRDefault="00640ACF" w:rsidP="00640AC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Consulta de los ayudantes en aquel paralelo y materia correspondiente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5F3F56C1" w14:textId="77777777" w:rsidR="00640ACF" w:rsidRPr="000929DF" w:rsidRDefault="00640ACF" w:rsidP="00640ACF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Consulta de los ayudantes en aquel paralelo y materia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BF00E72" w14:textId="77777777" w:rsidR="00640ACF" w:rsidRPr="000929DF" w:rsidRDefault="00640ACF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Falta el botón Consultar</w:t>
            </w:r>
          </w:p>
        </w:tc>
      </w:tr>
    </w:tbl>
    <w:p w14:paraId="7DC0B424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393B64CC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64CBCBC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Ayudante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79547C8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1E81A05B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696C0D9" w14:textId="28E41E28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C95A67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0711D6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D55FC9" w:rsidRPr="00C0345F" w14:paraId="310C6E4F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DF195C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r>
              <w:rPr>
                <w:rFonts w:ascii="Arial" w:eastAsia="Times New Roman" w:hAnsi="Arial" w:cs="Arial"/>
                <w:b w:val="0"/>
              </w:rPr>
              <w:t>Eliminar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80BE18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2AD73FE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1EBC18B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021</w:t>
            </w:r>
          </w:p>
        </w:tc>
      </w:tr>
      <w:tr w:rsidR="00D55FC9" w:rsidRPr="00C0345F" w14:paraId="45F1FA6F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4F09A06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51C36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14:16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4C21D7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Hora de Fin de Prueba:  14:18</w:t>
            </w:r>
          </w:p>
        </w:tc>
      </w:tr>
      <w:tr w:rsidR="00D55FC9" w:rsidRPr="00C0345F" w14:paraId="7B9152BC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6F214CBD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6B89D56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1CC120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2CDB7E8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2D38FF6F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11FECC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Eliminar Ayudante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0CAAF10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Elimina registro de Ayudante 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AAAB175" w14:textId="77777777" w:rsidR="00D55FC9" w:rsidRPr="00945304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Elimina Ayudante y muestra mensaje de Usuario Eliminado Correctamente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66BBA2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7EAC0708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080CDB" w:rsidRPr="00C0345F" w14:paraId="4983C621" w14:textId="77777777" w:rsidTr="00397E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896C993" w14:textId="77777777" w:rsidR="00080CDB" w:rsidRPr="000929DF" w:rsidRDefault="00080CDB" w:rsidP="00080CD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Inicio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3BBFD60F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080CDB" w:rsidRPr="00C0345F" w14:paraId="3CAC819D" w14:textId="77777777" w:rsidTr="0039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F54C12B" w14:textId="21A19294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r w:rsidR="00C95A67">
              <w:rPr>
                <w:rFonts w:ascii="Arial" w:eastAsia="Times New Roman" w:hAnsi="Arial" w:cs="Arial"/>
                <w:b w:val="0"/>
              </w:rPr>
              <w:t>Andrea Cáceres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837F03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</w:tr>
      <w:tr w:rsidR="00080CDB" w:rsidRPr="00C0345F" w14:paraId="6B3C0A42" w14:textId="77777777" w:rsidTr="00397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F5309D" w14:textId="77777777" w:rsidR="00080CDB" w:rsidRPr="000929DF" w:rsidRDefault="00080CDB" w:rsidP="00080CD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Nombre de la Unidad: </w:t>
            </w:r>
            <w:proofErr w:type="spellStart"/>
            <w:r>
              <w:rPr>
                <w:rFonts w:ascii="Arial" w:eastAsia="Times New Roman" w:hAnsi="Arial" w:cs="Arial"/>
                <w:b w:val="0"/>
              </w:rPr>
              <w:t>Autenticacion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1956C2F1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30814B1A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6B2AFD15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023</w:t>
            </w:r>
          </w:p>
        </w:tc>
      </w:tr>
      <w:tr w:rsidR="00080CDB" w:rsidRPr="00C0345F" w14:paraId="7402B63F" w14:textId="77777777" w:rsidTr="0039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627B16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Nro. de pruebas realizadas: </w:t>
            </w:r>
            <w:r w:rsidR="00623FF6">
              <w:rPr>
                <w:rFonts w:ascii="Arial" w:eastAsia="Times New Roman" w:hAnsi="Arial" w:cs="Arial"/>
                <w:b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18F799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>
              <w:rPr>
                <w:rFonts w:ascii="Arial" w:hAnsi="Arial" w:cs="Arial"/>
                <w:bCs/>
              </w:rPr>
              <w:t>12:31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2DF851F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1F0B20">
              <w:rPr>
                <w:rFonts w:ascii="Arial" w:eastAsia="Times New Roman" w:hAnsi="Arial" w:cs="Arial"/>
                <w:b w:val="0"/>
              </w:rPr>
              <w:t>12:40</w:t>
            </w:r>
          </w:p>
        </w:tc>
      </w:tr>
      <w:tr w:rsidR="00080CDB" w:rsidRPr="00C0345F" w14:paraId="51F1DA8E" w14:textId="77777777" w:rsidTr="00397E9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271693BD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lastRenderedPageBreak/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82E6F16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18686607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781ED582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080CDB" w:rsidRPr="00C0345F" w14:paraId="326E1E81" w14:textId="77777777" w:rsidTr="00397E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65A5D04" w14:textId="77777777" w:rsidR="00080CDB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Usuario:</w:t>
            </w:r>
          </w:p>
          <w:p w14:paraId="13AF3DB8" w14:textId="77777777" w:rsidR="00080CDB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alcacere</w:t>
            </w:r>
            <w:proofErr w:type="spellEnd"/>
          </w:p>
          <w:p w14:paraId="44DF7876" w14:textId="77777777" w:rsidR="00080CDB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Contrasenia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4C1D1EAF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******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42EF4EC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al sistema CALPESPOL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6876B0F0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Ingresa al sistema CALPESPOL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C6ED1AA" w14:textId="77777777" w:rsidR="00080CDB" w:rsidRPr="000929DF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080CDB" w:rsidRPr="00C0345F" w14:paraId="19680B12" w14:textId="77777777" w:rsidTr="00397E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5951A19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Usuario:</w:t>
            </w:r>
          </w:p>
          <w:p w14:paraId="041705C1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asdadasdasd</w:t>
            </w:r>
            <w:proofErr w:type="spellEnd"/>
          </w:p>
          <w:p w14:paraId="02447A55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Contrasenia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1815D1B8" w14:textId="77777777" w:rsidR="00080CDB" w:rsidRPr="00C0345F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Century Gothic" w:eastAsia="Times New Roman" w:hAnsi="Century Gothic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******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</w:tcPr>
          <w:p w14:paraId="181B3439" w14:textId="77777777" w:rsidR="00080CDB" w:rsidRPr="001F0B20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Cs/>
              </w:rPr>
            </w:pPr>
            <w:r w:rsidRPr="001F0B20">
              <w:rPr>
                <w:rFonts w:ascii="Arial" w:eastAsia="Times New Roman" w:hAnsi="Arial" w:cs="Arial"/>
                <w:bCs/>
              </w:rPr>
              <w:t>No ingresa al sistema, muestra mensaje de error</w:t>
            </w:r>
          </w:p>
        </w:tc>
        <w:tc>
          <w:tcPr>
            <w:tcW w:w="2126" w:type="dxa"/>
            <w:gridSpan w:val="2"/>
          </w:tcPr>
          <w:p w14:paraId="66AF37E9" w14:textId="77777777" w:rsidR="00080CDB" w:rsidRPr="001F0B20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/>
              </w:rPr>
            </w:pPr>
            <w:r w:rsidRPr="001F0B20">
              <w:rPr>
                <w:rFonts w:ascii="Arial" w:eastAsia="Times New Roman" w:hAnsi="Arial" w:cs="Arial"/>
                <w:bCs/>
              </w:rPr>
              <w:t xml:space="preserve">No ingresa al sistema y muestra mensaje de error Usuario y </w:t>
            </w:r>
            <w:proofErr w:type="spellStart"/>
            <w:r w:rsidRPr="001F0B20">
              <w:rPr>
                <w:rFonts w:ascii="Arial" w:eastAsia="Times New Roman" w:hAnsi="Arial" w:cs="Arial"/>
                <w:bCs/>
              </w:rPr>
              <w:t>Contrasenia</w:t>
            </w:r>
            <w:proofErr w:type="spellEnd"/>
            <w:r w:rsidRPr="001F0B20">
              <w:rPr>
                <w:rFonts w:ascii="Arial" w:eastAsia="Times New Roman" w:hAnsi="Arial" w:cs="Arial"/>
                <w:bCs/>
              </w:rPr>
              <w:t xml:space="preserve"> son inválidos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</w:tcPr>
          <w:p w14:paraId="6B00D13D" w14:textId="77777777" w:rsidR="00080CDB" w:rsidRPr="00B236B5" w:rsidRDefault="00080CDB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B236B5"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  <w:tr w:rsidR="00623FF6" w:rsidRPr="00C0345F" w14:paraId="50132D8F" w14:textId="77777777" w:rsidTr="00397E9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77D7965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Usuario:</w:t>
            </w:r>
          </w:p>
          <w:p w14:paraId="33A6F8F3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alcacere</w:t>
            </w:r>
            <w:proofErr w:type="spellEnd"/>
          </w:p>
          <w:p w14:paraId="27A95347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Contrasenia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>:</w:t>
            </w:r>
          </w:p>
          <w:p w14:paraId="25EC8BD5" w14:textId="77777777" w:rsidR="00623FF6" w:rsidRDefault="00623FF6" w:rsidP="00623FF6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&lt;Campo Vacío&gt;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EBD3754" w14:textId="77777777" w:rsidR="00623FF6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 ingresa al sistema, muestra mensaje de error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3C008043" w14:textId="77777777" w:rsidR="00623FF6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No ingresa al sistema y muestra mensaje de * Campo Requerido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454FCC" w14:textId="77777777" w:rsidR="00623FF6" w:rsidRPr="00B236B5" w:rsidRDefault="00623FF6" w:rsidP="00642AC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0AC7A8E2" w14:textId="77777777" w:rsidR="00080CDB" w:rsidRDefault="00080CD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64610571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28A6A917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Grupo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CB199A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59A8ECCD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91AB576" w14:textId="4E80F428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C95A67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B061E9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proofErr w:type="spellStart"/>
            <w:r w:rsidR="00FC43EF">
              <w:rPr>
                <w:rFonts w:ascii="Arial" w:eastAsia="Times New Roman" w:hAnsi="Arial" w:cs="Arial"/>
                <w:b w:val="0"/>
              </w:rPr>
              <w:t>Brick</w:t>
            </w:r>
            <w:proofErr w:type="spellEnd"/>
            <w:r w:rsidR="00FC43EF">
              <w:rPr>
                <w:rFonts w:ascii="Arial" w:eastAsia="Times New Roman" w:hAnsi="Arial" w:cs="Arial"/>
                <w:b w:val="0"/>
              </w:rPr>
              <w:t xml:space="preserve"> Reyes</w:t>
            </w:r>
          </w:p>
        </w:tc>
      </w:tr>
      <w:tr w:rsidR="00D55FC9" w:rsidRPr="00C0345F" w14:paraId="6BF1429F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4091676A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Grupo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2539196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1A90AB1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3AFF3717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030</w:t>
            </w:r>
          </w:p>
        </w:tc>
      </w:tr>
      <w:tr w:rsidR="00D55FC9" w:rsidRPr="00C0345F" w14:paraId="5D27A4E6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195C2BA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95C21E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8C731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</w:p>
        </w:tc>
      </w:tr>
      <w:tr w:rsidR="00D55FC9" w:rsidRPr="00C0345F" w14:paraId="7B89BC02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54EDF534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47E4AA13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2A5D811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602EB95B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A978BA" w:rsidRPr="00C0345F" w14:paraId="4A4E9166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FB51F40" w14:textId="77777777" w:rsidR="00A978BA" w:rsidRDefault="00A978BA" w:rsidP="00E02DC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Paralelo:</w:t>
            </w:r>
          </w:p>
          <w:p w14:paraId="527CA541" w14:textId="77777777" w:rsidR="00A978BA" w:rsidRDefault="00A978BA" w:rsidP="00E02DC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1</w:t>
            </w:r>
          </w:p>
          <w:p w14:paraId="12DC81A3" w14:textId="77777777" w:rsidR="00A978BA" w:rsidRDefault="00A978BA" w:rsidP="00E02DC8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Materia:</w:t>
            </w:r>
          </w:p>
          <w:p w14:paraId="6DFEA4C4" w14:textId="30660795" w:rsidR="00A978BA" w:rsidRPr="000929DF" w:rsidRDefault="00A978BA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Ingenieria</w:t>
            </w:r>
            <w:proofErr w:type="spellEnd"/>
            <w:r>
              <w:rPr>
                <w:rFonts w:ascii="Arial" w:eastAsia="Times New Roman" w:hAnsi="Arial" w:cs="Arial"/>
                <w:b w:val="0"/>
                <w:bCs w:val="0"/>
              </w:rPr>
              <w:t xml:space="preserve"> de Software II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03DFC6" w14:textId="6DC4526E" w:rsidR="00A978BA" w:rsidRPr="000929DF" w:rsidRDefault="00A978BA" w:rsidP="004A70A6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Consulta de los </w:t>
            </w:r>
            <w:r w:rsidR="004A70A6">
              <w:rPr>
                <w:rFonts w:ascii="Arial" w:hAnsi="Arial" w:cs="Arial"/>
                <w:b w:val="0"/>
                <w:bCs w:val="0"/>
              </w:rPr>
              <w:t>grupos</w:t>
            </w:r>
            <w:r>
              <w:rPr>
                <w:rFonts w:ascii="Arial" w:hAnsi="Arial" w:cs="Arial"/>
                <w:b w:val="0"/>
                <w:bCs w:val="0"/>
              </w:rPr>
              <w:t xml:space="preserve"> en aquel paralelo y materia correspondiente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8AC9069" w14:textId="1EE8D8BC" w:rsidR="00A978BA" w:rsidRPr="000929DF" w:rsidRDefault="00A978BA" w:rsidP="004A70A6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 xml:space="preserve">Consulta de los </w:t>
            </w:r>
            <w:r w:rsidR="004A70A6">
              <w:rPr>
                <w:rFonts w:ascii="Arial" w:hAnsi="Arial" w:cs="Arial"/>
                <w:b w:val="0"/>
                <w:bCs w:val="0"/>
              </w:rPr>
              <w:t>grupos</w:t>
            </w:r>
            <w:r>
              <w:rPr>
                <w:rFonts w:ascii="Arial" w:hAnsi="Arial" w:cs="Arial"/>
                <w:b w:val="0"/>
                <w:bCs w:val="0"/>
              </w:rPr>
              <w:t xml:space="preserve"> en aquel paralelo y materia correspondiente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2CF20D" w14:textId="0E99D2D3" w:rsidR="00A978BA" w:rsidRPr="000929DF" w:rsidRDefault="00A978BA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Falta el botón Consultar</w:t>
            </w:r>
          </w:p>
        </w:tc>
      </w:tr>
    </w:tbl>
    <w:p w14:paraId="0CA9216A" w14:textId="77777777" w:rsidR="00080CDB" w:rsidRDefault="00080CDB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tbl>
      <w:tblPr>
        <w:tblStyle w:val="Listaclara-nfasis3"/>
        <w:tblW w:w="9322" w:type="dxa"/>
        <w:tblBorders>
          <w:top w:val="single" w:sz="12" w:space="0" w:color="auto"/>
          <w:left w:val="none" w:sz="0" w:space="0" w:color="auto"/>
          <w:bottom w:val="single" w:sz="8" w:space="0" w:color="auto"/>
          <w:right w:val="none" w:sz="0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2268"/>
        <w:gridCol w:w="634"/>
        <w:gridCol w:w="1492"/>
        <w:gridCol w:w="627"/>
        <w:gridCol w:w="2492"/>
      </w:tblGrid>
      <w:tr w:rsidR="00D55FC9" w:rsidRPr="00C0345F" w14:paraId="75ED2726" w14:textId="77777777" w:rsidTr="00982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</w:tcPr>
          <w:p w14:paraId="4F738D37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Módulo: </w:t>
            </w:r>
            <w:r>
              <w:rPr>
                <w:rFonts w:ascii="Arial Black" w:eastAsia="Times New Roman" w:hAnsi="Arial Black" w:cs="Arial"/>
                <w:sz w:val="24"/>
              </w:rPr>
              <w:t>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</w:tcPr>
          <w:p w14:paraId="1EFD492E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 Black" w:eastAsia="Times New Roman" w:hAnsi="Arial Black" w:cs="Arial"/>
                <w:b w:val="0"/>
                <w:bCs w:val="0"/>
                <w:sz w:val="24"/>
              </w:rPr>
            </w:pPr>
            <w:r w:rsidRPr="000929DF">
              <w:rPr>
                <w:rFonts w:ascii="Arial Black" w:eastAsia="Times New Roman" w:hAnsi="Arial Black" w:cs="Arial"/>
                <w:sz w:val="24"/>
              </w:rPr>
              <w:t xml:space="preserve">Fecha de Revisión: </w:t>
            </w:r>
            <w:r>
              <w:rPr>
                <w:rFonts w:ascii="Arial Black" w:eastAsia="Times New Roman" w:hAnsi="Arial Black" w:cs="Arial"/>
                <w:sz w:val="24"/>
              </w:rPr>
              <w:t xml:space="preserve"> 28/07/2012</w:t>
            </w:r>
          </w:p>
        </w:tc>
      </w:tr>
      <w:tr w:rsidR="00D55FC9" w:rsidRPr="00C0345F" w14:paraId="67D4D860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603DAE9" w14:textId="44238BCE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Probador: </w:t>
            </w:r>
            <w:proofErr w:type="spellStart"/>
            <w:r w:rsidR="00C95A67">
              <w:rPr>
                <w:rFonts w:ascii="Arial" w:eastAsia="Times New Roman" w:hAnsi="Arial" w:cs="Arial"/>
                <w:b w:val="0"/>
              </w:rPr>
              <w:t>Efrain</w:t>
            </w:r>
            <w:proofErr w:type="spellEnd"/>
            <w:r w:rsidR="00C95A67">
              <w:rPr>
                <w:rFonts w:ascii="Arial" w:eastAsia="Times New Roman" w:hAnsi="Arial" w:cs="Arial"/>
                <w:b w:val="0"/>
              </w:rPr>
              <w:t xml:space="preserve"> Astudillo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611" w:type="dxa"/>
            <w:gridSpan w:val="3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F1EB1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 xml:space="preserve">Desarrollador: </w:t>
            </w:r>
            <w:r w:rsidR="00FC43EF">
              <w:rPr>
                <w:rFonts w:ascii="Arial" w:eastAsia="Times New Roman" w:hAnsi="Arial" w:cs="Arial"/>
                <w:b w:val="0"/>
              </w:rPr>
              <w:t>Jefferson Rubio</w:t>
            </w:r>
          </w:p>
        </w:tc>
      </w:tr>
      <w:tr w:rsidR="00D55FC9" w:rsidRPr="00C0345F" w14:paraId="2BA14566" w14:textId="77777777" w:rsidTr="00982D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shd w:val="clear" w:color="auto" w:fill="EAF1DD" w:themeFill="accent3" w:themeFillTint="33"/>
          </w:tcPr>
          <w:p w14:paraId="6B7DC100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Nombre de la Unidad:</w:t>
            </w:r>
            <w:r>
              <w:rPr>
                <w:rFonts w:ascii="Arial" w:eastAsia="Times New Roman" w:hAnsi="Arial" w:cs="Arial"/>
                <w:b w:val="0"/>
              </w:rPr>
              <w:t xml:space="preserve"> Consultar Literales de una Actividad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52620CF1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Factor de prueba:</w:t>
            </w:r>
          </w:p>
          <w:p w14:paraId="169761C7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Caja Negra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shd w:val="clear" w:color="auto" w:fill="EAF1DD" w:themeFill="accent3" w:themeFillTint="33"/>
          </w:tcPr>
          <w:p w14:paraId="488EDC2B" w14:textId="77777777" w:rsidR="00D55FC9" w:rsidRPr="000929DF" w:rsidRDefault="00D55FC9" w:rsidP="00D55FC9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Identificador de la prueba:</w:t>
            </w:r>
            <w:r>
              <w:rPr>
                <w:rFonts w:ascii="Arial" w:eastAsia="Times New Roman" w:hAnsi="Arial" w:cs="Arial"/>
                <w:b w:val="0"/>
              </w:rPr>
              <w:t xml:space="preserve"> </w:t>
            </w:r>
            <w:r>
              <w:rPr>
                <w:rFonts w:ascii="Arial" w:hAnsi="Arial" w:cs="Arial"/>
                <w:b w:val="0"/>
              </w:rPr>
              <w:t>PI–</w:t>
            </w:r>
            <w:r w:rsidRPr="002A24FF">
              <w:rPr>
                <w:rFonts w:ascii="Arial" w:hAnsi="Arial" w:cs="Arial"/>
                <w:b w:val="0"/>
              </w:rPr>
              <w:t xml:space="preserve">USR- </w:t>
            </w:r>
            <w:r>
              <w:rPr>
                <w:rFonts w:ascii="Arial" w:hAnsi="Arial" w:cs="Arial"/>
                <w:b w:val="0"/>
              </w:rPr>
              <w:t>031</w:t>
            </w:r>
          </w:p>
        </w:tc>
      </w:tr>
      <w:tr w:rsidR="00D55FC9" w:rsidRPr="00C0345F" w14:paraId="26DF8AD2" w14:textId="77777777" w:rsidTr="00982D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4F0237C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>Nro. de pruebas realizadas: 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9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8E262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 xml:space="preserve">Hora de Inicio de Prueba: </w:t>
            </w:r>
            <w:r w:rsidR="00821C6F">
              <w:rPr>
                <w:rFonts w:ascii="Arial" w:hAnsi="Arial" w:cs="Arial"/>
                <w:bCs/>
              </w:rPr>
              <w:t>14:30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75BC69F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</w:rPr>
              <w:t xml:space="preserve">Hora de Fin de Prueba: </w:t>
            </w:r>
            <w:r w:rsidR="00821C6F">
              <w:rPr>
                <w:rFonts w:ascii="Arial" w:eastAsia="Times New Roman" w:hAnsi="Arial" w:cs="Arial"/>
                <w:b w:val="0"/>
              </w:rPr>
              <w:t>14:35</w:t>
            </w:r>
          </w:p>
        </w:tc>
      </w:tr>
      <w:tr w:rsidR="00D55FC9" w:rsidRPr="00C0345F" w14:paraId="13D58F89" w14:textId="77777777" w:rsidTr="00982D7A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EAF1DD" w:themeFill="accent3" w:themeFillTint="33"/>
          </w:tcPr>
          <w:p w14:paraId="68DD519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Datos de entrada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left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14:paraId="0D8FC348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Esperado</w:t>
            </w:r>
          </w:p>
        </w:tc>
        <w:tc>
          <w:tcPr>
            <w:tcW w:w="2126" w:type="dxa"/>
            <w:gridSpan w:val="2"/>
            <w:shd w:val="clear" w:color="auto" w:fill="EAF1DD" w:themeFill="accent3" w:themeFillTint="33"/>
          </w:tcPr>
          <w:p w14:paraId="5F436830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0929DF">
              <w:rPr>
                <w:rFonts w:ascii="Arial" w:hAnsi="Arial" w:cs="Arial"/>
                <w:bCs/>
              </w:rPr>
              <w:t>Resultado Real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shd w:val="clear" w:color="auto" w:fill="EAF1DD" w:themeFill="accent3" w:themeFillTint="33"/>
          </w:tcPr>
          <w:p w14:paraId="3800DAC5" w14:textId="77777777" w:rsidR="00D55FC9" w:rsidRPr="000929DF" w:rsidRDefault="00D55FC9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 w:rsidRPr="000929DF">
              <w:rPr>
                <w:rFonts w:ascii="Arial" w:eastAsia="Times New Roman" w:hAnsi="Arial" w:cs="Arial"/>
                <w:b w:val="0"/>
              </w:rPr>
              <w:t>Observación</w:t>
            </w:r>
          </w:p>
        </w:tc>
      </w:tr>
      <w:tr w:rsidR="00D55FC9" w:rsidRPr="00C0345F" w14:paraId="3F01E1FF" w14:textId="77777777" w:rsidTr="00982D7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2F037B1" w14:textId="77777777" w:rsidR="00D55FC9" w:rsidRPr="000929DF" w:rsidRDefault="00EE2DA2" w:rsidP="00982D7A">
            <w:pPr>
              <w:widowControl w:val="0"/>
              <w:autoSpaceDE w:val="0"/>
              <w:autoSpaceDN w:val="0"/>
              <w:adjustRightInd w:val="0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 xml:space="preserve">Se da clic en la fechita del lado izquierdo de la </w:t>
            </w:r>
            <w:proofErr w:type="spellStart"/>
            <w:r>
              <w:rPr>
                <w:rFonts w:ascii="Arial" w:eastAsia="Times New Roman" w:hAnsi="Arial" w:cs="Arial"/>
                <w:b w:val="0"/>
                <w:bCs w:val="0"/>
              </w:rPr>
              <w:t>activiadad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4952843" w14:textId="77777777" w:rsidR="00D55FC9" w:rsidRPr="00EE2DA2" w:rsidRDefault="00EE2DA2" w:rsidP="00EE2DA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 w:val="0"/>
                <w:bCs w:val="0"/>
              </w:rPr>
            </w:pPr>
            <w:r w:rsidRPr="00EE2DA2">
              <w:rPr>
                <w:rFonts w:ascii="Arial" w:hAnsi="Arial" w:cs="Arial"/>
                <w:b w:val="0"/>
                <w:bCs w:val="0"/>
              </w:rPr>
              <w:t>Se visualiza los literales correspondientes a la actividad</w:t>
            </w:r>
          </w:p>
        </w:tc>
        <w:tc>
          <w:tcPr>
            <w:tcW w:w="2126" w:type="dxa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79367D90" w14:textId="77777777" w:rsidR="00D55FC9" w:rsidRPr="00EE2DA2" w:rsidRDefault="00EE2DA2" w:rsidP="00982D7A">
            <w:pPr>
              <w:widowControl w:val="0"/>
              <w:autoSpaceDE w:val="0"/>
              <w:autoSpaceDN w:val="0"/>
              <w:adjustRightInd w:val="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EE2DA2">
              <w:rPr>
                <w:rFonts w:ascii="Arial" w:hAnsi="Arial" w:cs="Arial"/>
                <w:b w:val="0"/>
                <w:bCs w:val="0"/>
              </w:rPr>
              <w:t>Se visualiza los literales correspondientes a la actividad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119" w:type="dxa"/>
            <w:gridSpan w:val="2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A7BEB62" w14:textId="77777777" w:rsidR="00D55FC9" w:rsidRPr="000929DF" w:rsidRDefault="00EE2DA2" w:rsidP="00982D7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eastAsia="Times New Roman" w:hAnsi="Arial" w:cs="Arial"/>
                <w:b w:val="0"/>
                <w:bCs w:val="0"/>
              </w:rPr>
            </w:pPr>
            <w:r>
              <w:rPr>
                <w:rFonts w:ascii="Arial" w:eastAsia="Times New Roman" w:hAnsi="Arial" w:cs="Arial"/>
                <w:b w:val="0"/>
                <w:bCs w:val="0"/>
              </w:rPr>
              <w:t>Correcto</w:t>
            </w:r>
          </w:p>
        </w:tc>
      </w:tr>
    </w:tbl>
    <w:p w14:paraId="4647D3D8" w14:textId="77777777" w:rsidR="00D55FC9" w:rsidRDefault="00D55FC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4C96E800" w14:textId="77777777" w:rsidR="00866F54" w:rsidRPr="00C4294B" w:rsidRDefault="00866F54" w:rsidP="00A234EA">
      <w:pPr>
        <w:outlineLvl w:val="0"/>
        <w:rPr>
          <w:rFonts w:asciiTheme="majorHAnsi" w:eastAsiaTheme="majorEastAsia" w:hAnsiTheme="majorHAnsi" w:cs="Tahoma"/>
          <w:bCs/>
          <w:color w:val="76923C" w:themeColor="accent3" w:themeShade="BF"/>
          <w:sz w:val="34"/>
          <w:szCs w:val="34"/>
          <w:lang w:val="es-EC" w:eastAsia="en-US"/>
        </w:rPr>
      </w:pPr>
    </w:p>
    <w:p w14:paraId="7446A7A9" w14:textId="77777777" w:rsidR="004B7D19" w:rsidRDefault="004B7D19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eastAsia="en-US"/>
        </w:rPr>
      </w:pPr>
    </w:p>
    <w:p w14:paraId="559AFDFF" w14:textId="77777777" w:rsidR="00A234EA" w:rsidRDefault="00A234EA" w:rsidP="00A31927">
      <w:pPr>
        <w:pStyle w:val="Prrafodelista"/>
        <w:numPr>
          <w:ilvl w:val="0"/>
          <w:numId w:val="35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7" w:name="_Toc331406370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Control de calidad</w:t>
      </w:r>
      <w:bookmarkEnd w:id="7"/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A234EA" w:rsidRPr="00EA38C9" w14:paraId="711AA4DB" w14:textId="77777777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360F065D" w14:textId="77777777" w:rsidR="00A234EA" w:rsidRPr="00EA38C9" w:rsidRDefault="00A234EA" w:rsidP="00362AC6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7973F8BF" w14:textId="77777777" w:rsidR="00A234EA" w:rsidRPr="00B64CF2" w:rsidRDefault="00A234EA" w:rsidP="00362AC6">
            <w:pPr>
              <w:rPr>
                <w:rFonts w:ascii="Tahoma" w:hAnsi="Tahoma" w:cs="Tahoma"/>
                <w:b w:val="0"/>
                <w:sz w:val="20"/>
              </w:rPr>
            </w:pPr>
            <w:r w:rsidRPr="00B64CF2">
              <w:rPr>
                <w:rFonts w:ascii="Tahoma" w:hAnsi="Tahoma" w:cs="Tahoma"/>
                <w:b w:val="0"/>
                <w:color w:val="auto"/>
                <w:sz w:val="20"/>
              </w:rPr>
              <w:t>Andrea Cáceres</w:t>
            </w:r>
          </w:p>
        </w:tc>
      </w:tr>
      <w:tr w:rsidR="00A234EA" w:rsidRPr="00EA38C9" w14:paraId="0658C09F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14:paraId="26334DF0" w14:textId="77777777" w:rsidR="00A234EA" w:rsidRPr="00FE398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941A4B7" w14:textId="77777777" w:rsidR="00A234EA" w:rsidRPr="00EA38C9" w:rsidRDefault="00A234EA" w:rsidP="00362AC6">
            <w:pPr>
              <w:rPr>
                <w:rFonts w:ascii="Tahoma" w:hAnsi="Tahoma" w:cs="Tahoma"/>
                <w:sz w:val="20"/>
              </w:rPr>
            </w:pPr>
          </w:p>
        </w:tc>
      </w:tr>
      <w:tr w:rsidR="00A234EA" w:rsidRPr="00EA38C9" w14:paraId="279CA0C3" w14:textId="77777777" w:rsidTr="00362AC6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5E259D3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5074FA14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3ED019A7" w14:textId="77777777" w:rsidR="00A234EA" w:rsidRPr="00EA38C9" w:rsidRDefault="00A234EA" w:rsidP="00362AC6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A234EA" w:rsidRPr="00EA38C9" w14:paraId="57AF8546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2AAA603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A234EA" w:rsidRPr="00EA38C9" w14:paraId="142B5D58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0398B383" w14:textId="77777777"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A234EA" w:rsidRPr="00EA38C9" w14:paraId="07346B5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EA8A7A6" w14:textId="77777777" w:rsidR="00A234EA" w:rsidRPr="00EA38C9" w:rsidRDefault="00A234EA" w:rsidP="00362AC6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412E395" wp14:editId="23B197A2">
                      <wp:simplePos x="0" y="0"/>
                      <wp:positionH relativeFrom="column">
                        <wp:posOffset>2905760</wp:posOffset>
                      </wp:positionH>
                      <wp:positionV relativeFrom="paragraph">
                        <wp:posOffset>55880</wp:posOffset>
                      </wp:positionV>
                      <wp:extent cx="227330" cy="229870"/>
                      <wp:effectExtent l="0" t="0" r="20320" b="17780"/>
                      <wp:wrapNone/>
                      <wp:docPr id="66" name="Rectángulo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9916DE" w14:textId="77777777" w:rsidR="001B324F" w:rsidRPr="00B87E33" w:rsidRDefault="001B324F" w:rsidP="00A234EA"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64" o:spid="_x0000_s1029" style="position:absolute;margin-left:228.8pt;margin-top:4.4pt;width:17.9pt;height:18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">
                      <v:textbox>
                        <w:txbxContent>
                          <w:p w14:paraId="089916DE" w14:textId="77777777" w:rsidR="008C79F3" w:rsidRPr="00B87E33" w:rsidRDefault="008C79F3" w:rsidP="00A234EA"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F12E6C8" wp14:editId="432C8B0E">
                      <wp:simplePos x="0" y="0"/>
                      <wp:positionH relativeFrom="column">
                        <wp:posOffset>3626485</wp:posOffset>
                      </wp:positionH>
                      <wp:positionV relativeFrom="paragraph">
                        <wp:posOffset>66675</wp:posOffset>
                      </wp:positionV>
                      <wp:extent cx="227330" cy="229870"/>
                      <wp:effectExtent l="0" t="0" r="20320" b="17780"/>
                      <wp:wrapNone/>
                      <wp:docPr id="67" name="Rectángulo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F107B5" w14:textId="77777777" w:rsidR="001B324F" w:rsidRPr="008E0FA6" w:rsidRDefault="001B324F" w:rsidP="00A234EA">
                                  <w:pPr>
                                    <w:jc w:val="both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63" o:spid="_x0000_s1030" style="position:absolute;margin-left:285.55pt;margin-top:5.25pt;width:17.9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">
                      <v:textbox>
                        <w:txbxContent>
                          <w:p w14:paraId="7BF107B5" w14:textId="77777777" w:rsidR="008C79F3" w:rsidRPr="008E0FA6" w:rsidRDefault="008C79F3" w:rsidP="00A234EA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noProof/>
                <w:sz w:val="20"/>
                <w:szCs w:val="20"/>
                <w:lang w:val="es-EC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EDF706E" wp14:editId="7CE8E55A">
                      <wp:simplePos x="0" y="0"/>
                      <wp:positionH relativeFrom="column">
                        <wp:posOffset>2200910</wp:posOffset>
                      </wp:positionH>
                      <wp:positionV relativeFrom="paragraph">
                        <wp:posOffset>46355</wp:posOffset>
                      </wp:positionV>
                      <wp:extent cx="227330" cy="229870"/>
                      <wp:effectExtent l="0" t="0" r="20320" b="17780"/>
                      <wp:wrapNone/>
                      <wp:docPr id="68" name="Rectángul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7330" cy="2298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88B693" w14:textId="77777777" w:rsidR="001B324F" w:rsidRPr="00B46AD6" w:rsidRDefault="001B324F" w:rsidP="00A234E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rect id="Rectángulo 14" o:spid="_x0000_s1031" style="position:absolute;margin-left:173.3pt;margin-top:3.65pt;width:17.9pt;height:18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">
                      <v:textbox>
                        <w:txbxContent>
                          <w:p w14:paraId="6A88B693" w14:textId="77777777" w:rsidR="008C79F3" w:rsidRPr="00B46AD6" w:rsidRDefault="008C79F3" w:rsidP="00A234EA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A234EA" w:rsidRPr="00EA38C9" w14:paraId="6C12A408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0107A362" w14:textId="77777777" w:rsidR="00A234EA" w:rsidRPr="00EA38C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1D139CDA" w14:textId="77777777" w:rsidR="00A234EA" w:rsidRPr="00EA38C9" w:rsidRDefault="00A234EA" w:rsidP="00362AC6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14751E28" w14:textId="77777777" w:rsidR="00A234EA" w:rsidRPr="00EA38C9" w:rsidRDefault="00A234EA" w:rsidP="00362AC6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A234EA" w:rsidRPr="00EA38C9" w14:paraId="552BDBE4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22BB1A5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14AC403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C4E5BF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2EAC22A5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E9F9D26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5C7866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283A05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1DCDA222" w14:textId="77777777" w:rsidTr="00362AC6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B9EE62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3FAE24C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AC83607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5A148DF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4D1A1E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93E0E6A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CBBC229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50EC999B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196115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525338A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F3720A9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06D75B73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FCDC194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387FE51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3344212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2706BFA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0EDBF305" w14:textId="77777777"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A234EA" w:rsidRPr="00EA38C9" w14:paraId="76C66F5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8F43BA2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CA087A2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158048D7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57724A9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A234EA" w:rsidRPr="00EA38C9" w14:paraId="7BCF23F3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5A93D16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899338F" w14:textId="77777777" w:rsidR="00A234EA" w:rsidRPr="0034195B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85BC220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33322EA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A234EA" w:rsidRPr="00EA38C9" w14:paraId="733BA23F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4A32347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18D3A54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20372B1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953E9C3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234EA" w:rsidRPr="00EA38C9" w14:paraId="0A8E09DA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1CC44DF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47AEDC3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1B002803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00BAA38" w14:textId="77777777" w:rsidR="00A234EA" w:rsidRPr="00EA38C9" w:rsidRDefault="00A234EA" w:rsidP="00362AC6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234EA" w:rsidRPr="00EA38C9" w14:paraId="756E5B72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61CAC11" w14:textId="77777777" w:rsidR="00A234EA" w:rsidRPr="006C11A1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501C0AD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F495EAC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CC1E4AB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7774350D" w14:textId="77777777" w:rsidTr="00362AC6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5B710C3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B0AD57D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9AD15A4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02430E3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193BF7F3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0242397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576390A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6376FEA9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71484EA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7FC02D8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CA3F12E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8684BA0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442A11C4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CF86179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46C325F9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AA08F2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CA1B572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72BAB92B" w14:textId="77777777" w:rsidR="00A234EA" w:rsidRPr="00EA38C9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5E8FE6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0F107D6E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7949CD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B52EFF4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14:paraId="27CC2E6C" w14:textId="77777777" w:rsidR="00A234EA" w:rsidRPr="00EA38C9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F1DA359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0B65E3F4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6A88E40" w14:textId="77777777" w:rsidR="00A234EA" w:rsidRPr="00EA38C9" w:rsidRDefault="00A234EA" w:rsidP="00362AC6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A234EA" w:rsidRPr="00EA38C9" w14:paraId="52551A36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EE6ABAE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14:paraId="6D2FC96A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5DB67F4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14:paraId="347B6121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D4ED62D" w14:textId="77777777" w:rsidR="00A234EA" w:rsidRPr="00EA38C9" w:rsidRDefault="00A234EA" w:rsidP="00362AC6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3B450C99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14:paraId="7C49EE39" w14:textId="77777777" w:rsidR="00A234EA" w:rsidRPr="00EA38C9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A234EA" w:rsidRPr="00EA38C9" w14:paraId="3E70AFA1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3012837" w14:textId="77777777" w:rsidR="00A234EA" w:rsidRPr="006C11A1" w:rsidRDefault="00A234EA" w:rsidP="00362AC6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A234EA" w:rsidRPr="00EA38C9" w14:paraId="3DF759B0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40E91AD" w14:textId="77777777" w:rsidR="00A234EA" w:rsidRPr="006C11A1" w:rsidRDefault="00A234EA" w:rsidP="00362AC6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A234EA" w:rsidRPr="00EA38C9" w14:paraId="7465CA00" w14:textId="77777777" w:rsidTr="00362AC6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538857C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A234EA" w:rsidRPr="00EA38C9" w14:paraId="18E1A46C" w14:textId="77777777" w:rsidTr="00362AC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00347AF" w14:textId="77777777" w:rsidR="00A234EA" w:rsidRPr="00EA38C9" w:rsidRDefault="00A234EA" w:rsidP="00362AC6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14:paraId="236D7E48" w14:textId="77777777" w:rsidR="00A234EA" w:rsidRPr="00A234EA" w:rsidRDefault="00A234EA" w:rsidP="00A234EA">
      <w:pPr>
        <w:pStyle w:val="Prrafodelista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A92568D" w14:textId="77777777" w:rsid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B0F3EDF" w14:textId="77777777"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32EBB280" w14:textId="77777777" w:rsidR="009509A8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172BA8E7" w14:textId="77777777" w:rsidR="009509A8" w:rsidRPr="00A234EA" w:rsidRDefault="009509A8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p w14:paraId="00FB5594" w14:textId="77777777" w:rsidR="00A234EA" w:rsidRDefault="00A234EA" w:rsidP="00A31927">
      <w:pPr>
        <w:pStyle w:val="Prrafodelista"/>
        <w:numPr>
          <w:ilvl w:val="0"/>
          <w:numId w:val="35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8" w:name="_Toc331406371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 xml:space="preserve">Rúbrica de </w:t>
      </w:r>
      <w:proofErr w:type="spellStart"/>
      <w:r w:rsidRPr="00A234EA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coevaluación</w:t>
      </w:r>
      <w:bookmarkEnd w:id="8"/>
      <w:proofErr w:type="spellEnd"/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458"/>
        <w:gridCol w:w="1338"/>
      </w:tblGrid>
      <w:tr w:rsidR="00A234EA" w14:paraId="5C90BA24" w14:textId="77777777" w:rsidTr="00362A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</w:tcPr>
          <w:p w14:paraId="450EAFF5" w14:textId="77777777" w:rsidR="00A234EA" w:rsidRPr="009F5A5B" w:rsidRDefault="00A234EA" w:rsidP="00362AC6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5F8135C0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AF7F3B1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Jennifer </w:t>
            </w: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Bermeo</w:t>
            </w:r>
            <w:proofErr w:type="spellEnd"/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54CD18D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3F0FD8A0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proofErr w:type="spellStart"/>
            <w:r w:rsidRPr="001460E4">
              <w:rPr>
                <w:rFonts w:ascii="Arial Black" w:hAnsi="Arial Black" w:cs="Tahoma"/>
                <w:sz w:val="24"/>
                <w:szCs w:val="24"/>
              </w:rPr>
              <w:t>Brick</w:t>
            </w:r>
            <w:proofErr w:type="spellEnd"/>
            <w:r w:rsidRPr="001460E4">
              <w:rPr>
                <w:rFonts w:ascii="Arial Black" w:hAnsi="Arial Black" w:cs="Tahoma"/>
                <w:sz w:val="24"/>
                <w:szCs w:val="24"/>
              </w:rPr>
              <w:t xml:space="preserve"> Reyes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5DF65A20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4EEC5BF6" w14:textId="77777777" w:rsidR="00A234EA" w:rsidRPr="001460E4" w:rsidRDefault="00A234EA" w:rsidP="00362A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</w:tr>
      <w:tr w:rsidR="00A234EA" w:rsidRPr="009A271D" w14:paraId="53F575AD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741E5C0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617B516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68B11FE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03E00A3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5AB2C0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2C40473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4EB5A57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5A5B56D7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0AB03EEC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Jennifer </w:t>
            </w: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Bermeo</w:t>
            </w:r>
            <w:proofErr w:type="spellEnd"/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266AABBE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654B60DA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7CF7A51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0D943737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0A16FEE4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2F3D365D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3EB3203E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D1F53C3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5DD61FE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0905146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2EBB58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7A042F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A365479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1539620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393166D9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14:paraId="78E8C376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proofErr w:type="spellStart"/>
            <w:r w:rsidRPr="009A271D">
              <w:rPr>
                <w:rFonts w:ascii="Arial" w:hAnsi="Arial" w:cs="Arial"/>
                <w:b w:val="0"/>
                <w:color w:val="auto"/>
              </w:rPr>
              <w:t>Brick</w:t>
            </w:r>
            <w:proofErr w:type="spellEnd"/>
            <w:r w:rsidRPr="009A271D">
              <w:rPr>
                <w:rFonts w:ascii="Arial" w:hAnsi="Arial" w:cs="Arial"/>
                <w:b w:val="0"/>
                <w:color w:val="auto"/>
              </w:rPr>
              <w:t xml:space="preserve"> Reyes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49F7703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44A56C5B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193AB6BA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14:paraId="7C80C4F9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14:paraId="731188A1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02B37237" w14:textId="77777777" w:rsidR="00A234EA" w:rsidRPr="009A271D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013E4B97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37435585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D34B31F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9C88400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7C7CE8BC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EF97459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2F1648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21A99177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A234EA" w:rsidRPr="009A271D" w14:paraId="597C5CE8" w14:textId="77777777" w:rsidTr="00362A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auto"/>
          </w:tcPr>
          <w:p w14:paraId="4DE68CA9" w14:textId="77777777" w:rsidR="00A234EA" w:rsidRPr="00E73CAC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E73CAC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20AF2110" w14:textId="77777777" w:rsidR="00A234EA" w:rsidRPr="00E73CAC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799436CE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46076E6D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auto"/>
          </w:tcPr>
          <w:p w14:paraId="26243386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auto"/>
          </w:tcPr>
          <w:p w14:paraId="55D9730C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7F2C"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</w:tcBorders>
          </w:tcPr>
          <w:p w14:paraId="121F6542" w14:textId="77777777" w:rsidR="00A234EA" w:rsidRDefault="00A234EA" w:rsidP="00362A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Verdana" w:hAnsi="Verdana"/>
              </w:rPr>
              <w:t>-</w:t>
            </w:r>
          </w:p>
        </w:tc>
      </w:tr>
      <w:tr w:rsidR="00A234EA" w:rsidRPr="009A271D" w14:paraId="49BB442F" w14:textId="77777777" w:rsidTr="00362A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13051882" w14:textId="77777777" w:rsidR="00A234EA" w:rsidRPr="009A271D" w:rsidRDefault="00A234EA" w:rsidP="00362AC6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8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458A001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21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5A32CD38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1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9F7CD22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3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14:paraId="628591DA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  <w:shd w:val="clear" w:color="auto" w:fill="EAF1DD" w:themeFill="accent3" w:themeFillTint="33"/>
          </w:tcPr>
          <w:p w14:paraId="393945BE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338" w:type="dxa"/>
            <w:tcBorders>
              <w:left w:val="single" w:sz="8" w:space="0" w:color="76923C" w:themeColor="accent3" w:themeShade="BF"/>
              <w:bottom w:val="single" w:sz="18" w:space="0" w:color="auto"/>
            </w:tcBorders>
            <w:shd w:val="clear" w:color="auto" w:fill="EAF1DD" w:themeFill="accent3" w:themeFillTint="33"/>
          </w:tcPr>
          <w:p w14:paraId="653552ED" w14:textId="77777777" w:rsidR="00A234EA" w:rsidRPr="009A271D" w:rsidRDefault="00A234EA" w:rsidP="00362A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14:paraId="3033A31B" w14:textId="77777777" w:rsidR="00A234EA" w:rsidRPr="00A234EA" w:rsidRDefault="00A234EA" w:rsidP="00A234EA">
      <w:p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</w:p>
    <w:sectPr w:rsidR="00A234EA" w:rsidRPr="00A234EA" w:rsidSect="0021467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BF952E" w14:textId="77777777" w:rsidR="00FE0E97" w:rsidRDefault="00FE0E97" w:rsidP="008F66AE">
      <w:pPr>
        <w:spacing w:after="0" w:line="240" w:lineRule="auto"/>
      </w:pPr>
      <w:r>
        <w:separator/>
      </w:r>
    </w:p>
  </w:endnote>
  <w:endnote w:type="continuationSeparator" w:id="0">
    <w:p w14:paraId="02AC8201" w14:textId="77777777" w:rsidR="00FE0E97" w:rsidRDefault="00FE0E97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D62DA3" w14:textId="77777777" w:rsidR="001B324F" w:rsidRDefault="001B324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42395F" w14:textId="77777777" w:rsidR="001B324F" w:rsidRPr="0008399D" w:rsidRDefault="001B324F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4306DE">
      <w:rPr>
        <w:rFonts w:ascii="Arial" w:hAnsi="Arial" w:cs="Arial"/>
        <w:sz w:val="20"/>
      </w:rPr>
      <w:t>Andrea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Cáceres,</w:t>
    </w:r>
    <w:r w:rsidRPr="004306DE">
      <w:rPr>
        <w:rFonts w:ascii="Tahoma" w:hAnsi="Tahoma" w:cs="Tahoma"/>
        <w:b/>
        <w:sz w:val="20"/>
      </w:rPr>
      <w:t xml:space="preserve"> </w:t>
    </w:r>
    <w:proofErr w:type="spellStart"/>
    <w:r w:rsidRPr="004306DE">
      <w:rPr>
        <w:rFonts w:ascii="Arial" w:hAnsi="Arial" w:cs="Arial"/>
        <w:sz w:val="20"/>
      </w:rPr>
      <w:t>Brick</w:t>
    </w:r>
    <w:proofErr w:type="spellEnd"/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Reyes,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Jennifer</w:t>
    </w:r>
    <w:r w:rsidRPr="004306DE">
      <w:rPr>
        <w:rFonts w:ascii="Tahoma" w:hAnsi="Tahoma" w:cs="Tahoma"/>
        <w:b/>
        <w:sz w:val="20"/>
      </w:rPr>
      <w:t xml:space="preserve"> </w:t>
    </w:r>
    <w:proofErr w:type="spellStart"/>
    <w:r w:rsidRPr="004306DE">
      <w:rPr>
        <w:rFonts w:ascii="Arial" w:hAnsi="Arial" w:cs="Arial"/>
        <w:sz w:val="20"/>
      </w:rPr>
      <w:t>Bermeo</w:t>
    </w:r>
    <w:proofErr w:type="spellEnd"/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4306DE">
      <w:rPr>
        <w:rFonts w:ascii="Arial" w:hAnsi="Arial" w:cs="Arial"/>
        <w:sz w:val="20"/>
      </w:rPr>
      <w:t xml:space="preserve">Andrea Cáceres, </w:t>
    </w:r>
    <w:proofErr w:type="spellStart"/>
    <w:r w:rsidRPr="004306DE">
      <w:rPr>
        <w:rFonts w:ascii="Arial" w:hAnsi="Arial" w:cs="Arial"/>
        <w:sz w:val="20"/>
      </w:rPr>
      <w:t>Brick</w:t>
    </w:r>
    <w:proofErr w:type="spellEnd"/>
    <w:r w:rsidRPr="004306DE">
      <w:rPr>
        <w:rFonts w:ascii="Arial" w:hAnsi="Arial" w:cs="Arial"/>
        <w:sz w:val="20"/>
      </w:rPr>
      <w:t xml:space="preserve"> Reyes, Efraín</w:t>
    </w:r>
    <w:r w:rsidRPr="004306DE">
      <w:rPr>
        <w:rFonts w:ascii="Tahoma" w:hAnsi="Tahoma" w:cs="Tahoma"/>
        <w:b/>
        <w:sz w:val="20"/>
      </w:rPr>
      <w:t xml:space="preserve"> </w:t>
    </w:r>
    <w:r w:rsidRPr="004306DE">
      <w:rPr>
        <w:rFonts w:ascii="Arial" w:hAnsi="Arial" w:cs="Arial"/>
        <w:sz w:val="20"/>
      </w:rPr>
      <w:t>Astudillo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Pr="00284148">
      <w:rPr>
        <w:b/>
      </w:rPr>
      <w:fldChar w:fldCharType="separate"/>
    </w:r>
    <w:r w:rsidR="006A0646" w:rsidRPr="006A0646">
      <w:rPr>
        <w:rFonts w:asciiTheme="majorHAnsi" w:hAnsiTheme="majorHAnsi" w:cstheme="majorHAnsi"/>
        <w:b/>
        <w:noProof/>
      </w:rPr>
      <w:t>17</w:t>
    </w:r>
    <w:r w:rsidRPr="00284148">
      <w:rPr>
        <w:b/>
      </w:rPr>
      <w:fldChar w:fldCharType="end"/>
    </w:r>
    <w:r>
      <w:rPr>
        <w:noProof/>
        <w:lang w:val="es-EC" w:eastAsia="es-EC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32E584F6" wp14:editId="2A2AAF5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2080" cy="809625"/>
              <wp:effectExtent l="9525" t="0" r="10795" b="0"/>
              <wp:wrapNone/>
              <wp:docPr id="11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2080" cy="809625"/>
                        <a:chOff x="8" y="9"/>
                        <a:chExt cx="15823" cy="1439"/>
                      </a:xfrm>
                    </wpg:grpSpPr>
                    <wps:wsp>
                      <wps:cNvPr id="12" name="AutoShape 28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99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29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id="Group 27" o:spid="_x0000_s1026" style="position:absolute;margin-left:0;margin-top:0;width:610.4pt;height:63.75pt;flip:y;z-index:25166643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    <v:rect id="Rectangle 29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<w10:wrap anchorx="page" anchory="page"/>
            </v:group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294FAD0" wp14:editId="6866DA79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6350" t="9525" r="7620" b="6985"/>
              <wp:wrapNone/>
              <wp:docPr id="5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id="Rectangle 26" o:spid="_x0000_s1026" style="position:absolute;margin-left:0;margin-top:0;width:7.15pt;height:62.45pt;z-index:251665408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    <w10:wrap anchorx="margin" anchory="page"/>
            </v:rect>
          </w:pict>
        </mc:Fallback>
      </mc:AlternateContent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D836C9" wp14:editId="1DBAAD44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0805" cy="793115"/>
              <wp:effectExtent l="12065" t="9525" r="11430" b="6985"/>
              <wp:wrapNone/>
              <wp:docPr id="55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7931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 w="9525">
                        <a:solidFill>
                          <a:srgbClr val="0099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id="Rectangle 25" o:spid="_x0000_s1026" style="position:absolute;margin-left:0;margin-top:0;width:7.15pt;height:62.45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    <w10:wrap anchorx="margin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7103BE" w14:textId="77777777" w:rsidR="001B324F" w:rsidRDefault="001B324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C8AB86" w14:textId="77777777" w:rsidR="00FE0E97" w:rsidRDefault="00FE0E97" w:rsidP="008F66AE">
      <w:pPr>
        <w:spacing w:after="0" w:line="240" w:lineRule="auto"/>
      </w:pPr>
      <w:r>
        <w:separator/>
      </w:r>
    </w:p>
  </w:footnote>
  <w:footnote w:type="continuationSeparator" w:id="0">
    <w:p w14:paraId="3638220B" w14:textId="77777777" w:rsidR="00FE0E97" w:rsidRDefault="00FE0E97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C6A4CC" w14:textId="77777777" w:rsidR="001B324F" w:rsidRDefault="001B324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D014FD" w14:textId="77777777" w:rsidR="001B324F" w:rsidRDefault="001B324F">
    <w:pPr>
      <w:pStyle w:val="Encabezado"/>
    </w:pPr>
    <w:r>
      <w:rPr>
        <w:noProof/>
        <w:lang w:val="es-EC" w:eastAsia="es-EC"/>
      </w:rPr>
      <w:drawing>
        <wp:anchor distT="0" distB="0" distL="114300" distR="114300" simplePos="0" relativeHeight="251668480" behindDoc="0" locked="0" layoutInCell="1" allowOverlap="1" wp14:anchorId="1E3923E2" wp14:editId="11226594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9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9F9563" wp14:editId="5832E0C3">
              <wp:simplePos x="0" y="0"/>
              <wp:positionH relativeFrom="column">
                <wp:posOffset>-584835</wp:posOffset>
              </wp:positionH>
              <wp:positionV relativeFrom="paragraph">
                <wp:posOffset>-278130</wp:posOffset>
              </wp:positionV>
              <wp:extent cx="5107940" cy="657225"/>
              <wp:effectExtent l="9525" t="9525" r="6985" b="9525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0794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2D05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A9017B" w14:textId="1F4CDADA" w:rsidR="001B324F" w:rsidRPr="007027D9" w:rsidRDefault="001B324F" w:rsidP="008F66AE">
                          <w:pPr>
                            <w:pStyle w:val="Ttulo2"/>
                            <w:spacing w:before="0"/>
                            <w:rPr>
                              <w:rFonts w:ascii="Arial" w:hAnsi="Arial" w:cs="Arial"/>
                              <w:sz w:val="20"/>
                            </w:rPr>
                          </w:pP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Proyecto: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A234EA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CALPESPOL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92D05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Documento: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Reporte de Unidades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 xml:space="preserve">       Versión: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t xml:space="preserve">                      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2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0</w:t>
                          </w:r>
                          <w:r w:rsidRPr="007027D9">
                            <w:rPr>
                              <w:rFonts w:ascii="Arial" w:hAnsi="Arial" w:cs="Arial"/>
                              <w:color w:val="FFC000"/>
                              <w:sz w:val="20"/>
                            </w:rPr>
                            <w:br/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Responsable: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Jefferson Rubio</w:t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</w:r>
                          <w:r w:rsidRPr="007027D9"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ab/>
                            <w:t xml:space="preserve">       </w:t>
                          </w:r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Última modificación</w:t>
                          </w:r>
                          <w:proofErr w:type="gramStart"/>
                          <w:r w:rsidRPr="007027D9">
                            <w:rPr>
                              <w:rFonts w:ascii="Arial" w:hAnsi="Arial" w:cs="Arial"/>
                              <w:color w:val="92D050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 xml:space="preserve">  29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b w:val="0"/>
                              <w:color w:val="auto"/>
                              <w:sz w:val="20"/>
                            </w:rPr>
                            <w:t>/07/2012</w:t>
                          </w:r>
                        </w:p>
                        <w:p w14:paraId="1EAAC299" w14:textId="77777777" w:rsidR="001B324F" w:rsidRDefault="001B324F" w:rsidP="008F66AE">
                          <w:pPr>
                            <w:ind w:left="708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-46.05pt;margin-top:-21.9pt;width:402.2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    <v:textbox>
                <w:txbxContent>
                  <w:p w14:paraId="70A9017B" w14:textId="1F4CDADA" w:rsidR="008C79F3" w:rsidRPr="007027D9" w:rsidRDefault="008C79F3" w:rsidP="008F66AE">
                    <w:pPr>
                      <w:pStyle w:val="Ttulo2"/>
                      <w:spacing w:before="0"/>
                      <w:rPr>
                        <w:rFonts w:ascii="Arial" w:hAnsi="Arial" w:cs="Arial"/>
                        <w:sz w:val="20"/>
                      </w:rPr>
                    </w:pP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Proyecto: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A234EA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CALPESPOL</w:t>
                    </w:r>
                    <w:r w:rsidRPr="007027D9">
                      <w:rPr>
                        <w:rFonts w:ascii="Arial" w:hAnsi="Arial" w:cs="Arial"/>
                        <w:b w:val="0"/>
                        <w:color w:val="92D05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Documento: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Reporte de Unidades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 xml:space="preserve">       Versión: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t xml:space="preserve">                      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2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0</w:t>
                    </w:r>
                    <w:r w:rsidRPr="007027D9">
                      <w:rPr>
                        <w:rFonts w:ascii="Arial" w:hAnsi="Arial" w:cs="Arial"/>
                        <w:color w:val="FFC000"/>
                        <w:sz w:val="20"/>
                      </w:rPr>
                      <w:br/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Responsable: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>Jefferson Rubio</w:t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</w:r>
                    <w:r w:rsidRPr="007027D9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ab/>
                      <w:t xml:space="preserve">       </w:t>
                    </w:r>
                    <w:r w:rsidRPr="007027D9">
                      <w:rPr>
                        <w:rFonts w:ascii="Arial" w:hAnsi="Arial" w:cs="Arial"/>
                        <w:color w:val="92D050"/>
                        <w:sz w:val="20"/>
                      </w:rPr>
                      <w:t>Última modificación:</w:t>
                    </w:r>
                    <w:r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</w:t>
                    </w:r>
                    <w:r w:rsidR="00282B56">
                      <w:rPr>
                        <w:rFonts w:ascii="Arial" w:hAnsi="Arial" w:cs="Arial"/>
                        <w:b w:val="0"/>
                        <w:color w:val="auto"/>
                        <w:sz w:val="20"/>
                      </w:rPr>
                      <w:t xml:space="preserve"> 29/07/2012</w:t>
                    </w:r>
                    <w:bookmarkStart w:id="7" w:name="_GoBack"/>
                    <w:bookmarkEnd w:id="7"/>
                  </w:p>
                  <w:p w14:paraId="1EAAC299" w14:textId="77777777" w:rsidR="008C79F3" w:rsidRDefault="008C79F3" w:rsidP="008F66AE">
                    <w:pPr>
                      <w:ind w:left="708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2FFA25" w14:textId="77777777" w:rsidR="001B324F" w:rsidRDefault="001B324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A3464"/>
    <w:multiLevelType w:val="hybridMultilevel"/>
    <w:tmpl w:val="88905EC4"/>
    <w:lvl w:ilvl="0" w:tplc="219A7D9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6240DC"/>
    <w:multiLevelType w:val="hybridMultilevel"/>
    <w:tmpl w:val="DD663B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886C3B"/>
    <w:multiLevelType w:val="hybridMultilevel"/>
    <w:tmpl w:val="88905EC4"/>
    <w:lvl w:ilvl="0" w:tplc="219A7D9A">
      <w:start w:val="1"/>
      <w:numFmt w:val="decimal"/>
      <w:lvlText w:val="%1."/>
      <w:lvlJc w:val="left"/>
      <w:pPr>
        <w:ind w:left="720" w:hanging="360"/>
      </w:pPr>
      <w:rPr>
        <w:rFonts w:hint="default"/>
        <w:lang w:val="es-ES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5A1CEC"/>
    <w:multiLevelType w:val="hybridMultilevel"/>
    <w:tmpl w:val="77767D3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0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4AE6A22"/>
    <w:multiLevelType w:val="hybridMultilevel"/>
    <w:tmpl w:val="97CCE7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3"/>
  </w:num>
  <w:num w:numId="5">
    <w:abstractNumId w:val="28"/>
  </w:num>
  <w:num w:numId="6">
    <w:abstractNumId w:val="21"/>
  </w:num>
  <w:num w:numId="7">
    <w:abstractNumId w:val="35"/>
  </w:num>
  <w:num w:numId="8">
    <w:abstractNumId w:val="19"/>
  </w:num>
  <w:num w:numId="9">
    <w:abstractNumId w:val="17"/>
  </w:num>
  <w:num w:numId="10">
    <w:abstractNumId w:val="3"/>
  </w:num>
  <w:num w:numId="11">
    <w:abstractNumId w:val="32"/>
  </w:num>
  <w:num w:numId="12">
    <w:abstractNumId w:val="24"/>
  </w:num>
  <w:num w:numId="13">
    <w:abstractNumId w:val="0"/>
  </w:num>
  <w:num w:numId="14">
    <w:abstractNumId w:val="6"/>
  </w:num>
  <w:num w:numId="15">
    <w:abstractNumId w:val="29"/>
  </w:num>
  <w:num w:numId="16">
    <w:abstractNumId w:val="27"/>
  </w:num>
  <w:num w:numId="17">
    <w:abstractNumId w:val="34"/>
  </w:num>
  <w:num w:numId="18">
    <w:abstractNumId w:val="7"/>
  </w:num>
  <w:num w:numId="19">
    <w:abstractNumId w:val="31"/>
  </w:num>
  <w:num w:numId="20">
    <w:abstractNumId w:val="23"/>
  </w:num>
  <w:num w:numId="21">
    <w:abstractNumId w:val="1"/>
  </w:num>
  <w:num w:numId="22">
    <w:abstractNumId w:val="8"/>
  </w:num>
  <w:num w:numId="23">
    <w:abstractNumId w:val="26"/>
  </w:num>
  <w:num w:numId="24">
    <w:abstractNumId w:val="33"/>
  </w:num>
  <w:num w:numId="25">
    <w:abstractNumId w:val="18"/>
  </w:num>
  <w:num w:numId="26">
    <w:abstractNumId w:val="14"/>
  </w:num>
  <w:num w:numId="27">
    <w:abstractNumId w:val="30"/>
  </w:num>
  <w:num w:numId="28">
    <w:abstractNumId w:val="4"/>
  </w:num>
  <w:num w:numId="29">
    <w:abstractNumId w:val="12"/>
  </w:num>
  <w:num w:numId="30">
    <w:abstractNumId w:val="25"/>
  </w:num>
  <w:num w:numId="31">
    <w:abstractNumId w:val="20"/>
  </w:num>
  <w:num w:numId="32">
    <w:abstractNumId w:val="11"/>
  </w:num>
  <w:num w:numId="33">
    <w:abstractNumId w:val="15"/>
  </w:num>
  <w:num w:numId="34">
    <w:abstractNumId w:val="22"/>
  </w:num>
  <w:num w:numId="35">
    <w:abstractNumId w:val="2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EA"/>
    <w:rsid w:val="000020DF"/>
    <w:rsid w:val="00012EFF"/>
    <w:rsid w:val="000413F9"/>
    <w:rsid w:val="00070489"/>
    <w:rsid w:val="00075973"/>
    <w:rsid w:val="00080CDB"/>
    <w:rsid w:val="0008399D"/>
    <w:rsid w:val="00084147"/>
    <w:rsid w:val="000D1129"/>
    <w:rsid w:val="000F1ADB"/>
    <w:rsid w:val="0010178D"/>
    <w:rsid w:val="001460E4"/>
    <w:rsid w:val="00161BCE"/>
    <w:rsid w:val="001677F5"/>
    <w:rsid w:val="00181572"/>
    <w:rsid w:val="0019617E"/>
    <w:rsid w:val="00196473"/>
    <w:rsid w:val="0019691E"/>
    <w:rsid w:val="001B324F"/>
    <w:rsid w:val="001C08AD"/>
    <w:rsid w:val="001C3672"/>
    <w:rsid w:val="001D0A98"/>
    <w:rsid w:val="001E6B9D"/>
    <w:rsid w:val="001F0B20"/>
    <w:rsid w:val="001F4811"/>
    <w:rsid w:val="0020676A"/>
    <w:rsid w:val="0021467F"/>
    <w:rsid w:val="002451FD"/>
    <w:rsid w:val="00250F2D"/>
    <w:rsid w:val="00265B7E"/>
    <w:rsid w:val="00282B56"/>
    <w:rsid w:val="00284148"/>
    <w:rsid w:val="00296C9C"/>
    <w:rsid w:val="002A24FF"/>
    <w:rsid w:val="002A2A31"/>
    <w:rsid w:val="002D7A94"/>
    <w:rsid w:val="002E4A94"/>
    <w:rsid w:val="002F2997"/>
    <w:rsid w:val="003110F6"/>
    <w:rsid w:val="00316140"/>
    <w:rsid w:val="003548C0"/>
    <w:rsid w:val="00362AC6"/>
    <w:rsid w:val="00366FD7"/>
    <w:rsid w:val="00397E93"/>
    <w:rsid w:val="003A49C2"/>
    <w:rsid w:val="003C33A2"/>
    <w:rsid w:val="004204DF"/>
    <w:rsid w:val="004306DE"/>
    <w:rsid w:val="00463719"/>
    <w:rsid w:val="0047057B"/>
    <w:rsid w:val="0047085B"/>
    <w:rsid w:val="004825D8"/>
    <w:rsid w:val="00483064"/>
    <w:rsid w:val="004932EA"/>
    <w:rsid w:val="004A70A6"/>
    <w:rsid w:val="004B1577"/>
    <w:rsid w:val="004B5574"/>
    <w:rsid w:val="004B7D19"/>
    <w:rsid w:val="004C4888"/>
    <w:rsid w:val="004F6C74"/>
    <w:rsid w:val="00507470"/>
    <w:rsid w:val="00524411"/>
    <w:rsid w:val="005274CF"/>
    <w:rsid w:val="00540CF3"/>
    <w:rsid w:val="005554EA"/>
    <w:rsid w:val="0058142B"/>
    <w:rsid w:val="00623FF6"/>
    <w:rsid w:val="00640ACF"/>
    <w:rsid w:val="00642AC9"/>
    <w:rsid w:val="006605BB"/>
    <w:rsid w:val="006703AA"/>
    <w:rsid w:val="00676DE1"/>
    <w:rsid w:val="00691B5C"/>
    <w:rsid w:val="006A0646"/>
    <w:rsid w:val="006A418F"/>
    <w:rsid w:val="006C60F1"/>
    <w:rsid w:val="007027D9"/>
    <w:rsid w:val="00722708"/>
    <w:rsid w:val="007305AF"/>
    <w:rsid w:val="00733EE8"/>
    <w:rsid w:val="007648E0"/>
    <w:rsid w:val="007B75C0"/>
    <w:rsid w:val="007C7623"/>
    <w:rsid w:val="007F5554"/>
    <w:rsid w:val="008017A0"/>
    <w:rsid w:val="00821C6F"/>
    <w:rsid w:val="00842C9D"/>
    <w:rsid w:val="008652ED"/>
    <w:rsid w:val="00866978"/>
    <w:rsid w:val="00866F54"/>
    <w:rsid w:val="00883E74"/>
    <w:rsid w:val="008978CE"/>
    <w:rsid w:val="008B44EE"/>
    <w:rsid w:val="008B6514"/>
    <w:rsid w:val="008C79F3"/>
    <w:rsid w:val="008F66AE"/>
    <w:rsid w:val="0092334C"/>
    <w:rsid w:val="00945304"/>
    <w:rsid w:val="009509A8"/>
    <w:rsid w:val="009548BB"/>
    <w:rsid w:val="009667C5"/>
    <w:rsid w:val="00982D7A"/>
    <w:rsid w:val="009A32B9"/>
    <w:rsid w:val="009B0310"/>
    <w:rsid w:val="009F51EE"/>
    <w:rsid w:val="009F7DB2"/>
    <w:rsid w:val="00A234EA"/>
    <w:rsid w:val="00A31927"/>
    <w:rsid w:val="00A6532B"/>
    <w:rsid w:val="00A870F6"/>
    <w:rsid w:val="00A978BA"/>
    <w:rsid w:val="00AA01D4"/>
    <w:rsid w:val="00AB24E0"/>
    <w:rsid w:val="00AB2B30"/>
    <w:rsid w:val="00AE1376"/>
    <w:rsid w:val="00B0447F"/>
    <w:rsid w:val="00B165F4"/>
    <w:rsid w:val="00B236B5"/>
    <w:rsid w:val="00B27F20"/>
    <w:rsid w:val="00B45566"/>
    <w:rsid w:val="00B50BF6"/>
    <w:rsid w:val="00B57756"/>
    <w:rsid w:val="00B66B48"/>
    <w:rsid w:val="00B70A42"/>
    <w:rsid w:val="00BA257D"/>
    <w:rsid w:val="00C15448"/>
    <w:rsid w:val="00C4294B"/>
    <w:rsid w:val="00C449D4"/>
    <w:rsid w:val="00C75B65"/>
    <w:rsid w:val="00C95A67"/>
    <w:rsid w:val="00CC5F0F"/>
    <w:rsid w:val="00CF3E93"/>
    <w:rsid w:val="00D075E5"/>
    <w:rsid w:val="00D25A95"/>
    <w:rsid w:val="00D32AC0"/>
    <w:rsid w:val="00D34BC1"/>
    <w:rsid w:val="00D5367E"/>
    <w:rsid w:val="00D55FC9"/>
    <w:rsid w:val="00D93494"/>
    <w:rsid w:val="00D95C2E"/>
    <w:rsid w:val="00DA7A8B"/>
    <w:rsid w:val="00DE226E"/>
    <w:rsid w:val="00DE325A"/>
    <w:rsid w:val="00DE33C1"/>
    <w:rsid w:val="00DF2E6B"/>
    <w:rsid w:val="00DF3EC7"/>
    <w:rsid w:val="00E16904"/>
    <w:rsid w:val="00E35E5B"/>
    <w:rsid w:val="00E427A6"/>
    <w:rsid w:val="00E57256"/>
    <w:rsid w:val="00E65F7C"/>
    <w:rsid w:val="00E67EAC"/>
    <w:rsid w:val="00E94820"/>
    <w:rsid w:val="00E94A7D"/>
    <w:rsid w:val="00EA154C"/>
    <w:rsid w:val="00EA3D81"/>
    <w:rsid w:val="00EA67A1"/>
    <w:rsid w:val="00EA7DBE"/>
    <w:rsid w:val="00EE2DA2"/>
    <w:rsid w:val="00EF47F0"/>
    <w:rsid w:val="00F0033B"/>
    <w:rsid w:val="00F072FA"/>
    <w:rsid w:val="00F12962"/>
    <w:rsid w:val="00F260FA"/>
    <w:rsid w:val="00F31EC6"/>
    <w:rsid w:val="00F34467"/>
    <w:rsid w:val="00F453A6"/>
    <w:rsid w:val="00F46D14"/>
    <w:rsid w:val="00F646B8"/>
    <w:rsid w:val="00F755AB"/>
    <w:rsid w:val="00F8766C"/>
    <w:rsid w:val="00F92D1F"/>
    <w:rsid w:val="00FA1010"/>
    <w:rsid w:val="00FB7A8B"/>
    <w:rsid w:val="00FC43EF"/>
    <w:rsid w:val="00FD61AE"/>
    <w:rsid w:val="00FE0E97"/>
    <w:rsid w:val="00FF1BF6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651116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A234EA"/>
    <w:pPr>
      <w:spacing w:after="0" w:line="240" w:lineRule="auto"/>
    </w:pPr>
    <w:rPr>
      <w:lang w:val="es-EC" w:eastAsia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9509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34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table" w:styleId="Tablaconcuadrcula">
    <w:name w:val="Table Grid"/>
    <w:basedOn w:val="Tablanormal"/>
    <w:uiPriority w:val="59"/>
    <w:rsid w:val="00A234EA"/>
    <w:pPr>
      <w:spacing w:after="0" w:line="240" w:lineRule="auto"/>
    </w:pPr>
    <w:rPr>
      <w:lang w:val="es-EC" w:eastAsia="es-E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9509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jjparra@espol.edu.ec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jparra@espol.edu.ec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ropbox\CALPESPOL\SW1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35005D-9E3C-4FA9-9423-033FBBF2A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643</TotalTime>
  <Pages>17</Pages>
  <Words>2828</Words>
  <Characters>15555</Characters>
  <Application>Microsoft Office Word</Application>
  <DocSecurity>0</DocSecurity>
  <Lines>129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Jeff</cp:lastModifiedBy>
  <cp:revision>53</cp:revision>
  <dcterms:created xsi:type="dcterms:W3CDTF">2012-06-16T06:19:00Z</dcterms:created>
  <dcterms:modified xsi:type="dcterms:W3CDTF">2012-07-30T15:48:00Z</dcterms:modified>
</cp:coreProperties>
</file>