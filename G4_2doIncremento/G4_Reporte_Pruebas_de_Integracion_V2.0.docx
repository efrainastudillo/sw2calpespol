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6B9E19" w14:textId="77777777" w:rsidR="00BA257D" w:rsidRDefault="0010178D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FCA0DD5" wp14:editId="25817993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321C408" wp14:editId="716A599E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14:paraId="579D1566" w14:textId="77777777"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14:paraId="404ACE9C" w14:textId="77777777" w:rsidR="002E4A94" w:rsidRDefault="002E4A94" w:rsidP="00BA257D">
      <w:pPr>
        <w:pStyle w:val="Sinespaciado"/>
        <w:rPr>
          <w:b/>
          <w:sz w:val="40"/>
          <w:szCs w:val="40"/>
        </w:rPr>
      </w:pPr>
    </w:p>
    <w:p w14:paraId="10E5075F" w14:textId="77777777" w:rsidR="002E4A94" w:rsidRPr="002D397A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522D75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14:paraId="3D58930A" w14:textId="77777777" w:rsidR="002D397A" w:rsidRPr="003A6823" w:rsidRDefault="00BA257D" w:rsidP="002D397A">
      <w:pPr>
        <w:pStyle w:val="Cuadrculamedia21"/>
        <w:ind w:left="0"/>
        <w:jc w:val="center"/>
        <w:rPr>
          <w:rFonts w:ascii="Berlin Sans FB Demi" w:hAnsi="Berlin Sans FB Demi"/>
          <w:b/>
          <w:sz w:val="36"/>
          <w:szCs w:val="40"/>
        </w:rPr>
      </w:pPr>
      <w:r>
        <w:rPr>
          <w:b/>
          <w:sz w:val="40"/>
          <w:szCs w:val="40"/>
        </w:rPr>
        <w:t xml:space="preserve">  </w:t>
      </w:r>
      <w:r w:rsidR="002D397A" w:rsidRPr="003A6823">
        <w:rPr>
          <w:rFonts w:ascii="Berlin Sans FB Demi" w:hAnsi="Berlin Sans FB Demi"/>
          <w:b/>
          <w:sz w:val="36"/>
          <w:szCs w:val="40"/>
        </w:rPr>
        <w:t>“LABORATORIO DE ELECTRÓNICA EN POTENCIA - ESPOL”</w:t>
      </w:r>
    </w:p>
    <w:p w14:paraId="0A0DC412" w14:textId="77777777" w:rsidR="006703AA" w:rsidRPr="002D397A" w:rsidRDefault="002D397A" w:rsidP="002D397A">
      <w:pPr>
        <w:tabs>
          <w:tab w:val="left" w:pos="720"/>
        </w:tabs>
        <w:autoSpaceDE w:val="0"/>
        <w:autoSpaceDN w:val="0"/>
        <w:adjustRightInd w:val="0"/>
        <w:spacing w:before="1" w:after="95" w:line="240" w:lineRule="auto"/>
        <w:ind w:left="72" w:right="18"/>
        <w:jc w:val="center"/>
        <w:rPr>
          <w:rFonts w:ascii="Segoe UI" w:hAnsi="Segoe UI" w:cs="Segoe UI"/>
          <w:color w:val="000000"/>
          <w:sz w:val="18"/>
          <w:szCs w:val="20"/>
        </w:rPr>
      </w:pPr>
      <w:r w:rsidRPr="003A6823">
        <w:rPr>
          <w:rFonts w:ascii="Berlin Sans FB Demi" w:hAnsi="Berlin Sans FB Demi"/>
          <w:b/>
          <w:sz w:val="36"/>
          <w:szCs w:val="40"/>
        </w:rPr>
        <w:t>CALPESPOL</w:t>
      </w:r>
    </w:p>
    <w:p w14:paraId="4D27AD6C" w14:textId="77777777" w:rsidR="006703AA" w:rsidRPr="00EA3D81" w:rsidRDefault="00C825EA" w:rsidP="00C825EA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Reporte Pruebas de Integración</w:t>
      </w:r>
    </w:p>
    <w:p w14:paraId="0634DBA2" w14:textId="77777777" w:rsidR="00BA257D" w:rsidRDefault="00E35E5B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7FD0633" wp14:editId="60E3997C">
            <wp:simplePos x="0" y="0"/>
            <wp:positionH relativeFrom="column">
              <wp:posOffset>-56515</wp:posOffset>
            </wp:positionH>
            <wp:positionV relativeFrom="paragraph">
              <wp:posOffset>135255</wp:posOffset>
            </wp:positionV>
            <wp:extent cx="5334635" cy="2104390"/>
            <wp:effectExtent l="0" t="0" r="0" b="0"/>
            <wp:wrapThrough wrapText="bothSides">
              <wp:wrapPolygon edited="0">
                <wp:start x="4859" y="0"/>
                <wp:lineTo x="3780" y="3129"/>
                <wp:lineTo x="0" y="5670"/>
                <wp:lineTo x="0" y="7821"/>
                <wp:lineTo x="386" y="9386"/>
                <wp:lineTo x="1466" y="12514"/>
                <wp:lineTo x="386" y="14274"/>
                <wp:lineTo x="386" y="14665"/>
                <wp:lineTo x="1311" y="15643"/>
                <wp:lineTo x="1311" y="16425"/>
                <wp:lineTo x="3240" y="18771"/>
                <wp:lineTo x="3857" y="18771"/>
                <wp:lineTo x="4319" y="21313"/>
                <wp:lineTo x="4397" y="21313"/>
                <wp:lineTo x="4937" y="21313"/>
                <wp:lineTo x="5554" y="21313"/>
                <wp:lineTo x="6325" y="19749"/>
                <wp:lineTo x="6248" y="18771"/>
                <wp:lineTo x="6942" y="15643"/>
                <wp:lineTo x="13807" y="15643"/>
                <wp:lineTo x="21443" y="14078"/>
                <wp:lineTo x="21520" y="12319"/>
                <wp:lineTo x="19206" y="11341"/>
                <wp:lineTo x="13807" y="9386"/>
                <wp:lineTo x="21443" y="7821"/>
                <wp:lineTo x="21520" y="7235"/>
                <wp:lineTo x="21443" y="3911"/>
                <wp:lineTo x="19900" y="3715"/>
                <wp:lineTo x="8022" y="3129"/>
                <wp:lineTo x="5245" y="0"/>
                <wp:lineTo x="4859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997">
        <w:t xml:space="preserve"> </w:t>
      </w:r>
    </w:p>
    <w:p w14:paraId="34DA8FB2" w14:textId="77777777" w:rsidR="00BA257D" w:rsidRDefault="00BA257D" w:rsidP="00BA257D">
      <w:pPr>
        <w:pStyle w:val="Sinespaciado"/>
      </w:pPr>
    </w:p>
    <w:p w14:paraId="3FC78232" w14:textId="77777777" w:rsidR="00BA257D" w:rsidRDefault="00AA01D4" w:rsidP="00BA257D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1684046A" wp14:editId="61AA0C3B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A41657" wp14:editId="58F9D87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14:paraId="63DA8C88" w14:textId="77777777" w:rsidR="00BA257D" w:rsidRDefault="00BA257D" w:rsidP="00BA257D">
      <w:pPr>
        <w:pStyle w:val="Sinespaciado"/>
      </w:pPr>
    </w:p>
    <w:p w14:paraId="524E2B7A" w14:textId="77777777" w:rsidR="00BA257D" w:rsidRDefault="00BA257D" w:rsidP="00BA257D">
      <w:pPr>
        <w:pStyle w:val="Sinespaciado"/>
      </w:pPr>
    </w:p>
    <w:p w14:paraId="1BE6BAA5" w14:textId="77777777" w:rsidR="00BA257D" w:rsidRDefault="00BA257D" w:rsidP="00BA257D">
      <w:pPr>
        <w:pStyle w:val="Sinespaciado"/>
        <w:ind w:left="708" w:firstLine="708"/>
      </w:pPr>
    </w:p>
    <w:p w14:paraId="7D92FED0" w14:textId="77777777" w:rsidR="002E4A94" w:rsidRDefault="002E4A94"/>
    <w:p w14:paraId="0B467E95" w14:textId="77777777" w:rsidR="00EA3D81" w:rsidRDefault="002E4A94" w:rsidP="002E4A94">
      <w:r>
        <w:t xml:space="preserve">    </w:t>
      </w:r>
    </w:p>
    <w:p w14:paraId="2A72C7E9" w14:textId="77777777" w:rsidR="00EA3D81" w:rsidRDefault="00EA3D81" w:rsidP="002E4A94"/>
    <w:p w14:paraId="106C0ED0" w14:textId="77777777" w:rsidR="00EA3D81" w:rsidRDefault="00EA3D81" w:rsidP="002E4A94"/>
    <w:p w14:paraId="1C80FAE3" w14:textId="77777777" w:rsidR="002E4A94" w:rsidRDefault="002E4A94" w:rsidP="002E4A94">
      <w:r>
        <w:t xml:space="preserve">              </w:t>
      </w:r>
    </w:p>
    <w:p w14:paraId="1B258838" w14:textId="77777777" w:rsidR="00C825EA" w:rsidRDefault="002D397A" w:rsidP="002D397A">
      <w:pPr>
        <w:jc w:val="center"/>
        <w:rPr>
          <w:rFonts w:ascii="Berlin Sans FB Demi" w:hAnsi="Berlin Sans FB Demi"/>
          <w:sz w:val="30"/>
          <w:szCs w:val="30"/>
        </w:rPr>
      </w:pPr>
      <w:r w:rsidRPr="00EA3D81">
        <w:rPr>
          <w:rFonts w:ascii="Berlin Sans FB Demi" w:hAnsi="Berlin Sans FB Demi"/>
          <w:sz w:val="30"/>
          <w:szCs w:val="30"/>
        </w:rPr>
        <w:t>“</w:t>
      </w:r>
      <w:r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  <w:r w:rsidRPr="00200F4B">
        <w:rPr>
          <w:noProof/>
        </w:rPr>
        <w:t xml:space="preserve"> </w: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F1B39C" wp14:editId="6A841680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37648" w14:textId="77777777" w:rsidR="009D016B" w:rsidRPr="00EA3D81" w:rsidRDefault="009D016B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:rsidR="005E6018" w:rsidRPr="00EA3D81" w:rsidRDefault="005E601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2.0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601A7E" wp14:editId="49E5467D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2C045" w14:textId="77777777" w:rsidR="009D016B" w:rsidRPr="00EA3D81" w:rsidRDefault="009D016B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5E6018" w:rsidRPr="00EA3D81" w:rsidRDefault="005E6018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CE06C4" wp14:editId="29E699D8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A8CB10" wp14:editId="7C82E53F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A1AA2E" wp14:editId="090A9024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4857FE" wp14:editId="73649DD6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C825EA" w:rsidRPr="00EA3D81">
        <w:rPr>
          <w:rFonts w:ascii="Berlin Sans FB Demi" w:hAnsi="Berlin Sans FB Demi"/>
          <w:sz w:val="30"/>
          <w:szCs w:val="30"/>
        </w:rPr>
        <w:t>“CALPESPOL”</w:t>
      </w:r>
    </w:p>
    <w:p w14:paraId="09E79733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14A0449D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637500A4" w14:textId="77777777" w:rsidR="00C825EA" w:rsidRDefault="002D397A" w:rsidP="00C825EA">
      <w:pPr>
        <w:jc w:val="center"/>
        <w:rPr>
          <w:rFonts w:ascii="Berlin Sans FB Demi" w:hAnsi="Berlin Sans FB Demi"/>
          <w:sz w:val="30"/>
          <w:szCs w:val="30"/>
        </w:rPr>
      </w:pPr>
      <w:r w:rsidRPr="002D397A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608109A" wp14:editId="2E71D982">
                <wp:simplePos x="0" y="0"/>
                <wp:positionH relativeFrom="column">
                  <wp:posOffset>-8890</wp:posOffset>
                </wp:positionH>
                <wp:positionV relativeFrom="paragraph">
                  <wp:posOffset>320749</wp:posOffset>
                </wp:positionV>
                <wp:extent cx="233680" cy="1791970"/>
                <wp:effectExtent l="0" t="0" r="0" b="0"/>
                <wp:wrapNone/>
                <wp:docPr id="80" name="8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" cy="1791970"/>
                          <a:chOff x="0" y="0"/>
                          <a:chExt cx="233680" cy="1791970"/>
                        </a:xfrm>
                      </wpg:grpSpPr>
                      <wpg:grpSp>
                        <wpg:cNvPr id="81" name="Group 153"/>
                        <wpg:cNvGrpSpPr>
                          <a:grpSpLocks/>
                        </wpg:cNvGrpSpPr>
                        <wpg:grpSpPr bwMode="auto">
                          <a:xfrm>
                            <a:off x="19050" y="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82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169"/>
                        <wpg:cNvGrpSpPr>
                          <a:grpSpLocks/>
                        </wpg:cNvGrpSpPr>
                        <wpg:grpSpPr bwMode="auto">
                          <a:xfrm>
                            <a:off x="9525" y="30480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89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176"/>
                        <wpg:cNvGrpSpPr>
                          <a:grpSpLocks/>
                        </wpg:cNvGrpSpPr>
                        <wpg:grpSpPr bwMode="auto">
                          <a:xfrm>
                            <a:off x="9525" y="619125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96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183"/>
                        <wpg:cNvGrpSpPr>
                          <a:grpSpLocks/>
                        </wpg:cNvGrpSpPr>
                        <wpg:grpSpPr bwMode="auto">
                          <a:xfrm>
                            <a:off x="0" y="91440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105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190"/>
                        <wpg:cNvGrpSpPr>
                          <a:grpSpLocks/>
                        </wpg:cNvGrpSpPr>
                        <wpg:grpSpPr bwMode="auto">
                          <a:xfrm>
                            <a:off x="0" y="1219200"/>
                            <a:ext cx="214630" cy="210858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112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190"/>
                        <wpg:cNvGrpSpPr>
                          <a:grpSpLocks/>
                        </wpg:cNvGrpSpPr>
                        <wpg:grpSpPr bwMode="auto">
                          <a:xfrm>
                            <a:off x="19050" y="1581150"/>
                            <a:ext cx="214630" cy="210820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119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80 Grupo" o:spid="_x0000_s1026" style="position:absolute;margin-left:-.7pt;margin-top:25.25pt;width:18.4pt;height:141.1pt;z-index:251723776" coordsize="2336,17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">
                <v:group id="Group 153" o:spid="_x0000_s1027" style="position:absolute;left:190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+m8UA&#10;AADbAAAADwAAAGRycy9kb3ducmV2LnhtbESPQWuDQBSE74X+h+UVeinJWi1BTDYhDQ3k4kFTen64&#10;ryp134q7UZNfny0Uehxm5htms5tNJ0YaXGtZwesyAkFcWd1yreDzfFykIJxH1thZJgVXcrDbPj5s&#10;MNN24oLG0tciQNhlqKDxvs+kdFVDBt3S9sTB+7aDQR/kUEs94BTgppNxFK2kwZbDQoM9HRqqfsqL&#10;UXA7mTz+yvvofdp/vCRFwuNblSj1/DTv1yA8zf4//Nc+aQVpDL9fwg+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z6b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S08MA&#10;AADbAAAADwAAAGRycy9kb3ducmV2LnhtbESPQWvCQBSE7wX/w/IEb3VTRUmjq5SCqAgFY/H8yL5m&#10;02bfxuyq8d+7BcHjMDPfMPNlZ2txodZXjhW8DRMQxIXTFZcKvg+r1xSED8gaa8ek4EYeloveyxwz&#10;7a68p0seShEh7DNUYEJoMil9YciiH7qGOHo/rrUYomxLqVu8Rrit5ShJptJixXHBYEOfhoq//GwV&#10;fG2NSZMVTfLjKH2fuN0p/12jUoN+9zEDEagLz/CjvdEK0jH8f4k/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S0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0kmcMA&#10;AADbAAAADwAAAGRycy9kb3ducmV2LnhtbESPT4vCMBTE74LfITzBm6a6UqRrlEVwWU/+qwdvj+Zt&#10;W7Z5KU3WVj+9EQSPw8z8hlmsOlOJKzWutKxgMo5AEGdWl5wrSE+b0RyE88gaK8uk4EYOVst+b4GJ&#10;ti0f6Hr0uQgQdgkqKLyvEyldVpBBN7Y1cfB+bWPQB9nkUjfYBrip5DSKYmmw5LBQYE3rgrK/479R&#10;sL9nF/zGWXyLW7n92HYyTc87pYaD7usThKfOv8Ov9o9WMJ/B80v4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0kmc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dYUcQA&#10;AADbAAAADwAAAGRycy9kb3ducmV2LnhtbESPQWsCMRSE70L/Q3gFb5q1oMjWKFYqKiLSbS+9PZLX&#10;3aWbl7CJuv57Iwgeh5n5hpktOtuIM7WhdqxgNMxAEGtnai4V/HyvB1MQISIbbByTgisFWMxfejPM&#10;jbvwF52LWIoE4ZCjgipGn0sZdEUWw9B54uT9udZiTLItpWnxkuC2kW9ZNpEWa04LFXpaVaT/i5NV&#10;8LExTeb1erW76uPo87D9rfdLr1T/tVu+g4jUxWf40d4aBdMx3L+kH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HWFH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a1Z8MA&#10;AADbAAAADwAAAGRycy9kb3ducmV2LnhtbESPQWvCQBSE7wX/w/KEXopu0kOQ6CqitNiCB02L10f2&#10;mQSzb0P2qem/7xYKHoeZ+YZZrAbXqhv1ofFsIJ0moIhLbxuuDHwVb5MZqCDIFlvPZOCHAqyWo6cF&#10;5tbf+UC3o1QqQjjkaKAW6XKtQ1mTwzD1HXH0zr53KFH2lbY93iPctfo1STLtsOG4UGNHm5rKy/Hq&#10;DCTbU7F/H8Rm38VLGj4+9ymJGPM8HtZzUEKDPML/7Z01MMvg70v8AX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a1Z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/RUMQA&#10;AADbAAAADwAAAGRycy9kb3ducmV2LnhtbESPzW7CMBCE70h9B2uRuIFDDxSlGBQqKhDlwN8DrOIl&#10;DsTrKDYQ+vQ1ElKPo5n5RjOZtbYSN2p86VjBcJCAIM6dLrlQcDx898cgfEDWWDkmBQ/yMJu+dSaY&#10;anfnHd32oRARwj5FBSaEOpXS54Ys+oGriaN3co3FEGVTSN3gPcJtJd+TZCQtlhwXDNb0ZSi/7K9W&#10;wdr/nA+L7cYVy3JhHvPfbHvcZUr1um32CSJQG/7Dr/ZKKxh/wPNL/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P0VD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95;top:3048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+s6sQA&#10;AADbAAAADwAAAGRycy9kb3ducmV2LnhtbESPT4vCMBTE7wt+h/AEL4umWhGtRnFlF7x48A+eH82z&#10;LTYvpcm23f30RhA8DjPzG2a16UwpGqpdYVnBeBSBIE6tLjhTcDn/DOcgnEfWWFomBX/kYLPufaww&#10;0bblIzUnn4kAYZeggtz7KpHSpTkZdCNbEQfvZmuDPsg6k7rGNsBNKSdRNJMGCw4LOVa0yym9n36N&#10;gv+9OUyuhyr6arffn/Ex5maaxkoN+t12CcJT59/hV3uvFcwX8PwSf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/rOr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3aecEA&#10;AADbAAAADwAAAGRycy9kb3ducmV2LnhtbERPXWvCMBR9F/YfwhX2pqmFjtoZRQbixmBglT1fmrum&#10;s7mpTdZ2/355GPh4ON+b3WRbMVDvG8cKVssEBHHldMO1gsv5sMhB+ICssXVMCn7Jw277MNtgod3I&#10;JxrKUIsYwr5ABSaErpDSV4Ys+qXriCP35XqLIcK+lrrHMYbbVqZJ8iQtNhwbDHb0Yqi6lj9Wwceb&#10;MXlyoKz8TPN15t5v5fcRlXqcT/tnEIGmcBf/u1+1gnVcH7/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d2nnBAAAA2wAAAA8AAAAAAAAAAAAAAAAAmAIAAGRycy9kb3du&#10;cmV2LnhtbFBLBQYAAAAABAAEAPUAAACG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R3MQA&#10;AADbAAAADwAAAGRycy9kb3ducmV2LnhtbESPT2vCQBTE7wW/w/KE3nTjH0KNriJCpZ5sNR68PbLP&#10;JJh9G7JbE/30bkHocZiZ3zCLVWcqcaPGlZYVjIYRCOLM6pJzBenxc/ABwnlkjZVlUnAnB6tl722B&#10;ibYt/9Dt4HMRIOwSVFB4XydSuqwgg25oa+LgXWxj0AfZ5FI32Aa4qeQ4imJpsOSwUGBNm4Ky6+HX&#10;KPh+ZGfc4jS+x63cTXadTNPTXqn3freeg/DU+f/wq/2lFcxG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zEd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dW+MQA&#10;AADbAAAADwAAAGRycy9kb3ducmV2LnhtbESPQWsCMRSE74X+h/AK3mpWD2JXs4uViooUqfXi7ZE8&#10;d5duXsIm1fXfG6HQ4zAz3zDzsretuFAXGscKRsMMBLF2puFKwfF79ToFESKywdYxKbhRgLJ4fppj&#10;btyVv+hyiJVIEA45Kqhj9LmUQddkMQydJ07e2XUWY5JdJU2H1wS3rRxn2URabDgt1OhpWZP+Ofxa&#10;Be9r02Zer5bbm96PPj43p2a38EoNXvrFDESkPv6H/9obo+BtDI8v6QfI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3Vvj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iAIsQA&#10;AADbAAAADwAAAGRycy9kb3ducmV2LnhtbESPQWvCQBSE7wX/w/KEXopu0oLU6CqlYmkFDzWK10f2&#10;mQSzb0P2VdN/3y0IHoeZ+YaZL3vXqAt1ofZsIB0noIgLb2suDezz9egVVBBki41nMvBLAZaLwcMc&#10;M+uv/E2XnZQqQjhkaKASaTOtQ1GRwzD2LXH0Tr5zKFF2pbYdXiPcNfo5SSbaYc1xocKW3isqzrsf&#10;ZyBZHfPtRy92csif0vC12aYkYszjsH+bgRLq5R6+tT+tgekL/H+JP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gCL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TZ+sYA&#10;AADbAAAADwAAAGRycy9kb3ducmV2LnhtbESP3WrCQBSE7wt9h+UI3tWNIqWmWSUVpaV64U8e4JA9&#10;zabNng3ZVWOfvisUvBxm5hsmW/S2EWfqfO1YwXiUgCAuna65UlAc108vIHxA1tg4JgVX8rCYPz5k&#10;mGp34T2dD6ESEcI+RQUmhDaV0peGLPqRa4mj9+U6iyHKrpK6w0uE20ZOkuRZWqw5LhhsaWmo/Dmc&#10;rIJPv/k+rnZbV73XK3N9+813xT5Xajjo81cQgfpwD/+3P7SC2R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TZ+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95;top:6191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muRcQA&#10;AADbAAAADwAAAGRycy9kb3ducmV2LnhtbESPT4vCMBTE7wt+h/AEL4umWhGtRnFlF7x48A+eH82z&#10;LTYvpcm23f30RhA8DjPzG2a16UwpGqpdYVnBeBSBIE6tLjhTcDn/DOcgnEfWWFomBX/kYLPufaww&#10;0bblIzUnn4kAYZeggtz7KpHSpTkZdCNbEQfvZmuDPsg6k7rGNsBNKSdRNJMGCw4LOVa0yym9n36N&#10;gv+9OUyuhyr6arffn/Ex5maaxkoN+t12CcJT59/hV3uvFSxm8PwSf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5rkX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RCDcQA&#10;AADbAAAADwAAAGRycy9kb3ducmV2LnhtbESPQWvCQBSE70L/w/IKvemmATVG11AKYktBMC2eH9nX&#10;bNrs25jdavz3XUHwOMzMN8yqGGwrTtT7xrGC50kCgrhyuuFawdfnZpyB8AFZY+uYFFzIQ7F+GK0w&#10;1+7MezqVoRYRwj5HBSaELpfSV4Ys+onriKP37XqLIcq+lrrHc4TbVqZJMpMWG44LBjt6NVT9ln9W&#10;we7dmCzZ0LQ8pNli6j6O5c8WlXp6HF6WIAIN4R6+td+0gsUcrl/i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0Qg3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4QcEA&#10;AADbAAAADwAAAGRycy9kb3ducmV2LnhtbERPy4rCMBTdC/MP4Q6403RUitMxigiKrnxMXbi7NHfa&#10;Ms1NaaKtfr1ZCC4P5z1bdKYSN2pcaVnB1zACQZxZXXKuIP1dD6YgnEfWWFkmBXdysJh/9GaYaNvy&#10;kW4nn4sQwi5BBYX3dSKlywoy6Ia2Jg7cn20M+gCbXOoG2xBuKjmKolgaLDk0FFjTqqDs/3Q1Cg6P&#10;7IIbnMT3uJW78a6TaXreK9X/7JY/IDx1/i1+ubdawXcYG76EH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JuEH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PEicQA&#10;AADbAAAADwAAAGRycy9kb3ducmV2LnhtbESPQWsCMRSE70L/Q3gFb5q1B9GtUaxUVESk2156eySv&#10;u0s3L2ETdf33RhA8DjPzDTNbdLYRZ2pD7VjBaJiBINbO1Fwq+PleDyYgQkQ22DgmBVcKsJi/9GaY&#10;G3fhLzoXsRQJwiFHBVWMPpcy6IoshqHzxMn7c63FmGRbStPiJcFtI9+ybCwt1pwWKvS0qkj/Fyer&#10;4GNjmszr9Wp31cfR52H7W++XXqn+a7d8BxGpi8/wo701CqZTuH9JP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TxIn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9FMQA&#10;AADcAAAADwAAAGRycy9kb3ducmV2LnhtbESPQUvDQBCF70L/wzIFL2J346FI7LaUFkWFHmwUr0N2&#10;TEKzsyE7tvHfOwfB2wzvzXvfrDZT7M2Zxtwl9lAsHBjiOoWOGw/v1ePtPZgsyAH7xOThhzJs1rOr&#10;FZYhXfiNzkdpjIZwLtFDKzKU1ua6pYh5kQZi1b7SGFF0HRsbRrxoeOztnXNLG7FjbWhxoF1L9en4&#10;HT24/Wd1eJokLD+qmyK/vB4KEvH+ej5tH8AITfJv/rt+DorvFF+f0Qns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tPRTEAAAA3A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8KM8IA&#10;AADcAAAADwAAAGRycy9kb3ducmV2LnhtbERP24rCMBB9F/yHMIJvmq4LsnSN0hWXFd0Hbx8wNLNN&#10;tZmUJqvVrzeC4NscznUms9ZW4kyNLx0reBsmIIhzp0suFBz234MPED4ga6wck4IreZhNu50Jptpd&#10;eEvnXShEDGGfogITQp1K6XNDFv3Q1cSR+3ONxRBhU0jd4CWG20qOkmQsLZYcGwzWNDeUn3b/VsHK&#10;r4/7xebXFT/lwly/btnmsM2U6vfa7BNEoDa8xE/3Usf5yTs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TwozwgAAANwAAAAPAAAAAAAAAAAAAAAAAJgCAABkcnMvZG93&#10;bnJldi54bWxQSwUGAAAAAAQABAD1AAAAhw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top:9144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60bMQA&#10;AADcAAAADwAAAGRycy9kb3ducmV2LnhtbERPS2vCQBC+F/oflin0UupujRZJsxEtFbx48IHnITtN&#10;QrOzIbsmqb++WxC8zcf3nGw52kb01PnasYa3iQJBXDhTc6nhdNy8LkD4gGywcUwafsnDMn98yDA1&#10;buA99YdQihjCPkUNVQhtKqUvKrLoJ64ljty36yyGCLtSmg6HGG4bOVXqXVqsOTZU2NJnRcXP4WI1&#10;XLd2Nz3vWrUeVl8vyT7hflYkWj8/jasPEIHGcBff3FsT56s5/D8TL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+tGzEAAAA3A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n0xsEA&#10;AADcAAAADwAAAGRycy9kb3ducmV2LnhtbERP32vCMBB+F/wfwgl700RBqdUoMpBtCMLq2PPRnE23&#10;5tI1mXb/vREGvt3H9/PW29414kJdqD1rmE4UCOLSm5orDR+n/TgDESKywcYzafijANvNcLDG3Pgr&#10;v9OliJVIIRxy1GBjbHMpQ2nJYZj4ljhxZ985jAl2lTQdXlO4a+RMqYV0WHNqsNjSs6Xyu/h1Go5v&#10;1mZqT/Pic5Yt5/7wU3y9oNZPo363AhGpjw/xv/vVpPlqAfdn0gVyc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Z9MbBAAAA3AAAAA8AAAAAAAAAAAAAAAAAmAIAAGRycy9kb3du&#10;cmV2LnhtbFBLBQYAAAAABAAEAPUAAACG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rWrsIA&#10;AADcAAAADwAAAGRycy9kb3ducmV2LnhtbERPTWvCQBC9F/wPywje6sYqUaKrSEHRU6vGg7chOybB&#10;7GzIrib667uFQm/zeJ+zWHWmEg9qXGlZwWgYgSDOrC45V5CeNu8zEM4ja6wsk4InOVgte28LTLRt&#10;+UCPo89FCGGXoILC+zqR0mUFGXRDWxMH7mobgz7AJpe6wTaEm0p+RFEsDZYcGgqs6bOg7Ha8GwXf&#10;r+yCW5zEz7iV+/G+k2l6/lJq0O/WcxCeOv8v/nPvdJgfTeH3mXC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tauwgAAANwAAAAPAAAAAAAAAAAAAAAAAJgCAABkcnMvZG93&#10;bnJldi54bWxQSwUGAAAAAAQABAD1AAAAhwMAAAAA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UhsUA&#10;AADcAAAADwAAAGRycy9kb3ducmV2LnhtbESPQUsDMRCF74L/IYzgzSb1ILJtWmqx2CJFunrxNiTj&#10;7uJmEjax3f77zqHgbYb35r1v5ssx9OpIQ+4iW5hODChiF33HjYWvz83DM6hckD32kcnCmTIsF7c3&#10;c6x8PPGBjnVplIRwrtBCW0qqtM6upYB5EhOxaD9xCFhkHRrtBzxJeOj1ozFPOmDH0tBionVL7rf+&#10;CxZe3nxvktusd2f3MX3db7+791Wy9v5uXM1AFRrLv/l6vfWCb4RWnpEJ9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ExSGxQAAANw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eUicIA&#10;AADcAAAADwAAAGRycy9kb3ducmV2LnhtbERPTWvCQBC9F/wPywi9SN1ND2JTVylKSxU81LT0OmSn&#10;SWh2NmSnGv+9Kwi9zeN9zmI1+FYdqY9NYAvZ1IAiLoNruLLwWbw+zEFFQXbYBiYLZ4qwWo7uFpi7&#10;cOIPOh6kUimEY44WapEu1zqWNXmM09ARJ+4n9B4lwb7SrsdTCvetfjRmpj02nBpq7GhdU/l7+PMW&#10;zOa72L8N4mZfxSSL290+IxFr78fDyzMooUH+xTf3u0vzzRNcn0kX6O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5SJwgAAANwAAAAPAAAAAAAAAAAAAAAAAJgCAABkcnMvZG93&#10;bnJldi54bWxQSwUGAAAAAAQABAD1AAAAhwMAAAAA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CmcYA&#10;AADcAAAADwAAAGRycy9kb3ducmV2LnhtbESPQW/CMAyF70j7D5En7QYpO0yoEFA3MW0aO1DgB1iN&#10;acoap2oyKPv18wGJm633/N7nxWrwrTpTH5vABqaTDBRxFWzDtYHD/n08AxUTssU2MBm4UoTV8mG0&#10;wNyGC5d03qVaSQjHHA24lLpc61g58hgnoSMW7Rh6j0nWvta2x4uE+1Y/Z9mL9tiwNDjs6M1R9bP7&#10;9Qa+4ua0X2+/Q/3RrN319a/YHsrCmKfHoZiDSjSku/l2/WkFfyr48oxMo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QCmcYAAADc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top:12192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66xcIA&#10;AADcAAAADwAAAGRycy9kb3ducmV2LnhtbERPS4vCMBC+C/6HMIIX0dRWRKpRdHHBiwcfeB6asS02&#10;k9Jk2+7++s3Cgrf5+J6z2fWmEi01rrSsYD6LQBBnVpecK7jfPqcrEM4ja6wsk4JvcrDbDgcbTLXt&#10;+ELt1ecihLBLUUHhfZ1K6bKCDLqZrYkD97SNQR9gk0vdYBfCTSXjKFpKgyWHhgJr+igoe12/jIKf&#10;kznHj3MdHbr9cZJcEm4XWaLUeNTv1yA89f4t/nefdJg/j+HvmXC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rrF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fBg8IA&#10;AADcAAAADwAAAGRycy9kb3ducmV2LnhtbERP32vCMBB+H/g/hBN8m6mKUjvTIoLMMRisGz4fza2p&#10;Npeuidr998tA2Nt9fD9vUwy2FVfqfeNYwWyagCCunG64VvD5sX9MQfiArLF1TAp+yEORjx42mGl3&#10;43e6lqEWMYR9hgpMCF0mpa8MWfRT1xFH7sv1FkOEfS11j7cYbls5T5KVtNhwbDDY0c5QdS4vVsHb&#10;izFpsqdleZyn66V7/S5Pz6jUZDxsn0AEGsK/+O4+6Dh/toC/Z+IF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8GDwgAAANwAAAAPAAAAAAAAAAAAAAAAAJgCAABkcnMvZG93&#10;bnJldi54bWxQSwUGAAAAAAQABAD1AAAAhwMAAAAA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HeBMIA&#10;AADcAAAADwAAAGRycy9kb3ducmV2LnhtbERPTYvCMBC9L/gfwgje1lRXilSjiOCynnS1HrwNzdgW&#10;m0lpsrb6642w4G0e73Pmy85U4kaNKy0rGA0jEMSZ1SXnCtLj5nMKwnlkjZVlUnAnB8tF72OOibYt&#10;/9Lt4HMRQtglqKDwvk6kdFlBBt3Q1sSBu9jGoA+wyaVusA3hppLjKIqlwZJDQ4E1rQvKroc/o2D/&#10;yM74jZP4Hrdy+7XtZJqedkoN+t1qBsJT59/if/ePDvNHE3g9Ey6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gd4EwgAAANwAAAAPAAAAAAAAAAAAAAAAAJgCAABkcnMvZG93&#10;bnJldi54bWxQSwUGAAAAAAQABAD1AAAAhwMAAAAA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txcIA&#10;AADcAAAADwAAAGRycy9kb3ducmV2LnhtbERPTWsCMRC9C/0PYQreNLsFRbZGsVJRERFtL70NyXR3&#10;6WYSNqmu/94Igrd5vM+ZzjvbiDO1oXasIB9mIIi1MzWXCr6/VoMJiBCRDTaOScGVAsxnL70pFsZd&#10;+EjnUyxFCuFQoIIqRl9IGXRFFsPQeeLE/brWYkywLaVp8ZLCbSPfsmwsLdacGir0tKxI/53+rYKP&#10;tWkyr1fL7VUf8s/95qfeLbxS/ddu8Q4iUhef4od7Y9L8fAT3Z9IF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yy3FwgAAANwAAAAPAAAAAAAAAAAAAAAAAJgCAABkcnMvZG93&#10;bnJldi54bWxQSwUGAAAAAAQABAD1AAAAhw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GWJsIA&#10;AADcAAAADwAAAGRycy9kb3ducmV2LnhtbERPTWvCQBC9F/oflin0UnSTHoJEVykVpRU8aBSvQ3aa&#10;hGZnQ3bU9N93BcHbPN7nzBaDa9WF+tB4NpCOE1DEpbcNVwYOxWo0ARUE2WLrmQz8UYDF/Plphrn1&#10;V97RZS+ViiEccjRQi3S51qGsyWEY+444cj++dygR9pW2PV5juGv1e5Jk2mHDsaHGjj5rKn/3Z2cg&#10;WZ6K7XoQmx2LtzR8b7YpiRjz+jJ8TEEJDfIQ391fNs5PM7g9Ey/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UZYmwgAAANwAAAAPAAAAAAAAAAAAAAAAAJgCAABkcnMvZG93&#10;bnJldi54bWxQSwUGAAAAAAQABAD1AAAAhwMAAAAA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2a7cQA&#10;AADcAAAADwAAAGRycy9kb3ducmV2LnhtbERPzWrCQBC+F/oOyxS81Y09VEmzSlqUinqImgcYstNs&#10;2uxsyK4a+/RdQehtPr7fyRaDbcWZet84VjAZJyCIK6cbrhWUx9XzDIQPyBpbx6TgSh4W88eHDFPt&#10;Lryn8yHUIoawT1GBCaFLpfSVIYt+7DriyH253mKIsK+l7vESw20rX5LkVVpsODYY7OjDUPVzOFkF&#10;G7/9Pi6Lnas/m6W5vv/mRbnPlRo9DfkbiEBD+Bff3Wsd50+mcHsmXi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tmu3EAAAA3A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62" style="position:absolute;left:190;top:15811;width:2146;height:2108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Freeform 191" o:spid="_x0000_s1063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otMIA&#10;AADcAAAADwAAAGRycy9kb3ducmV2LnhtbERPTYvCMBC9C/sfwix4EU21smjXKK4oePGgK56HZmzL&#10;NpPSZNvqrzeC4G0e73MWq86UoqHaFZYVjEcRCOLU6oIzBeff3XAGwnlkjaVlUnAjB6vlR2+BibYt&#10;H6k5+UyEEHYJKsi9rxIpXZqTQTeyFXHgrrY26AOsM6lrbEO4KeUkir6kwYJDQ44VbXJK/07/RsF9&#10;bw6Ty6GKftr1dhAfY26maaxU/7Nbf4Pw1Pm3+OXe6zB/PIfnM+EC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qii0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64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mVScUA&#10;AADcAAAADwAAAGRycy9kb3ducmV2LnhtbESPQWvCQBCF74X+h2UKvdVNA5YYXUUKUkuh0Cieh+yY&#10;jWZn0+yq6b/vHAq9zfDevPfNYjX6Tl1piG1gA8+TDBRxHWzLjYH9bvNUgIoJ2WIXmAz8UITV8v5u&#10;gaUNN/6ia5UaJSEcSzTgUupLrWPtyGOchJ5YtGMYPCZZh0bbAW8S7judZ9mL9tiyNDjs6dVRfa4u&#10;3sDnu3NFtqFpdciL2TR8fFenNzTm8WFcz0ElGtO/+e96awU/F3x5Ri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ZVJxQAAANwAAAAPAAAAAAAAAAAAAAAAAJgCAABkcnMv&#10;ZG93bnJldi54bWxQSwUGAAAAAAQABAD1AAAAigMAAAAA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65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3IcMA&#10;AADcAAAADwAAAGRycy9kb3ducmV2LnhtbERPS2vCQBC+F/wPyxS8NRsfhJJmlSK06Mlq00Nvw+40&#10;Cc3Ohuxqor/eLQi9zcf3nGI92lacqfeNYwWzJAVBrJ1puFJQfr49PYPwAdlg65gUXMjDejV5KDA3&#10;buADnY+hEjGEfY4K6hC6XEqva7LoE9cRR+7H9RZDhH0lTY9DDLetnKdpJi02HBtq7GhTk/49nqyC&#10;j6v+xndcZpdskLvFbpRl+bVXavo4vr6ACDSGf/HdvTVx/nwGf8/EC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q3IcMAAADc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66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5/DMIA&#10;AADcAAAADwAAAGRycy9kb3ducmV2LnhtbERPTWsCMRC9F/wPYQRvNeseRFajWFFUSimuXnobkunu&#10;0s0kbKKu/74RCr3N433OYtXbVtyoC41jBZNxBoJYO9NwpeBy3r3OQISIbLB1TAoeFGC1HLwssDDu&#10;zie6lbESKYRDgQrqGH0hZdA1WQxj54kT9+06izHBrpKmw3sKt63Ms2wqLTacGmr0tKlJ/5RXq+Bt&#10;b9rM693m+NCfk+3H4at5X3ulRsN+PQcRqY//4j/3waT5eQ7P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n8MwgAAANwAAAAPAAAAAAAAAAAAAAAAAJgCAABkcnMvZG93&#10;bnJldi54bWxQSwUGAAAAAAQABAD1AAAAhw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7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r/A8IA&#10;AADcAAAADwAAAGRycy9kb3ducmV2LnhtbERPTWvCQBC9F/wPyxS8FN3Egkh0lWJp0YIHjeJ1yI5J&#10;MDsbslON/75bKPQ2j/c5i1XvGnWjLtSeDaTjBBRx4W3NpYFj/jGagQqCbLHxTAYeFGC1HDwtMLP+&#10;znu6HaRUMYRDhgYqkTbTOhQVOQxj3xJH7uI7hxJhV2rb4T2Gu0ZPkmSqHdYcGypsaV1RcT18OwPJ&#10;+znfffZip6f8JQ3br11KIsYMn/u3OSihXv7Ff+6NjfMnr/D7TLxA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Sv8DwgAAANwAAAAPAAAAAAAAAAAAAAAAAJgCAABkcnMvZG93&#10;bnJldi54bWxQSwUGAAAAAAQABAD1AAAAhwMAAAAA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8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POJ8QA&#10;AADcAAAADwAAAGRycy9kb3ducmV2LnhtbERPzWrCQBC+F/oOyxS81U2liKRZJS1KRT1EzQMM2Wk2&#10;bXY2ZFeNffquIPQ2H9/vZIvBtuJMvW8cK3gZJyCIK6cbrhWUx9XzDIQPyBpbx6TgSh4W88eHDFPt&#10;Lryn8yHUIoawT1GBCaFLpfSVIYt+7DriyH253mKIsK+l7vESw20rJ0kylRYbjg0GO/owVP0cTlbB&#10;xm+/j8ti5+rPZmmu7795Ue5zpUZPQ/4GItAQ/sV391rH+ZNXuD0TL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TzifEAAAA3A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 w:rsidRPr="002D397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B229EA" wp14:editId="2DFEE01C">
                <wp:simplePos x="0" y="0"/>
                <wp:positionH relativeFrom="column">
                  <wp:posOffset>222250</wp:posOffset>
                </wp:positionH>
                <wp:positionV relativeFrom="paragraph">
                  <wp:posOffset>295275</wp:posOffset>
                </wp:positionV>
                <wp:extent cx="2173605" cy="1962150"/>
                <wp:effectExtent l="0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360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56DD8" w14:textId="77777777" w:rsidR="009D016B" w:rsidRPr="00EA3D81" w:rsidRDefault="009D016B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14:paraId="2D53BFB3" w14:textId="77777777" w:rsidR="009D016B" w:rsidRPr="00EA3D81" w:rsidRDefault="009D016B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proofErr w:type="spellStart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</w:t>
                            </w:r>
                            <w:proofErr w:type="spellEnd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Jennifer</w:t>
                            </w:r>
                          </w:p>
                          <w:p w14:paraId="00EE13C4" w14:textId="77777777" w:rsidR="009D016B" w:rsidRPr="00EA3D81" w:rsidRDefault="009D016B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14:paraId="48790298" w14:textId="77777777" w:rsidR="009D016B" w:rsidRPr="0060331D" w:rsidRDefault="009D016B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6033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14:paraId="65656A7E" w14:textId="77777777" w:rsidR="009D016B" w:rsidRPr="0060331D" w:rsidRDefault="009D016B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6033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Robles Vanessa</w:t>
                            </w:r>
                          </w:p>
                          <w:p w14:paraId="7EB350F1" w14:textId="77777777" w:rsidR="009D016B" w:rsidRPr="0060331D" w:rsidRDefault="009D016B" w:rsidP="002D397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6033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97" o:spid="_x0000_s1028" type="#_x0000_t202" style="position:absolute;left:0;text-align:left;margin-left:17.5pt;margin-top:23.25pt;width:171.15pt;height:142.9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0Do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" filled="f" stroked="f">
                <v:textbox style="mso-fit-shape-to-text:t">
                  <w:txbxContent>
                    <w:p w:rsidR="005E6018" w:rsidRPr="00EA3D81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5E6018" w:rsidRPr="00EA3D81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proofErr w:type="spellStart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</w:t>
                      </w:r>
                      <w:proofErr w:type="spellEnd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Jennifer</w:t>
                      </w:r>
                    </w:p>
                    <w:p w:rsidR="005E6018" w:rsidRPr="00EA3D81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5E6018" w:rsidRPr="0060331D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60331D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5E6018" w:rsidRPr="0060331D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60331D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Robles Vanessa</w:t>
                      </w:r>
                    </w:p>
                    <w:p w:rsidR="005E6018" w:rsidRPr="0060331D" w:rsidRDefault="005E6018" w:rsidP="002D397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60331D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</w:p>
    <w:p w14:paraId="1AA689F8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0207A246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79E90D3A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7CAD53F1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207A4EA5" w14:textId="77777777" w:rsidR="00C825EA" w:rsidRDefault="00C825EA" w:rsidP="00C825EA">
      <w:pPr>
        <w:jc w:val="center"/>
        <w:rPr>
          <w:rFonts w:ascii="Berlin Sans FB Demi" w:hAnsi="Berlin Sans FB Demi"/>
          <w:sz w:val="30"/>
          <w:szCs w:val="30"/>
        </w:rPr>
      </w:pPr>
    </w:p>
    <w:p w14:paraId="0F27E0CB" w14:textId="77777777" w:rsidR="00C825EA" w:rsidRPr="00524411" w:rsidRDefault="00C825EA" w:rsidP="00C825EA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C825EA" w:rsidRPr="00C3683B" w14:paraId="72FEE663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14:paraId="07E77EDA" w14:textId="77777777" w:rsidR="00C825EA" w:rsidRPr="00084147" w:rsidRDefault="00C825EA" w:rsidP="002D397A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14:paraId="56FA2006" w14:textId="77777777" w:rsidR="00C825EA" w:rsidRPr="00084147" w:rsidRDefault="00C825EA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14:paraId="54AB742C" w14:textId="77777777" w:rsidR="00C825EA" w:rsidRPr="00084147" w:rsidRDefault="00C825EA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14:paraId="5094AEB3" w14:textId="77777777" w:rsidR="00C825EA" w:rsidRPr="00084147" w:rsidRDefault="00C825EA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C825EA" w:rsidRPr="008B481E" w14:paraId="6C261BB6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37D94A3E" w14:textId="77777777" w:rsidR="00C825EA" w:rsidRPr="0047057B" w:rsidRDefault="00C825EA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17/05/2012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2602041E" w14:textId="77777777" w:rsidR="00C825EA" w:rsidRPr="00785488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3664B356" w14:textId="77777777" w:rsidR="00C825EA" w:rsidRPr="00785488" w:rsidRDefault="00C825EA" w:rsidP="00C82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del documento de pruebas de integración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14:paraId="5040CC2C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14:paraId="60E59D55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  <w:p w14:paraId="63D1AE8D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14:paraId="7E224DE8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  <w:p w14:paraId="0513B2B3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14:paraId="5FBB226A" w14:textId="77777777" w:rsidR="00C825EA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Jefferson Rubio</w:t>
            </w:r>
          </w:p>
          <w:p w14:paraId="29242EDA" w14:textId="77777777" w:rsidR="00C825EA" w:rsidRPr="00785488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825EA" w14:paraId="47C84207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0D021001" w14:textId="77777777" w:rsidR="00C825EA" w:rsidRPr="00522D75" w:rsidRDefault="00522D75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522D75">
              <w:rPr>
                <w:rFonts w:ascii="Arial" w:hAnsi="Arial" w:cs="Arial"/>
                <w:b w:val="0"/>
                <w:color w:val="auto"/>
              </w:rPr>
              <w:t>22/07/12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2CA5A5" w14:textId="77777777" w:rsidR="00C825EA" w:rsidRPr="00522D75" w:rsidRDefault="00522D75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22D75"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DB7606" w14:textId="77777777" w:rsidR="00C825EA" w:rsidRPr="00522D75" w:rsidRDefault="00522D75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22D75">
              <w:rPr>
                <w:rFonts w:ascii="Arial" w:hAnsi="Arial" w:cs="Arial"/>
              </w:rPr>
              <w:t>Actualización del documento para el segundo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4B77CE" w14:textId="77777777" w:rsidR="00C825EA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  <w:p w14:paraId="423FF972" w14:textId="77777777" w:rsidR="00DB4F5C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14:paraId="2B517291" w14:textId="77777777" w:rsidR="00DB4F5C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14:paraId="6EA4EA95" w14:textId="77777777" w:rsidR="00DB4F5C" w:rsidRPr="00785488" w:rsidRDefault="00DB4F5C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</w:tr>
      <w:tr w:rsidR="00C825EA" w14:paraId="0FC259ED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6899CF99" w14:textId="77777777" w:rsidR="00C825EA" w:rsidRPr="0047057B" w:rsidRDefault="00C825EA" w:rsidP="00DB4F5C">
            <w:pPr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FBDFE3D" w14:textId="77777777" w:rsidR="00C825EA" w:rsidRPr="0047057B" w:rsidRDefault="00C825EA" w:rsidP="00DB4F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6CF6C4F" w14:textId="77777777" w:rsidR="00C825EA" w:rsidRPr="00084147" w:rsidRDefault="00C825EA" w:rsidP="00DB4F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3E7B002B" w14:textId="77777777" w:rsidR="00C825EA" w:rsidRPr="00084147" w:rsidRDefault="00C825EA" w:rsidP="00C82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825EA" w14:paraId="78F2EA30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2E008695" w14:textId="77777777" w:rsidR="00C825EA" w:rsidRPr="0047057B" w:rsidRDefault="00C825EA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37BF6B" w14:textId="77777777" w:rsidR="00C825EA" w:rsidRPr="0047057B" w:rsidRDefault="00C825EA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B75C0A" w14:textId="77777777" w:rsidR="00C825EA" w:rsidRPr="00084147" w:rsidRDefault="00C825EA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52C240" w14:textId="77777777" w:rsidR="00C825EA" w:rsidRPr="00DB4F5C" w:rsidRDefault="00C825EA" w:rsidP="00DB4F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</w:rPr>
            </w:pPr>
          </w:p>
        </w:tc>
      </w:tr>
      <w:tr w:rsidR="00C825EA" w14:paraId="7D53FAD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14:paraId="1A0F2495" w14:textId="77777777" w:rsidR="00C825EA" w:rsidRPr="0047057B" w:rsidRDefault="00C825EA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51FB2665" w14:textId="77777777" w:rsidR="00C825EA" w:rsidRPr="0047057B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AFCC85C" w14:textId="77777777" w:rsidR="00C825EA" w:rsidRPr="00084147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14:paraId="3E9F38D4" w14:textId="77777777" w:rsidR="00C825EA" w:rsidRPr="00DB4F5C" w:rsidRDefault="00C825EA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</w:rPr>
            </w:pPr>
          </w:p>
        </w:tc>
      </w:tr>
    </w:tbl>
    <w:p w14:paraId="19CA5A61" w14:textId="77777777" w:rsidR="00C825EA" w:rsidRDefault="00C825EA" w:rsidP="00C825EA">
      <w:pPr>
        <w:jc w:val="center"/>
      </w:pPr>
    </w:p>
    <w:p w14:paraId="02F9FA1B" w14:textId="77777777" w:rsidR="00C825EA" w:rsidRDefault="00C825EA" w:rsidP="00C825EA">
      <w:pPr>
        <w:jc w:val="center"/>
      </w:pPr>
    </w:p>
    <w:p w14:paraId="4AFCA07F" w14:textId="77777777" w:rsidR="00C825EA" w:rsidRDefault="00C825EA" w:rsidP="00C825EA">
      <w:pPr>
        <w:jc w:val="center"/>
      </w:pPr>
    </w:p>
    <w:p w14:paraId="58A5F4F0" w14:textId="77777777" w:rsidR="00C825EA" w:rsidRDefault="00C825EA" w:rsidP="00C825EA">
      <w:pPr>
        <w:jc w:val="center"/>
      </w:pPr>
    </w:p>
    <w:p w14:paraId="71B292FF" w14:textId="77777777" w:rsidR="00C825EA" w:rsidRDefault="00C825EA" w:rsidP="00C825EA">
      <w:pPr>
        <w:jc w:val="center"/>
      </w:pPr>
    </w:p>
    <w:p w14:paraId="6ABE2B7B" w14:textId="77777777" w:rsidR="00C825EA" w:rsidRDefault="00C825EA" w:rsidP="00C825EA">
      <w:pPr>
        <w:jc w:val="center"/>
      </w:pPr>
    </w:p>
    <w:p w14:paraId="1C970ECA" w14:textId="77777777" w:rsidR="00C825EA" w:rsidRDefault="00C825EA" w:rsidP="00C825EA">
      <w:pPr>
        <w:jc w:val="center"/>
      </w:pPr>
    </w:p>
    <w:p w14:paraId="6A1F0D95" w14:textId="77777777" w:rsidR="00C825EA" w:rsidRDefault="00C825EA" w:rsidP="00C825EA">
      <w:pPr>
        <w:jc w:val="center"/>
      </w:pPr>
    </w:p>
    <w:p w14:paraId="445901CB" w14:textId="77777777" w:rsidR="00C825EA" w:rsidRDefault="00C825EA" w:rsidP="00C825EA">
      <w:pPr>
        <w:jc w:val="center"/>
      </w:pPr>
    </w:p>
    <w:p w14:paraId="25A69B78" w14:textId="77777777" w:rsidR="00C825EA" w:rsidRDefault="00C825EA" w:rsidP="00C825EA">
      <w:pPr>
        <w:jc w:val="center"/>
      </w:pPr>
    </w:p>
    <w:p w14:paraId="03A71274" w14:textId="77777777" w:rsidR="00C825EA" w:rsidRDefault="00C825EA" w:rsidP="00C825EA">
      <w:pPr>
        <w:jc w:val="center"/>
      </w:pPr>
    </w:p>
    <w:p w14:paraId="3B7BA709" w14:textId="77777777" w:rsidR="00C825EA" w:rsidRDefault="00C825EA" w:rsidP="00C825EA">
      <w:pPr>
        <w:jc w:val="center"/>
      </w:pPr>
    </w:p>
    <w:p w14:paraId="11C3D545" w14:textId="77777777" w:rsidR="00C825EA" w:rsidRDefault="00C825EA" w:rsidP="00C825EA">
      <w:pPr>
        <w:jc w:val="center"/>
      </w:pPr>
    </w:p>
    <w:p w14:paraId="20D9791B" w14:textId="77777777" w:rsidR="00C825EA" w:rsidRDefault="00C825EA" w:rsidP="00C825EA">
      <w:pPr>
        <w:jc w:val="center"/>
      </w:pPr>
    </w:p>
    <w:p w14:paraId="5207CDC2" w14:textId="77777777" w:rsidR="00C825EA" w:rsidRDefault="00C825EA" w:rsidP="001757DB"/>
    <w:p w14:paraId="106D7A39" w14:textId="77777777" w:rsidR="00C825EA" w:rsidRDefault="00C825EA" w:rsidP="00C825EA">
      <w:pPr>
        <w:jc w:val="center"/>
      </w:pPr>
    </w:p>
    <w:p w14:paraId="52F6A204" w14:textId="77777777" w:rsidR="00C825EA" w:rsidRPr="00C825EA" w:rsidRDefault="00C825EA" w:rsidP="00C825EA">
      <w:pPr>
        <w:jc w:val="center"/>
        <w:rPr>
          <w:rFonts w:ascii="Berlin Sans FB Demi" w:hAnsi="Berlin Sans FB Demi"/>
          <w:b/>
          <w:sz w:val="40"/>
          <w:szCs w:val="40"/>
        </w:rPr>
      </w:pPr>
      <w:r w:rsidRPr="00C825EA">
        <w:rPr>
          <w:rFonts w:ascii="Berlin Sans FB Demi" w:hAnsi="Berlin Sans FB Demi"/>
          <w:b/>
          <w:sz w:val="40"/>
          <w:szCs w:val="40"/>
        </w:rPr>
        <w:t>Índice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-2085832333"/>
        <w:docPartObj>
          <w:docPartGallery w:val="Table of Contents"/>
          <w:docPartUnique/>
        </w:docPartObj>
      </w:sdtPr>
      <w:sdtEndPr>
        <w:rPr>
          <w:rFonts w:cstheme="minorHAnsi"/>
          <w:noProof/>
          <w:sz w:val="24"/>
          <w:szCs w:val="24"/>
        </w:rPr>
      </w:sdtEndPr>
      <w:sdtContent>
        <w:p w14:paraId="5AB24DF7" w14:textId="77777777" w:rsidR="00CC4C6F" w:rsidRPr="00CC4C6F" w:rsidRDefault="00CC4C6F">
          <w:pPr>
            <w:pStyle w:val="TtulodeTDC"/>
            <w:rPr>
              <w:rFonts w:asciiTheme="minorHAnsi" w:hAnsiTheme="minorHAnsi" w:cstheme="minorHAnsi"/>
              <w:b w:val="0"/>
              <w:sz w:val="24"/>
              <w:szCs w:val="24"/>
            </w:rPr>
          </w:pPr>
        </w:p>
        <w:p w14:paraId="365B5199" w14:textId="77777777" w:rsidR="00136601" w:rsidRPr="00136601" w:rsidRDefault="00CC4C6F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r w:rsidRPr="00136601">
            <w:rPr>
              <w:rFonts w:cstheme="minorHAnsi"/>
              <w:sz w:val="24"/>
              <w:szCs w:val="24"/>
            </w:rPr>
            <w:fldChar w:fldCharType="begin"/>
          </w:r>
          <w:r w:rsidRPr="00136601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136601">
            <w:rPr>
              <w:rFonts w:cstheme="minorHAnsi"/>
              <w:sz w:val="24"/>
              <w:szCs w:val="24"/>
            </w:rPr>
            <w:fldChar w:fldCharType="separate"/>
          </w:r>
          <w:hyperlink w:anchor="_Toc331406142" w:history="1">
            <w:r w:rsidR="00136601"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</w:t>
            </w:r>
            <w:r w:rsidR="00136601"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="00136601"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Reporte de pruebas de integración primer incremento</w:t>
            </w:r>
            <w:r w:rsidR="00136601"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136601"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136601"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_Toc331406142 \h </w:instrText>
            </w:r>
            <w:r w:rsidR="00136601"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="00136601"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136601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="00136601"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62A9B" w14:textId="77777777" w:rsidR="00136601" w:rsidRPr="00136601" w:rsidRDefault="00136601">
          <w:pPr>
            <w:pStyle w:val="TDC1"/>
            <w:tabs>
              <w:tab w:val="left" w:pos="660"/>
            </w:tabs>
            <w:rPr>
              <w:rFonts w:cstheme="minorHAnsi"/>
              <w:noProof/>
              <w:sz w:val="24"/>
              <w:szCs w:val="24"/>
            </w:rPr>
          </w:pPr>
          <w:hyperlink w:anchor="_Toc331406143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1.1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 Actividad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_Toc331406143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AD6150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44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1.2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Literal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_Toc331406144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5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B0E35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45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1.3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Estudiante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_Toc331406145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6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CE06B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46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1.4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Autenticación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_Toc331406146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7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A488D" w14:textId="77777777" w:rsidR="00136601" w:rsidRPr="00136601" w:rsidRDefault="00136601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31406147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Reporte de</w:t>
            </w:r>
            <w:bookmarkStart w:id="0" w:name="_GoBack"/>
            <w:bookmarkEnd w:id="0"/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 xml:space="preserve"> pruebas de integración segundo incremento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_Toc331406147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DE47B4" w14:textId="77777777" w:rsidR="00136601" w:rsidRPr="00136601" w:rsidRDefault="00136601">
          <w:pPr>
            <w:pStyle w:val="TDC1"/>
            <w:tabs>
              <w:tab w:val="left" w:pos="660"/>
            </w:tabs>
            <w:rPr>
              <w:rFonts w:cstheme="minorHAnsi"/>
              <w:noProof/>
              <w:sz w:val="24"/>
              <w:szCs w:val="24"/>
            </w:rPr>
          </w:pPr>
          <w:hyperlink w:anchor="_Toc331406148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2.1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Actividad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_Toc331406148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18F3E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49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2.2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de Estudiantes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_Toc331406149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13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9128F9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50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2.3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Autenticación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_Toc331406150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16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DD9E10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51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2.4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Grupo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_Toc331406151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18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5C234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52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2.5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Ayudante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_Toc331406152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21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7F811" w14:textId="77777777" w:rsidR="00136601" w:rsidRPr="00136601" w:rsidRDefault="00136601">
          <w:pPr>
            <w:pStyle w:val="TDC2"/>
            <w:tabs>
              <w:tab w:val="left" w:pos="880"/>
              <w:tab w:val="right" w:leader="dot" w:pos="8828"/>
            </w:tabs>
            <w:rPr>
              <w:rFonts w:cstheme="minorHAnsi"/>
              <w:noProof/>
              <w:sz w:val="24"/>
              <w:szCs w:val="24"/>
            </w:rPr>
          </w:pPr>
          <w:hyperlink w:anchor="_Toc331406153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2.6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Pruebas del módulo Inicio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_Toc331406153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23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F48056" w14:textId="77777777" w:rsidR="00136601" w:rsidRPr="00136601" w:rsidRDefault="00136601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31406154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3.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Control de Calidad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_Toc331406154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25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C4D1E" w14:textId="77777777" w:rsidR="00136601" w:rsidRPr="00136601" w:rsidRDefault="00136601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31406155" w:history="1"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4.</w:t>
            </w:r>
            <w:r w:rsidRPr="00136601">
              <w:rPr>
                <w:rFonts w:cstheme="minorHAnsi"/>
                <w:noProof/>
                <w:sz w:val="24"/>
                <w:szCs w:val="24"/>
              </w:rPr>
              <w:tab/>
            </w:r>
            <w:r w:rsidRPr="00136601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Coevaluación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_Toc331406155 \h </w:instrTex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cstheme="minorHAnsi"/>
                <w:noProof/>
                <w:webHidden/>
                <w:sz w:val="24"/>
                <w:szCs w:val="24"/>
              </w:rPr>
              <w:t>26</w:t>
            </w:r>
            <w:r w:rsidRPr="00136601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15234" w14:textId="77777777" w:rsidR="00CC4C6F" w:rsidRPr="00CC4C6F" w:rsidRDefault="00CC4C6F">
          <w:pPr>
            <w:rPr>
              <w:rFonts w:cstheme="minorHAnsi"/>
              <w:sz w:val="24"/>
              <w:szCs w:val="24"/>
            </w:rPr>
          </w:pPr>
          <w:r w:rsidRPr="00136601">
            <w:rPr>
              <w:rFonts w:cstheme="minorHAnsi"/>
              <w:bCs/>
              <w:noProof/>
              <w:sz w:val="24"/>
              <w:szCs w:val="24"/>
            </w:rPr>
            <w:fldChar w:fldCharType="end"/>
          </w:r>
        </w:p>
      </w:sdtContent>
    </w:sdt>
    <w:p w14:paraId="153B8DD4" w14:textId="77777777" w:rsidR="00C825EA" w:rsidRDefault="00C825EA" w:rsidP="00C825EA">
      <w:pPr>
        <w:jc w:val="center"/>
      </w:pPr>
    </w:p>
    <w:p w14:paraId="28BCB816" w14:textId="77777777" w:rsidR="0000149C" w:rsidRDefault="0000149C" w:rsidP="00C825EA">
      <w:pPr>
        <w:jc w:val="center"/>
      </w:pPr>
    </w:p>
    <w:p w14:paraId="6AEEF510" w14:textId="77777777" w:rsidR="0000149C" w:rsidRDefault="0000149C" w:rsidP="00C825EA">
      <w:pPr>
        <w:jc w:val="center"/>
      </w:pPr>
    </w:p>
    <w:p w14:paraId="6C3C552E" w14:textId="77777777" w:rsidR="0000149C" w:rsidRDefault="0000149C" w:rsidP="00C825EA">
      <w:pPr>
        <w:jc w:val="center"/>
      </w:pPr>
    </w:p>
    <w:p w14:paraId="619CB4FA" w14:textId="77777777" w:rsidR="0000149C" w:rsidRDefault="0000149C" w:rsidP="00C825EA">
      <w:pPr>
        <w:jc w:val="center"/>
      </w:pPr>
    </w:p>
    <w:p w14:paraId="53D7D0FB" w14:textId="77777777" w:rsidR="0000149C" w:rsidRDefault="0000149C" w:rsidP="00C825EA">
      <w:pPr>
        <w:jc w:val="center"/>
      </w:pPr>
    </w:p>
    <w:p w14:paraId="1979182F" w14:textId="77777777" w:rsidR="0000149C" w:rsidRDefault="0000149C" w:rsidP="00C825EA">
      <w:pPr>
        <w:jc w:val="center"/>
      </w:pPr>
    </w:p>
    <w:p w14:paraId="55A1853C" w14:textId="77777777" w:rsidR="0000149C" w:rsidRDefault="0000149C" w:rsidP="003357D2"/>
    <w:p w14:paraId="3081378C" w14:textId="77777777" w:rsidR="0000149C" w:rsidRDefault="0000149C" w:rsidP="0000149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" w:name="_Toc331406142"/>
      <w:r w:rsidRPr="0000149C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 xml:space="preserve">Reporte de pruebas de integración </w:t>
      </w:r>
      <w:r w:rsidR="002D397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primer </w:t>
      </w:r>
      <w:r w:rsidRPr="0000149C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incremento</w:t>
      </w:r>
      <w:bookmarkEnd w:id="1"/>
    </w:p>
    <w:p w14:paraId="683CCD26" w14:textId="77777777" w:rsidR="002D397A" w:rsidRPr="002D397A" w:rsidRDefault="002D397A" w:rsidP="002D397A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2" w:name="_Toc331406143"/>
      <w:r w:rsidRPr="002D397A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del módulo </w:t>
      </w:r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Actividad</w:t>
      </w:r>
      <w:bookmarkEnd w:id="2"/>
    </w:p>
    <w:p w14:paraId="7F971C18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F558D9" w:rsidRPr="005C0F79" w14:paraId="68112A28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1DB722" w14:textId="77777777" w:rsidR="00F558D9" w:rsidRPr="000F6ADC" w:rsidRDefault="00F558D9" w:rsidP="008C546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 w:rsidR="00DB4F5C">
              <w:rPr>
                <w:rFonts w:ascii="Arial Black" w:eastAsiaTheme="majorEastAsia" w:hAnsi="Arial Black" w:cs="Tahoma"/>
                <w:bCs w:val="0"/>
                <w:sz w:val="24"/>
              </w:rPr>
              <w:t>Actividades</w:t>
            </w:r>
            <w:r w:rsidR="008C546F">
              <w:rPr>
                <w:rFonts w:ascii="Arial Black" w:eastAsiaTheme="majorEastAsia" w:hAnsi="Arial Black" w:cs="Tahoma"/>
                <w:bCs w:val="0"/>
                <w:sz w:val="24"/>
              </w:rPr>
              <w:t xml:space="preserve"> (Interfaz)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077B48" w14:textId="77777777" w:rsidR="00F558D9" w:rsidRPr="000F6ADC" w:rsidRDefault="00F558D9" w:rsidP="002D39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2D397A">
              <w:rPr>
                <w:rFonts w:ascii="Arial Black" w:hAnsi="Arial Black" w:cs="Tahoma"/>
                <w:sz w:val="24"/>
              </w:rPr>
              <w:t>05</w:t>
            </w:r>
          </w:p>
        </w:tc>
      </w:tr>
      <w:tr w:rsidR="00F558D9" w:rsidRPr="005C0F79" w14:paraId="790E8BAD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758B38CA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F558D9" w:rsidRPr="005C0F79" w14:paraId="74F97EF0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3E115413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Andrea Cáceres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39D329DB" w14:textId="77777777" w:rsidR="00F558D9" w:rsidRPr="000F6ADC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17/06/2012</w:t>
            </w:r>
          </w:p>
        </w:tc>
      </w:tr>
      <w:tr w:rsidR="00F558D9" w:rsidRPr="005C0F79" w14:paraId="3ECEA0E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14:paraId="2287A8DD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20h42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14:paraId="4965DA83" w14:textId="77777777" w:rsidR="00F558D9" w:rsidRPr="00571EA1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20h50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637C9E37" w14:textId="77777777" w:rsidR="00F558D9" w:rsidRPr="000F6ADC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182BCC" w14:paraId="761A5F98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7FEF670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B40F597" w14:textId="77777777" w:rsidR="00F558D9" w:rsidRPr="000F6ADC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F558D9" w:rsidRPr="00591718" w14:paraId="1EE8E28F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CD23DD5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589AF8B5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Año</w:t>
            </w:r>
          </w:p>
          <w:p w14:paraId="4C4419FC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Término</w:t>
            </w:r>
          </w:p>
          <w:p w14:paraId="6BA5B767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Periodo</w:t>
            </w:r>
          </w:p>
          <w:p w14:paraId="4F79E8F9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Materia</w:t>
            </w:r>
          </w:p>
          <w:p w14:paraId="12EB6A5B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Paralelo</w:t>
            </w:r>
          </w:p>
          <w:p w14:paraId="6C5BECFD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Categoría de la actividad</w:t>
            </w:r>
          </w:p>
          <w:p w14:paraId="1D9F8E23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Porcentaje </w:t>
            </w:r>
          </w:p>
          <w:p w14:paraId="0D1CA1AB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Actividad regular</w:t>
            </w:r>
          </w:p>
          <w:p w14:paraId="1E72E581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Descripción</w:t>
            </w:r>
          </w:p>
          <w:p w14:paraId="38DB4B2C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Fecha</w:t>
            </w:r>
          </w:p>
          <w:p w14:paraId="4FDFB17F" w14:textId="77777777" w:rsidR="00F558D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Actividad individual</w:t>
            </w:r>
          </w:p>
          <w:p w14:paraId="53A93F29" w14:textId="77777777" w:rsidR="00F558D9" w:rsidRPr="00962710" w:rsidRDefault="00F558D9" w:rsidP="002D397A">
            <w:pPr>
              <w:ind w:left="360"/>
              <w:rPr>
                <w:rFonts w:ascii="Arial" w:eastAsiaTheme="majorEastAsia" w:hAnsi="Arial" w:cs="Arial"/>
              </w:rPr>
            </w:pPr>
          </w:p>
        </w:tc>
      </w:tr>
      <w:tr w:rsidR="00F558D9" w:rsidRPr="005C0F79" w14:paraId="46E7E006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748598B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5DA02247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 xml:space="preserve">Se hace clic en la </w:t>
            </w:r>
            <w:proofErr w:type="spellStart"/>
            <w:r>
              <w:rPr>
                <w:rFonts w:ascii="Arial" w:hAnsi="Arial" w:cs="Arial"/>
                <w:b w:val="0"/>
                <w:lang w:eastAsia="es-EC"/>
              </w:rPr>
              <w:t>pestalla</w:t>
            </w:r>
            <w:proofErr w:type="spellEnd"/>
            <w:r>
              <w:rPr>
                <w:rFonts w:ascii="Arial" w:hAnsi="Arial" w:cs="Arial"/>
                <w:b w:val="0"/>
                <w:lang w:eastAsia="es-EC"/>
              </w:rPr>
              <w:t xml:space="preserve"> Actividad</w:t>
            </w:r>
          </w:p>
          <w:p w14:paraId="634FF680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escoge el año, el término, el periodo, la materia, el paralelo y la categoría de la actividad, actividad regular.</w:t>
            </w:r>
          </w:p>
          <w:p w14:paraId="0DB07E3F" w14:textId="77777777" w:rsidR="00F558D9" w:rsidRPr="000F6ADC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escribe el porcentaje, descripción, fecha y actividad individual</w:t>
            </w:r>
          </w:p>
        </w:tc>
      </w:tr>
      <w:tr w:rsidR="00F558D9" w:rsidRPr="005C0F79" w14:paraId="6892B9F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488A154E" w14:textId="77777777" w:rsidR="00F558D9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14:paraId="746023FB" w14:textId="77777777" w:rsidR="00F558D9" w:rsidRPr="00962710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14:paraId="27513B70" w14:textId="77777777" w:rsidR="00F558D9" w:rsidRPr="000F6ADC" w:rsidRDefault="00F558D9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A1486C">
              <w:rPr>
                <w:rFonts w:ascii="Arial" w:eastAsiaTheme="majorEastAsia" w:hAnsi="Arial" w:cs="Arial"/>
                <w:bCs/>
              </w:rPr>
              <w:t>SI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14:paraId="7261F6D9" w14:textId="77777777" w:rsidR="00F558D9" w:rsidRPr="000F6ADC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5E84D71" wp14:editId="5BEFB586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04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268DEF" w14:textId="77777777" w:rsidR="009D016B" w:rsidRDefault="009D016B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Rectángulo 8" o:spid="_x0000_s1029" style="position:absolute;margin-left:24.65pt;margin-top:.4pt;width:15.1pt;height:13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DrEASxMQIAAFE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SI</w:t>
            </w:r>
            <w:r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347E7C2" w14:textId="77777777" w:rsidR="00F558D9" w:rsidRPr="000F6ADC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613CED7" wp14:editId="10F2DCEF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3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ACD414" w14:textId="77777777" w:rsidR="009D016B" w:rsidRDefault="009D016B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Rectángulo 9" o:spid="_x0000_s1030" style="position:absolute;margin-left:24.6pt;margin-top:2.9pt;width:15.1pt;height:13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XCdPQD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14:paraId="192DE62F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5FF442CB" w14:textId="77777777" w:rsidR="00F558D9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38B34355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502AE8B2" w14:textId="77777777" w:rsidR="00F558D9" w:rsidRPr="000F6ADC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A1486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5C0F79" w14:paraId="226AA29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0E453AC" w14:textId="77777777" w:rsidR="00F558D9" w:rsidRPr="000F6ADC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FED0C31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3F9A59D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B5374F1" w14:textId="77777777" w:rsidR="0000149C" w:rsidRDefault="0000149C" w:rsidP="0000149C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3" w:name="_Toc331406144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lastRenderedPageBreak/>
        <w:t>Pruebas de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l módulo Literal</w:t>
      </w:r>
      <w:bookmarkEnd w:id="3"/>
    </w:p>
    <w:p w14:paraId="5BBA1399" w14:textId="77777777" w:rsidR="00F519BD" w:rsidRDefault="00F519BD" w:rsidP="00F519BD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01"/>
        <w:gridCol w:w="2870"/>
        <w:gridCol w:w="1840"/>
        <w:gridCol w:w="1443"/>
      </w:tblGrid>
      <w:tr w:rsidR="00F558D9" w:rsidRPr="005C0F79" w14:paraId="72A14F76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8EAA74" w14:textId="77777777" w:rsidR="00F558D9" w:rsidRPr="003D5FF2" w:rsidRDefault="00F558D9" w:rsidP="008C546F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 w:rsidR="008C546F">
              <w:rPr>
                <w:rFonts w:ascii="Arial Black" w:eastAsiaTheme="majorEastAsia" w:hAnsi="Arial Black" w:cs="Tahoma"/>
                <w:bCs w:val="0"/>
                <w:sz w:val="24"/>
              </w:rPr>
              <w:t>Literales (Interfaz)</w:t>
            </w:r>
          </w:p>
        </w:tc>
        <w:tc>
          <w:tcPr>
            <w:tcW w:w="328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2DDDC2" w14:textId="77777777" w:rsidR="00F558D9" w:rsidRPr="003D5FF2" w:rsidRDefault="00F558D9" w:rsidP="004331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</w:t>
            </w:r>
            <w:r w:rsidR="00433138">
              <w:rPr>
                <w:rFonts w:ascii="Arial Black" w:hAnsi="Arial Black" w:cs="Tahoma"/>
                <w:sz w:val="24"/>
              </w:rPr>
              <w:t>6</w:t>
            </w:r>
          </w:p>
        </w:tc>
      </w:tr>
      <w:tr w:rsidR="00F558D9" w:rsidRPr="003D5FF2" w14:paraId="0D31926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17268F7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Actividad, Categoría, Rúbrica</w:t>
            </w:r>
          </w:p>
        </w:tc>
      </w:tr>
      <w:tr w:rsidR="00F558D9" w:rsidRPr="003D5FF2" w14:paraId="6485538B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41C9C4D2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Jennifer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Bermeo</w:t>
            </w:r>
            <w:proofErr w:type="spellEnd"/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7490727E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 w:rsidRPr="003D5FF2">
              <w:rPr>
                <w:rFonts w:ascii="Arial" w:eastAsiaTheme="majorEastAsia" w:hAnsi="Arial" w:cs="Arial"/>
                <w:bCs/>
              </w:rPr>
              <w:t>13/06/2012</w:t>
            </w:r>
          </w:p>
        </w:tc>
      </w:tr>
      <w:tr w:rsidR="00F558D9" w:rsidRPr="003D5FF2" w14:paraId="5C6DE41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none" w:sz="0" w:space="0" w:color="auto"/>
            </w:tcBorders>
          </w:tcPr>
          <w:p w14:paraId="69E2DA6E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22h12</w:t>
            </w:r>
          </w:p>
        </w:tc>
        <w:tc>
          <w:tcPr>
            <w:tcW w:w="2870" w:type="dxa"/>
            <w:tcBorders>
              <w:left w:val="none" w:sz="0" w:space="0" w:color="auto"/>
              <w:right w:val="none" w:sz="0" w:space="0" w:color="auto"/>
            </w:tcBorders>
          </w:tcPr>
          <w:p w14:paraId="3EE28D1F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4E4758">
              <w:rPr>
                <w:rFonts w:ascii="Arial" w:eastAsiaTheme="majorEastAsia" w:hAnsi="Arial" w:cs="Arial"/>
                <w:bCs/>
              </w:rPr>
              <w:t>22h</w:t>
            </w:r>
            <w:r>
              <w:rPr>
                <w:rFonts w:ascii="Arial" w:eastAsiaTheme="majorEastAsia" w:hAnsi="Arial" w:cs="Arial"/>
                <w:bCs/>
              </w:rPr>
              <w:t>40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144CABF7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3D5FF2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3D5FF2" w14:paraId="5F80C84C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ED348FF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AA46343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se ha autenticado en CALPESPOL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F558D9" w:rsidRPr="003D5FF2" w14:paraId="0FF988B0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A90E5F8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53D35D8B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Detalle</w:t>
            </w:r>
            <w:r w:rsidRPr="003D5FF2">
              <w:rPr>
                <w:rFonts w:ascii="Arial" w:eastAsiaTheme="majorEastAsia" w:hAnsi="Arial" w:cs="Arial"/>
                <w:b w:val="0"/>
              </w:rPr>
              <w:t xml:space="preserve"> literal</w:t>
            </w:r>
          </w:p>
          <w:p w14:paraId="6EB88066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eastAsiaTheme="majorEastAsia" w:hAnsi="Arial" w:cs="Arial"/>
                <w:b w:val="0"/>
              </w:rPr>
              <w:t>Puntaje</w:t>
            </w:r>
          </w:p>
          <w:p w14:paraId="3722C044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eastAsiaTheme="majorEastAsia" w:hAnsi="Arial" w:cs="Arial"/>
                <w:b w:val="0"/>
              </w:rPr>
              <w:t>Acción a tomar</w:t>
            </w:r>
          </w:p>
          <w:p w14:paraId="4B36CA3E" w14:textId="77777777" w:rsidR="00F558D9" w:rsidRPr="003D5FF2" w:rsidRDefault="00F558D9" w:rsidP="002D397A">
            <w:pPr>
              <w:rPr>
                <w:rFonts w:ascii="Arial" w:eastAsiaTheme="majorEastAsia" w:hAnsi="Arial" w:cs="Arial"/>
              </w:rPr>
            </w:pPr>
          </w:p>
        </w:tc>
      </w:tr>
      <w:tr w:rsidR="00F558D9" w:rsidRPr="003D5FF2" w14:paraId="3B18EAD3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2FD8B72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3DB8782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La opción de ingreso se activar una vez creada una actividad.</w:t>
            </w:r>
          </w:p>
          <w:p w14:paraId="17EA39B4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al terminar de ingresar una actividad selecciona que sí desea ingresar una rúbrica.</w:t>
            </w:r>
          </w:p>
          <w:p w14:paraId="0FB48011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Se hace clic en el botón correspondiente de crear literal.</w:t>
            </w:r>
          </w:p>
          <w:p w14:paraId="1AA1BF34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Se ingresa la descripción y puntaje de calificación que se le asigna al literal.</w:t>
            </w:r>
          </w:p>
          <w:p w14:paraId="4A30FC1E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Si desea seguir ingresando más literales se repite desde el punto 2 sino se continúa con el siguiente.</w:t>
            </w:r>
          </w:p>
          <w:p w14:paraId="5444D6A6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hace clic en crear rúbrica.</w:t>
            </w:r>
          </w:p>
          <w:p w14:paraId="6FEB90A5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La información se guardará en la base de datos del sistema.</w:t>
            </w:r>
          </w:p>
        </w:tc>
      </w:tr>
      <w:tr w:rsidR="00F558D9" w:rsidRPr="003D5FF2" w14:paraId="10CDFD9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45F5753F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Mensaje que indique que la rubrica fue ingresada y que se ingreso a la base.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49FCE7F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43" w:type="dxa"/>
            <w:tcBorders>
              <w:left w:val="none" w:sz="0" w:space="0" w:color="auto"/>
            </w:tcBorders>
          </w:tcPr>
          <w:p w14:paraId="31C1CB75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127399" wp14:editId="6EE985F4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5080</wp:posOffset>
                      </wp:positionV>
                      <wp:extent cx="247650" cy="228600"/>
                      <wp:effectExtent l="0" t="0" r="19050" b="19050"/>
                      <wp:wrapNone/>
                      <wp:docPr id="102" name="Rectángulo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DE446D" w14:textId="77777777" w:rsidR="009D016B" w:rsidRDefault="009D016B" w:rsidP="00F558D9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Rectángulo 102" o:spid="_x0000_s1031" style="position:absolute;margin-left:24.9pt;margin-top:.4pt;width:19.5pt;height:1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">
                      <v:textbox>
                        <w:txbxContent>
                          <w:p w:rsidR="005E6018" w:rsidRDefault="005E6018" w:rsidP="00F558D9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2A721F1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FC4C586" wp14:editId="0ADA5E1B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122555</wp:posOffset>
                      </wp:positionV>
                      <wp:extent cx="191770" cy="166370"/>
                      <wp:effectExtent l="0" t="0" r="17780" b="24130"/>
                      <wp:wrapNone/>
                      <wp:docPr id="101" name="Rectángulo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873DF" w14:textId="77777777" w:rsidR="009D016B" w:rsidRDefault="009D016B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Rectángulo 101" o:spid="_x0000_s1032" style="position:absolute;margin-left:24.6pt;margin-top:9.65pt;width:15.1pt;height:13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3D5FF2" w14:paraId="21C47E47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4987023E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obtenido: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Se guardaron los datos validados y se mostró el mensaje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5B6DE3AE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Errores: </w:t>
            </w:r>
          </w:p>
        </w:tc>
      </w:tr>
      <w:tr w:rsidR="00F558D9" w:rsidRPr="003D5FF2" w14:paraId="01DC79D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A2D2B22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Recomendación u observación: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Validar que el puntaje sea positivo y no contenga texto.</w:t>
            </w:r>
          </w:p>
        </w:tc>
      </w:tr>
    </w:tbl>
    <w:p w14:paraId="0239FED4" w14:textId="77777777" w:rsidR="00522D75" w:rsidRPr="00DB4F5C" w:rsidRDefault="00522D75" w:rsidP="00DB4F5C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5F1AB77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34BB14B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9DD5DE2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C676661" w14:textId="77777777" w:rsidR="003357D2" w:rsidRPr="0000149C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5CF6D12" w14:textId="77777777" w:rsidR="0000149C" w:rsidRDefault="0000149C" w:rsidP="0000149C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4" w:name="_Toc331406145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lastRenderedPageBreak/>
        <w:t xml:space="preserve">Pruebas 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 Estudiante</w:t>
      </w:r>
      <w:bookmarkEnd w:id="4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F558D9" w:rsidRPr="005C0F79" w14:paraId="069B4E1C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9814DB" w14:textId="77777777" w:rsidR="00F558D9" w:rsidRPr="003D5FF2" w:rsidRDefault="00F558D9" w:rsidP="002D397A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 exitoso de Estudiante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manualmente</w:t>
            </w:r>
            <w:r w:rsidR="00163DEC">
              <w:rPr>
                <w:rFonts w:ascii="Arial Black" w:eastAsiaTheme="majorEastAsia" w:hAnsi="Arial Black" w:cs="Tahoma"/>
                <w:bCs w:val="0"/>
                <w:sz w:val="24"/>
              </w:rPr>
              <w:t>(Interfaz)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64F86D" w14:textId="77777777" w:rsidR="00F558D9" w:rsidRPr="003D5FF2" w:rsidRDefault="00F558D9" w:rsidP="00DB4F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</w:t>
            </w:r>
            <w:r w:rsidR="00DB4F5C">
              <w:rPr>
                <w:rFonts w:ascii="Arial Black" w:hAnsi="Arial Black" w:cs="Tahoma"/>
                <w:sz w:val="24"/>
              </w:rPr>
              <w:t>6</w:t>
            </w:r>
          </w:p>
        </w:tc>
      </w:tr>
      <w:tr w:rsidR="00F558D9" w:rsidRPr="005C0F79" w14:paraId="7C88241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F1039DA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F558D9" w:rsidRPr="005C0F79" w14:paraId="2D437A3D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0DDD02D6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Jennifer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Bermeo</w:t>
            </w:r>
            <w:proofErr w:type="spellEnd"/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72C2910C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Pr="00C45E8F">
              <w:rPr>
                <w:rFonts w:ascii="Arial" w:eastAsiaTheme="majorEastAsia" w:hAnsi="Arial" w:cs="Arial"/>
                <w:bCs/>
              </w:rPr>
              <w:t>17/06/2012</w:t>
            </w:r>
          </w:p>
        </w:tc>
      </w:tr>
      <w:tr w:rsidR="00F558D9" w:rsidRPr="005C0F79" w14:paraId="6FFB0F9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10B539D3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20:30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137807F5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20:41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7ED5ED3C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F558D9" w:rsidRPr="00182BCC" w14:paraId="5E8C8A65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D91997A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5B9A8C6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F558D9" w:rsidRPr="00591718" w14:paraId="1B75E947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0A6360F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1374B079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id</w:t>
            </w:r>
          </w:p>
          <w:p w14:paraId="7EA2CF52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nombre</w:t>
            </w:r>
          </w:p>
          <w:p w14:paraId="46F873ED" w14:textId="77777777" w:rsidR="00F558D9" w:rsidRPr="003D5FF2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e-mail</w:t>
            </w:r>
          </w:p>
          <w:p w14:paraId="44841DBE" w14:textId="77777777" w:rsidR="00F558D9" w:rsidRPr="003D5FF2" w:rsidRDefault="00F558D9" w:rsidP="002D397A">
            <w:pPr>
              <w:rPr>
                <w:rFonts w:ascii="Arial" w:eastAsiaTheme="majorEastAsia" w:hAnsi="Arial" w:cs="Arial"/>
              </w:rPr>
            </w:pPr>
          </w:p>
        </w:tc>
      </w:tr>
      <w:tr w:rsidR="00F558D9" w:rsidRPr="005C0F79" w14:paraId="48EA52C5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58307D0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5ECF60D2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Aparece lista de estudiantes.</w:t>
            </w:r>
          </w:p>
          <w:p w14:paraId="54C24336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hace clic en new.</w:t>
            </w:r>
          </w:p>
          <w:p w14:paraId="3B99502D" w14:textId="77777777" w:rsidR="00F558D9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</w:rPr>
              <w:t xml:space="preserve">Se ingresan los datos personales del estudiante: </w:t>
            </w:r>
            <w:r>
              <w:rPr>
                <w:rFonts w:ascii="Arial" w:hAnsi="Arial" w:cs="Arial"/>
                <w:b w:val="0"/>
              </w:rPr>
              <w:t>id, nombre</w:t>
            </w:r>
            <w:r w:rsidRPr="003D5FF2">
              <w:rPr>
                <w:rFonts w:ascii="Arial" w:hAnsi="Arial" w:cs="Arial"/>
                <w:b w:val="0"/>
              </w:rPr>
              <w:t>,</w:t>
            </w:r>
            <w:r>
              <w:rPr>
                <w:rFonts w:ascii="Arial" w:hAnsi="Arial" w:cs="Arial"/>
                <w:b w:val="0"/>
              </w:rPr>
              <w:t xml:space="preserve"> e-mail.</w:t>
            </w:r>
          </w:p>
          <w:p w14:paraId="03A594DC" w14:textId="77777777" w:rsidR="00F558D9" w:rsidRPr="00C45E8F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>Se presiona en el botón guardar</w:t>
            </w:r>
            <w:r>
              <w:rPr>
                <w:rFonts w:ascii="Arial" w:hAnsi="Arial" w:cs="Arial"/>
                <w:b w:val="0"/>
              </w:rPr>
              <w:t>.</w:t>
            </w:r>
          </w:p>
          <w:p w14:paraId="024C6C7B" w14:textId="77777777" w:rsidR="00F558D9" w:rsidRPr="003D5FF2" w:rsidRDefault="00F558D9" w:rsidP="00F558D9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</w:rPr>
              <w:t>Comprobar en la lista de estudiantes que esto sea correcto</w:t>
            </w:r>
            <w:r>
              <w:rPr>
                <w:rFonts w:ascii="Arial" w:hAnsi="Arial" w:cs="Arial"/>
                <w:b w:val="0"/>
              </w:rPr>
              <w:t>.</w:t>
            </w:r>
          </w:p>
        </w:tc>
      </w:tr>
      <w:tr w:rsidR="00F558D9" w:rsidRPr="005C0F79" w14:paraId="5C25B195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60763039" w14:textId="77777777" w:rsidR="00F558D9" w:rsidRPr="003D5FF2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Mensaje que indique que el estudiante fue ingresado y que se ingrese en la base.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3124F7B0" w14:textId="77777777" w:rsidR="00F558D9" w:rsidRPr="003D5FF2" w:rsidRDefault="00F558D9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Si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723EF3E0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658DCAA" wp14:editId="4A166210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71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E79B05" w14:textId="77777777" w:rsidR="009D016B" w:rsidRDefault="009D016B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33" style="position:absolute;margin-left:24.65pt;margin-top:.4pt;width:15.1pt;height:13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41EC984" w14:textId="77777777" w:rsidR="00F558D9" w:rsidRPr="003D5FF2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7BCE6D6" wp14:editId="04F09695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2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5F5A5C" w14:textId="77777777" w:rsidR="009D016B" w:rsidRDefault="009D016B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34" style="position:absolute;margin-left:24.6pt;margin-top:2.9pt;width:15.1pt;height:13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SkhpfMAIAAFA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14:paraId="53BC9CA7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2D1A78DF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Mensaje que indique que el estudiante fue ingresado y que se ingrese en la base.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B9BD162" w14:textId="77777777" w:rsidR="00F558D9" w:rsidRPr="003D5FF2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5C0F79" w14:paraId="7BD7CCB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5D29CD8" w14:textId="77777777" w:rsidR="00F558D9" w:rsidRPr="003D5FF2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20D5051C" w14:textId="77777777" w:rsidR="00F31BD0" w:rsidRDefault="00F31BD0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731D66B" w14:textId="77777777" w:rsidR="006F34CE" w:rsidRDefault="006F34CE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DFB9925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82EE4D9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A0E52D1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28BEAAD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CB6C504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AB0FFF2" w14:textId="77777777" w:rsidR="00522D75" w:rsidRDefault="00522D7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357CA6C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9FD4D19" w14:textId="77777777" w:rsidR="00CC4C6F" w:rsidRDefault="00CC4C6F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583BD4F" w14:textId="77777777" w:rsidR="00F519BD" w:rsidRPr="00D97586" w:rsidRDefault="0000149C" w:rsidP="00D97586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5" w:name="_Toc331406146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lastRenderedPageBreak/>
        <w:t>Pruebas de</w:t>
      </w:r>
      <w:r w:rsidR="00C82CB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l módulo Autenticación</w:t>
      </w:r>
      <w:bookmarkEnd w:id="5"/>
    </w:p>
    <w:p w14:paraId="2A0231AE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F558D9" w:rsidRPr="005C0F79" w14:paraId="68541F6C" w14:textId="77777777" w:rsidTr="00DB4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38999B" w14:textId="77777777" w:rsidR="00F558D9" w:rsidRPr="00AD4C14" w:rsidRDefault="00F558D9" w:rsidP="002D397A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Ingreso al sistema CALPESPOL (Interfaz)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69AE64" w14:textId="77777777" w:rsidR="00F558D9" w:rsidRPr="00AD4C14" w:rsidRDefault="00F558D9" w:rsidP="00DB4F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DB4F5C">
              <w:rPr>
                <w:rFonts w:ascii="Arial Black" w:hAnsi="Arial Black" w:cs="Tahoma"/>
                <w:sz w:val="24"/>
              </w:rPr>
              <w:t>23</w:t>
            </w:r>
          </w:p>
        </w:tc>
      </w:tr>
      <w:tr w:rsidR="00F558D9" w:rsidRPr="005C0F79" w14:paraId="6C932789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E465E0D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Autenticación.</w:t>
            </w:r>
          </w:p>
        </w:tc>
      </w:tr>
      <w:tr w:rsidR="00F558D9" w:rsidRPr="005F3564" w14:paraId="678DAB6B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46094B3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8358073" w14:textId="77777777" w:rsidR="00F558D9" w:rsidRPr="00AD4C14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13/06/2012</w:t>
            </w:r>
          </w:p>
        </w:tc>
      </w:tr>
      <w:tr w:rsidR="00F558D9" w:rsidRPr="005F3564" w14:paraId="7DB2D710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40F61A70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17:45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C610A1D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18:00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1CDC2B0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F558D9" w:rsidRPr="00182BCC" w14:paraId="50B96E41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0F18E34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DE93170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561A79A4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persona que desea ingresar al sistema debe contar con usuario y contraseña.</w:t>
            </w:r>
          </w:p>
        </w:tc>
      </w:tr>
      <w:tr w:rsidR="00F558D9" w:rsidRPr="00591718" w14:paraId="406E813A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4C7A01B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29562C9D" w14:textId="77777777" w:rsidR="00F558D9" w:rsidRPr="00121A49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usuario</w:t>
            </w:r>
          </w:p>
          <w:p w14:paraId="69FA3FCD" w14:textId="77777777" w:rsidR="00F558D9" w:rsidRPr="00AD4C14" w:rsidRDefault="00F558D9" w:rsidP="00F558D9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contraseña</w:t>
            </w:r>
          </w:p>
        </w:tc>
      </w:tr>
      <w:tr w:rsidR="00F558D9" w:rsidRPr="00943B0B" w14:paraId="25A8DE31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A605B2B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D967D4E" w14:textId="77777777" w:rsidR="00F558D9" w:rsidRPr="00121A49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usuario</w:t>
            </w:r>
          </w:p>
          <w:p w14:paraId="6151D667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contraseña</w:t>
            </w:r>
          </w:p>
          <w:p w14:paraId="1B9B08AF" w14:textId="77777777" w:rsidR="00F558D9" w:rsidRPr="00605C06" w:rsidRDefault="00F558D9" w:rsidP="00F558D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Se presiona el botón Ingresar al Sistema</w:t>
            </w:r>
          </w:p>
        </w:tc>
      </w:tr>
      <w:tr w:rsidR="00F558D9" w:rsidRPr="005C0F79" w14:paraId="53B0A0A0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A60D59E" w14:textId="77777777" w:rsidR="00F558D9" w:rsidRPr="00AD4C14" w:rsidRDefault="00F558D9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FEFE3BE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100C598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CCD88C1" wp14:editId="1404178D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75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1D27E0" w14:textId="77777777" w:rsidR="009D016B" w:rsidRDefault="009D016B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35" style="position:absolute;margin-left:24.65pt;margin-top:.4pt;width:15.1pt;height:13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5A91C54" w14:textId="77777777" w:rsidR="00F558D9" w:rsidRPr="00AD4C14" w:rsidRDefault="00F558D9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0841FA" wp14:editId="63D81824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6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B0090E" w14:textId="77777777" w:rsidR="009D016B" w:rsidRDefault="009D016B" w:rsidP="00F558D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36" style="position:absolute;margin-left:24.6pt;margin-top:2.9pt;width:15.1pt;height:1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OtGLFMAIAAFE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F558D9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F558D9" w:rsidRPr="00182BCC" w14:paraId="51C63CEF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A0EF95C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B811317" w14:textId="77777777" w:rsidR="00F558D9" w:rsidRPr="00AD4C14" w:rsidRDefault="00F558D9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</w:p>
        </w:tc>
      </w:tr>
      <w:tr w:rsidR="00F558D9" w:rsidRPr="005C0F79" w14:paraId="0A514ECB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D1C8619" w14:textId="77777777" w:rsidR="00F558D9" w:rsidRPr="00AD4C14" w:rsidRDefault="00F558D9" w:rsidP="002D397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C486FD3" w14:textId="77777777" w:rsidR="003357D2" w:rsidRDefault="003357D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710"/>
        <w:gridCol w:w="1956"/>
        <w:gridCol w:w="1461"/>
      </w:tblGrid>
      <w:tr w:rsidR="00D97586" w:rsidRPr="005C0F79" w14:paraId="6BB63EDA" w14:textId="77777777" w:rsidTr="00DB4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F6E6B1" w14:textId="77777777" w:rsidR="00D97586" w:rsidRPr="003D5FF2" w:rsidRDefault="00D97586" w:rsidP="002D397A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no</w:t>
            </w: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 exitoso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al Sistema</w:t>
            </w:r>
          </w:p>
        </w:tc>
        <w:tc>
          <w:tcPr>
            <w:tcW w:w="34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7FCE3A6" w14:textId="77777777" w:rsidR="00D97586" w:rsidRPr="003D5FF2" w:rsidRDefault="00D97586" w:rsidP="00DB4F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DB4F5C">
              <w:rPr>
                <w:rFonts w:ascii="Arial Black" w:hAnsi="Arial Black" w:cs="Tahoma"/>
                <w:sz w:val="24"/>
              </w:rPr>
              <w:t>23</w:t>
            </w:r>
          </w:p>
        </w:tc>
      </w:tr>
      <w:tr w:rsidR="00D97586" w:rsidRPr="005C0F79" w14:paraId="221A25FE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9963272" w14:textId="77777777" w:rsidR="00D97586" w:rsidRPr="003D5FF2" w:rsidRDefault="00D97586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Autenticación</w:t>
            </w:r>
          </w:p>
        </w:tc>
      </w:tr>
      <w:tr w:rsidR="00D97586" w:rsidRPr="005C0F79" w14:paraId="71AAC456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right w:val="none" w:sz="0" w:space="0" w:color="auto"/>
            </w:tcBorders>
          </w:tcPr>
          <w:p w14:paraId="60304E4C" w14:textId="77777777" w:rsidR="00D97586" w:rsidRPr="003D5FF2" w:rsidRDefault="00D97586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417" w:type="dxa"/>
            <w:gridSpan w:val="2"/>
            <w:tcBorders>
              <w:left w:val="none" w:sz="0" w:space="0" w:color="auto"/>
            </w:tcBorders>
          </w:tcPr>
          <w:p w14:paraId="3838AF53" w14:textId="77777777" w:rsidR="00D97586" w:rsidRPr="003D5FF2" w:rsidRDefault="00D97586" w:rsidP="00D975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Pr="00C45E8F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6</w:t>
            </w:r>
            <w:r w:rsidRPr="00C45E8F">
              <w:rPr>
                <w:rFonts w:ascii="Arial" w:eastAsiaTheme="majorEastAsia" w:hAnsi="Arial" w:cs="Arial"/>
                <w:bCs/>
              </w:rPr>
              <w:t>/06/2012</w:t>
            </w:r>
          </w:p>
        </w:tc>
      </w:tr>
      <w:tr w:rsidR="00D97586" w:rsidRPr="005C0F79" w14:paraId="040E8D8F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3F3B187E" w14:textId="77777777" w:rsidR="00D97586" w:rsidRPr="003D5FF2" w:rsidRDefault="00D97586" w:rsidP="00D97586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14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15</w:t>
            </w:r>
          </w:p>
        </w:tc>
        <w:tc>
          <w:tcPr>
            <w:tcW w:w="2710" w:type="dxa"/>
            <w:tcBorders>
              <w:left w:val="none" w:sz="0" w:space="0" w:color="auto"/>
              <w:right w:val="none" w:sz="0" w:space="0" w:color="auto"/>
            </w:tcBorders>
          </w:tcPr>
          <w:p w14:paraId="59278059" w14:textId="77777777" w:rsidR="00D97586" w:rsidRPr="003D5FF2" w:rsidRDefault="00D97586" w:rsidP="00D9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</w:t>
            </w:r>
            <w:r>
              <w:rPr>
                <w:rFonts w:ascii="Arial" w:eastAsiaTheme="majorEastAsia" w:hAnsi="Arial" w:cs="Arial"/>
                <w:bCs/>
              </w:rPr>
              <w:t>4</w:t>
            </w:r>
            <w:r w:rsidRPr="009E1CAD">
              <w:rPr>
                <w:rFonts w:ascii="Arial" w:eastAsiaTheme="majorEastAsia" w:hAnsi="Arial" w:cs="Arial"/>
                <w:bCs/>
              </w:rPr>
              <w:t>:</w:t>
            </w:r>
            <w:r>
              <w:rPr>
                <w:rFonts w:ascii="Arial" w:eastAsiaTheme="majorEastAsia" w:hAnsi="Arial" w:cs="Arial"/>
                <w:bCs/>
              </w:rPr>
              <w:t>25</w:t>
            </w:r>
          </w:p>
        </w:tc>
        <w:tc>
          <w:tcPr>
            <w:tcW w:w="3417" w:type="dxa"/>
            <w:gridSpan w:val="2"/>
            <w:tcBorders>
              <w:left w:val="none" w:sz="0" w:space="0" w:color="auto"/>
            </w:tcBorders>
          </w:tcPr>
          <w:p w14:paraId="5B73C9B8" w14:textId="77777777" w:rsidR="00D97586" w:rsidRPr="003D5FF2" w:rsidRDefault="00D97586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D97586" w:rsidRPr="00182BCC" w14:paraId="6567B772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D596823" w14:textId="77777777" w:rsidR="00D97586" w:rsidRPr="003D5FF2" w:rsidRDefault="00D97586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9FCE19B" w14:textId="77777777" w:rsidR="00D97586" w:rsidRPr="003D5FF2" w:rsidRDefault="00D97586" w:rsidP="002D397A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cargo exitosamente la pagina web del sistema</w:t>
            </w:r>
          </w:p>
        </w:tc>
      </w:tr>
      <w:tr w:rsidR="00D97586" w:rsidRPr="00591718" w14:paraId="157BC929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6F57CD6" w14:textId="77777777" w:rsidR="00D97586" w:rsidRPr="003D5FF2" w:rsidRDefault="00D97586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22C2F137" w14:textId="77777777" w:rsidR="00D97586" w:rsidRPr="00921E29" w:rsidRDefault="007D139D" w:rsidP="002D397A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erefggr</w:t>
            </w:r>
            <w:proofErr w:type="spellEnd"/>
          </w:p>
          <w:p w14:paraId="2BAC8BCC" w14:textId="77777777" w:rsidR="00D97586" w:rsidRPr="007D139D" w:rsidRDefault="007D139D" w:rsidP="007D139D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 w:rsidRPr="00921E29"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eastudil</w:t>
            </w:r>
            <w:proofErr w:type="spellEnd"/>
          </w:p>
        </w:tc>
      </w:tr>
      <w:tr w:rsidR="00D97586" w:rsidRPr="005C0F79" w14:paraId="19A3ED0A" w14:textId="77777777" w:rsidTr="002D39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8E0D846" w14:textId="77777777" w:rsidR="00D97586" w:rsidRPr="003D5FF2" w:rsidRDefault="00D97586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>Descripción de pasos:</w:t>
            </w:r>
          </w:p>
          <w:p w14:paraId="74D5DFFA" w14:textId="77777777" w:rsidR="00D97586" w:rsidRDefault="00D97586" w:rsidP="002D397A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Ingreso de usuario.</w:t>
            </w:r>
          </w:p>
          <w:p w14:paraId="4BFE5EE6" w14:textId="77777777" w:rsidR="00D97586" w:rsidRPr="003D5FF2" w:rsidRDefault="00D97586" w:rsidP="002D397A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Ingreso de contraseña</w:t>
            </w:r>
          </w:p>
          <w:p w14:paraId="788B78BD" w14:textId="77777777" w:rsidR="00D97586" w:rsidRPr="006F34CE" w:rsidRDefault="00D97586" w:rsidP="002D397A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 xml:space="preserve">Se presiona en el botón </w:t>
            </w:r>
            <w:r>
              <w:rPr>
                <w:rFonts w:ascii="Arial" w:hAnsi="Arial" w:cs="Arial"/>
                <w:b w:val="0"/>
              </w:rPr>
              <w:t>Ingresar al Sistema.</w:t>
            </w:r>
          </w:p>
        </w:tc>
      </w:tr>
      <w:tr w:rsidR="00D97586" w:rsidRPr="005C0F79" w14:paraId="6D6243E3" w14:textId="77777777" w:rsidTr="00DB4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right w:val="none" w:sz="0" w:space="0" w:color="auto"/>
            </w:tcBorders>
          </w:tcPr>
          <w:p w14:paraId="40C94E35" w14:textId="77777777" w:rsidR="00D97586" w:rsidRPr="003D5FF2" w:rsidRDefault="00D97586" w:rsidP="002D397A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ingreso con éxito al sistema y se activó los privilegios del usuario.</w:t>
            </w:r>
          </w:p>
        </w:tc>
        <w:tc>
          <w:tcPr>
            <w:tcW w:w="1956" w:type="dxa"/>
            <w:tcBorders>
              <w:left w:val="none" w:sz="0" w:space="0" w:color="auto"/>
              <w:right w:val="none" w:sz="0" w:space="0" w:color="auto"/>
            </w:tcBorders>
          </w:tcPr>
          <w:p w14:paraId="05CA1C3A" w14:textId="77777777" w:rsidR="00D97586" w:rsidRPr="003D5FF2" w:rsidRDefault="00D97586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35A98FCC" w14:textId="77777777" w:rsidR="00D97586" w:rsidRPr="003D5FF2" w:rsidRDefault="00D97586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42314E3" wp14:editId="00E53351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69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07CC0F" w14:textId="77777777" w:rsidR="009D016B" w:rsidRDefault="009D016B" w:rsidP="00D9758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37" style="position:absolute;margin-left:24.65pt;margin-top:.4pt;width:15.1pt;height:13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">
                      <v:textbox>
                        <w:txbxContent>
                          <w:p w:rsidR="005E6018" w:rsidRDefault="005E6018" w:rsidP="00D97586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4FE5DD3" w14:textId="77777777" w:rsidR="00D97586" w:rsidRPr="003D5FF2" w:rsidRDefault="00D97586" w:rsidP="002D3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3EE5ECC" wp14:editId="1AB7B70B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0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086071" w14:textId="77777777" w:rsidR="009D016B" w:rsidRDefault="009D016B" w:rsidP="00D9758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38" style="position:absolute;margin-left:24.6pt;margin-top:2.9pt;width:15.1pt;height:13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CQMOOkMAIAAFE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D97586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D97586" w:rsidRPr="00182BCC" w14:paraId="08ACB95F" w14:textId="77777777" w:rsidTr="00DB4F5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right w:val="none" w:sz="0" w:space="0" w:color="auto"/>
            </w:tcBorders>
          </w:tcPr>
          <w:p w14:paraId="6DD34C4E" w14:textId="77777777" w:rsidR="00D97586" w:rsidRPr="003D5FF2" w:rsidRDefault="00D97586" w:rsidP="00D97586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No se ingresa al sistema y no se activa los privilegios del usuario, indica mensaje “Usuario no Existe”</w:t>
            </w:r>
          </w:p>
        </w:tc>
        <w:tc>
          <w:tcPr>
            <w:tcW w:w="3417" w:type="dxa"/>
            <w:gridSpan w:val="2"/>
            <w:tcBorders>
              <w:left w:val="none" w:sz="0" w:space="0" w:color="auto"/>
            </w:tcBorders>
          </w:tcPr>
          <w:p w14:paraId="5E233B74" w14:textId="77777777" w:rsidR="00D97586" w:rsidRPr="003D5FF2" w:rsidRDefault="00D97586" w:rsidP="002D39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</w:p>
        </w:tc>
      </w:tr>
      <w:tr w:rsidR="00D97586" w:rsidRPr="005C0F79" w14:paraId="4CB685F4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5501806" w14:textId="77777777" w:rsidR="00D97586" w:rsidRPr="003D5FF2" w:rsidRDefault="00D97586" w:rsidP="002D397A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113DD170" w14:textId="77777777" w:rsidR="00F519BD" w:rsidRDefault="00F519BD" w:rsidP="00D97586">
      <w:pPr>
        <w:pStyle w:val="Prrafodelista"/>
        <w:ind w:left="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B986977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112C169" w14:textId="77777777" w:rsidR="00522D75" w:rsidRDefault="00522D75" w:rsidP="004D0EA1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6" w:name="_Toc331406147"/>
      <w:r w:rsidRPr="004D0E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Reporte de pruebas de integración </w:t>
      </w:r>
      <w:r w:rsidR="004D0EA1" w:rsidRPr="004D0E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segundo</w:t>
      </w:r>
      <w:r w:rsidRPr="004D0E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 incremento</w:t>
      </w:r>
      <w:bookmarkEnd w:id="6"/>
    </w:p>
    <w:p w14:paraId="7792C869" w14:textId="77777777" w:rsidR="002D397A" w:rsidRDefault="002D397A" w:rsidP="002D397A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551F5A4E" w14:textId="77777777" w:rsidR="00C63262" w:rsidRPr="002D397A" w:rsidRDefault="00C82CBB" w:rsidP="00C63262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7" w:name="_Toc331406148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</w:t>
      </w:r>
      <w:r w:rsidR="00AB25F7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dulo </w:t>
      </w:r>
      <w:r w:rsidR="00C63262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Actividad</w:t>
      </w:r>
      <w:bookmarkEnd w:id="7"/>
    </w:p>
    <w:p w14:paraId="2ED84D69" w14:textId="77777777" w:rsidR="00C63262" w:rsidRDefault="00C63262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C82CBB" w:rsidRPr="005C0F79" w14:paraId="5B109F1D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1E7E46" w14:textId="77777777" w:rsidR="00C82CBB" w:rsidRPr="000F6ADC" w:rsidRDefault="00C82CBB" w:rsidP="005E6018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Ingreso exitoso de Actividades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DF2810" w14:textId="77777777" w:rsidR="00C82CBB" w:rsidRPr="000F6ADC" w:rsidRDefault="00C82CBB" w:rsidP="005E60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USR-005</w:t>
            </w:r>
          </w:p>
        </w:tc>
      </w:tr>
      <w:tr w:rsidR="00C82CBB" w:rsidRPr="005C0F79" w14:paraId="6732D32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27B5094F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C82CBB" w:rsidRPr="005C0F79" w14:paraId="18EA0A3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23DB1C2B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27D45C6A" w14:textId="77777777" w:rsidR="00C82CBB" w:rsidRPr="000F6ADC" w:rsidRDefault="00C82CBB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28/06/2012</w:t>
            </w:r>
          </w:p>
        </w:tc>
      </w:tr>
      <w:tr w:rsidR="00C82CBB" w:rsidRPr="005C0F79" w14:paraId="54C8DC2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14:paraId="659723FE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19h50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14:paraId="724CA7B4" w14:textId="77777777" w:rsidR="00C82CBB" w:rsidRPr="00571EA1" w:rsidRDefault="00C82CB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19h55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01CA9BD5" w14:textId="77777777" w:rsidR="00C82CBB" w:rsidRPr="000F6ADC" w:rsidRDefault="00C82CB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82CBB" w:rsidRPr="00182BCC" w14:paraId="4086815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8B35AC1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53AD75A1" w14:textId="77777777" w:rsidR="00C82CBB" w:rsidRPr="000F6ADC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C82CBB" w:rsidRPr="00591718" w14:paraId="74BA5C5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31C0CD8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6257D14" w14:textId="77777777" w:rsidR="00C82CBB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Lección</w:t>
            </w:r>
          </w:p>
          <w:p w14:paraId="473C5477" w14:textId="77777777" w:rsidR="00C82CBB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Capitulo</w:t>
            </w:r>
            <w:r w:rsidR="00602460">
              <w:rPr>
                <w:rFonts w:ascii="Arial" w:eastAsiaTheme="majorEastAsia" w:hAnsi="Arial" w:cs="Arial"/>
                <w:b w:val="0"/>
              </w:rPr>
              <w:t xml:space="preserve"> seis</w:t>
            </w:r>
          </w:p>
          <w:p w14:paraId="70812ECC" w14:textId="77777777" w:rsidR="00C82CBB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6614C6">
              <w:rPr>
                <w:rFonts w:ascii="Arial" w:eastAsiaTheme="majorEastAsia" w:hAnsi="Arial" w:cs="Arial"/>
                <w:b w:val="0"/>
              </w:rPr>
              <w:t>01/08/2012</w:t>
            </w:r>
          </w:p>
          <w:p w14:paraId="26ED3296" w14:textId="77777777" w:rsidR="00C82CBB" w:rsidRPr="006614C6" w:rsidRDefault="00C82CB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10</w:t>
            </w:r>
          </w:p>
        </w:tc>
      </w:tr>
      <w:tr w:rsidR="00C82CBB" w:rsidRPr="005C0F79" w14:paraId="33BC478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C744F44" w14:textId="77777777" w:rsidR="00C82CBB" w:rsidRPr="000F6ADC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511B441" w14:textId="77777777" w:rsidR="00C82CBB" w:rsidRDefault="00C82CB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hace clic en la pestaña “Actividad”.</w:t>
            </w:r>
          </w:p>
          <w:p w14:paraId="133CDF35" w14:textId="75E325CB" w:rsidR="00C82CBB" w:rsidRDefault="00136601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Hacer clic</w:t>
            </w:r>
            <w:r w:rsidR="00C82CBB">
              <w:rPr>
                <w:rFonts w:ascii="Arial" w:hAnsi="Arial" w:cs="Arial"/>
                <w:b w:val="0"/>
                <w:lang w:eastAsia="es-EC"/>
              </w:rPr>
              <w:t xml:space="preserve"> en el botón “Nueva Actividad”.</w:t>
            </w:r>
          </w:p>
          <w:p w14:paraId="214BB392" w14:textId="77777777" w:rsidR="00C82CBB" w:rsidRDefault="00C82CB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el tipo de actividad.</w:t>
            </w:r>
          </w:p>
          <w:p w14:paraId="7034AE2B" w14:textId="77777777" w:rsidR="00C82CBB" w:rsidRDefault="00C82CB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ingresa la descripción de la actividad, fecha de entrega y nota.</w:t>
            </w:r>
          </w:p>
          <w:p w14:paraId="300AA86D" w14:textId="262DC845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Hacer clic en el botón “Crear”</w:t>
            </w:r>
          </w:p>
          <w:p w14:paraId="23EC1A5E" w14:textId="77777777" w:rsidR="00602460" w:rsidRPr="000F6ADC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La información se graba en la base de datos.</w:t>
            </w:r>
          </w:p>
        </w:tc>
      </w:tr>
      <w:tr w:rsidR="00C82CBB" w:rsidRPr="005C0F79" w14:paraId="15AA3382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5911463C" w14:textId="77777777" w:rsidR="00C82CBB" w:rsidRDefault="00C82CB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lastRenderedPageBreak/>
              <w:t xml:space="preserve">Resultado esperado: </w:t>
            </w:r>
          </w:p>
          <w:p w14:paraId="06C0421E" w14:textId="77777777" w:rsidR="00C82CBB" w:rsidRPr="00962710" w:rsidRDefault="00C82CBB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14:paraId="18B535F8" w14:textId="77777777" w:rsidR="00C82CBB" w:rsidRPr="000F6ADC" w:rsidRDefault="00C82CBB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14:paraId="7AE41FFD" w14:textId="77777777" w:rsidR="00C82CBB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14F5D47A" wp14:editId="35E4F7A1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27940</wp:posOffset>
                      </wp:positionV>
                      <wp:extent cx="201295" cy="166370"/>
                      <wp:effectExtent l="0" t="0" r="27305" b="24130"/>
                      <wp:wrapNone/>
                      <wp:docPr id="48" name="48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" cy="166370"/>
                                <a:chOff x="0" y="0"/>
                                <a:chExt cx="201709" cy="166370"/>
                              </a:xfrm>
                            </wpg:grpSpPr>
                            <wps:wsp>
                              <wps:cNvPr id="49" name="49 Conector recto"/>
                              <wps:cNvCnPr/>
                              <wps:spPr>
                                <a:xfrm>
                                  <a:off x="19878" y="0"/>
                                  <a:ext cx="171892" cy="166370"/>
                                </a:xfrm>
                                <a:prstGeom prst="line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50 Conector recto"/>
                              <wps:cNvCnPr/>
                              <wps:spPr>
                                <a:xfrm flipH="1">
                                  <a:off x="0" y="0"/>
                                  <a:ext cx="201709" cy="16637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48 Grupo" o:spid="_x0000_s1026" style="position:absolute;margin-left:23.7pt;margin-top:2.2pt;width:15.85pt;height:13.1pt;z-index:251759616" coordsize="201709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">
                      <v:line id="49 Conector recto" o:spid="_x0000_s1027" style="position:absolute;visibility:visible;mso-wrap-style:square" from="19878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0L/MIAAADbAAAADwAAAGRycy9kb3ducmV2LnhtbESPT2sCMRTE7wW/Q3hCbzWrtaKrUUQs&#10;lnry3/2xee4ubl7WJNX47U2h0OMwM79hZotoGnEj52vLCvq9DARxYXXNpYLj4fNtDMIHZI2NZVLw&#10;IA+Leedlhrm2d97RbR9KkSDsc1RQhdDmUvqiIoO+Z1vi5J2tMxiSdKXUDu8Jbho5yLKRNFhzWqiw&#10;pVVFxWX/YxKlf7oaublM8PTttm79Poof8arUazcupyACxfAf/mt/aQXDCfx+ST9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0L/MIAAADbAAAADwAAAAAAAAAAAAAA&#10;AAChAgAAZHJzL2Rvd25yZXYueG1sUEsFBgAAAAAEAAQA+QAAAJADAAAAAA==&#10;" strokecolor="black [3040]"/>
                      <v:line id="50 Conector recto" o:spid="_x0000_s1028" style="position:absolute;flip:x;visibility:visible;mso-wrap-style:square" from="0,0" to="201709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YeCcEAAADbAAAADwAAAGRycy9kb3ducmV2LnhtbERP3WrCMBS+H+wdwhl4N9MNK9oZxRWE&#10;sZsy9QEOzVlT1pzUJNbap18uBrv8+P43u9F2YiAfWscKXuYZCOLa6ZYbBefT4XkFIkRkjZ1jUnCn&#10;ALvt48MGC+1u/EXDMTYihXAoUIGJsS+kDLUhi2HueuLEfTtvMSboG6k93lK47eRrli2lxZZTg8Ge&#10;SkP1z/FqFXRTPE/r99JM2WVx11W1dD7/VGr2NO7fQEQa47/4z/2hFeRpffqSfoD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4JwQAAANsAAAAPAAAAAAAAAAAAAAAA&#10;AKECAABkcnMvZG93bnJldi54bWxQSwUGAAAAAAQABAD5AAAAjwMAAAAA&#10;" strokecolor="black [3213]"/>
                    </v:group>
                  </w:pict>
                </mc:Fallback>
              </mc:AlternateContent>
            </w:r>
            <w:r w:rsidR="00C82CBB"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BFCB4E1" wp14:editId="18B3E9F7">
                      <wp:simplePos x="0" y="0"/>
                      <wp:positionH relativeFrom="column">
                        <wp:posOffset>312172</wp:posOffset>
                      </wp:positionH>
                      <wp:positionV relativeFrom="paragraph">
                        <wp:posOffset>5494</wp:posOffset>
                      </wp:positionV>
                      <wp:extent cx="191770" cy="248478"/>
                      <wp:effectExtent l="0" t="0" r="17780" b="18415"/>
                      <wp:wrapNone/>
                      <wp:docPr id="47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2484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98207" w14:textId="77777777" w:rsidR="009D016B" w:rsidRDefault="009D016B" w:rsidP="00C82CB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39" style="position:absolute;margin-left:24.6pt;margin-top:.45pt;width:15.1pt;height:19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">
                      <v:textbox>
                        <w:txbxContent>
                          <w:p w:rsidR="005E6018" w:rsidRDefault="005E6018" w:rsidP="00C82CBB"/>
                        </w:txbxContent>
                      </v:textbox>
                    </v:rect>
                  </w:pict>
                </mc:Fallback>
              </mc:AlternateContent>
            </w:r>
            <w:r w:rsidR="00C82CBB" w:rsidRPr="000F6ADC">
              <w:rPr>
                <w:rFonts w:ascii="Arial" w:eastAsiaTheme="majorEastAsia" w:hAnsi="Arial" w:cs="Arial"/>
                <w:bCs/>
              </w:rPr>
              <w:t>SI</w:t>
            </w:r>
            <w:r w:rsidR="00C82CBB"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CAC3642" w14:textId="77777777" w:rsidR="00C82CBB" w:rsidRPr="000F6ADC" w:rsidRDefault="00C82CB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4923747C" wp14:editId="70388506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51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4FBBC7" w14:textId="77777777" w:rsidR="009D016B" w:rsidRDefault="009D016B" w:rsidP="00C82CB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0" style="position:absolute;margin-left:24.6pt;margin-top:2.9pt;width:15.1pt;height:13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UOuFkz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C82CBB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82CBB" w:rsidRPr="00182BCC" w14:paraId="67F5BEF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3D86B82D" w14:textId="77777777" w:rsidR="00C82CBB" w:rsidRDefault="00C82CBB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745467CB" w14:textId="77777777" w:rsidR="00C82CBB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creó correctamente la actividad y se guarda la información en la base.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651EC198" w14:textId="77777777" w:rsidR="00C82CBB" w:rsidRPr="000F6ADC" w:rsidRDefault="00C82CBB" w:rsidP="006024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602460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82CBB" w:rsidRPr="005C0F79" w14:paraId="2695D05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9AB9591" w14:textId="77777777" w:rsidR="00C82CBB" w:rsidRPr="000F6ADC" w:rsidRDefault="00C82CBB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</w:tc>
      </w:tr>
    </w:tbl>
    <w:p w14:paraId="5C666C53" w14:textId="77777777" w:rsidR="00C82CBB" w:rsidRPr="00602460" w:rsidRDefault="00C82CBB" w:rsidP="00602460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8"/>
        <w:gridCol w:w="2917"/>
        <w:gridCol w:w="1756"/>
        <w:gridCol w:w="1463"/>
      </w:tblGrid>
      <w:tr w:rsidR="00C63262" w:rsidRPr="005C0F79" w14:paraId="7402C990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0569A5F" w14:textId="77777777" w:rsidR="00C63262" w:rsidRPr="000F6ADC" w:rsidRDefault="00C63262" w:rsidP="003357D2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Ingreso</w:t>
            </w:r>
            <w:r w:rsidR="006614C6">
              <w:rPr>
                <w:rFonts w:ascii="Arial Black" w:eastAsiaTheme="majorEastAsia" w:hAnsi="Arial Black" w:cs="Tahoma"/>
                <w:bCs w:val="0"/>
                <w:sz w:val="24"/>
              </w:rPr>
              <w:t xml:space="preserve"> no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exitoso de Actividades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56D0FC4" w14:textId="77777777" w:rsidR="00C63262" w:rsidRPr="000F6ADC" w:rsidRDefault="00C63262" w:rsidP="003357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USR-005</w:t>
            </w:r>
          </w:p>
        </w:tc>
      </w:tr>
      <w:tr w:rsidR="00C63262" w:rsidRPr="005C0F79" w14:paraId="30889961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29FB80CA" w14:textId="77777777" w:rsidR="00C63262" w:rsidRPr="000F6ADC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C63262" w:rsidRPr="005C0F79" w14:paraId="6BF76FE5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0370E978" w14:textId="77777777" w:rsidR="00C63262" w:rsidRPr="000F6ADC" w:rsidRDefault="00C63262" w:rsidP="006614C6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6614C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1DB96229" w14:textId="77777777" w:rsidR="00C63262" w:rsidRPr="000F6ADC" w:rsidRDefault="00C63262" w:rsidP="00B578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B5780B">
              <w:rPr>
                <w:rFonts w:ascii="Arial" w:eastAsiaTheme="majorEastAsia" w:hAnsi="Arial" w:cs="Arial"/>
                <w:bCs/>
              </w:rPr>
              <w:t>28</w:t>
            </w:r>
            <w:r>
              <w:rPr>
                <w:rFonts w:ascii="Arial" w:eastAsiaTheme="majorEastAsia" w:hAnsi="Arial" w:cs="Arial"/>
                <w:bCs/>
              </w:rPr>
              <w:t>/06/2012</w:t>
            </w:r>
          </w:p>
        </w:tc>
      </w:tr>
      <w:tr w:rsidR="00C63262" w:rsidRPr="005C0F79" w14:paraId="4B478DF8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14:paraId="0E8C9C74" w14:textId="77777777" w:rsidR="00C63262" w:rsidRPr="000F6ADC" w:rsidRDefault="00C63262" w:rsidP="006C403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 w:rsidR="006C4038">
              <w:rPr>
                <w:rFonts w:ascii="Arial" w:eastAsiaTheme="majorEastAsia" w:hAnsi="Arial" w:cs="Arial"/>
                <w:b w:val="0"/>
                <w:bCs w:val="0"/>
              </w:rPr>
              <w:t>19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h</w:t>
            </w:r>
            <w:r w:rsidR="006C4038">
              <w:rPr>
                <w:rFonts w:ascii="Arial" w:eastAsiaTheme="majorEastAsia" w:hAnsi="Arial" w:cs="Arial"/>
                <w:b w:val="0"/>
                <w:bCs w:val="0"/>
              </w:rPr>
              <w:t>50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14:paraId="435AD626" w14:textId="77777777" w:rsidR="00C63262" w:rsidRPr="00571EA1" w:rsidRDefault="00C63262" w:rsidP="006C40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="006C4038">
              <w:rPr>
                <w:rFonts w:ascii="Arial" w:eastAsiaTheme="majorEastAsia" w:hAnsi="Arial" w:cs="Arial"/>
                <w:bCs/>
              </w:rPr>
              <w:t>19</w:t>
            </w:r>
            <w:r>
              <w:rPr>
                <w:rFonts w:ascii="Arial" w:eastAsiaTheme="majorEastAsia" w:hAnsi="Arial" w:cs="Arial"/>
                <w:bCs/>
              </w:rPr>
              <w:t>h5</w:t>
            </w:r>
            <w:r w:rsidR="006C4038">
              <w:rPr>
                <w:rFonts w:ascii="Arial" w:eastAsiaTheme="majorEastAsia" w:hAnsi="Arial" w:cs="Arial"/>
                <w:bCs/>
              </w:rPr>
              <w:t>5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0ED638A3" w14:textId="77777777" w:rsidR="00C63262" w:rsidRPr="000F6ADC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63262" w:rsidRPr="00182BCC" w14:paraId="1368D8A5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31E4B3F" w14:textId="77777777" w:rsidR="00C63262" w:rsidRPr="000F6ADC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C3975CC" w14:textId="77777777" w:rsidR="00C63262" w:rsidRPr="000F6ADC" w:rsidRDefault="00C63262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C63262" w:rsidRPr="00591718" w14:paraId="44DF321E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84BFAFF" w14:textId="77777777" w:rsidR="00C63262" w:rsidRPr="000F6ADC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55E8E64C" w14:textId="77777777" w:rsidR="00C63262" w:rsidRDefault="006614C6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Lección</w:t>
            </w:r>
          </w:p>
          <w:p w14:paraId="62D7CD65" w14:textId="77777777" w:rsidR="00C63262" w:rsidRDefault="006614C6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Capitulo 6</w:t>
            </w:r>
          </w:p>
          <w:p w14:paraId="0BEF8917" w14:textId="77777777" w:rsidR="006614C6" w:rsidRDefault="006614C6" w:rsidP="006614C6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6614C6">
              <w:rPr>
                <w:rFonts w:ascii="Arial" w:eastAsiaTheme="majorEastAsia" w:hAnsi="Arial" w:cs="Arial"/>
                <w:b w:val="0"/>
              </w:rPr>
              <w:t>01/08/2012</w:t>
            </w:r>
          </w:p>
          <w:p w14:paraId="7F6AF252" w14:textId="77777777" w:rsidR="00C63262" w:rsidRPr="006614C6" w:rsidRDefault="006614C6" w:rsidP="006614C6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10</w:t>
            </w:r>
          </w:p>
        </w:tc>
      </w:tr>
      <w:tr w:rsidR="00C63262" w:rsidRPr="005C0F79" w14:paraId="36993E01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1928C54" w14:textId="77777777" w:rsidR="00C63262" w:rsidRPr="000F6ADC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2E1E4DC8" w14:textId="77777777" w:rsidR="00C63262" w:rsidRDefault="006614C6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hace clic en la pestaña</w:t>
            </w:r>
            <w:r w:rsidR="00C63262">
              <w:rPr>
                <w:rFonts w:ascii="Arial" w:hAnsi="Arial" w:cs="Arial"/>
                <w:b w:val="0"/>
                <w:lang w:eastAsia="es-EC"/>
              </w:rPr>
              <w:t xml:space="preserve"> </w:t>
            </w:r>
            <w:r>
              <w:rPr>
                <w:rFonts w:ascii="Arial" w:hAnsi="Arial" w:cs="Arial"/>
                <w:b w:val="0"/>
                <w:lang w:eastAsia="es-EC"/>
              </w:rPr>
              <w:t>“</w:t>
            </w:r>
            <w:r w:rsidR="00C63262">
              <w:rPr>
                <w:rFonts w:ascii="Arial" w:hAnsi="Arial" w:cs="Arial"/>
                <w:b w:val="0"/>
                <w:lang w:eastAsia="es-EC"/>
              </w:rPr>
              <w:t>Actividad</w:t>
            </w:r>
            <w:r>
              <w:rPr>
                <w:rFonts w:ascii="Arial" w:hAnsi="Arial" w:cs="Arial"/>
                <w:b w:val="0"/>
                <w:lang w:eastAsia="es-EC"/>
              </w:rPr>
              <w:t>”</w:t>
            </w:r>
            <w:r w:rsidR="006C4038">
              <w:rPr>
                <w:rFonts w:ascii="Arial" w:hAnsi="Arial" w:cs="Arial"/>
                <w:b w:val="0"/>
                <w:lang w:eastAsia="es-EC"/>
              </w:rPr>
              <w:t>.</w:t>
            </w:r>
          </w:p>
          <w:p w14:paraId="5B9AAE46" w14:textId="605C24B6" w:rsidR="00C63262" w:rsidRDefault="00136601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Hacer clic</w:t>
            </w:r>
            <w:r w:rsidR="006614C6">
              <w:rPr>
                <w:rFonts w:ascii="Arial" w:hAnsi="Arial" w:cs="Arial"/>
                <w:b w:val="0"/>
                <w:lang w:eastAsia="es-EC"/>
              </w:rPr>
              <w:t xml:space="preserve"> en el botón “Nueva Actividad”</w:t>
            </w:r>
            <w:r w:rsidR="006C4038">
              <w:rPr>
                <w:rFonts w:ascii="Arial" w:hAnsi="Arial" w:cs="Arial"/>
                <w:b w:val="0"/>
                <w:lang w:eastAsia="es-EC"/>
              </w:rPr>
              <w:t>.</w:t>
            </w:r>
          </w:p>
          <w:p w14:paraId="581C8B3F" w14:textId="77777777" w:rsidR="00C63262" w:rsidRDefault="006C4038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el tipo de actividad.</w:t>
            </w:r>
          </w:p>
          <w:p w14:paraId="5A16C53B" w14:textId="77777777" w:rsidR="006C4038" w:rsidRPr="000F6ADC" w:rsidRDefault="006C4038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ingresa la descripción de la actividad, fecha de entrega y nota.</w:t>
            </w:r>
          </w:p>
        </w:tc>
      </w:tr>
      <w:tr w:rsidR="00C63262" w:rsidRPr="005C0F79" w14:paraId="55629847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2FEC7079" w14:textId="77777777" w:rsidR="00C6326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14:paraId="1CA3B012" w14:textId="77777777" w:rsidR="00C63262" w:rsidRPr="00962710" w:rsidRDefault="00C63262" w:rsidP="003357D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962710">
              <w:rPr>
                <w:rFonts w:ascii="Arial" w:eastAsiaTheme="majorEastAsia" w:hAnsi="Arial" w:cs="Arial"/>
                <w:b w:val="0"/>
                <w:bCs w:val="0"/>
              </w:rPr>
              <w:t>Detalle de actividades creadas y se guardan los datos en la base.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14:paraId="4EA65B69" w14:textId="77777777" w:rsidR="00C63262" w:rsidRPr="000F6ADC" w:rsidRDefault="00C63262" w:rsidP="006C40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14:paraId="5F0D9FD0" w14:textId="77777777" w:rsidR="00C63262" w:rsidRPr="000F6ADC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3541810" wp14:editId="0C2BF269">
                      <wp:simplePos x="0" y="0"/>
                      <wp:positionH relativeFrom="column">
                        <wp:posOffset>312172</wp:posOffset>
                      </wp:positionH>
                      <wp:positionV relativeFrom="paragraph">
                        <wp:posOffset>5494</wp:posOffset>
                      </wp:positionV>
                      <wp:extent cx="191770" cy="248478"/>
                      <wp:effectExtent l="0" t="0" r="17780" b="18415"/>
                      <wp:wrapNone/>
                      <wp:docPr id="195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2484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CA9436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1" style="position:absolute;margin-left:24.6pt;margin-top:.45pt;width:15.1pt;height:19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SI</w:t>
            </w:r>
            <w:r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8B8D225" w14:textId="77777777" w:rsidR="00C63262" w:rsidRPr="000F6ADC" w:rsidRDefault="006C4038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37088" behindDoc="0" locked="0" layoutInCell="1" allowOverlap="1" wp14:anchorId="0CFF5C65" wp14:editId="3B8855A6">
                      <wp:simplePos x="0" y="0"/>
                      <wp:positionH relativeFrom="column">
                        <wp:posOffset>311537</wp:posOffset>
                      </wp:positionH>
                      <wp:positionV relativeFrom="paragraph">
                        <wp:posOffset>33683</wp:posOffset>
                      </wp:positionV>
                      <wp:extent cx="201709" cy="166370"/>
                      <wp:effectExtent l="0" t="0" r="27305" b="24130"/>
                      <wp:wrapNone/>
                      <wp:docPr id="209" name="209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709" cy="166370"/>
                                <a:chOff x="0" y="0"/>
                                <a:chExt cx="201709" cy="166370"/>
                              </a:xfrm>
                            </wpg:grpSpPr>
                            <wps:wsp>
                              <wps:cNvPr id="207" name="207 Conector recto"/>
                              <wps:cNvCnPr/>
                              <wps:spPr>
                                <a:xfrm>
                                  <a:off x="19878" y="0"/>
                                  <a:ext cx="171892" cy="166370"/>
                                </a:xfrm>
                                <a:prstGeom prst="line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208 Conector recto"/>
                              <wps:cNvCnPr/>
                              <wps:spPr>
                                <a:xfrm flipH="1">
                                  <a:off x="0" y="0"/>
                                  <a:ext cx="201709" cy="16637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09 Grupo" o:spid="_x0000_s1026" style="position:absolute;margin-left:24.55pt;margin-top:2.65pt;width:15.9pt;height:13.1pt;z-index:251737088" coordsize="201709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">
                      <v:line id="207 Conector recto" o:spid="_x0000_s1027" style="position:absolute;visibility:visible;mso-wrap-style:square" from="19878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q6xMQAAADcAAAADwAAAGRycy9kb3ducmV2LnhtbESPS2vDMBCE74X8B7GB3ho5Kc3DiRxC&#10;aGlpTnndF2tjG1srR1IT9d9XhUKPw8x8w6zW0XTiRs43lhWMRxkI4tLqhisFp+Pb0xyED8gaO8uk&#10;4Js8rIvBwwpzbe+8p9shVCJB2OeooA6hz6X0ZU0G/cj2xMm7WGcwJOkqqR3eE9x0cpJlU2mw4bRQ&#10;Y0/bmsr28GUSZXy+GvneLvD86Xbu9XkaX+JVqcdh3CxBBIrhP/zX/tAKJtkMfs+kI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WrrExAAAANwAAAAPAAAAAAAAAAAA&#10;AAAAAKECAABkcnMvZG93bnJldi54bWxQSwUGAAAAAAQABAD5AAAAkgMAAAAA&#10;" strokecolor="black [3040]"/>
                      <v:line id="208 Conector recto" o:spid="_x0000_s1028" style="position:absolute;flip:x;visibility:visible;mso-wrap-style:square" from="0,0" to="201709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MhdsEAAADcAAAADwAAAGRycy9kb3ducmV2LnhtbERPzWoCMRC+F3yHMIK3mlSs6NYoKgjS&#10;i1R9gGEz3SzdTNYk6rpP3xwKPX58/8t15xpxpxBrzxrexgoEcelNzZWGy3n/OgcRE7LBxjNpeFKE&#10;9WrwssTC+Ad/0f2UKpFDOBaowabUFlLG0pLDOPYtcea+fXCYMgyVNAEfOdw1cqLUTDqsOTdYbGln&#10;qfw53ZyGpk+XfrHd2V5dp09zPM58eP/UejTsNh8gEnXpX/znPhgNE5XX5jP5CM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gyF2wQAAANwAAAAPAAAAAAAAAAAAAAAA&#10;AKECAABkcnMvZG93bnJldi54bWxQSwUGAAAAAAQABAD5AAAAjwMAAAAA&#10;" strokecolor="black [3213]"/>
                    </v:group>
                  </w:pict>
                </mc:Fallback>
              </mc:AlternateContent>
            </w:r>
            <w:r w:rsidR="00C63262"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84A9BAA" wp14:editId="6142CB35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196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8EB9B9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2" style="position:absolute;margin-left:24.6pt;margin-top:2.9pt;width:15.1pt;height:13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F91l2z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="00C63262"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182BCC" w14:paraId="64891A32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4278B688" w14:textId="77777777" w:rsidR="00C63262" w:rsidRDefault="00C63262" w:rsidP="003357D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2BFF57F9" w14:textId="77777777" w:rsidR="00C63262" w:rsidRPr="000F6ADC" w:rsidRDefault="006C4038" w:rsidP="003357D2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No se logro guardar la información en la base, ya que presenta errores de validación. Con un mensaje de retroalimentación “Llene bien el formulario”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7DDEB9C1" w14:textId="77777777" w:rsidR="00C63262" w:rsidRPr="000F6ADC" w:rsidRDefault="00C63262" w:rsidP="006C40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6C4038">
              <w:rPr>
                <w:rFonts w:ascii="Arial" w:eastAsiaTheme="majorEastAsia" w:hAnsi="Arial" w:cs="Arial"/>
                <w:bCs/>
              </w:rPr>
              <w:t>Si</w:t>
            </w:r>
          </w:p>
        </w:tc>
      </w:tr>
      <w:tr w:rsidR="00C63262" w:rsidRPr="005C0F79" w14:paraId="076636DD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ABEDE61" w14:textId="77777777" w:rsidR="00C63262" w:rsidRPr="000F6ADC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  <w:r w:rsidR="006C4038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6C4038">
              <w:rPr>
                <w:rFonts w:ascii="Arial" w:eastAsiaTheme="majorEastAsia" w:hAnsi="Arial" w:cs="Arial"/>
                <w:b w:val="0"/>
                <w:bCs w:val="0"/>
              </w:rPr>
              <w:t>Validar bien el ingreso de datos.</w:t>
            </w:r>
          </w:p>
        </w:tc>
      </w:tr>
    </w:tbl>
    <w:p w14:paraId="77536711" w14:textId="77777777" w:rsidR="00C63262" w:rsidRDefault="00C63262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5A5EC83" w14:textId="77777777" w:rsidR="00602460" w:rsidRDefault="00602460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9B5BAB" w:rsidRPr="005C0F79" w14:paraId="1AF53EE1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96F48D0" w14:textId="77777777" w:rsidR="009B5BAB" w:rsidRPr="000F6ADC" w:rsidRDefault="00602460" w:rsidP="006024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>
              <w:rPr>
                <w:rFonts w:ascii="Arial Black" w:eastAsiaTheme="majorEastAsia" w:hAnsi="Arial Black" w:cs="Tahoma"/>
                <w:bCs w:val="0"/>
                <w:sz w:val="24"/>
              </w:rPr>
              <w:lastRenderedPageBreak/>
              <w:t>Escenario: Consultar Actividad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492AA2" w14:textId="77777777" w:rsidR="009B5BAB" w:rsidRPr="000F6ADC" w:rsidRDefault="009B5BAB" w:rsidP="00602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</w:t>
            </w:r>
            <w:r w:rsidR="00602460">
              <w:rPr>
                <w:rFonts w:ascii="Arial Black" w:hAnsi="Arial Black" w:cs="Tahoma"/>
                <w:sz w:val="24"/>
              </w:rPr>
              <w:t>7</w:t>
            </w:r>
          </w:p>
        </w:tc>
      </w:tr>
      <w:tr w:rsidR="009B5BAB" w:rsidRPr="005C0F79" w14:paraId="59F0FF1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4D79EFCA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9B5BAB" w:rsidRPr="005C0F79" w14:paraId="5D5F6196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0D77B023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43ACF5D2" w14:textId="77777777" w:rsidR="009B5BAB" w:rsidRPr="000F6ADC" w:rsidRDefault="009B5BAB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28/06/2012</w:t>
            </w:r>
          </w:p>
        </w:tc>
      </w:tr>
      <w:tr w:rsidR="009B5BAB" w:rsidRPr="005C0F79" w14:paraId="417BD1D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14:paraId="2F2FB1B4" w14:textId="77777777" w:rsidR="009B5BAB" w:rsidRPr="000F6ADC" w:rsidRDefault="009B5BAB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 w:rsidR="00602460">
              <w:rPr>
                <w:rFonts w:ascii="Arial" w:eastAsiaTheme="majorEastAsia" w:hAnsi="Arial" w:cs="Arial"/>
                <w:b w:val="0"/>
                <w:bCs w:val="0"/>
              </w:rPr>
              <w:t>20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h50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14:paraId="53C103AE" w14:textId="77777777" w:rsidR="009B5BAB" w:rsidRPr="00571EA1" w:rsidRDefault="009B5BAB" w:rsidP="00602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="00602460">
              <w:rPr>
                <w:rFonts w:ascii="Arial" w:eastAsiaTheme="majorEastAsia" w:hAnsi="Arial" w:cs="Arial"/>
                <w:bCs/>
              </w:rPr>
              <w:t>21h00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2EB71A61" w14:textId="77777777" w:rsidR="009B5BAB" w:rsidRPr="000F6ADC" w:rsidRDefault="009B5BA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9B5BAB" w:rsidRPr="00182BCC" w14:paraId="5DBA8C45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62E9780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476D448" w14:textId="77777777" w:rsidR="009B5BAB" w:rsidRPr="000F6ADC" w:rsidRDefault="009B5BAB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9B5BAB" w:rsidRPr="00591718" w14:paraId="24F2D08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8A42328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2BE5AB8B" w14:textId="77777777" w:rsidR="009B5BAB" w:rsidRPr="006614C6" w:rsidRDefault="009B5BAB" w:rsidP="00602460">
            <w:pPr>
              <w:pStyle w:val="Prrafodelista"/>
              <w:rPr>
                <w:rFonts w:ascii="Arial" w:eastAsiaTheme="majorEastAsia" w:hAnsi="Arial" w:cs="Arial"/>
                <w:b w:val="0"/>
              </w:rPr>
            </w:pPr>
          </w:p>
        </w:tc>
      </w:tr>
      <w:tr w:rsidR="009B5BAB" w:rsidRPr="005C0F79" w14:paraId="7242788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237C85B" w14:textId="77777777" w:rsidR="009B5BAB" w:rsidRPr="000F6ADC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010E0CB3" w14:textId="77777777" w:rsidR="009B5BAB" w:rsidRDefault="009B5BAB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hace clic en la pestaña “Actividad”.</w:t>
            </w:r>
          </w:p>
          <w:p w14:paraId="1309E700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la materia.</w:t>
            </w:r>
          </w:p>
          <w:p w14:paraId="7DEFB8C6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el paralelo.</w:t>
            </w:r>
          </w:p>
          <w:p w14:paraId="70907E19" w14:textId="77777777" w:rsidR="009B5BAB" w:rsidRPr="00602460" w:rsidRDefault="00602460" w:rsidP="00602460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presenta la lista de las actividades asignadas a una materia y paralelo elegido.</w:t>
            </w:r>
          </w:p>
        </w:tc>
      </w:tr>
      <w:tr w:rsidR="009B5BAB" w:rsidRPr="005C0F79" w14:paraId="62162C9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7B176940" w14:textId="77777777" w:rsidR="009B5BAB" w:rsidRDefault="009B5BAB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14:paraId="4C2DA6B9" w14:textId="77777777" w:rsidR="009B5BAB" w:rsidRPr="00962710" w:rsidRDefault="00602460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presenta la información de las actividades asignadas a una materia y paralelo elegido.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14:paraId="0E61E565" w14:textId="77777777" w:rsidR="009B5BAB" w:rsidRPr="000F6ADC" w:rsidRDefault="009B5BAB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14:paraId="5CAA1387" w14:textId="77777777" w:rsidR="009B5BAB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5A7A933C" wp14:editId="2B6F3C9D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37217</wp:posOffset>
                      </wp:positionV>
                      <wp:extent cx="201295" cy="166370"/>
                      <wp:effectExtent l="0" t="0" r="27305" b="24130"/>
                      <wp:wrapNone/>
                      <wp:docPr id="38" name="38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" cy="166370"/>
                                <a:chOff x="0" y="0"/>
                                <a:chExt cx="201709" cy="166370"/>
                              </a:xfrm>
                            </wpg:grpSpPr>
                            <wps:wsp>
                              <wps:cNvPr id="39" name="39 Conector recto"/>
                              <wps:cNvCnPr/>
                              <wps:spPr>
                                <a:xfrm>
                                  <a:off x="19878" y="0"/>
                                  <a:ext cx="171892" cy="166370"/>
                                </a:xfrm>
                                <a:prstGeom prst="line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40 Conector recto"/>
                              <wps:cNvCnPr/>
                              <wps:spPr>
                                <a:xfrm flipH="1">
                                  <a:off x="0" y="0"/>
                                  <a:ext cx="201709" cy="16637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38 Grupo" o:spid="_x0000_s1026" style="position:absolute;margin-left:23.7pt;margin-top:2.95pt;width:15.85pt;height:13.1pt;z-index:251755520" coordsize="201709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">
                      <v:line id="39 Conector recto" o:spid="_x0000_s1027" style="position:absolute;visibility:visible;mso-wrap-style:square" from="19878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t4gcMAAADbAAAADwAAAGRycy9kb3ducmV2LnhtbESPQWsCMRSE74X+h/AEb5q1i1JXo5RS&#10;qdSTW70/Ns/dxc3LbpJq+u+bQqHHYWa+YdbbaDpxI+dbywpm0wwEcWV1y7WC0+du8gzCB2SNnWVS&#10;8E0etpvHhzUW2t75SLcy1CJB2BeooAmhL6T0VUMG/dT2xMm7WGcwJOlqqR3eE9x08inLFtJgy2mh&#10;wZ5eG6qu5ZdJlNl5MPL9usTzhzu4t3wR53FQajyKLysQgWL4D/+191pBvoTfL+kH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LeIHDAAAA2wAAAA8AAAAAAAAAAAAA&#10;AAAAoQIAAGRycy9kb3ducmV2LnhtbFBLBQYAAAAABAAEAPkAAACRAwAAAAA=&#10;" strokecolor="black [3040]"/>
                      <v:line id="40 Conector recto" o:spid="_x0000_s1028" style="position:absolute;flip:x;visibility:visible;mso-wrap-style:square" from="0,0" to="201709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+I1MAAAADbAAAADwAAAGRycy9kb3ducmV2LnhtbERPy4rCMBTdC/MP4Q6401RRmalGGYUB&#10;cSM+PuDSXJtic9NJMlr79WYhuDyc92LV2lrcyIfKsYLRMANBXDhdcangfPodfIEIEVlj7ZgUPCjA&#10;avnRW2Cu3Z0PdDvGUqQQDjkqMDE2uZShMGQxDF1DnLiL8xZjgr6U2uM9hdtajrNsJi1WnBoMNrQx&#10;VFyP/1ZB3cVz973emC77mzz0fj9zfrpTqv/Z/sxBRGrjW/xyb7WCSVqfvqQfIJ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6PiNTAAAAA2wAAAA8AAAAAAAAAAAAAAAAA&#10;oQIAAGRycy9kb3ducmV2LnhtbFBLBQYAAAAABAAEAPkAAACOAwAAAAA=&#10;" strokecolor="black [3213]"/>
                    </v:group>
                  </w:pict>
                </mc:Fallback>
              </mc:AlternateContent>
            </w:r>
            <w:r w:rsidR="009B5BAB"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5752860" wp14:editId="5A9AE6CE">
                      <wp:simplePos x="0" y="0"/>
                      <wp:positionH relativeFrom="column">
                        <wp:posOffset>312172</wp:posOffset>
                      </wp:positionH>
                      <wp:positionV relativeFrom="paragraph">
                        <wp:posOffset>5494</wp:posOffset>
                      </wp:positionV>
                      <wp:extent cx="191770" cy="248478"/>
                      <wp:effectExtent l="0" t="0" r="17780" b="18415"/>
                      <wp:wrapNone/>
                      <wp:docPr id="37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2484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8DF01C" w14:textId="77777777" w:rsidR="009D016B" w:rsidRDefault="009D016B" w:rsidP="009B5BA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3" style="position:absolute;margin-left:24.6pt;margin-top:.45pt;width:15.1pt;height:19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">
                      <v:textbox>
                        <w:txbxContent>
                          <w:p w:rsidR="005E6018" w:rsidRDefault="005E6018" w:rsidP="009B5BAB"/>
                        </w:txbxContent>
                      </v:textbox>
                    </v:rect>
                  </w:pict>
                </mc:Fallback>
              </mc:AlternateContent>
            </w:r>
            <w:r w:rsidR="009B5BAB" w:rsidRPr="000F6ADC">
              <w:rPr>
                <w:rFonts w:ascii="Arial" w:eastAsiaTheme="majorEastAsia" w:hAnsi="Arial" w:cs="Arial"/>
                <w:bCs/>
              </w:rPr>
              <w:t>SI</w:t>
            </w:r>
            <w:r w:rsidR="009B5BAB"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3BC18F5" w14:textId="77777777" w:rsidR="009B5BAB" w:rsidRPr="000F6ADC" w:rsidRDefault="009B5BAB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3955750" wp14:editId="13434FD0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41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D2AC5D" w14:textId="77777777" w:rsidR="009D016B" w:rsidRDefault="009D016B" w:rsidP="009B5BA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4" style="position:absolute;margin-left:24.6pt;margin-top:2.9pt;width:15.1pt;height:13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BchPoT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9B5BAB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9B5BAB" w:rsidRPr="00182BCC" w14:paraId="2FF7850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07B9A8E6" w14:textId="77777777" w:rsidR="009B5BAB" w:rsidRDefault="009B5BAB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789145AF" w14:textId="77777777" w:rsidR="009B5BAB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presentó la información de las actividades asignadas a la materia de Lenguaje de Programación del paralelo 1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782B4B5F" w14:textId="77777777" w:rsidR="009B5BAB" w:rsidRPr="000F6ADC" w:rsidRDefault="009B5BAB" w:rsidP="006024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602460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9B5BAB" w:rsidRPr="005C0F79" w14:paraId="0021F4E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5B65D31" w14:textId="77777777" w:rsidR="009B5BAB" w:rsidRPr="000F6ADC" w:rsidRDefault="009B5BAB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</w:tc>
      </w:tr>
    </w:tbl>
    <w:p w14:paraId="31BBE136" w14:textId="77777777" w:rsidR="00C63262" w:rsidRPr="009B5BAB" w:rsidRDefault="00C63262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eastAsia="en-US"/>
        </w:rPr>
      </w:pPr>
    </w:p>
    <w:p w14:paraId="0FBB9210" w14:textId="77777777" w:rsidR="00C63262" w:rsidRDefault="00C63262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9DF2F94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2310A58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E66BA0B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5FC1D60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3FFBC7F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4EF3F10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9530402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0CD873C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7C9DFB7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6983DEF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98CB41F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5E6C8E0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1B51B62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17"/>
        <w:gridCol w:w="2917"/>
        <w:gridCol w:w="1756"/>
        <w:gridCol w:w="1464"/>
      </w:tblGrid>
      <w:tr w:rsidR="00602460" w:rsidRPr="005C0F79" w14:paraId="678CB9C6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E8488E" w14:textId="77777777" w:rsidR="00602460" w:rsidRPr="000F6ADC" w:rsidRDefault="00602460" w:rsidP="006024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>
              <w:rPr>
                <w:rFonts w:ascii="Arial Black" w:eastAsiaTheme="majorEastAsia" w:hAnsi="Arial Black" w:cs="Tahoma"/>
                <w:bCs w:val="0"/>
                <w:sz w:val="24"/>
              </w:rPr>
              <w:t>Escenario: Eliminar Actividad</w:t>
            </w:r>
          </w:p>
        </w:tc>
        <w:tc>
          <w:tcPr>
            <w:tcW w:w="31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345423" w14:textId="77777777" w:rsidR="00602460" w:rsidRPr="000F6ADC" w:rsidRDefault="00602460" w:rsidP="00602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Id. Prueba: 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USR-008</w:t>
            </w:r>
          </w:p>
        </w:tc>
      </w:tr>
      <w:tr w:rsidR="00602460" w:rsidRPr="005C0F79" w14:paraId="060A7F9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  <w:shd w:val="clear" w:color="auto" w:fill="EAF1DD" w:themeFill="accent3" w:themeFillTint="33"/>
          </w:tcPr>
          <w:p w14:paraId="1CBFD2E6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602460" w:rsidRPr="005C0F79" w14:paraId="466FF159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5BCDD357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0231AABE" w14:textId="77777777" w:rsidR="00602460" w:rsidRPr="000F6ADC" w:rsidRDefault="006024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28/06/2012</w:t>
            </w:r>
          </w:p>
        </w:tc>
      </w:tr>
      <w:tr w:rsidR="00602460" w:rsidRPr="005C0F79" w14:paraId="74FC79A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1" w:type="dxa"/>
            <w:tcBorders>
              <w:right w:val="none" w:sz="0" w:space="0" w:color="auto"/>
            </w:tcBorders>
          </w:tcPr>
          <w:p w14:paraId="4F8AB142" w14:textId="77777777" w:rsidR="00602460" w:rsidRPr="000F6ADC" w:rsidRDefault="00602460" w:rsidP="00602460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Hora inicio: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21h00</w:t>
            </w:r>
          </w:p>
        </w:tc>
        <w:tc>
          <w:tcPr>
            <w:tcW w:w="2972" w:type="dxa"/>
            <w:tcBorders>
              <w:left w:val="none" w:sz="0" w:space="0" w:color="auto"/>
              <w:right w:val="none" w:sz="0" w:space="0" w:color="auto"/>
            </w:tcBorders>
          </w:tcPr>
          <w:p w14:paraId="16BF1E3A" w14:textId="77777777" w:rsidR="00602460" w:rsidRPr="00571EA1" w:rsidRDefault="00602460" w:rsidP="00602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21h04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3CF7441A" w14:textId="77777777" w:rsidR="00602460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F48FA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602460" w:rsidRPr="00182BCC" w14:paraId="62B10521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4D3DE34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1F001EF9" w14:textId="77777777" w:rsidR="00602460" w:rsidRPr="000F6ADC" w:rsidRDefault="00602460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0F6ADC">
              <w:rPr>
                <w:rFonts w:ascii="Arial" w:eastAsiaTheme="majorEastAsia" w:hAnsi="Arial" w:cs="Arial"/>
                <w:b w:val="0"/>
              </w:rPr>
              <w:t>Se ha ingresado al sistema.</w:t>
            </w:r>
          </w:p>
        </w:tc>
      </w:tr>
      <w:tr w:rsidR="00602460" w:rsidRPr="00591718" w14:paraId="2B973EE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C1EB88D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19AD2D7" w14:textId="77777777" w:rsidR="00602460" w:rsidRPr="006614C6" w:rsidRDefault="00602460" w:rsidP="005E6018">
            <w:pPr>
              <w:pStyle w:val="Prrafodelista"/>
              <w:rPr>
                <w:rFonts w:ascii="Arial" w:eastAsiaTheme="majorEastAsia" w:hAnsi="Arial" w:cs="Arial"/>
                <w:b w:val="0"/>
              </w:rPr>
            </w:pPr>
          </w:p>
        </w:tc>
      </w:tr>
      <w:tr w:rsidR="00602460" w:rsidRPr="005C0F79" w14:paraId="1717712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453D6C3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F62F5CD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hace clic en la pestaña “Actividad”.</w:t>
            </w:r>
          </w:p>
          <w:p w14:paraId="127CC4D8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la materia.</w:t>
            </w:r>
          </w:p>
          <w:p w14:paraId="57984040" w14:textId="77777777" w:rsidR="00602460" w:rsidRDefault="006024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elige el paralelo.</w:t>
            </w:r>
          </w:p>
          <w:p w14:paraId="06E5B06B" w14:textId="77777777" w:rsidR="00602460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identifica la actividad que se desea eliminar.</w:t>
            </w:r>
          </w:p>
          <w:p w14:paraId="34ADB231" w14:textId="440A38F1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En la s</w:t>
            </w:r>
            <w:r w:rsidR="00136601">
              <w:rPr>
                <w:rFonts w:ascii="Arial" w:hAnsi="Arial" w:cs="Arial"/>
                <w:b w:val="0"/>
                <w:lang w:eastAsia="es-EC"/>
              </w:rPr>
              <w:t>ección de acciones se hace clic</w:t>
            </w:r>
            <w:r>
              <w:rPr>
                <w:rFonts w:ascii="Arial" w:hAnsi="Arial" w:cs="Arial"/>
                <w:b w:val="0"/>
                <w:lang w:eastAsia="es-EC"/>
              </w:rPr>
              <w:t xml:space="preserve"> en la opción “eliminar”</w:t>
            </w:r>
          </w:p>
          <w:p w14:paraId="0699D9EC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Presenta mensaje “Esta seguro que desea Eliminar”</w:t>
            </w:r>
          </w:p>
          <w:p w14:paraId="5749D739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Se selecciona aceptar</w:t>
            </w:r>
          </w:p>
          <w:p w14:paraId="46D29127" w14:textId="77777777" w:rsidR="00270AF5" w:rsidRPr="00602460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  <w:lang w:eastAsia="es-EC"/>
              </w:rPr>
            </w:pPr>
            <w:r>
              <w:rPr>
                <w:rFonts w:ascii="Arial" w:hAnsi="Arial" w:cs="Arial"/>
                <w:b w:val="0"/>
                <w:lang w:eastAsia="es-EC"/>
              </w:rPr>
              <w:t>La información fue eliminada de la base.</w:t>
            </w:r>
          </w:p>
        </w:tc>
      </w:tr>
      <w:tr w:rsidR="00602460" w:rsidRPr="005C0F79" w14:paraId="3B40E50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795C4219" w14:textId="77777777" w:rsidR="00602460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</w:p>
          <w:p w14:paraId="6360B8FC" w14:textId="77777777" w:rsidR="00602460" w:rsidRPr="00962710" w:rsidRDefault="00270AF5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La actividad es eliminada de la base.</w:t>
            </w:r>
          </w:p>
        </w:tc>
        <w:tc>
          <w:tcPr>
            <w:tcW w:w="1623" w:type="dxa"/>
            <w:tcBorders>
              <w:left w:val="none" w:sz="0" w:space="0" w:color="auto"/>
              <w:right w:val="none" w:sz="0" w:space="0" w:color="auto"/>
            </w:tcBorders>
          </w:tcPr>
          <w:p w14:paraId="10A577C9" w14:textId="77777777" w:rsidR="00602460" w:rsidRPr="000F6ADC" w:rsidRDefault="00602460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88" w:type="dxa"/>
            <w:tcBorders>
              <w:left w:val="none" w:sz="0" w:space="0" w:color="auto"/>
            </w:tcBorders>
          </w:tcPr>
          <w:p w14:paraId="36F12480" w14:textId="77777777" w:rsidR="00602460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18599770" wp14:editId="401351FE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37217</wp:posOffset>
                      </wp:positionV>
                      <wp:extent cx="201295" cy="166370"/>
                      <wp:effectExtent l="0" t="0" r="27305" b="24130"/>
                      <wp:wrapNone/>
                      <wp:docPr id="68" name="68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" cy="166370"/>
                                <a:chOff x="0" y="0"/>
                                <a:chExt cx="201709" cy="166370"/>
                              </a:xfrm>
                            </wpg:grpSpPr>
                            <wps:wsp>
                              <wps:cNvPr id="73" name="73 Conector recto"/>
                              <wps:cNvCnPr/>
                              <wps:spPr>
                                <a:xfrm>
                                  <a:off x="19878" y="0"/>
                                  <a:ext cx="171892" cy="166370"/>
                                </a:xfrm>
                                <a:prstGeom prst="line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74 Conector recto"/>
                              <wps:cNvCnPr/>
                              <wps:spPr>
                                <a:xfrm flipH="1">
                                  <a:off x="0" y="0"/>
                                  <a:ext cx="201709" cy="16637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68 Grupo" o:spid="_x0000_s1026" style="position:absolute;margin-left:23.7pt;margin-top:2.95pt;width:15.85pt;height:13.1pt;z-index:251763712" coordsize="201709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">
                      <v:line id="73 Conector recto" o:spid="_x0000_s1027" style="position:absolute;visibility:visible;mso-wrap-style:square" from="19878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n2q8IAAADbAAAADwAAAGRycy9kb3ducmV2LnhtbESPT2sCMRTE7wW/Q3hCb5pVqdXVKFIq&#10;Fj3VP/fH5rm7uHlZk1TTb98IQo/DzPyGmS+jacSNnK8tKxj0MxDEhdU1lwqOh3VvAsIHZI2NZVLw&#10;Sx6Wi87LHHNt7/xNt30oRYKwz1FBFUKbS+mLigz6vm2Jk3e2zmBI0pVSO7wnuGnkMMvG0mDNaaHC&#10;lj4qKi77H5Mog9PVyM1liqet27nP0Ti+xatSr924moEIFMN/+Nn+0greR/D4kn6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n2q8IAAADbAAAADwAAAAAAAAAAAAAA&#10;AAChAgAAZHJzL2Rvd25yZXYueG1sUEsFBgAAAAAEAAQA+QAAAJADAAAAAA==&#10;" strokecolor="black [3040]"/>
                      <v:line id="74 Conector recto" o:spid="_x0000_s1028" style="position:absolute;flip:x;visibility:visible;mso-wrap-style:square" from="0,0" to="201709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hEasMAAADbAAAADwAAAGRycy9kb3ducmV2LnhtbESP0WoCMRRE3wv9h3ALvmlWsVZXo1Sh&#10;UHwRrR9w2Vw3i5ubbRJ13a9vBKGPw8ycYRar1tbiSj5UjhUMBxkI4sLpiksFx5+v/hREiMgaa8ek&#10;4E4BVsvXlwXm2t14T9dDLEWCcMhRgYmxyaUMhSGLYeAa4uSdnLcYk/Sl1B5vCW5rOcqyibRYcVow&#10;2NDGUHE+XKyCuovHbrbemC77Hd/1bjdx/n2rVO+t/ZyDiNTG//Cz/a0VfIzh8SX9A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YRGrDAAAA2wAAAA8AAAAAAAAAAAAA&#10;AAAAoQIAAGRycy9kb3ducmV2LnhtbFBLBQYAAAAABAAEAPkAAACRAwAAAAA=&#10;" strokecolor="black [3213]"/>
                    </v:group>
                  </w:pict>
                </mc:Fallback>
              </mc:AlternateContent>
            </w: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03D60DA" wp14:editId="0DB97466">
                      <wp:simplePos x="0" y="0"/>
                      <wp:positionH relativeFrom="column">
                        <wp:posOffset>312172</wp:posOffset>
                      </wp:positionH>
                      <wp:positionV relativeFrom="paragraph">
                        <wp:posOffset>5494</wp:posOffset>
                      </wp:positionV>
                      <wp:extent cx="191770" cy="248478"/>
                      <wp:effectExtent l="0" t="0" r="17780" b="18415"/>
                      <wp:wrapNone/>
                      <wp:docPr id="77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24847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2599D0" w14:textId="77777777" w:rsidR="009D016B" w:rsidRDefault="009D016B" w:rsidP="006024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5" style="position:absolute;margin-left:24.6pt;margin-top:.45pt;width:15.1pt;height:19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">
                      <v:textbox>
                        <w:txbxContent>
                          <w:p w:rsidR="005E6018" w:rsidRDefault="005E6018" w:rsidP="00602460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SI</w:t>
            </w:r>
            <w:r w:rsidRPr="000F6AD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C120B1B" w14:textId="77777777" w:rsidR="00602460" w:rsidRPr="000F6ADC" w:rsidRDefault="006024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0F6ADC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1EB3216F" wp14:editId="59165186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78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DAA917" w14:textId="77777777" w:rsidR="009D016B" w:rsidRDefault="009D016B" w:rsidP="006024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6" style="position:absolute;margin-left:24.6pt;margin-top:2.9pt;width:15.1pt;height:13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DRf7A1MAIAAFE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602460"/>
                        </w:txbxContent>
                      </v:textbox>
                    </v:rect>
                  </w:pict>
                </mc:Fallback>
              </mc:AlternateContent>
            </w:r>
            <w:r w:rsidRPr="000F6AD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602460" w:rsidRPr="00182BCC" w14:paraId="3531F911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3" w:type="dxa"/>
            <w:gridSpan w:val="2"/>
            <w:tcBorders>
              <w:right w:val="none" w:sz="0" w:space="0" w:color="auto"/>
            </w:tcBorders>
          </w:tcPr>
          <w:p w14:paraId="439EE554" w14:textId="77777777" w:rsidR="00602460" w:rsidRDefault="00602460" w:rsidP="005E6018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0F6ADC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</w:p>
          <w:p w14:paraId="41D0B2AA" w14:textId="77777777" w:rsidR="00602460" w:rsidRPr="000F6ADC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La actividad fue eliminada correctamente de la base.</w:t>
            </w:r>
          </w:p>
        </w:tc>
        <w:tc>
          <w:tcPr>
            <w:tcW w:w="3111" w:type="dxa"/>
            <w:gridSpan w:val="2"/>
            <w:tcBorders>
              <w:left w:val="none" w:sz="0" w:space="0" w:color="auto"/>
            </w:tcBorders>
          </w:tcPr>
          <w:p w14:paraId="7E62F3DA" w14:textId="77777777" w:rsidR="00602460" w:rsidRPr="000F6ADC" w:rsidRDefault="006024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0F6ADC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602460" w:rsidRPr="005C0F79" w14:paraId="2895FD3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92CD937" w14:textId="77777777" w:rsidR="00602460" w:rsidRPr="000F6ADC" w:rsidRDefault="006024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0F6ADC">
              <w:rPr>
                <w:rFonts w:ascii="Arial" w:eastAsiaTheme="majorEastAsia" w:hAnsi="Arial" w:cs="Arial"/>
                <w:bCs w:val="0"/>
              </w:rPr>
              <w:t>Recomendación u observación: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</w:p>
        </w:tc>
      </w:tr>
    </w:tbl>
    <w:p w14:paraId="1D2089A4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044D1DD1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D7D881C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3DB61F3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249A7EE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EBC2AA8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3BD36AA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CE6E41B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0C9E388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C2ABED6" w14:textId="77777777" w:rsidR="00602460" w:rsidRDefault="00602460" w:rsidP="00C63262">
      <w:pPr>
        <w:pStyle w:val="Prrafodelista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01"/>
        <w:gridCol w:w="2870"/>
        <w:gridCol w:w="1840"/>
        <w:gridCol w:w="1443"/>
      </w:tblGrid>
      <w:tr w:rsidR="00C63262" w:rsidRPr="005C0F79" w14:paraId="464590E5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E7D6D5" w14:textId="77777777" w:rsidR="00C63262" w:rsidRPr="003D5FF2" w:rsidRDefault="00C63262" w:rsidP="00AB25F7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lastRenderedPageBreak/>
              <w:t xml:space="preserve">Escenario: </w:t>
            </w:r>
            <w:r w:rsidR="00AB25F7">
              <w:rPr>
                <w:rFonts w:ascii="Arial Black" w:eastAsiaTheme="majorEastAsia" w:hAnsi="Arial Black" w:cs="Tahoma"/>
                <w:bCs w:val="0"/>
                <w:sz w:val="24"/>
              </w:rPr>
              <w:t>Eliminar literal de una actividad</w:t>
            </w:r>
          </w:p>
        </w:tc>
        <w:tc>
          <w:tcPr>
            <w:tcW w:w="328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2980F9" w14:textId="77777777" w:rsidR="00C63262" w:rsidRPr="003D5FF2" w:rsidRDefault="00C63262" w:rsidP="00AB25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USR-00</w:t>
            </w:r>
            <w:r w:rsidR="00AB25F7">
              <w:rPr>
                <w:rFonts w:ascii="Arial Black" w:hAnsi="Arial Black" w:cs="Tahoma"/>
                <w:sz w:val="24"/>
              </w:rPr>
              <w:t>9</w:t>
            </w:r>
          </w:p>
        </w:tc>
      </w:tr>
      <w:tr w:rsidR="00C63262" w:rsidRPr="003D5FF2" w14:paraId="74B7259C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5D4831F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Actividad, Categoría, Rúbrica</w:t>
            </w:r>
          </w:p>
        </w:tc>
      </w:tr>
      <w:tr w:rsidR="00C63262" w:rsidRPr="003D5FF2" w14:paraId="1DB787BC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312ABA7F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Jennifer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Bermeo</w:t>
            </w:r>
            <w:proofErr w:type="spellEnd"/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4F417879" w14:textId="77777777" w:rsidR="00C63262" w:rsidRPr="003D5FF2" w:rsidRDefault="00C63262" w:rsidP="009B5B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 w:rsidR="009B5BAB">
              <w:rPr>
                <w:rFonts w:ascii="Arial" w:eastAsiaTheme="majorEastAsia" w:hAnsi="Arial" w:cs="Arial"/>
                <w:bCs/>
              </w:rPr>
              <w:t>29</w:t>
            </w:r>
            <w:r w:rsidRPr="003D5FF2">
              <w:rPr>
                <w:rFonts w:ascii="Arial" w:eastAsiaTheme="majorEastAsia" w:hAnsi="Arial" w:cs="Arial"/>
                <w:bCs/>
              </w:rPr>
              <w:t>/0</w:t>
            </w:r>
            <w:r w:rsidR="009B5BAB">
              <w:rPr>
                <w:rFonts w:ascii="Arial" w:eastAsiaTheme="majorEastAsia" w:hAnsi="Arial" w:cs="Arial"/>
                <w:bCs/>
              </w:rPr>
              <w:t>7</w:t>
            </w:r>
            <w:r w:rsidRPr="003D5FF2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C63262" w:rsidRPr="003D5FF2" w14:paraId="140399D7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none" w:sz="0" w:space="0" w:color="auto"/>
            </w:tcBorders>
          </w:tcPr>
          <w:p w14:paraId="24DEFF9B" w14:textId="77777777" w:rsidR="00C63262" w:rsidRPr="003D5FF2" w:rsidRDefault="00C63262" w:rsidP="009B5BA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19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h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00</w:t>
            </w:r>
          </w:p>
        </w:tc>
        <w:tc>
          <w:tcPr>
            <w:tcW w:w="2870" w:type="dxa"/>
            <w:tcBorders>
              <w:left w:val="none" w:sz="0" w:space="0" w:color="auto"/>
              <w:right w:val="none" w:sz="0" w:space="0" w:color="auto"/>
            </w:tcBorders>
          </w:tcPr>
          <w:p w14:paraId="1A009BA7" w14:textId="77777777" w:rsidR="00C63262" w:rsidRPr="003D5FF2" w:rsidRDefault="00C63262" w:rsidP="009B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="009B5BAB">
              <w:rPr>
                <w:rFonts w:ascii="Arial" w:eastAsiaTheme="majorEastAsia" w:hAnsi="Arial" w:cs="Arial"/>
                <w:bCs/>
              </w:rPr>
              <w:t>19</w:t>
            </w:r>
            <w:r w:rsidRPr="004E4758">
              <w:rPr>
                <w:rFonts w:ascii="Arial" w:eastAsiaTheme="majorEastAsia" w:hAnsi="Arial" w:cs="Arial"/>
                <w:bCs/>
              </w:rPr>
              <w:t>h</w:t>
            </w:r>
            <w:r w:rsidR="009B5BAB">
              <w:rPr>
                <w:rFonts w:ascii="Arial" w:eastAsiaTheme="majorEastAsia" w:hAnsi="Arial" w:cs="Arial"/>
                <w:bCs/>
              </w:rPr>
              <w:t>02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24600DF1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3D5FF2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63262" w:rsidRPr="003D5FF2" w14:paraId="4DBF8085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93184ED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BC55E4D" w14:textId="77777777" w:rsidR="00C63262" w:rsidRPr="003D5FF2" w:rsidRDefault="00C63262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se ha autenticado en CALPESPOL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C63262" w:rsidRPr="003D5FF2" w14:paraId="3C0E9385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6B25245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420B06BF" w14:textId="77777777" w:rsidR="00C63262" w:rsidRPr="003D5FF2" w:rsidRDefault="00C63262" w:rsidP="009B5BAB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C63262" w:rsidRPr="003D5FF2" w14:paraId="62BF5AF6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163E2FC2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6ABAE22B" w14:textId="77777777" w:rsidR="00C6326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elige la pestaña “Actividad”</w:t>
            </w:r>
          </w:p>
          <w:p w14:paraId="1E836A68" w14:textId="77777777" w:rsidR="00C63262" w:rsidRPr="003D5FF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identifica en la lista de actividades la actividad en la que se desea eliminar el literal.</w:t>
            </w:r>
          </w:p>
          <w:p w14:paraId="3295E901" w14:textId="06543BD5" w:rsidR="00C6326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hace clic en la imagen de la flecha verde que corresponda a esa actividad.</w:t>
            </w:r>
          </w:p>
          <w:p w14:paraId="3C18A14E" w14:textId="77777777" w:rsidR="009B5BAB" w:rsidRPr="003D5FF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desplazara la lista de literales de dicha actividad.</w:t>
            </w:r>
          </w:p>
          <w:p w14:paraId="17F1144A" w14:textId="77777777" w:rsidR="00C63262" w:rsidRPr="003D5FF2" w:rsidRDefault="009B5BAB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identifica el literal a eliminar.</w:t>
            </w:r>
          </w:p>
          <w:p w14:paraId="16A42464" w14:textId="6BC1D6A4" w:rsidR="00C63262" w:rsidRPr="003D5FF2" w:rsidRDefault="00136601" w:rsidP="003357D2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hace clic</w:t>
            </w:r>
            <w:r w:rsidR="009B5BAB">
              <w:rPr>
                <w:rFonts w:ascii="Arial" w:hAnsi="Arial" w:cs="Arial"/>
                <w:b w:val="0"/>
                <w:lang w:eastAsia="ar-SA"/>
              </w:rPr>
              <w:t xml:space="preserve"> en la sección de acciones en el icono de borrar.</w:t>
            </w:r>
          </w:p>
          <w:p w14:paraId="3214CB13" w14:textId="77777777" w:rsidR="00C63262" w:rsidRPr="003D5FF2" w:rsidRDefault="00C63262" w:rsidP="009B5BAB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 xml:space="preserve">La información </w:t>
            </w:r>
            <w:r w:rsidR="009B5BAB">
              <w:rPr>
                <w:rFonts w:ascii="Arial" w:hAnsi="Arial" w:cs="Arial"/>
                <w:b w:val="0"/>
                <w:lang w:eastAsia="ar-SA"/>
              </w:rPr>
              <w:t>se ha borrado correctamente.</w:t>
            </w:r>
          </w:p>
        </w:tc>
      </w:tr>
      <w:tr w:rsidR="00C63262" w:rsidRPr="003D5FF2" w14:paraId="73D45658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62117F02" w14:textId="77777777" w:rsidR="00C63262" w:rsidRPr="003D5FF2" w:rsidRDefault="00C63262" w:rsidP="009B5BA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El literal ha sido eliminado con éxito.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5442624A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43" w:type="dxa"/>
            <w:tcBorders>
              <w:left w:val="none" w:sz="0" w:space="0" w:color="auto"/>
            </w:tcBorders>
          </w:tcPr>
          <w:p w14:paraId="11C1A6AC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8427658" wp14:editId="38C2E0B1">
                      <wp:simplePos x="0" y="0"/>
                      <wp:positionH relativeFrom="column">
                        <wp:posOffset>318715</wp:posOffset>
                      </wp:positionH>
                      <wp:positionV relativeFrom="paragraph">
                        <wp:posOffset>1767</wp:posOffset>
                      </wp:positionV>
                      <wp:extent cx="247650" cy="228600"/>
                      <wp:effectExtent l="0" t="0" r="19050" b="19050"/>
                      <wp:wrapNone/>
                      <wp:docPr id="197" name="Rectángulo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2B60C5" w14:textId="77777777" w:rsidR="009D016B" w:rsidRDefault="009D016B" w:rsidP="00C63262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7" style="position:absolute;margin-left:25.1pt;margin-top:.15pt;width:19.5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">
                      <v:textbox>
                        <w:txbxContent>
                          <w:p w:rsidR="005E6018" w:rsidRDefault="005E6018" w:rsidP="00C63262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D23DCA4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732AE29" wp14:editId="5E5015C9">
                      <wp:simplePos x="0" y="0"/>
                      <wp:positionH relativeFrom="column">
                        <wp:posOffset>308775</wp:posOffset>
                      </wp:positionH>
                      <wp:positionV relativeFrom="paragraph">
                        <wp:posOffset>119408</wp:posOffset>
                      </wp:positionV>
                      <wp:extent cx="257589" cy="166370"/>
                      <wp:effectExtent l="0" t="0" r="28575" b="24130"/>
                      <wp:wrapNone/>
                      <wp:docPr id="198" name="Rectángulo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589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EBD93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8" style="position:absolute;margin-left:24.3pt;margin-top:9.4pt;width:20.3pt;height:13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3D5FF2" w14:paraId="2F299A40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340154D9" w14:textId="77777777" w:rsidR="00C63262" w:rsidRPr="003D5FF2" w:rsidRDefault="00C63262" w:rsidP="009B5BA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obtenido: </w:t>
            </w:r>
            <w:r w:rsidR="009B5BAB">
              <w:rPr>
                <w:rFonts w:ascii="Arial" w:eastAsiaTheme="majorEastAsia" w:hAnsi="Arial" w:cs="Arial"/>
                <w:b w:val="0"/>
                <w:bCs w:val="0"/>
              </w:rPr>
              <w:t>El literal de dicha actividad fue eliminado con éxito.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3220CB72" w14:textId="77777777" w:rsidR="00C63262" w:rsidRPr="003D5FF2" w:rsidRDefault="00C63262" w:rsidP="003357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Errores: </w:t>
            </w:r>
          </w:p>
        </w:tc>
      </w:tr>
      <w:tr w:rsidR="00C63262" w:rsidRPr="003D5FF2" w14:paraId="6742EA1A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A0F47D0" w14:textId="77777777" w:rsidR="00C63262" w:rsidRPr="003D5FF2" w:rsidRDefault="00C63262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Recomendación u observación: </w:t>
            </w:r>
          </w:p>
        </w:tc>
      </w:tr>
    </w:tbl>
    <w:p w14:paraId="0D1BC4BC" w14:textId="77777777" w:rsidR="00270AF5" w:rsidRDefault="00270AF5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01"/>
        <w:gridCol w:w="2870"/>
        <w:gridCol w:w="1840"/>
        <w:gridCol w:w="1443"/>
      </w:tblGrid>
      <w:tr w:rsidR="00270AF5" w:rsidRPr="005C0F79" w14:paraId="199A736E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57193D" w14:textId="77777777" w:rsidR="00270AF5" w:rsidRPr="003D5FF2" w:rsidRDefault="00270AF5" w:rsidP="00270AF5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Consultar literales de una actividad</w:t>
            </w:r>
          </w:p>
        </w:tc>
        <w:tc>
          <w:tcPr>
            <w:tcW w:w="328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703B2A" w14:textId="77777777" w:rsidR="00270AF5" w:rsidRPr="003D5FF2" w:rsidRDefault="00270AF5" w:rsidP="00270A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USR-031</w:t>
            </w:r>
          </w:p>
        </w:tc>
      </w:tr>
      <w:tr w:rsidR="00270AF5" w:rsidRPr="003D5FF2" w14:paraId="3B43F12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54B0D24" w14:textId="77777777" w:rsidR="00270AF5" w:rsidRPr="003D5FF2" w:rsidRDefault="00270AF5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Actividad</w:t>
            </w:r>
          </w:p>
        </w:tc>
      </w:tr>
      <w:tr w:rsidR="00270AF5" w:rsidRPr="003D5FF2" w14:paraId="4A0D78F1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38880FAF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Jennifer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Bermeo</w:t>
            </w:r>
            <w:proofErr w:type="spellEnd"/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56CE793A" w14:textId="77777777" w:rsidR="00270AF5" w:rsidRPr="003D5FF2" w:rsidRDefault="00270AF5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Cs/>
              </w:rPr>
              <w:t>29</w:t>
            </w:r>
            <w:r w:rsidRPr="003D5FF2">
              <w:rPr>
                <w:rFonts w:ascii="Arial" w:eastAsiaTheme="majorEastAsia" w:hAnsi="Arial" w:cs="Arial"/>
                <w:bCs/>
              </w:rPr>
              <w:t>/0</w:t>
            </w:r>
            <w:r>
              <w:rPr>
                <w:rFonts w:ascii="Arial" w:eastAsiaTheme="majorEastAsia" w:hAnsi="Arial" w:cs="Arial"/>
                <w:bCs/>
              </w:rPr>
              <w:t>7</w:t>
            </w:r>
            <w:r w:rsidRPr="003D5FF2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270AF5" w:rsidRPr="003D5FF2" w14:paraId="6502549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none" w:sz="0" w:space="0" w:color="auto"/>
            </w:tcBorders>
          </w:tcPr>
          <w:p w14:paraId="01E58B59" w14:textId="77777777" w:rsidR="00270AF5" w:rsidRPr="003D5FF2" w:rsidRDefault="00270AF5" w:rsidP="00270AF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21h10</w:t>
            </w:r>
          </w:p>
        </w:tc>
        <w:tc>
          <w:tcPr>
            <w:tcW w:w="2870" w:type="dxa"/>
            <w:tcBorders>
              <w:left w:val="none" w:sz="0" w:space="0" w:color="auto"/>
              <w:right w:val="none" w:sz="0" w:space="0" w:color="auto"/>
            </w:tcBorders>
          </w:tcPr>
          <w:p w14:paraId="5E1F87FB" w14:textId="77777777" w:rsidR="00270AF5" w:rsidRPr="003D5FF2" w:rsidRDefault="00270AF5" w:rsidP="00270A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>
              <w:rPr>
                <w:rFonts w:ascii="Arial" w:eastAsiaTheme="majorEastAsia" w:hAnsi="Arial" w:cs="Arial"/>
                <w:bCs/>
              </w:rPr>
              <w:t>21</w:t>
            </w:r>
            <w:r w:rsidRPr="004E4758">
              <w:rPr>
                <w:rFonts w:ascii="Arial" w:eastAsiaTheme="majorEastAsia" w:hAnsi="Arial" w:cs="Arial"/>
                <w:bCs/>
              </w:rPr>
              <w:t>h</w:t>
            </w:r>
            <w:r>
              <w:rPr>
                <w:rFonts w:ascii="Arial" w:eastAsiaTheme="majorEastAsia" w:hAnsi="Arial" w:cs="Arial"/>
                <w:bCs/>
              </w:rPr>
              <w:t>12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7AB0A04B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3D5FF2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270AF5" w:rsidRPr="003D5FF2" w14:paraId="7B1D58CF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574A5C9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708E3F1" w14:textId="77777777" w:rsidR="00270AF5" w:rsidRPr="003D5FF2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D5FF2">
              <w:rPr>
                <w:rFonts w:ascii="Arial" w:hAnsi="Arial" w:cs="Arial"/>
                <w:b w:val="0"/>
                <w:lang w:eastAsia="ar-SA"/>
              </w:rPr>
              <w:t>El ayudante o profesor se ha autenticado en CALPESPOL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270AF5" w:rsidRPr="003D5FF2" w14:paraId="329608E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FE4E93F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 xml:space="preserve">Datos de entrada: </w:t>
            </w:r>
          </w:p>
          <w:p w14:paraId="7BD4ED06" w14:textId="77777777" w:rsidR="00270AF5" w:rsidRPr="003D5FF2" w:rsidRDefault="00270AF5" w:rsidP="005E6018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270AF5" w:rsidRPr="003D5FF2" w14:paraId="5040DC23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0E03400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437B2AC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elige la pestaña “Actividad”</w:t>
            </w:r>
          </w:p>
          <w:p w14:paraId="17CE660D" w14:textId="77777777" w:rsidR="00270AF5" w:rsidRPr="003D5FF2" w:rsidRDefault="00270AF5" w:rsidP="005E6018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identifica en la lista de actividades la actividad en la que se desea consultar los literales.</w:t>
            </w:r>
          </w:p>
          <w:p w14:paraId="642DB40C" w14:textId="75574770" w:rsidR="00270AF5" w:rsidRDefault="00136601" w:rsidP="005E6018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hace clic</w:t>
            </w:r>
            <w:r w:rsidR="00270AF5">
              <w:rPr>
                <w:rFonts w:ascii="Arial" w:hAnsi="Arial" w:cs="Arial"/>
                <w:b w:val="0"/>
                <w:lang w:eastAsia="ar-SA"/>
              </w:rPr>
              <w:t xml:space="preserve"> en la imagen de la flecha verde que corresponda a esa actividad.</w:t>
            </w:r>
          </w:p>
          <w:p w14:paraId="48611A75" w14:textId="77777777" w:rsidR="00270AF5" w:rsidRPr="00270AF5" w:rsidRDefault="00270AF5" w:rsidP="00270AF5">
            <w:pPr>
              <w:pStyle w:val="Prrafodelista"/>
              <w:numPr>
                <w:ilvl w:val="0"/>
                <w:numId w:val="35"/>
              </w:numPr>
              <w:suppressAutoHyphens/>
              <w:spacing w:before="240" w:after="60" w:line="276" w:lineRule="auto"/>
              <w:jc w:val="both"/>
              <w:rPr>
                <w:rFonts w:ascii="Arial" w:hAnsi="Arial" w:cs="Arial"/>
                <w:b w:val="0"/>
                <w:lang w:eastAsia="ar-SA"/>
              </w:rPr>
            </w:pPr>
            <w:r>
              <w:rPr>
                <w:rFonts w:ascii="Arial" w:hAnsi="Arial" w:cs="Arial"/>
                <w:b w:val="0"/>
                <w:lang w:eastAsia="ar-SA"/>
              </w:rPr>
              <w:t>Se desplazara la lista de literales de dicha actividad.</w:t>
            </w:r>
          </w:p>
        </w:tc>
      </w:tr>
      <w:tr w:rsidR="00270AF5" w:rsidRPr="003D5FF2" w14:paraId="5AAC58BE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6349F830" w14:textId="77777777" w:rsidR="00270AF5" w:rsidRPr="003D5FF2" w:rsidRDefault="00270AF5" w:rsidP="00270AF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presenta correctamente los literales de la actividad seleccionada.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27C34299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43" w:type="dxa"/>
            <w:tcBorders>
              <w:left w:val="none" w:sz="0" w:space="0" w:color="auto"/>
            </w:tcBorders>
          </w:tcPr>
          <w:p w14:paraId="08DEB669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160B761" wp14:editId="3667EBA4">
                      <wp:simplePos x="0" y="0"/>
                      <wp:positionH relativeFrom="column">
                        <wp:posOffset>318715</wp:posOffset>
                      </wp:positionH>
                      <wp:positionV relativeFrom="paragraph">
                        <wp:posOffset>1767</wp:posOffset>
                      </wp:positionV>
                      <wp:extent cx="247650" cy="228600"/>
                      <wp:effectExtent l="0" t="0" r="19050" b="19050"/>
                      <wp:wrapNone/>
                      <wp:docPr id="79" name="Rectángulo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BF4EEF" w14:textId="77777777" w:rsidR="009D016B" w:rsidRDefault="009D016B" w:rsidP="00270AF5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49" style="position:absolute;margin-left:25.1pt;margin-top:.15pt;width:19.5pt;height:1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">
                      <v:textbox>
                        <w:txbxContent>
                          <w:p w:rsidR="005E6018" w:rsidRDefault="005E6018" w:rsidP="00270AF5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30890EA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BC7BF87" wp14:editId="490B8CC9">
                      <wp:simplePos x="0" y="0"/>
                      <wp:positionH relativeFrom="column">
                        <wp:posOffset>308775</wp:posOffset>
                      </wp:positionH>
                      <wp:positionV relativeFrom="paragraph">
                        <wp:posOffset>119408</wp:posOffset>
                      </wp:positionV>
                      <wp:extent cx="257589" cy="166370"/>
                      <wp:effectExtent l="0" t="0" r="28575" b="24130"/>
                      <wp:wrapNone/>
                      <wp:docPr id="125" name="Rectángulo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589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C272E9" w14:textId="77777777" w:rsidR="009D016B" w:rsidRDefault="009D016B" w:rsidP="00270AF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0" style="position:absolute;margin-left:24.3pt;margin-top:9.4pt;width:20.3pt;height:13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">
                      <v:textbox>
                        <w:txbxContent>
                          <w:p w:rsidR="005E6018" w:rsidRDefault="005E6018" w:rsidP="00270AF5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270AF5" w:rsidRPr="003D5FF2" w14:paraId="7A4FEAB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1" w:type="dxa"/>
            <w:gridSpan w:val="2"/>
            <w:tcBorders>
              <w:right w:val="none" w:sz="0" w:space="0" w:color="auto"/>
            </w:tcBorders>
          </w:tcPr>
          <w:p w14:paraId="20D554E8" w14:textId="77777777" w:rsidR="00270AF5" w:rsidRPr="003D5FF2" w:rsidRDefault="00270AF5" w:rsidP="00270AF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obtenido: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presento correctamente los literales de la actividad seleccionada.</w:t>
            </w:r>
          </w:p>
        </w:tc>
        <w:tc>
          <w:tcPr>
            <w:tcW w:w="3283" w:type="dxa"/>
            <w:gridSpan w:val="2"/>
            <w:tcBorders>
              <w:left w:val="none" w:sz="0" w:space="0" w:color="auto"/>
            </w:tcBorders>
          </w:tcPr>
          <w:p w14:paraId="332700A1" w14:textId="77777777" w:rsidR="00270AF5" w:rsidRPr="003D5FF2" w:rsidRDefault="00270AF5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Errores: </w:t>
            </w:r>
            <w:r>
              <w:rPr>
                <w:rFonts w:ascii="Arial" w:eastAsiaTheme="majorEastAsia" w:hAnsi="Arial" w:cs="Arial"/>
                <w:b/>
                <w:bCs/>
              </w:rPr>
              <w:t>No</w:t>
            </w:r>
          </w:p>
        </w:tc>
      </w:tr>
      <w:tr w:rsidR="00270AF5" w:rsidRPr="003D5FF2" w14:paraId="39E613B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6ED5516" w14:textId="77777777" w:rsidR="00270AF5" w:rsidRPr="003D5FF2" w:rsidRDefault="00270AF5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4A8F54CE" w14:textId="77777777" w:rsidR="00C63262" w:rsidRPr="00270AF5" w:rsidRDefault="00C63262" w:rsidP="00270AF5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7B5504E" w14:textId="77777777" w:rsidR="00C63262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8" w:name="_Toc331406149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</w:t>
      </w:r>
      <w:r w:rsidR="00270AF5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l módulo de </w:t>
      </w:r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Estudiante</w:t>
      </w:r>
      <w:r w:rsidR="00270AF5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s</w:t>
      </w:r>
      <w:bookmarkEnd w:id="8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C63262" w:rsidRPr="005C0F79" w14:paraId="42CFA81B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D6A8A4" w14:textId="77777777" w:rsidR="00C63262" w:rsidRPr="003D5FF2" w:rsidRDefault="00C63262" w:rsidP="003357D2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 exitoso de Estudiante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manualmente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104910" w14:textId="77777777" w:rsidR="00C63262" w:rsidRPr="003D5FF2" w:rsidRDefault="00C63262" w:rsidP="003357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USR-016</w:t>
            </w:r>
          </w:p>
        </w:tc>
      </w:tr>
      <w:tr w:rsidR="00C63262" w:rsidRPr="005C0F79" w14:paraId="0F651EF4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370F49E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C63262" w:rsidRPr="005C0F79" w14:paraId="0F525A8B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35612A0B" w14:textId="77777777" w:rsidR="00C63262" w:rsidRPr="003D5FF2" w:rsidRDefault="00C63262" w:rsidP="003F6FCC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3F6FCC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B96B2B3" w14:textId="77777777" w:rsidR="00C63262" w:rsidRPr="003D5FF2" w:rsidRDefault="00C63262" w:rsidP="003F6FC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3F6FCC">
              <w:rPr>
                <w:rFonts w:ascii="Arial" w:eastAsiaTheme="majorEastAsia" w:hAnsi="Arial" w:cs="Arial"/>
                <w:bCs/>
              </w:rPr>
              <w:t>28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 w:rsidR="003F6FCC"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C63262" w:rsidRPr="005C0F79" w14:paraId="2309C506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65682DFB" w14:textId="77777777" w:rsidR="00C63262" w:rsidRPr="003D5FF2" w:rsidRDefault="00C63262" w:rsidP="003F6FCC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</w:t>
            </w:r>
            <w:r w:rsidR="003F6FCC">
              <w:rPr>
                <w:rFonts w:ascii="Arial" w:eastAsiaTheme="majorEastAsia" w:hAnsi="Arial" w:cs="Arial"/>
                <w:b w:val="0"/>
                <w:bCs w:val="0"/>
              </w:rPr>
              <w:t>16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68B8EBD2" w14:textId="77777777" w:rsidR="00C63262" w:rsidRPr="003D5FF2" w:rsidRDefault="00C63262" w:rsidP="003F6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</w:t>
            </w:r>
            <w:r w:rsidR="003F6FCC">
              <w:rPr>
                <w:rFonts w:ascii="Arial" w:eastAsiaTheme="majorEastAsia" w:hAnsi="Arial" w:cs="Arial"/>
                <w:bCs/>
              </w:rPr>
              <w:t>20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193BB7E0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63262" w:rsidRPr="00182BCC" w14:paraId="5F7FE8D9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8D836F2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9C0AB7F" w14:textId="77777777" w:rsidR="00C63262" w:rsidRPr="003D5FF2" w:rsidRDefault="00C63262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C63262" w:rsidRPr="00591718" w14:paraId="48211D53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914B223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3A02B25F" w14:textId="77777777" w:rsidR="003F6FCC" w:rsidRDefault="003F6FCC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Lenguaje de Programación</w:t>
            </w:r>
          </w:p>
          <w:p w14:paraId="1481AF32" w14:textId="77777777" w:rsidR="00C63262" w:rsidRPr="003D5FF2" w:rsidRDefault="00A57AD7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1</w:t>
            </w:r>
          </w:p>
          <w:p w14:paraId="4E2ACBFB" w14:textId="77777777" w:rsidR="00C63262" w:rsidRPr="00A57AD7" w:rsidRDefault="00A57AD7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Rosa</w:t>
            </w:r>
          </w:p>
          <w:p w14:paraId="5AE04C93" w14:textId="77777777" w:rsidR="00A57AD7" w:rsidRPr="00A57AD7" w:rsidRDefault="00A57AD7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Martínez</w:t>
            </w:r>
          </w:p>
          <w:p w14:paraId="69E68EEC" w14:textId="77777777" w:rsidR="00A57AD7" w:rsidRPr="003D5FF2" w:rsidRDefault="003F6FCC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proofErr w:type="spellStart"/>
            <w:r>
              <w:rPr>
                <w:rFonts w:ascii="Arial" w:eastAsiaTheme="majorEastAsia" w:hAnsi="Arial" w:cs="Arial"/>
                <w:b w:val="0"/>
              </w:rPr>
              <w:t>rmartinez</w:t>
            </w:r>
            <w:proofErr w:type="spellEnd"/>
          </w:p>
          <w:p w14:paraId="4D05E6AD" w14:textId="77777777" w:rsidR="00C63262" w:rsidRPr="003F6FCC" w:rsidRDefault="002B2E75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hyperlink r:id="rId11" w:history="1">
              <w:r w:rsidR="003F6FCC" w:rsidRPr="00A815C0">
                <w:rPr>
                  <w:rStyle w:val="Hipervnculo"/>
                  <w:rFonts w:ascii="Arial" w:eastAsiaTheme="majorEastAsia" w:hAnsi="Arial" w:cs="Arial"/>
                </w:rPr>
                <w:t>rmartinez@espol.edu.ec</w:t>
              </w:r>
            </w:hyperlink>
          </w:p>
          <w:p w14:paraId="766F46BF" w14:textId="77777777" w:rsidR="003F6FCC" w:rsidRDefault="003F6FCC" w:rsidP="003F6FC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F6FCC">
              <w:rPr>
                <w:rFonts w:ascii="Arial" w:eastAsiaTheme="majorEastAsia" w:hAnsi="Arial" w:cs="Arial"/>
                <w:b w:val="0"/>
              </w:rPr>
              <w:t>201202021</w:t>
            </w:r>
          </w:p>
          <w:p w14:paraId="25FA0DAA" w14:textId="77777777" w:rsidR="003F6FCC" w:rsidRPr="003F6FCC" w:rsidRDefault="003F6FCC" w:rsidP="003F6FC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F6FCC">
              <w:rPr>
                <w:rFonts w:ascii="Arial" w:eastAsiaTheme="majorEastAsia" w:hAnsi="Arial" w:cs="Arial"/>
                <w:b w:val="0"/>
              </w:rPr>
              <w:t>0905364708</w:t>
            </w:r>
          </w:p>
          <w:p w14:paraId="04EB0B67" w14:textId="77777777" w:rsidR="00C63262" w:rsidRPr="003D5FF2" w:rsidRDefault="00C63262" w:rsidP="003357D2">
            <w:pPr>
              <w:rPr>
                <w:rFonts w:ascii="Arial" w:eastAsiaTheme="majorEastAsia" w:hAnsi="Arial" w:cs="Arial"/>
              </w:rPr>
            </w:pPr>
          </w:p>
        </w:tc>
      </w:tr>
      <w:tr w:rsidR="00C63262" w:rsidRPr="005C0F79" w14:paraId="3AE44BC1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96EC7C1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>Descripción de pasos:</w:t>
            </w:r>
          </w:p>
          <w:p w14:paraId="69F1FF58" w14:textId="77777777" w:rsidR="00C63262" w:rsidRDefault="003F6FCC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</w:t>
            </w:r>
            <w:r w:rsidR="00535325">
              <w:rPr>
                <w:rFonts w:ascii="Arial" w:hAnsi="Arial" w:cs="Arial"/>
                <w:b w:val="0"/>
              </w:rPr>
              <w:t>e elige la pestaña</w:t>
            </w:r>
            <w:r>
              <w:rPr>
                <w:rFonts w:ascii="Arial" w:hAnsi="Arial" w:cs="Arial"/>
                <w:b w:val="0"/>
              </w:rPr>
              <w:t xml:space="preserve"> de</w:t>
            </w:r>
            <w:r w:rsidR="00535325">
              <w:rPr>
                <w:rFonts w:ascii="Arial" w:hAnsi="Arial" w:cs="Arial"/>
                <w:b w:val="0"/>
              </w:rPr>
              <w:t xml:space="preserve"> Estudiante</w:t>
            </w:r>
            <w:r w:rsidR="003357D2">
              <w:rPr>
                <w:rFonts w:ascii="Arial" w:hAnsi="Arial" w:cs="Arial"/>
                <w:b w:val="0"/>
              </w:rPr>
              <w:t>.</w:t>
            </w:r>
          </w:p>
          <w:p w14:paraId="03DDB0B5" w14:textId="77777777" w:rsidR="00C63262" w:rsidRPr="003D5FF2" w:rsidRDefault="003357D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presiona</w:t>
            </w:r>
            <w:r w:rsidR="00535325">
              <w:rPr>
                <w:rFonts w:ascii="Arial" w:hAnsi="Arial" w:cs="Arial"/>
                <w:b w:val="0"/>
              </w:rPr>
              <w:t xml:space="preserve"> en el botón de “Nuevo Estudiante”</w:t>
            </w:r>
            <w:r>
              <w:rPr>
                <w:rFonts w:ascii="Arial" w:hAnsi="Arial" w:cs="Arial"/>
                <w:b w:val="0"/>
              </w:rPr>
              <w:t>.</w:t>
            </w:r>
          </w:p>
          <w:p w14:paraId="6AD0CC25" w14:textId="77777777" w:rsidR="00C63262" w:rsidRDefault="003357D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ingresan los siguientes datos: paralelo</w:t>
            </w:r>
            <w:r w:rsidR="002A6284">
              <w:rPr>
                <w:rFonts w:ascii="Arial" w:hAnsi="Arial" w:cs="Arial"/>
                <w:b w:val="0"/>
              </w:rPr>
              <w:t>, nombre, apellido, usuario de E</w:t>
            </w:r>
            <w:r>
              <w:rPr>
                <w:rFonts w:ascii="Arial" w:hAnsi="Arial" w:cs="Arial"/>
                <w:b w:val="0"/>
              </w:rPr>
              <w:t>spol, correo, matricula y cédula.</w:t>
            </w:r>
          </w:p>
          <w:p w14:paraId="673490B7" w14:textId="77777777" w:rsidR="00C63262" w:rsidRPr="00C45E8F" w:rsidRDefault="00C6326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 xml:space="preserve">Se presiona en el botón </w:t>
            </w:r>
            <w:r w:rsidR="003357D2">
              <w:rPr>
                <w:rFonts w:ascii="Arial" w:hAnsi="Arial" w:cs="Arial"/>
                <w:b w:val="0"/>
              </w:rPr>
              <w:t>“Grabar”.</w:t>
            </w:r>
          </w:p>
          <w:p w14:paraId="66A09E43" w14:textId="77777777" w:rsidR="00C63262" w:rsidRPr="003D5FF2" w:rsidRDefault="00C6326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</w:rPr>
              <w:t>Comprobar en la lista de estudiantes que esto sea correcto</w:t>
            </w:r>
            <w:r>
              <w:rPr>
                <w:rFonts w:ascii="Arial" w:hAnsi="Arial" w:cs="Arial"/>
                <w:b w:val="0"/>
              </w:rPr>
              <w:t>.</w:t>
            </w:r>
          </w:p>
        </w:tc>
      </w:tr>
      <w:tr w:rsidR="00C63262" w:rsidRPr="005C0F79" w14:paraId="12D5E6A1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633AF5AA" w14:textId="77777777" w:rsidR="00C63262" w:rsidRPr="003D5FF2" w:rsidRDefault="00C63262" w:rsidP="003357D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Mensaje que indique que el </w:t>
            </w:r>
            <w:r w:rsidR="003357D2">
              <w:rPr>
                <w:rFonts w:ascii="Arial" w:eastAsiaTheme="majorEastAsia" w:hAnsi="Arial" w:cs="Arial"/>
                <w:b w:val="0"/>
                <w:bCs w:val="0"/>
              </w:rPr>
              <w:t>“</w:t>
            </w:r>
            <w:r w:rsidR="003357D2" w:rsidRPr="003357D2">
              <w:rPr>
                <w:rFonts w:ascii="Arial" w:eastAsiaTheme="majorEastAsia" w:hAnsi="Arial" w:cs="Arial"/>
                <w:b w:val="0"/>
                <w:bCs w:val="0"/>
              </w:rPr>
              <w:t>Usuario Creado Exitosamente</w:t>
            </w:r>
            <w:r w:rsidR="003357D2">
              <w:rPr>
                <w:rFonts w:ascii="Arial" w:eastAsiaTheme="majorEastAsia" w:hAnsi="Arial" w:cs="Arial"/>
                <w:b w:val="0"/>
                <w:bCs w:val="0"/>
              </w:rPr>
              <w:t>”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67EF70B1" w14:textId="77777777" w:rsidR="00C63262" w:rsidRPr="003D5FF2" w:rsidRDefault="00C63262" w:rsidP="00335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67C332C1" w14:textId="77777777" w:rsidR="00C63262" w:rsidRPr="003D5FF2" w:rsidRDefault="002A6284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5B24E6B1" wp14:editId="31B2EED1">
                      <wp:simplePos x="0" y="0"/>
                      <wp:positionH relativeFrom="column">
                        <wp:posOffset>310267</wp:posOffset>
                      </wp:positionH>
                      <wp:positionV relativeFrom="paragraph">
                        <wp:posOffset>1739</wp:posOffset>
                      </wp:positionV>
                      <wp:extent cx="191770" cy="166370"/>
                      <wp:effectExtent l="0" t="0" r="17780" b="24130"/>
                      <wp:wrapNone/>
                      <wp:docPr id="20" name="2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18" name="18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19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0 Grupo" o:spid="_x0000_s1026" style="position:absolute;margin-left:24.45pt;margin-top:.15pt;width:15.1pt;height:13.1pt;z-index:25173913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">
                      <v:line id="18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8IesYAAADbAAAADwAAAGRycy9kb3ducmV2LnhtbESPQWvCQBCF7wX/wzIFL0U3Wqo1dRVR&#10;Cl6kNHqwtyE7TUKzsyG7mvjvnYPQ2wzvzXvfLNe9q9WV2lB5NjAZJ6CIc28rLgycjp+jd1AhIlus&#10;PZOBGwVYrwZPS0yt7/ibrlkslIRwSNFAGWOTah3ykhyGsW+IRfv1rcMoa1to22In4a7W0ySZaYcV&#10;S0OJDW1Lyv+yizOwO826bFG8zV8mr4d+wV/T88/BGTN87jcfoCL18d/8uN5bwRdY+UUG0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vCHrGAAAA2wAAAA8AAAAAAAAA&#10;AAAAAAAAoQIAAGRycy9kb3ducmV2LnhtbFBLBQYAAAAABAAEAPkAAACUAwAAAAA=&#10;" strokecolor="black [3213]" strokeweight="1pt"/>
                      <v:line id="19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sjGcMAAADbAAAADwAAAGRycy9kb3ducmV2LnhtbERPS2vCQBC+F/wPywi91Y2FthpdRQSh&#10;SBswycXbkJ08MDubZldN/n23UPA2H99z1tvBtOJGvWssK5jPIhDEhdUNVwry7PCyAOE8ssbWMikY&#10;ycF2M3laY6ztnU90S30lQgi7GBXU3nexlK6oyaCb2Y44cKXtDfoA+0rqHu8h3LTyNYrepcGGQ0ON&#10;He1rKi7p1Sg4Zsty/3X8Tkb3c06o/IhOb2mu1PN02K1AeBr8Q/zv/tRh/hL+fgk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LIxnDAAAA2wAAAA8AAAAAAAAAAAAA&#10;AAAAoQIAAGRycy9kb3ducmV2LnhtbFBLBQYAAAAABAAEAPkAAACRAwAAAAA=&#10;" strokecolor="black [3213]" strokeweight="1pt"/>
                    </v:group>
                  </w:pict>
                </mc:Fallback>
              </mc:AlternateContent>
            </w:r>
            <w:r w:rsidR="00C63262"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8808B96" wp14:editId="3677D42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199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68F7AF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1" style="position:absolute;margin-left:24.65pt;margin-top:.4pt;width:15.1pt;height:13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BfGgO8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="00C63262" w:rsidRPr="003D5FF2">
              <w:rPr>
                <w:rFonts w:ascii="Arial" w:eastAsiaTheme="majorEastAsia" w:hAnsi="Arial" w:cs="Arial"/>
                <w:bCs/>
              </w:rPr>
              <w:t>SI</w:t>
            </w:r>
            <w:r w:rsidR="00C63262"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67F0B00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E12D421" wp14:editId="2360C869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0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767449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2" style="position:absolute;margin-left:24.6pt;margin-top:2.9pt;width:15.1pt;height:13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182BCC" w14:paraId="71D1151B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32FD69FC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3357D2">
              <w:rPr>
                <w:rFonts w:ascii="Arial" w:eastAsiaTheme="majorEastAsia" w:hAnsi="Arial" w:cs="Arial"/>
                <w:b w:val="0"/>
                <w:bCs w:val="0"/>
              </w:rPr>
              <w:t>Se muestra el mensaje que el “Usuario se ha creado exitosamente”.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3ED7A491" w14:textId="77777777" w:rsidR="00C63262" w:rsidRPr="003D5FF2" w:rsidRDefault="00C63262" w:rsidP="003357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5C0F79" w14:paraId="5B35AEE8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D23A31E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3583E19C" w14:textId="77777777" w:rsidR="00C63262" w:rsidRDefault="00C63262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F72E3A8" w14:textId="77777777" w:rsidR="00270AF5" w:rsidRDefault="00270AF5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270AF5" w:rsidRPr="005C0F79" w14:paraId="7FC4636C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5947089" w14:textId="77777777" w:rsidR="00270AF5" w:rsidRPr="003D5FF2" w:rsidRDefault="00270AF5" w:rsidP="005E6018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Ingreso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no </w:t>
            </w: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exitoso de Estudiante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manualmente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AADFCB3" w14:textId="77777777" w:rsidR="00270AF5" w:rsidRPr="003D5FF2" w:rsidRDefault="00270AF5" w:rsidP="005E60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USR-016</w:t>
            </w:r>
          </w:p>
        </w:tc>
      </w:tr>
      <w:tr w:rsidR="00270AF5" w:rsidRPr="005C0F79" w14:paraId="74C0EB0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C2724F1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270AF5" w:rsidRPr="005C0F79" w14:paraId="7182FCB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280504DF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398A1C5" w14:textId="77777777" w:rsidR="00270AF5" w:rsidRPr="003D5FF2" w:rsidRDefault="00270AF5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270AF5" w:rsidRPr="005C0F79" w14:paraId="0AE9198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49253BB7" w14:textId="77777777" w:rsidR="00270AF5" w:rsidRPr="003D5FF2" w:rsidRDefault="00270AF5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22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3470A97B" w14:textId="77777777" w:rsidR="00270AF5" w:rsidRPr="003D5FF2" w:rsidRDefault="00270AF5" w:rsidP="00270A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</w:t>
            </w:r>
            <w:r>
              <w:rPr>
                <w:rFonts w:ascii="Arial" w:eastAsiaTheme="majorEastAsia" w:hAnsi="Arial" w:cs="Arial"/>
                <w:bCs/>
              </w:rPr>
              <w:t>25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122B0E5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270AF5" w:rsidRPr="00182BCC" w14:paraId="0F7ABEB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B85562B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35476858" w14:textId="77777777" w:rsidR="00270AF5" w:rsidRPr="003D5FF2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270AF5" w:rsidRPr="00591718" w14:paraId="2ECE1F6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2F2C4D9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676A148" w14:textId="77777777" w:rsidR="00270AF5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Lenguaje de Programación</w:t>
            </w:r>
          </w:p>
          <w:p w14:paraId="70162916" w14:textId="77777777" w:rsidR="00270AF5" w:rsidRPr="003D5FF2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1</w:t>
            </w:r>
          </w:p>
          <w:p w14:paraId="1D331A58" w14:textId="77777777" w:rsidR="00270AF5" w:rsidRPr="00270AF5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</w:p>
          <w:p w14:paraId="4C86646E" w14:textId="77777777" w:rsidR="00270AF5" w:rsidRPr="00A57AD7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</w:p>
          <w:p w14:paraId="5AC7AE38" w14:textId="77777777" w:rsidR="00270AF5" w:rsidRPr="003D5FF2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proofErr w:type="spellStart"/>
            <w:r>
              <w:rPr>
                <w:rFonts w:ascii="Arial" w:eastAsiaTheme="majorEastAsia" w:hAnsi="Arial" w:cs="Arial"/>
                <w:b w:val="0"/>
              </w:rPr>
              <w:t>crivera</w:t>
            </w:r>
            <w:proofErr w:type="spellEnd"/>
          </w:p>
          <w:p w14:paraId="39738784" w14:textId="77777777" w:rsidR="00270AF5" w:rsidRPr="003F6FCC" w:rsidRDefault="002B2E7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hyperlink r:id="rId12" w:history="1">
              <w:r w:rsidR="00270AF5" w:rsidRPr="00620C09">
                <w:rPr>
                  <w:rStyle w:val="Hipervnculo"/>
                  <w:rFonts w:ascii="Arial" w:eastAsiaTheme="majorEastAsia" w:hAnsi="Arial" w:cs="Arial"/>
                </w:rPr>
                <w:t>crivera@espol.edu.ec</w:t>
              </w:r>
            </w:hyperlink>
          </w:p>
          <w:p w14:paraId="20229F62" w14:textId="77777777" w:rsidR="00270AF5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222222222</w:t>
            </w:r>
          </w:p>
          <w:p w14:paraId="6B493091" w14:textId="77777777" w:rsidR="00270AF5" w:rsidRPr="003F6FCC" w:rsidRDefault="00270AF5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3F6FCC">
              <w:rPr>
                <w:rFonts w:ascii="Arial" w:eastAsiaTheme="majorEastAsia" w:hAnsi="Arial" w:cs="Arial"/>
                <w:b w:val="0"/>
              </w:rPr>
              <w:t>0905364708</w:t>
            </w:r>
          </w:p>
          <w:p w14:paraId="71D90CD4" w14:textId="77777777" w:rsidR="00270AF5" w:rsidRPr="003D5FF2" w:rsidRDefault="00270AF5" w:rsidP="005E6018">
            <w:pPr>
              <w:rPr>
                <w:rFonts w:ascii="Arial" w:eastAsiaTheme="majorEastAsia" w:hAnsi="Arial" w:cs="Arial"/>
              </w:rPr>
            </w:pPr>
          </w:p>
        </w:tc>
      </w:tr>
      <w:tr w:rsidR="00270AF5" w:rsidRPr="005C0F79" w14:paraId="52B5B900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4983632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E63EC56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elige la pestaña de Estudiante.</w:t>
            </w:r>
          </w:p>
          <w:p w14:paraId="6A6E86B7" w14:textId="77777777" w:rsidR="00270AF5" w:rsidRPr="003D5FF2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presiona en el botón de “Nuevo Estudiante”.</w:t>
            </w:r>
          </w:p>
          <w:p w14:paraId="2D3314C4" w14:textId="77777777" w:rsidR="00270AF5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ingresan los siguientes datos: paralelo, usuario de Espol, correo, matricula y cédula.</w:t>
            </w:r>
          </w:p>
          <w:p w14:paraId="1BB06777" w14:textId="77777777" w:rsidR="00270AF5" w:rsidRPr="00C45E8F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 xml:space="preserve">Se presiona en el botón </w:t>
            </w:r>
            <w:r>
              <w:rPr>
                <w:rFonts w:ascii="Arial" w:hAnsi="Arial" w:cs="Arial"/>
                <w:b w:val="0"/>
              </w:rPr>
              <w:t>“Grabar”.</w:t>
            </w:r>
          </w:p>
          <w:p w14:paraId="597E05EA" w14:textId="77777777" w:rsidR="00270AF5" w:rsidRPr="003D5FF2" w:rsidRDefault="00270AF5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3D5FF2">
              <w:rPr>
                <w:rFonts w:ascii="Arial" w:hAnsi="Arial" w:cs="Arial"/>
                <w:b w:val="0"/>
              </w:rPr>
              <w:lastRenderedPageBreak/>
              <w:t>Comprobar en la lista de estudiantes que esto sea correcto</w:t>
            </w:r>
            <w:r>
              <w:rPr>
                <w:rFonts w:ascii="Arial" w:hAnsi="Arial" w:cs="Arial"/>
                <w:b w:val="0"/>
              </w:rPr>
              <w:t>.</w:t>
            </w:r>
          </w:p>
        </w:tc>
      </w:tr>
      <w:tr w:rsidR="00270AF5" w:rsidRPr="005C0F79" w14:paraId="6CE40A4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20870A6C" w14:textId="77777777" w:rsidR="00270AF5" w:rsidRPr="003D5FF2" w:rsidRDefault="00270AF5" w:rsidP="00270AF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 xml:space="preserve">Resultado esperado: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Mensaje que indique que el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“*Campo requerido”. No permite guardar la información en la base si no se ha ingresado todos los campos requeridos.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77A78768" w14:textId="77777777" w:rsidR="00270AF5" w:rsidRPr="003D5FF2" w:rsidRDefault="00270AF5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71028721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70880" behindDoc="0" locked="0" layoutInCell="1" allowOverlap="1" wp14:anchorId="52F5367D" wp14:editId="24384B27">
                      <wp:simplePos x="0" y="0"/>
                      <wp:positionH relativeFrom="column">
                        <wp:posOffset>310267</wp:posOffset>
                      </wp:positionH>
                      <wp:positionV relativeFrom="paragraph">
                        <wp:posOffset>1739</wp:posOffset>
                      </wp:positionV>
                      <wp:extent cx="191770" cy="166370"/>
                      <wp:effectExtent l="0" t="0" r="17780" b="24130"/>
                      <wp:wrapNone/>
                      <wp:docPr id="126" name="126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127" name="127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2" name="19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126 Grupo" o:spid="_x0000_s1026" style="position:absolute;margin-left:24.45pt;margin-top:.15pt;width:15.1pt;height:13.1pt;z-index:25177088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">
                      <v:line id="127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2ApcQAAADcAAAADwAAAGRycy9kb3ducmV2LnhtbERPTWvCQBC9F/oflin0Is3GFKNJXaVU&#10;BC8iph7sbchOk9DsbMhuTfrvXUHobR7vc5br0bTiQr1rLCuYRjEI4tLqhisFp8/tywKE88gaW8uk&#10;4I8crFePD0vMtR34SJfCVyKEsMtRQe19l0vpypoMush2xIH7tr1BH2BfSd3jEMJNK5M4TqXBhkND&#10;jR191FT+FL9GweaUDkVWzeaT6et+zPiQnL/2Rqnnp/H9DYSn0f+L7+6dDvOTOdyeCRf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3YClxAAAANwAAAAPAAAAAAAAAAAA&#10;AAAAAKECAABkcnMvZG93bnJldi54bWxQSwUGAAAAAAQABAD5AAAAkgMAAAAA&#10;" strokecolor="black [3213]" strokeweight="1pt"/>
                      <v:line id="19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weFsIAAADcAAAADwAAAGRycy9kb3ducmV2LnhtbERPS4vCMBC+L/gfwgjetqmCu1qNIoIg&#10;4gpWL96GZvrAZlKbqPXfbxYWvM3H95z5sjO1eFDrKssKhlEMgjizuuJCwfm0+ZyAcB5ZY22ZFLzI&#10;wXLR+5hjou2Tj/RIfSFCCLsEFZTeN4mULivJoItsQxy43LYGfYBtIXWLzxBuajmK4y9psOLQUGJD&#10;65Kya3o3Cnanab7e734OL3e7HCj/jo/j9KzUoN+tZiA8df4t/ndvdZg/HcHfM+EC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eweFsIAAADcAAAADwAAAAAAAAAAAAAA&#10;AAChAgAAZHJzL2Rvd25yZXYueG1sUEsFBgAAAAAEAAQA+QAAAJADAAAAAA==&#10;" strokecolor="black [3213]" strokeweight="1pt"/>
                    </v:group>
                  </w:pict>
                </mc:Fallback>
              </mc:AlternateContent>
            </w: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1EA7E6AB" wp14:editId="2A48FD3F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19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BC8F7D" w14:textId="77777777" w:rsidR="009D016B" w:rsidRDefault="009D016B" w:rsidP="00270AF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3" style="position:absolute;margin-left:24.65pt;margin-top:.4pt;width:15.1pt;height:13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f6C2Gz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270AF5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90701FD" w14:textId="77777777" w:rsidR="00270AF5" w:rsidRPr="003D5FF2" w:rsidRDefault="00270AF5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D282C88" wp14:editId="194144A9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19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E6039E" w14:textId="77777777" w:rsidR="009D016B" w:rsidRDefault="009D016B" w:rsidP="00270AF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4" style="position:absolute;margin-left:24.6pt;margin-top:2.9pt;width:15.1pt;height:13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celB4D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270AF5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270AF5" w:rsidRPr="00182BCC" w14:paraId="510FA243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036ADE39" w14:textId="77777777" w:rsidR="00270AF5" w:rsidRPr="003D5FF2" w:rsidRDefault="00270AF5" w:rsidP="00270AF5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muestra mensaje “Campo Requerido” no permite guardar información en la base.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35DBEC93" w14:textId="77777777" w:rsidR="00270AF5" w:rsidRPr="003D5FF2" w:rsidRDefault="00270AF5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270AF5" w:rsidRPr="005C0F79" w14:paraId="65DD7F3A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FD0BC87" w14:textId="77777777" w:rsidR="00270AF5" w:rsidRPr="003D5FF2" w:rsidRDefault="00270AF5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7D66BB65" w14:textId="77777777" w:rsidR="00270AF5" w:rsidRDefault="00270AF5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191D60" w:rsidRPr="005C0F79" w14:paraId="15C5CD65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2FFE09" w14:textId="77777777" w:rsidR="00191D60" w:rsidRPr="003D5FF2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: Consultar estudiante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319248" w14:textId="77777777" w:rsidR="00191D60" w:rsidRPr="003D5FF2" w:rsidRDefault="00191D60" w:rsidP="005E60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USR-017</w:t>
            </w:r>
          </w:p>
        </w:tc>
      </w:tr>
      <w:tr w:rsidR="00191D60" w:rsidRPr="005C0F79" w14:paraId="29057D0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0654B45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191D60" w:rsidRPr="005C0F79" w14:paraId="40187E9E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5299F252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76F214E5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191D60" w:rsidRPr="005C0F79" w14:paraId="53EE792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06BE3CC2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27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4B2D8B49" w14:textId="77777777" w:rsidR="00191D60" w:rsidRPr="003D5FF2" w:rsidRDefault="00191D60" w:rsidP="00191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</w:t>
            </w:r>
            <w:r>
              <w:rPr>
                <w:rFonts w:ascii="Arial" w:eastAsiaTheme="majorEastAsia" w:hAnsi="Arial" w:cs="Arial"/>
                <w:bCs/>
              </w:rPr>
              <w:t>30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2D453AD3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191D60" w:rsidRPr="00182BCC" w14:paraId="6A06015F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EABD351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20D6C310" w14:textId="77777777" w:rsidR="00191D60" w:rsidRPr="003D5FF2" w:rsidRDefault="00191D60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191D60" w:rsidRPr="00591718" w14:paraId="185B113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36F7B13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6D1280B" w14:textId="77777777" w:rsidR="00191D60" w:rsidRPr="00191D60" w:rsidRDefault="00191D60" w:rsidP="00191D60">
            <w:pPr>
              <w:rPr>
                <w:rFonts w:ascii="Arial" w:eastAsiaTheme="majorEastAsia" w:hAnsi="Arial" w:cs="Arial"/>
              </w:rPr>
            </w:pPr>
          </w:p>
          <w:p w14:paraId="00FA2B48" w14:textId="77777777" w:rsidR="00191D60" w:rsidRPr="003D5FF2" w:rsidRDefault="00191D60" w:rsidP="005E6018">
            <w:pPr>
              <w:rPr>
                <w:rFonts w:ascii="Arial" w:eastAsiaTheme="majorEastAsia" w:hAnsi="Arial" w:cs="Arial"/>
              </w:rPr>
            </w:pPr>
          </w:p>
        </w:tc>
      </w:tr>
      <w:tr w:rsidR="00191D60" w:rsidRPr="005C0F79" w14:paraId="3637F81C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8B1582E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690CE31" w14:textId="77777777" w:rsid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elige la pestaña de Estudiante.</w:t>
            </w:r>
          </w:p>
          <w:p w14:paraId="3C42F835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la materia donde se desea consultar los estudiantes.</w:t>
            </w:r>
          </w:p>
          <w:p w14:paraId="7038CAE3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el paralelo que se desea consultar.</w:t>
            </w:r>
          </w:p>
          <w:p w14:paraId="4DCC6B2A" w14:textId="77777777" w:rsidR="00191D60" w:rsidRPr="003D5FF2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muestra la lista de todos los estudiantes registrados en dicha materia y paralelo.</w:t>
            </w:r>
          </w:p>
        </w:tc>
      </w:tr>
      <w:tr w:rsidR="00191D60" w:rsidRPr="005C0F79" w14:paraId="144E4B1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1C361973" w14:textId="77777777" w:rsidR="00191D60" w:rsidRPr="003D5FF2" w:rsidRDefault="00191D60" w:rsidP="00191D60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muestra la lista de todos los estudiantes registrados en la materia.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627B0AFF" w14:textId="77777777" w:rsidR="00191D60" w:rsidRPr="003D5FF2" w:rsidRDefault="00191D60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2561B7A6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74976" behindDoc="0" locked="0" layoutInCell="1" allowOverlap="1" wp14:anchorId="77F3C668" wp14:editId="5E0F7AC4">
                      <wp:simplePos x="0" y="0"/>
                      <wp:positionH relativeFrom="column">
                        <wp:posOffset>310267</wp:posOffset>
                      </wp:positionH>
                      <wp:positionV relativeFrom="paragraph">
                        <wp:posOffset>1739</wp:posOffset>
                      </wp:positionV>
                      <wp:extent cx="191770" cy="166370"/>
                      <wp:effectExtent l="0" t="0" r="17780" b="24130"/>
                      <wp:wrapNone/>
                      <wp:docPr id="210" name="21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11" name="21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21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10 Grupo" o:spid="_x0000_s1026" style="position:absolute;margin-left:24.45pt;margin-top:.15pt;width:15.1pt;height:13.1pt;z-index:25177497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">
                      <v:line id="21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EWi8YAAADcAAAADwAAAGRycy9kb3ducmV2LnhtbESPT2vCQBTE70K/w/IKXkQ3ifgvdZXS&#10;UuhFxOjB3h7Z1yQ0+zZkVxO/fVcQPA4z8xtmve1NLa7UusqygngSgSDOra64UHA6fo2XIJxH1lhb&#10;JgU3crDdvAzWmGrb8YGumS9EgLBLUUHpfZNK6fKSDLqJbYiD92tbgz7ItpC6xS7ATS2TKJpLgxWH&#10;hRIb+igp/8suRsHnad5lq2K2GMXTXb/ifXL+2Rmlhq/9+xsIT71/hh/tb60giWO4nwlH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xFovGAAAA3AAAAA8AAAAAAAAA&#10;AAAAAAAAoQIAAGRycy9kb3ducmV2LnhtbFBLBQYAAAAABAAEAPkAAACUAwAAAAA=&#10;" strokecolor="black [3213]" strokeweight="1pt"/>
                      <v:line id="21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p8MMUAAADcAAAADwAAAGRycy9kb3ducmV2LnhtbESPS4vCQBCE78L+h6EXvOnEwPqIjrII&#10;C4uoYPTircl0HpjpyWZmNf57RxA8FlX1FbVYdaYWV2pdZVnBaBiBIM6srrhQcDr+DKYgnEfWWFsm&#10;BXdysFp+9BaYaHvjA11TX4gAYZeggtL7JpHSZSUZdEPbEAcvt61BH2RbSN3iLcBNLeMoGkuDFYeF&#10;Ehtal5Rd0n+jYHOc5evtZre/u7/znvJJdPhKT0r1P7vvOQhPnX+HX+1frSAexfA8E46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p8M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12E59C21" wp14:editId="0DA3592F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1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368DAA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5" style="position:absolute;margin-left:24.65pt;margin-top:.4pt;width:15.1pt;height:13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C5Hg/s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0CF1B12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EA12695" wp14:editId="1751F90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1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3BD32E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6" style="position:absolute;margin-left:24.6pt;margin-top:2.9pt;width:15.1pt;height:13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Eqxuxj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045BD080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1AA4A5FA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muestro correctamente la lista de todos los estudiantes registrados en la materia.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398026C3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5C0F79" w14:paraId="1341131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15A60D1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4286E334" w14:textId="77777777" w:rsidR="00270AF5" w:rsidRDefault="00270AF5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BC7070D" w14:textId="77777777" w:rsidR="00191D60" w:rsidRDefault="00191D60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910"/>
        <w:gridCol w:w="1756"/>
        <w:gridCol w:w="1461"/>
      </w:tblGrid>
      <w:tr w:rsidR="00191D60" w:rsidRPr="005C0F79" w14:paraId="6F956649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664A4D" w14:textId="77777777" w:rsidR="00191D60" w:rsidRPr="003D5FF2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: Eliminar Estudiante</w:t>
            </w:r>
          </w:p>
        </w:tc>
        <w:tc>
          <w:tcPr>
            <w:tcW w:w="32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3D37E0" w14:textId="77777777" w:rsidR="00191D60" w:rsidRPr="003D5FF2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USR-018</w:t>
            </w:r>
          </w:p>
        </w:tc>
      </w:tr>
      <w:tr w:rsidR="00191D60" w:rsidRPr="005C0F79" w14:paraId="02E7D30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181FD86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>Estudiante</w:t>
            </w:r>
          </w:p>
        </w:tc>
      </w:tr>
      <w:tr w:rsidR="00191D60" w:rsidRPr="005C0F79" w14:paraId="1DD0A40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129762C0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54B423DC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>
              <w:rPr>
                <w:rFonts w:ascii="Arial" w:eastAsiaTheme="majorEastAsia" w:hAnsi="Arial" w:cs="Arial"/>
                <w:bCs/>
              </w:rPr>
              <w:t>28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191D60" w:rsidRPr="005C0F79" w14:paraId="0D2CA53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6831C36F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20: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32</w:t>
            </w:r>
          </w:p>
        </w:tc>
        <w:tc>
          <w:tcPr>
            <w:tcW w:w="2910" w:type="dxa"/>
            <w:tcBorders>
              <w:left w:val="none" w:sz="0" w:space="0" w:color="auto"/>
              <w:right w:val="none" w:sz="0" w:space="0" w:color="auto"/>
            </w:tcBorders>
          </w:tcPr>
          <w:p w14:paraId="5823752E" w14:textId="77777777" w:rsidR="00191D60" w:rsidRPr="003D5FF2" w:rsidRDefault="00191D60" w:rsidP="00191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Pr="009E1CAD">
              <w:rPr>
                <w:rFonts w:ascii="Arial" w:eastAsiaTheme="majorEastAsia" w:hAnsi="Arial" w:cs="Arial"/>
                <w:bCs/>
              </w:rPr>
              <w:t>20:</w:t>
            </w:r>
            <w:r>
              <w:rPr>
                <w:rFonts w:ascii="Arial" w:eastAsiaTheme="majorEastAsia" w:hAnsi="Arial" w:cs="Arial"/>
                <w:bCs/>
              </w:rPr>
              <w:t>34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63534937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191D60" w:rsidRPr="00182BCC" w14:paraId="7D09726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4CAE77B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771F0B82" w14:textId="77777777" w:rsidR="00191D60" w:rsidRPr="003D5FF2" w:rsidRDefault="00191D60" w:rsidP="005E6018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ha ingresado al sistema</w:t>
            </w:r>
            <w:r w:rsidRPr="003D5FF2">
              <w:rPr>
                <w:rFonts w:ascii="Arial" w:eastAsiaTheme="majorEastAsia" w:hAnsi="Arial" w:cs="Arial"/>
                <w:b w:val="0"/>
              </w:rPr>
              <w:t>.</w:t>
            </w:r>
          </w:p>
        </w:tc>
      </w:tr>
      <w:tr w:rsidR="00191D60" w:rsidRPr="00591718" w14:paraId="0322C9C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E770D78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84CA103" w14:textId="77777777" w:rsidR="00191D60" w:rsidRPr="00191D60" w:rsidRDefault="00191D60" w:rsidP="005E6018">
            <w:pPr>
              <w:rPr>
                <w:rFonts w:ascii="Arial" w:eastAsiaTheme="majorEastAsia" w:hAnsi="Arial" w:cs="Arial"/>
              </w:rPr>
            </w:pPr>
          </w:p>
          <w:p w14:paraId="5EC9E9FF" w14:textId="77777777" w:rsidR="00191D60" w:rsidRPr="003D5FF2" w:rsidRDefault="00191D60" w:rsidP="005E6018">
            <w:pPr>
              <w:rPr>
                <w:rFonts w:ascii="Arial" w:eastAsiaTheme="majorEastAsia" w:hAnsi="Arial" w:cs="Arial"/>
              </w:rPr>
            </w:pPr>
          </w:p>
        </w:tc>
      </w:tr>
      <w:tr w:rsidR="00191D60" w:rsidRPr="005C0F79" w14:paraId="37A5E440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8A3D7F1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0A03408" w14:textId="77777777" w:rsid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elige la pestaña de Estudiante.</w:t>
            </w:r>
          </w:p>
          <w:p w14:paraId="4CF914EF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la materia donde se desea consultar los estudiantes.</w:t>
            </w:r>
          </w:p>
          <w:p w14:paraId="0AA502BF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el paralelo que se desea consultar.</w:t>
            </w:r>
          </w:p>
          <w:p w14:paraId="77671EC4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muestra la lista de todos los estudiantes registrados en dicha materia y paralelo.</w:t>
            </w:r>
          </w:p>
          <w:p w14:paraId="4A144D0C" w14:textId="77777777" w:rsidR="00191D60" w:rsidRPr="00191D60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en la sección Acciones el icono de Eliminar estudiante.</w:t>
            </w:r>
          </w:p>
          <w:p w14:paraId="07DCAB57" w14:textId="77777777" w:rsidR="00191D60" w:rsidRPr="003D5FF2" w:rsidRDefault="00191D60" w:rsidP="005E6018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La información es eliminada de la base.</w:t>
            </w:r>
          </w:p>
        </w:tc>
      </w:tr>
      <w:tr w:rsidR="00191D60" w:rsidRPr="005C0F79" w14:paraId="4AE5710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72323534" w14:textId="77777777" w:rsidR="00191D60" w:rsidRPr="003D5FF2" w:rsidRDefault="00191D60" w:rsidP="00191D60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El estudiante es eliminado con éxito.</w:t>
            </w:r>
          </w:p>
        </w:tc>
        <w:tc>
          <w:tcPr>
            <w:tcW w:w="1756" w:type="dxa"/>
            <w:tcBorders>
              <w:left w:val="none" w:sz="0" w:space="0" w:color="auto"/>
              <w:right w:val="none" w:sz="0" w:space="0" w:color="auto"/>
            </w:tcBorders>
          </w:tcPr>
          <w:p w14:paraId="0B2FF073" w14:textId="77777777" w:rsidR="00191D60" w:rsidRPr="003D5FF2" w:rsidRDefault="00191D60" w:rsidP="005E60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49281643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79072" behindDoc="0" locked="0" layoutInCell="1" allowOverlap="1" wp14:anchorId="3ECC0FCF" wp14:editId="358758DC">
                      <wp:simplePos x="0" y="0"/>
                      <wp:positionH relativeFrom="column">
                        <wp:posOffset>310267</wp:posOffset>
                      </wp:positionH>
                      <wp:positionV relativeFrom="paragraph">
                        <wp:posOffset>1739</wp:posOffset>
                      </wp:positionV>
                      <wp:extent cx="191770" cy="166370"/>
                      <wp:effectExtent l="0" t="0" r="17780" b="24130"/>
                      <wp:wrapNone/>
                      <wp:docPr id="215" name="21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16" name="21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21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15 Grupo" o:spid="_x0000_s1026" style="position:absolute;margin-left:24.45pt;margin-top:.15pt;width:15.1pt;height:13.1pt;z-index:25177907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">
                      <v:line id="21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iO/8YAAADcAAAADwAAAGRycy9kb3ducmV2LnhtbESPQWvCQBSE7wX/w/KEXopuEmnU6Cql&#10;peBFpKkHvT2yzySYfRuyWxP/vVso9DjMzDfMejuYRtyoc7VlBfE0AkFcWF1zqeD4/TlZgHAeWWNj&#10;mRTcycF2M3paY6Ztz190y30pAoRdhgoq79tMSldUZNBNbUscvIvtDPogu1LqDvsAN41MoiiVBmsO&#10;CxW29F5Rcc1/jIKPY9rny/J1/hLP9sOSD8npvDdKPY+HtxUIT4P/D/+1d1pBEqfweyYcAbl5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Yjv/GAAAA3AAAAA8AAAAAAAAA&#10;AAAAAAAAoQIAAGRycy9kb3ducmV2LnhtbFBLBQYAAAAABAAEAPkAAACUAwAAAAA=&#10;" strokecolor="black [3213]" strokeweight="1pt"/>
                      <v:line id="21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3fqMUAAADcAAAADwAAAGRycy9kb3ducmV2LnhtbESPT4vCMBTE7wv7HcITvK2pgrpbjbII&#10;wiIq2Hrx9mhe/2DzUpus1m9vBMHjMDO/YebLztTiSq2rLCsYDiIQxJnVFRcKjun66xuE88gaa8uk&#10;4E4OlovPjznG2t74QNfEFyJA2MWooPS+iaV0WUkG3cA2xMHLbWvQB9kWUrd4C3BTy1EUTaTBisNC&#10;iQ2tSsrOyb9RsEl/8tV2s9vf3eW0p3waHcbJUal+r/udgfDU+Xf41f7TCkbDK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23fqM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2468AF8A" wp14:editId="5F22FCC6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1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758D13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7" style="position:absolute;margin-left:24.65pt;margin-top:.4pt;width:15.1pt;height:13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BfgZne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SI</w:t>
            </w:r>
            <w:r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1EAE1CE" w14:textId="77777777" w:rsidR="00191D60" w:rsidRPr="003D5FF2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C48283F" wp14:editId="573CDD70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1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37211B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8" style="position:absolute;margin-left:24.6pt;margin-top:2.9pt;width:15.1pt;height:13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EiNLUk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5DB3436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7" w:type="dxa"/>
            <w:gridSpan w:val="2"/>
            <w:tcBorders>
              <w:right w:val="none" w:sz="0" w:space="0" w:color="auto"/>
            </w:tcBorders>
          </w:tcPr>
          <w:p w14:paraId="5F2E0789" w14:textId="77777777" w:rsidR="00191D60" w:rsidRPr="003D5FF2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 xml:space="preserve">El estudiante fue eliminado con éxito. Muestra mensaje “Usuario eliminado con </w:t>
            </w:r>
            <w:proofErr w:type="spellStart"/>
            <w:r>
              <w:rPr>
                <w:rFonts w:ascii="Arial" w:eastAsiaTheme="majorEastAsia" w:hAnsi="Arial" w:cs="Arial"/>
                <w:b w:val="0"/>
                <w:bCs w:val="0"/>
              </w:rPr>
              <w:t>exito</w:t>
            </w:r>
            <w:proofErr w:type="spellEnd"/>
            <w:r>
              <w:rPr>
                <w:rFonts w:ascii="Arial" w:eastAsiaTheme="majorEastAsia" w:hAnsi="Arial" w:cs="Arial"/>
                <w:b w:val="0"/>
                <w:bCs w:val="0"/>
              </w:rPr>
              <w:t>”.</w:t>
            </w:r>
          </w:p>
        </w:tc>
        <w:tc>
          <w:tcPr>
            <w:tcW w:w="3217" w:type="dxa"/>
            <w:gridSpan w:val="2"/>
            <w:tcBorders>
              <w:left w:val="none" w:sz="0" w:space="0" w:color="auto"/>
            </w:tcBorders>
          </w:tcPr>
          <w:p w14:paraId="03E4057D" w14:textId="77777777" w:rsidR="00191D60" w:rsidRPr="003D5FF2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94768C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5C0F79" w14:paraId="1606BDF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412DD30F" w14:textId="77777777" w:rsidR="00191D60" w:rsidRPr="003D5FF2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1BB28C91" w14:textId="77777777" w:rsidR="00191D60" w:rsidRPr="00C63262" w:rsidRDefault="00191D60" w:rsidP="00C63262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BC7565E" w14:textId="77777777" w:rsidR="00C63262" w:rsidRPr="00D97586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9" w:name="_Toc331406150"/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59524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</w:t>
      </w:r>
      <w:r w:rsidRPr="0000149C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Autenticación</w:t>
      </w:r>
      <w:bookmarkEnd w:id="9"/>
    </w:p>
    <w:p w14:paraId="194916C3" w14:textId="77777777" w:rsidR="00C63262" w:rsidRDefault="00C63262" w:rsidP="00C63262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C63262" w:rsidRPr="005C0F79" w14:paraId="45A6AAAF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FAFCAD" w14:textId="77777777" w:rsidR="00C63262" w:rsidRPr="00AD4C14" w:rsidRDefault="00C63262" w:rsidP="003357D2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 w:rsidR="003357D2">
              <w:rPr>
                <w:rFonts w:ascii="Arial Black" w:hAnsi="Arial Black" w:cs="Tahoma"/>
                <w:sz w:val="24"/>
              </w:rPr>
              <w:t>Ingreso al sistema CALPESPOL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EBC3769" w14:textId="77777777" w:rsidR="00C63262" w:rsidRPr="00AD4C14" w:rsidRDefault="00C63262" w:rsidP="003357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USR-023</w:t>
            </w:r>
          </w:p>
        </w:tc>
      </w:tr>
      <w:tr w:rsidR="00C63262" w:rsidRPr="005C0F79" w14:paraId="57080EF9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5EED903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Autenticación.</w:t>
            </w:r>
          </w:p>
        </w:tc>
      </w:tr>
      <w:tr w:rsidR="00C63262" w:rsidRPr="005F3564" w14:paraId="409691F3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B3339DA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73F4068" w14:textId="77777777" w:rsidR="00C63262" w:rsidRPr="00AD4C14" w:rsidRDefault="00C63262" w:rsidP="002A628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 w:rsidR="002A6284">
              <w:rPr>
                <w:rFonts w:ascii="Arial" w:eastAsiaTheme="majorEastAsia" w:hAnsi="Arial" w:cs="Arial"/>
                <w:b/>
                <w:bCs/>
              </w:rPr>
              <w:t>29</w:t>
            </w:r>
            <w:r>
              <w:rPr>
                <w:rFonts w:ascii="Arial" w:eastAsiaTheme="majorEastAsia" w:hAnsi="Arial" w:cs="Arial"/>
                <w:b/>
                <w:bCs/>
              </w:rPr>
              <w:t>/0</w:t>
            </w:r>
            <w:r w:rsidR="002A6284">
              <w:rPr>
                <w:rFonts w:ascii="Arial" w:eastAsiaTheme="majorEastAsia" w:hAnsi="Arial" w:cs="Arial"/>
                <w:b/>
                <w:bCs/>
              </w:rPr>
              <w:t>7</w:t>
            </w:r>
            <w:r>
              <w:rPr>
                <w:rFonts w:ascii="Arial" w:eastAsiaTheme="majorEastAsia" w:hAnsi="Arial" w:cs="Arial"/>
                <w:b/>
                <w:bCs/>
              </w:rPr>
              <w:t>/2012</w:t>
            </w:r>
          </w:p>
        </w:tc>
      </w:tr>
      <w:tr w:rsidR="00C63262" w:rsidRPr="005F3564" w14:paraId="66986241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B69EBA5" w14:textId="77777777" w:rsidR="00C63262" w:rsidRPr="00AD4C14" w:rsidRDefault="00C63262" w:rsidP="002A6284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2A6284"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 w:rsidR="002A6284">
              <w:rPr>
                <w:rFonts w:ascii="Arial" w:eastAsiaTheme="majorEastAsia" w:hAnsi="Arial" w:cs="Arial"/>
                <w:b w:val="0"/>
                <w:bCs w:val="0"/>
              </w:rPr>
              <w:t>23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59820703" w14:textId="77777777" w:rsidR="00C63262" w:rsidRPr="00AD4C14" w:rsidRDefault="00C63262" w:rsidP="002A6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 w:rsidR="002A6284"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 w:rsidR="002A6284">
              <w:rPr>
                <w:rFonts w:ascii="Arial" w:eastAsiaTheme="majorEastAsia" w:hAnsi="Arial" w:cs="Arial"/>
                <w:bCs/>
              </w:rPr>
              <w:t>27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C53D17C" w14:textId="77777777" w:rsidR="00C63262" w:rsidRPr="00AD4C14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C63262" w:rsidRPr="00182BCC" w14:paraId="18FCEA35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EFE3A24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Precondiciones: </w:t>
            </w:r>
          </w:p>
          <w:p w14:paraId="7A0971CF" w14:textId="77777777" w:rsidR="00C63262" w:rsidRPr="00605C06" w:rsidRDefault="00C63262" w:rsidP="003357D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5760006B" w14:textId="77777777" w:rsidR="00C63262" w:rsidRPr="00605C06" w:rsidRDefault="00C63262" w:rsidP="003357D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persona que desea ingresar al sistema debe contar con usuario y contraseña.</w:t>
            </w:r>
          </w:p>
        </w:tc>
      </w:tr>
      <w:tr w:rsidR="00C63262" w:rsidRPr="00591718" w14:paraId="1E94C030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9B1A4DB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F0E48D6" w14:textId="77777777" w:rsidR="00C63262" w:rsidRPr="00121A49" w:rsidRDefault="002A6284" w:rsidP="003357D2">
            <w:pPr>
              <w:pStyle w:val="Prrafodelista"/>
              <w:numPr>
                <w:ilvl w:val="0"/>
                <w:numId w:val="34"/>
              </w:numPr>
              <w:rPr>
                <w:rFonts w:ascii="Tahoma" w:eastAsiaTheme="majorEastAsia" w:hAnsi="Tahoma" w:cs="Tahoma"/>
                <w:b w:val="0"/>
              </w:rPr>
            </w:pPr>
            <w:proofErr w:type="spellStart"/>
            <w:r>
              <w:rPr>
                <w:rFonts w:ascii="Tahoma" w:eastAsiaTheme="majorEastAsia" w:hAnsi="Tahoma" w:cs="Tahoma"/>
                <w:b w:val="0"/>
              </w:rPr>
              <w:t>vrobles</w:t>
            </w:r>
            <w:proofErr w:type="spellEnd"/>
          </w:p>
          <w:p w14:paraId="120D2D6F" w14:textId="77777777" w:rsidR="00C63262" w:rsidRPr="00AD4C14" w:rsidRDefault="002A6284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proofErr w:type="spellStart"/>
            <w:r>
              <w:rPr>
                <w:rFonts w:ascii="Tahoma" w:eastAsiaTheme="majorEastAsia" w:hAnsi="Tahoma" w:cs="Tahoma"/>
                <w:b w:val="0"/>
              </w:rPr>
              <w:t>vroblesvrobles</w:t>
            </w:r>
            <w:proofErr w:type="spellEnd"/>
          </w:p>
        </w:tc>
      </w:tr>
      <w:tr w:rsidR="00C63262" w:rsidRPr="00943B0B" w14:paraId="2DADCE1A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B9DA224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79621B76" w14:textId="77777777" w:rsidR="00C63262" w:rsidRDefault="002A6284" w:rsidP="003357D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43C47CA5" w14:textId="77777777" w:rsidR="002A6284" w:rsidRPr="00121A49" w:rsidRDefault="002A6284" w:rsidP="003357D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usuario.</w:t>
            </w:r>
          </w:p>
          <w:p w14:paraId="63EEACAB" w14:textId="77777777" w:rsidR="00C63262" w:rsidRPr="00605C06" w:rsidRDefault="00C63262" w:rsidP="003357D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contraseña</w:t>
            </w:r>
            <w:r w:rsidR="002A6284">
              <w:rPr>
                <w:rFonts w:ascii="Tahoma" w:eastAsiaTheme="majorEastAsia" w:hAnsi="Tahoma" w:cs="Tahoma"/>
                <w:b w:val="0"/>
              </w:rPr>
              <w:t>.</w:t>
            </w:r>
          </w:p>
          <w:p w14:paraId="5662F715" w14:textId="77777777" w:rsidR="00C63262" w:rsidRPr="00605C06" w:rsidRDefault="00C63262" w:rsidP="002A6284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Tahoma" w:eastAsiaTheme="majorEastAsia" w:hAnsi="Tahoma" w:cs="Tahoma"/>
                <w:b w:val="0"/>
              </w:rPr>
              <w:t xml:space="preserve">Se presiona el botón </w:t>
            </w:r>
            <w:r w:rsidR="002A6284">
              <w:rPr>
                <w:rFonts w:ascii="Tahoma" w:eastAsiaTheme="majorEastAsia" w:hAnsi="Tahoma" w:cs="Tahoma"/>
                <w:b w:val="0"/>
              </w:rPr>
              <w:t>“</w:t>
            </w:r>
            <w:proofErr w:type="spellStart"/>
            <w:r w:rsidR="002A6284">
              <w:rPr>
                <w:rFonts w:ascii="Tahoma" w:eastAsiaTheme="majorEastAsia" w:hAnsi="Tahoma" w:cs="Tahoma"/>
                <w:b w:val="0"/>
              </w:rPr>
              <w:t>Login</w:t>
            </w:r>
            <w:proofErr w:type="spellEnd"/>
            <w:r w:rsidR="002A6284">
              <w:rPr>
                <w:rFonts w:ascii="Tahoma" w:eastAsiaTheme="majorEastAsia" w:hAnsi="Tahoma" w:cs="Tahoma"/>
                <w:b w:val="0"/>
              </w:rPr>
              <w:t>”</w:t>
            </w:r>
          </w:p>
        </w:tc>
      </w:tr>
      <w:tr w:rsidR="00C63262" w:rsidRPr="005C0F79" w14:paraId="78A09979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FC87D61" w14:textId="77777777" w:rsidR="00C63262" w:rsidRPr="00AD4C14" w:rsidRDefault="00C63262" w:rsidP="003357D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497EEC72" w14:textId="77777777" w:rsidR="00C63262" w:rsidRPr="00AD4C14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541B525" w14:textId="77777777" w:rsidR="00C63262" w:rsidRPr="00AD4C14" w:rsidRDefault="002A6284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41184" behindDoc="0" locked="0" layoutInCell="1" allowOverlap="1" wp14:anchorId="550808BF" wp14:editId="30447947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1" name="21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2" name="22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23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1 Grupo" o:spid="_x0000_s1026" style="position:absolute;margin-left:24.55pt;margin-top:.2pt;width:15.1pt;height:13.1pt;z-index:25174118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LdVdDFK&#10;AgAArgcAAA4AAAAAAAAAAAAAAAAALgIAAGRycy9lMm9Eb2MueG1sUEsBAi0AFAAGAAgAAAAhAIFl&#10;vM3cAAAABQEAAA8AAAAAAAAAAAAAAAAApAQAAGRycy9kb3ducmV2LnhtbFBLBQYAAAAABAAEAPMA&#10;AACtBQAAAAA=&#10;">
                      <v:line id="22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v1LcUAAADbAAAADwAAAGRycy9kb3ducmV2LnhtbESPT2vCQBTE74V+h+UVvBTdGKl/UlcR&#10;RfAiYvSgt0f2mYRm34bsauK3dwuFHoeZ+Q0zX3amEg9qXGlZwXAQgSDOrC45V3A+bftTEM4ja6ws&#10;k4InOVgu3t/mmGjb8pEeqc9FgLBLUEHhfZ1I6bKCDLqBrYmDd7ONQR9kk0vdYBvgppJxFI2lwZLD&#10;QoE1rQvKftK7UbA5j9t0ln9NPoejfTfjQ3y57o1SvY9u9Q3CU+f/w3/tnVYQx/D7JfwAuX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v1LcUAAADbAAAADwAAAAAAAAAA&#10;AAAAAAChAgAAZHJzL2Rvd25yZXYueG1sUEsFBgAAAAAEAAQA+QAAAJMDAAAAAA==&#10;" strokecolor="black [3213]" strokeweight="1pt"/>
                      <v:line id="23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/eTsYAAADbAAAADwAAAGRycy9kb3ducmV2LnhtbESPW2vCQBSE3wv+h+UIvjWbWnoxuooI&#10;hRKqYMxL3w7ZkwvNno3Z1cR/3xUKfRxm5htmtRlNK67Uu8aygqcoBkFcWN1wpSA/fTy+g3AeWWNr&#10;mRTcyMFmPXlYYaLtwEe6Zr4SAcIuQQW1910ipStqMugi2xEHr7S9QR9kX0nd4xDgppXzOH6VBhsO&#10;CzV2tKup+MkuRkF6WpS7r3R/uLnz94HKt/j4kuVKzabjdgnC0+j/w3/tT61g/gz3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P3k7GAAAA2w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="00C63262"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DED763A" wp14:editId="29DD7C51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01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E0CA1D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59" style="position:absolute;margin-left:24.65pt;margin-top:.4pt;width:15.1pt;height:13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CDzoqY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="00C63262" w:rsidRPr="00AD4C14">
              <w:rPr>
                <w:rFonts w:ascii="Arial" w:eastAsiaTheme="majorEastAsia" w:hAnsi="Arial" w:cs="Arial"/>
                <w:bCs/>
              </w:rPr>
              <w:t>SI</w:t>
            </w:r>
            <w:r w:rsidR="00C63262"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4CF1D36" w14:textId="77777777" w:rsidR="00C63262" w:rsidRPr="00AD4C14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0F702D2" wp14:editId="0F341280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2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F991F4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0" style="position:absolute;margin-left:24.6pt;margin-top:2.9pt;width:15.1pt;height:13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Fz80J0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182BCC" w14:paraId="50D3BBD4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42CB6A3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Ingreso éxito al sistema activándose los privilegios de dicho usuario.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267527A" w14:textId="77777777" w:rsidR="00C63262" w:rsidRPr="00AD4C14" w:rsidRDefault="00C63262" w:rsidP="003357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 w:rsidR="002A6284"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C63262" w:rsidRPr="005C0F79" w14:paraId="69C18997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5D9A5FB" w14:textId="77777777" w:rsidR="00C63262" w:rsidRPr="00AD4C14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40C845EA" w14:textId="77777777" w:rsidR="002A6284" w:rsidRPr="00191D60" w:rsidRDefault="002A6284" w:rsidP="00191D60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27"/>
        <w:gridCol w:w="2710"/>
        <w:gridCol w:w="1956"/>
        <w:gridCol w:w="1461"/>
      </w:tblGrid>
      <w:tr w:rsidR="00C63262" w:rsidRPr="005C0F79" w14:paraId="754D8AE7" w14:textId="77777777" w:rsidTr="00335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2EF69A" w14:textId="77777777" w:rsidR="00C63262" w:rsidRPr="003D5FF2" w:rsidRDefault="00C63262" w:rsidP="003357D2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>Escenario: Ingreso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 xml:space="preserve"> no</w:t>
            </w: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 exitoso </w:t>
            </w:r>
            <w:r>
              <w:rPr>
                <w:rFonts w:ascii="Arial Black" w:eastAsiaTheme="majorEastAsia" w:hAnsi="Arial Black" w:cs="Tahoma"/>
                <w:bCs w:val="0"/>
                <w:sz w:val="24"/>
              </w:rPr>
              <w:t>al Sistema</w:t>
            </w:r>
            <w:r w:rsidR="00191D60">
              <w:rPr>
                <w:rFonts w:ascii="Arial Black" w:eastAsiaTheme="majorEastAsia" w:hAnsi="Arial Black" w:cs="Tahoma"/>
                <w:bCs w:val="0"/>
                <w:sz w:val="24"/>
              </w:rPr>
              <w:t xml:space="preserve"> CALPESPOL</w:t>
            </w:r>
          </w:p>
        </w:tc>
        <w:tc>
          <w:tcPr>
            <w:tcW w:w="341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AB74E8E" w14:textId="77777777" w:rsidR="00C63262" w:rsidRPr="003D5FF2" w:rsidRDefault="00C63262" w:rsidP="003357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3D5FF2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USR-023</w:t>
            </w:r>
          </w:p>
        </w:tc>
      </w:tr>
      <w:tr w:rsidR="00C63262" w:rsidRPr="005C0F79" w14:paraId="5BA9562D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AD6C0A5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Autenticación</w:t>
            </w:r>
          </w:p>
        </w:tc>
      </w:tr>
      <w:tr w:rsidR="00C63262" w:rsidRPr="005C0F79" w14:paraId="415224FF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right w:val="none" w:sz="0" w:space="0" w:color="auto"/>
            </w:tcBorders>
          </w:tcPr>
          <w:p w14:paraId="0A5BED31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417" w:type="dxa"/>
            <w:gridSpan w:val="2"/>
            <w:tcBorders>
              <w:left w:val="none" w:sz="0" w:space="0" w:color="auto"/>
            </w:tcBorders>
          </w:tcPr>
          <w:p w14:paraId="03A73969" w14:textId="77777777" w:rsidR="00C63262" w:rsidRPr="003D5FF2" w:rsidRDefault="00C63262" w:rsidP="002A628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Fecha:</w:t>
            </w:r>
            <w:r w:rsidR="002A6284">
              <w:rPr>
                <w:rFonts w:ascii="Arial" w:eastAsiaTheme="majorEastAsia" w:hAnsi="Arial" w:cs="Arial"/>
                <w:bCs/>
              </w:rPr>
              <w:t>29</w:t>
            </w:r>
            <w:r w:rsidRPr="00C45E8F">
              <w:rPr>
                <w:rFonts w:ascii="Arial" w:eastAsiaTheme="majorEastAsia" w:hAnsi="Arial" w:cs="Arial"/>
                <w:bCs/>
              </w:rPr>
              <w:t>/0</w:t>
            </w:r>
            <w:r w:rsidR="002A6284">
              <w:rPr>
                <w:rFonts w:ascii="Arial" w:eastAsiaTheme="majorEastAsia" w:hAnsi="Arial" w:cs="Arial"/>
                <w:bCs/>
              </w:rPr>
              <w:t>7</w:t>
            </w:r>
            <w:r w:rsidRPr="00C45E8F">
              <w:rPr>
                <w:rFonts w:ascii="Arial" w:eastAsiaTheme="majorEastAsia" w:hAnsi="Arial" w:cs="Arial"/>
                <w:bCs/>
              </w:rPr>
              <w:t>/2012</w:t>
            </w:r>
          </w:p>
        </w:tc>
      </w:tr>
      <w:tr w:rsidR="00C63262" w:rsidRPr="005C0F79" w14:paraId="6DA46259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  <w:tcBorders>
              <w:right w:val="none" w:sz="0" w:space="0" w:color="auto"/>
            </w:tcBorders>
          </w:tcPr>
          <w:p w14:paraId="076218CA" w14:textId="77777777" w:rsidR="00C63262" w:rsidRPr="003D5FF2" w:rsidRDefault="00C63262" w:rsidP="002A6284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2A6284"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C45E8F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 w:rsidR="002A6284">
              <w:rPr>
                <w:rFonts w:ascii="Arial" w:eastAsiaTheme="majorEastAsia" w:hAnsi="Arial" w:cs="Arial"/>
                <w:b w:val="0"/>
                <w:bCs w:val="0"/>
              </w:rPr>
              <w:t>33</w:t>
            </w:r>
          </w:p>
        </w:tc>
        <w:tc>
          <w:tcPr>
            <w:tcW w:w="2710" w:type="dxa"/>
            <w:tcBorders>
              <w:left w:val="none" w:sz="0" w:space="0" w:color="auto"/>
              <w:right w:val="none" w:sz="0" w:space="0" w:color="auto"/>
            </w:tcBorders>
          </w:tcPr>
          <w:p w14:paraId="595DC22A" w14:textId="77777777" w:rsidR="00C63262" w:rsidRPr="003D5FF2" w:rsidRDefault="00C63262" w:rsidP="002A6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Hora fin: </w:t>
            </w:r>
            <w:r w:rsidR="002A6284">
              <w:rPr>
                <w:rFonts w:ascii="Arial" w:eastAsiaTheme="majorEastAsia" w:hAnsi="Arial" w:cs="Arial"/>
                <w:bCs/>
              </w:rPr>
              <w:t>12</w:t>
            </w:r>
            <w:r w:rsidRPr="009E1CAD">
              <w:rPr>
                <w:rFonts w:ascii="Arial" w:eastAsiaTheme="majorEastAsia" w:hAnsi="Arial" w:cs="Arial"/>
                <w:bCs/>
              </w:rPr>
              <w:t>:</w:t>
            </w:r>
            <w:r w:rsidR="002A6284">
              <w:rPr>
                <w:rFonts w:ascii="Arial" w:eastAsiaTheme="majorEastAsia" w:hAnsi="Arial" w:cs="Arial"/>
                <w:bCs/>
              </w:rPr>
              <w:t>37</w:t>
            </w:r>
          </w:p>
        </w:tc>
        <w:tc>
          <w:tcPr>
            <w:tcW w:w="3417" w:type="dxa"/>
            <w:gridSpan w:val="2"/>
            <w:tcBorders>
              <w:left w:val="none" w:sz="0" w:space="0" w:color="auto"/>
            </w:tcBorders>
          </w:tcPr>
          <w:p w14:paraId="7CEEBBB7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 xml:space="preserve">Factor prueba: </w:t>
            </w:r>
            <w:r w:rsidRPr="00C45E8F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C63262" w:rsidRPr="00182BCC" w14:paraId="4CCB7FEF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65DEEBC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6C9C8C9E" w14:textId="77777777" w:rsidR="00C63262" w:rsidRPr="003D5FF2" w:rsidRDefault="00C63262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cargo exitosamente la pagina web del sistema</w:t>
            </w:r>
          </w:p>
        </w:tc>
      </w:tr>
      <w:tr w:rsidR="00C63262" w:rsidRPr="00591718" w14:paraId="56A8B53B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35F7DB73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0AAACA3" w14:textId="77777777" w:rsidR="00C63262" w:rsidRPr="00921E29" w:rsidRDefault="002A6284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vroblesssssss</w:t>
            </w:r>
            <w:proofErr w:type="spellEnd"/>
          </w:p>
          <w:p w14:paraId="2EADA53C" w14:textId="77777777" w:rsidR="00C63262" w:rsidRPr="007D139D" w:rsidRDefault="002A6284" w:rsidP="003357D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>
              <w:rPr>
                <w:rFonts w:ascii="Arial" w:hAnsi="Arial" w:cs="Arial"/>
                <w:b w:val="0"/>
                <w:color w:val="000000"/>
                <w:shd w:val="clear" w:color="auto" w:fill="D5D5D5"/>
              </w:rPr>
              <w:t>vroblesvrobles</w:t>
            </w:r>
            <w:proofErr w:type="spellEnd"/>
          </w:p>
        </w:tc>
      </w:tr>
      <w:tr w:rsidR="00C63262" w:rsidRPr="005C0F79" w14:paraId="48610261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213D73E3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D93865C" w14:textId="77777777" w:rsidR="00C63262" w:rsidRDefault="00C6326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Ingreso de usuario.</w:t>
            </w:r>
          </w:p>
          <w:p w14:paraId="2F96486C" w14:textId="77777777" w:rsidR="00C63262" w:rsidRPr="003D5FF2" w:rsidRDefault="00C6326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Ingreso de contraseña</w:t>
            </w:r>
          </w:p>
          <w:p w14:paraId="33651846" w14:textId="77777777" w:rsidR="00C63262" w:rsidRPr="006F34CE" w:rsidRDefault="00C63262" w:rsidP="003357D2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C45E8F">
              <w:rPr>
                <w:rFonts w:ascii="Arial" w:hAnsi="Arial" w:cs="Arial"/>
                <w:b w:val="0"/>
              </w:rPr>
              <w:t xml:space="preserve">Se presiona en el botón </w:t>
            </w:r>
            <w:r>
              <w:rPr>
                <w:rFonts w:ascii="Arial" w:hAnsi="Arial" w:cs="Arial"/>
                <w:b w:val="0"/>
              </w:rPr>
              <w:t>Ingresar al Sistema.</w:t>
            </w:r>
          </w:p>
        </w:tc>
      </w:tr>
      <w:tr w:rsidR="00C63262" w:rsidRPr="005C0F79" w14:paraId="679ECFF9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right w:val="none" w:sz="0" w:space="0" w:color="auto"/>
            </w:tcBorders>
          </w:tcPr>
          <w:p w14:paraId="4CA531FB" w14:textId="77777777" w:rsidR="00C63262" w:rsidRPr="003D5FF2" w:rsidRDefault="00C63262" w:rsidP="003357D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2A6284">
              <w:rPr>
                <w:rFonts w:ascii="Arial" w:eastAsiaTheme="majorEastAsia" w:hAnsi="Arial" w:cs="Arial"/>
                <w:b w:val="0"/>
                <w:bCs w:val="0"/>
              </w:rPr>
              <w:t>No se ingresa al sistema y no se activa los privilegios del usuario.</w:t>
            </w:r>
          </w:p>
        </w:tc>
        <w:tc>
          <w:tcPr>
            <w:tcW w:w="1956" w:type="dxa"/>
            <w:tcBorders>
              <w:left w:val="none" w:sz="0" w:space="0" w:color="auto"/>
              <w:right w:val="none" w:sz="0" w:space="0" w:color="auto"/>
            </w:tcBorders>
          </w:tcPr>
          <w:p w14:paraId="787B55DA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461" w:type="dxa"/>
            <w:tcBorders>
              <w:left w:val="none" w:sz="0" w:space="0" w:color="auto"/>
            </w:tcBorders>
          </w:tcPr>
          <w:p w14:paraId="2E998D13" w14:textId="77777777" w:rsidR="00C63262" w:rsidRPr="003D5FF2" w:rsidRDefault="002A6284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5BB674AB" wp14:editId="01A6987F">
                      <wp:simplePos x="0" y="0"/>
                      <wp:positionH relativeFrom="column">
                        <wp:posOffset>304579</wp:posOffset>
                      </wp:positionH>
                      <wp:positionV relativeFrom="paragraph">
                        <wp:posOffset>6985</wp:posOffset>
                      </wp:positionV>
                      <wp:extent cx="191770" cy="166370"/>
                      <wp:effectExtent l="0" t="0" r="17780" b="24130"/>
                      <wp:wrapNone/>
                      <wp:docPr id="24" name="24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5" name="25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26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4 Grupo" o:spid="_x0000_s1026" style="position:absolute;margin-left:24pt;margin-top:.55pt;width:15.1pt;height:13.1pt;z-index:25174323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">
                      <v:line id="25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JtWcYAAADbAAAADwAAAGRycy9kb3ducmV2LnhtbESPQWvCQBSE74X+h+UVvIhujJg2qasU&#10;RehFStMc7O2RfU1Cs29DdjXx37sFocdhZr5h1tvRtOJCvWssK1jMIxDEpdUNVwqKr8PsBYTzyBpb&#10;y6TgSg62m8eHNWbaDvxJl9xXIkDYZaig9r7LpHRlTQbd3HbEwfuxvUEfZF9J3eMQ4KaVcRQl0mDD&#10;YaHGjnY1lb/52SjYF8mQp9XqebpYHseUP+LT99EoNXka315BeBr9f/jeftcK4hX8fQk/QG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CbVnGAAAA2wAAAA8AAAAAAAAA&#10;AAAAAAAAoQIAAGRycy9kb3ducmV2LnhtbFBLBQYAAAAABAAEAPkAAACUAwAAAAA=&#10;" strokecolor="black [3213]" strokeweight="1pt"/>
                      <v:line id="26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h91sMAAADbAAAADwAAAGRycy9kb3ducmV2LnhtbESPS4sCMRCE7wv+h9CCtzWj4Gs0iggL&#10;Iqvg6MVbM+l54KQzO4k6/vuNIHgsquorarFqTSXu1LjSsoJBPwJBnFpdcq7gfPr5noJwHlljZZkU&#10;PMnBatn5WmCs7YOPdE98LgKEXYwKCu/rWEqXFmTQ9W1NHLzMNgZ9kE0udYOPADeVHEbRWBosOSwU&#10;WNOmoPSa3IyC3WmWbX53+8PT/V0OlE2i4yg5K9Xrtus5CE+t/4Tf7a1WMBzD60v4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4fdbDAAAA2wAAAA8AAAAAAAAAAAAA&#10;AAAAoQIAAGRycy9kb3ducmV2LnhtbFBLBQYAAAAABAAEAPkAAACRAwAAAAA=&#10;" strokecolor="black [3213]" strokeweight="1pt"/>
                    </v:group>
                  </w:pict>
                </mc:Fallback>
              </mc:AlternateContent>
            </w:r>
            <w:r w:rsidR="00C63262"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F34E17A" wp14:editId="5ABAFF01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05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FD1BD2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1" style="position:absolute;margin-left:24.65pt;margin-top:.4pt;width:15.1pt;height:13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VXTlaz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="00C63262" w:rsidRPr="003D5FF2">
              <w:rPr>
                <w:rFonts w:ascii="Arial" w:eastAsiaTheme="majorEastAsia" w:hAnsi="Arial" w:cs="Arial"/>
                <w:bCs/>
              </w:rPr>
              <w:t>SI</w:t>
            </w:r>
            <w:r w:rsidR="00C63262" w:rsidRPr="003D5FF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3C5D590" w14:textId="77777777" w:rsidR="00C63262" w:rsidRPr="003D5FF2" w:rsidRDefault="00C63262" w:rsidP="00335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3D5FF2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2D5AE24" wp14:editId="6A8680AE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06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F9261B" w14:textId="77777777" w:rsidR="009D016B" w:rsidRDefault="009D016B" w:rsidP="00C6326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2" style="position:absolute;margin-left:24.6pt;margin-top:2.9pt;width:15.1pt;height:13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IhwiGs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C63262"/>
                        </w:txbxContent>
                      </v:textbox>
                    </v:rect>
                  </w:pict>
                </mc:Fallback>
              </mc:AlternateContent>
            </w:r>
            <w:r w:rsidRPr="003D5FF2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C63262" w:rsidRPr="00182BCC" w14:paraId="238A3198" w14:textId="77777777" w:rsidTr="003357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gridSpan w:val="2"/>
            <w:tcBorders>
              <w:right w:val="none" w:sz="0" w:space="0" w:color="auto"/>
            </w:tcBorders>
          </w:tcPr>
          <w:p w14:paraId="529D7B6B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3D5FF2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No se ingresa al sistema y no se activa los privilegios del usuario, indica mensaje “</w:t>
            </w:r>
            <w:r w:rsidR="002A6284" w:rsidRPr="002A6284">
              <w:rPr>
                <w:rFonts w:ascii="Arial" w:eastAsiaTheme="majorEastAsia" w:hAnsi="Arial" w:cs="Arial"/>
                <w:b w:val="0"/>
                <w:bCs w:val="0"/>
              </w:rPr>
              <w:t>Usuario o Contraseña son Inválidas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”</w:t>
            </w:r>
          </w:p>
        </w:tc>
        <w:tc>
          <w:tcPr>
            <w:tcW w:w="3417" w:type="dxa"/>
            <w:gridSpan w:val="2"/>
            <w:tcBorders>
              <w:left w:val="none" w:sz="0" w:space="0" w:color="auto"/>
            </w:tcBorders>
          </w:tcPr>
          <w:p w14:paraId="7E948A4A" w14:textId="77777777" w:rsidR="00C63262" w:rsidRPr="003D5FF2" w:rsidRDefault="00C63262" w:rsidP="003357D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3D5FF2">
              <w:rPr>
                <w:rFonts w:ascii="Arial" w:eastAsiaTheme="majorEastAsia" w:hAnsi="Arial" w:cs="Arial"/>
                <w:b/>
                <w:bCs/>
              </w:rPr>
              <w:t>Errores:</w:t>
            </w:r>
            <w:r w:rsidR="002A6284"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C63262" w:rsidRPr="005C0F79" w14:paraId="3B6C1FF4" w14:textId="77777777" w:rsidTr="00335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079D5FAD" w14:textId="77777777" w:rsidR="00C63262" w:rsidRPr="003D5FF2" w:rsidRDefault="00C63262" w:rsidP="003357D2">
            <w:pPr>
              <w:rPr>
                <w:rFonts w:ascii="Arial" w:eastAsiaTheme="majorEastAsia" w:hAnsi="Arial" w:cs="Arial"/>
                <w:bCs w:val="0"/>
              </w:rPr>
            </w:pPr>
            <w:r w:rsidRPr="003D5FF2">
              <w:rPr>
                <w:rFonts w:ascii="Arial" w:eastAsiaTheme="majorEastAsia" w:hAnsi="Arial" w:cs="Arial"/>
                <w:bCs w:val="0"/>
              </w:rPr>
              <w:lastRenderedPageBreak/>
              <w:t>Recomendación u observación:</w:t>
            </w:r>
          </w:p>
        </w:tc>
      </w:tr>
    </w:tbl>
    <w:p w14:paraId="3E129EA5" w14:textId="77777777" w:rsidR="000B0206" w:rsidRDefault="000B0206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B5CF2F6" w14:textId="77777777" w:rsidR="00C63262" w:rsidRDefault="00C6326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7E1AB18" w14:textId="77777777" w:rsidR="00C63262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0" w:name="_Toc331406151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59524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</w:t>
      </w:r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Grupo</w:t>
      </w:r>
      <w:bookmarkEnd w:id="10"/>
    </w:p>
    <w:p w14:paraId="576DAEEE" w14:textId="77777777" w:rsidR="00C63262" w:rsidRDefault="00C63262" w:rsidP="00C63262">
      <w:pPr>
        <w:pStyle w:val="Prrafodelista"/>
        <w:ind w:left="1429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361F4B" w:rsidRPr="005C0F79" w14:paraId="5EC09AE0" w14:textId="77777777" w:rsidTr="00163D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DCB9ED" w14:textId="77777777" w:rsidR="00361F4B" w:rsidRPr="00AD4C14" w:rsidRDefault="00361F4B" w:rsidP="00361F4B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Crear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FD58E4B" w14:textId="77777777" w:rsidR="00361F4B" w:rsidRPr="00AD4C14" w:rsidRDefault="00361F4B" w:rsidP="00361F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USR-013</w:t>
            </w:r>
          </w:p>
        </w:tc>
      </w:tr>
      <w:tr w:rsidR="00361F4B" w:rsidRPr="005C0F79" w14:paraId="5F792DB7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E027618" w14:textId="77777777" w:rsidR="00361F4B" w:rsidRPr="00AD4C14" w:rsidRDefault="00361F4B" w:rsidP="00191D60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191D60"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361F4B" w:rsidRPr="005F3564" w14:paraId="16BAD81C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6DBABC2" w14:textId="77777777" w:rsidR="00361F4B" w:rsidRPr="00AD4C14" w:rsidRDefault="00361F4B" w:rsidP="00FD4D6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="0093602B"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45908FD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361F4B" w:rsidRPr="005F3564" w14:paraId="79132118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190169F0" w14:textId="77777777" w:rsidR="00361F4B" w:rsidRPr="00AD4C14" w:rsidRDefault="00361F4B" w:rsidP="00361F4B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FD4D6C">
              <w:rPr>
                <w:rFonts w:ascii="Arial" w:eastAsiaTheme="majorEastAsia" w:hAnsi="Arial" w:cs="Arial"/>
                <w:b w:val="0"/>
                <w:bCs w:val="0"/>
              </w:rPr>
              <w:t>22:49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6649E5C4" w14:textId="77777777" w:rsidR="00361F4B" w:rsidRPr="00AD4C14" w:rsidRDefault="00361F4B" w:rsidP="00FD4D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FD4D6C"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="00FD4D6C">
              <w:rPr>
                <w:rFonts w:ascii="Arial" w:eastAsiaTheme="majorEastAsia" w:hAnsi="Arial" w:cs="Arial"/>
                <w:bCs/>
              </w:rPr>
              <w:t>22:56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C007847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</w:t>
            </w:r>
            <w:r w:rsidRPr="00FD4D6C">
              <w:rPr>
                <w:rFonts w:ascii="Arial" w:eastAsiaTheme="majorEastAsia" w:hAnsi="Arial" w:cs="Arial"/>
                <w:bCs/>
              </w:rPr>
              <w:t>caja negra</w:t>
            </w:r>
          </w:p>
        </w:tc>
      </w:tr>
      <w:tr w:rsidR="00361F4B" w:rsidRPr="00182BCC" w14:paraId="6EC1CFBB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DE985BC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32BC6C6B" w14:textId="77777777" w:rsidR="00361F4B" w:rsidRPr="00605C06" w:rsidRDefault="00361F4B" w:rsidP="00163DEC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019806BD" w14:textId="77777777" w:rsidR="00361F4B" w:rsidRDefault="00FD4D6C" w:rsidP="00361F4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</w:t>
            </w:r>
            <w:r w:rsidR="0093602B">
              <w:rPr>
                <w:rFonts w:ascii="Arial" w:eastAsiaTheme="majorEastAsia" w:hAnsi="Arial" w:cs="Arial"/>
                <w:b w:val="0"/>
              </w:rPr>
              <w:t>.</w:t>
            </w:r>
          </w:p>
          <w:p w14:paraId="4047272C" w14:textId="77777777" w:rsidR="0093602B" w:rsidRDefault="0093602B" w:rsidP="00361F4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Se debe haber seleccionado el Nombre de la materia y el paralelo al cual va a hacer referencia.</w:t>
            </w:r>
          </w:p>
          <w:p w14:paraId="04B6AAC4" w14:textId="77777777" w:rsidR="00FD4D6C" w:rsidRPr="00605C06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pertenecer al grupo que se desee crear, o en su defecto poseer rol de ‘Ayudante’ o de ‘Profesor’.</w:t>
            </w:r>
          </w:p>
        </w:tc>
      </w:tr>
      <w:tr w:rsidR="00361F4B" w:rsidRPr="00591718" w14:paraId="5BEF1732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C4B316C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BB3B2B6" w14:textId="77777777" w:rsidR="00361F4B" w:rsidRPr="00FD4D6C" w:rsidRDefault="00FD4D6C" w:rsidP="00361F4B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Se seleccionan los siguientes estudiantes:</w:t>
            </w:r>
          </w:p>
          <w:p w14:paraId="07DBA59F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Astudillo Vargas Efraín José</w:t>
            </w:r>
          </w:p>
          <w:p w14:paraId="106D6C67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Cáceres Molina Andrea </w:t>
            </w:r>
            <w:proofErr w:type="spellStart"/>
            <w:r>
              <w:rPr>
                <w:rFonts w:ascii="Arial" w:eastAsiaTheme="majorEastAsia" w:hAnsi="Arial" w:cs="Arial"/>
                <w:b w:val="0"/>
              </w:rPr>
              <w:t>Lisette</w:t>
            </w:r>
            <w:proofErr w:type="spellEnd"/>
          </w:p>
          <w:p w14:paraId="50E46244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Reyes Zambrano Brick</w:t>
            </w:r>
          </w:p>
          <w:p w14:paraId="649AA30B" w14:textId="77777777" w:rsidR="00FD4D6C" w:rsidRPr="00FD4D6C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Robles Solís Vanessa </w:t>
            </w:r>
            <w:proofErr w:type="spellStart"/>
            <w:r>
              <w:rPr>
                <w:rFonts w:ascii="Arial" w:eastAsiaTheme="majorEastAsia" w:hAnsi="Arial" w:cs="Arial"/>
                <w:b w:val="0"/>
              </w:rPr>
              <w:t>Yanina</w:t>
            </w:r>
            <w:proofErr w:type="spellEnd"/>
          </w:p>
          <w:p w14:paraId="1B6DBCC2" w14:textId="77777777" w:rsidR="00FD4D6C" w:rsidRPr="00AD4C14" w:rsidRDefault="00FD4D6C" w:rsidP="00FD4D6C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Rubio Angulo Jefferson Javier</w:t>
            </w:r>
          </w:p>
        </w:tc>
      </w:tr>
      <w:tr w:rsidR="00361F4B" w:rsidRPr="00943B0B" w14:paraId="322C07A2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E59C642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5517BDCC" w14:textId="77777777" w:rsidR="00361F4B" w:rsidRDefault="00361F4B" w:rsidP="00163DEC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0AD923A3" w14:textId="77777777" w:rsidR="0093602B" w:rsidRDefault="0093602B" w:rsidP="00163DEC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4738E69A" w14:textId="77777777" w:rsidR="00361F4B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la pestaña de grupo en el menú principal</w:t>
            </w:r>
            <w:r w:rsidR="0093602B">
              <w:rPr>
                <w:rFonts w:ascii="Arial" w:hAnsi="Arial" w:cs="Arial"/>
                <w:b w:val="0"/>
                <w:bCs w:val="0"/>
              </w:rPr>
              <w:t>.</w:t>
            </w:r>
          </w:p>
          <w:p w14:paraId="6CF3793C" w14:textId="77777777" w:rsidR="00FD4D6C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‘Nuevo’</w:t>
            </w:r>
            <w:r w:rsidR="0093602B">
              <w:rPr>
                <w:rFonts w:ascii="Arial" w:hAnsi="Arial" w:cs="Arial"/>
                <w:b w:val="0"/>
                <w:bCs w:val="0"/>
              </w:rPr>
              <w:t>.</w:t>
            </w:r>
          </w:p>
          <w:p w14:paraId="537EE416" w14:textId="77777777" w:rsidR="00FD4D6C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seleccionan los integrantes del grupo que se desea crear.</w:t>
            </w:r>
          </w:p>
          <w:p w14:paraId="46011268" w14:textId="77777777" w:rsidR="00FD4D6C" w:rsidRPr="00FD4D6C" w:rsidRDefault="00FD4D6C" w:rsidP="00FD4D6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‘Crear’</w:t>
            </w:r>
            <w:r w:rsidR="0093602B">
              <w:rPr>
                <w:rFonts w:ascii="Arial" w:hAnsi="Arial" w:cs="Arial"/>
                <w:b w:val="0"/>
                <w:bCs w:val="0"/>
              </w:rPr>
              <w:t>.</w:t>
            </w:r>
          </w:p>
        </w:tc>
      </w:tr>
      <w:tr w:rsidR="00361F4B" w:rsidRPr="005C0F79" w14:paraId="0727B0B6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E2DA240" w14:textId="77777777" w:rsidR="00361F4B" w:rsidRPr="00AD4C14" w:rsidRDefault="00361F4B" w:rsidP="0093602B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93602B">
              <w:rPr>
                <w:rFonts w:ascii="Arial" w:eastAsiaTheme="majorEastAsia" w:hAnsi="Arial" w:cs="Arial"/>
                <w:b w:val="0"/>
                <w:bCs w:val="0"/>
              </w:rPr>
              <w:t>Se crea el grupo y se indica al usuario por un mensaje el número asignado al grupo.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17B64745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6D8E99F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47328" behindDoc="0" locked="0" layoutInCell="1" allowOverlap="1" wp14:anchorId="450378BD" wp14:editId="313BC93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7" name="27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8" name="28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29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7 Grupo" o:spid="_x0000_s1026" style="position:absolute;margin-left:24.55pt;margin-top:.2pt;width:15.1pt;height:13.1pt;z-index:25174732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JHgumNK&#10;AgAArgcAAA4AAAAAAAAAAAAAAAAALgIAAGRycy9lMm9Eb2MueG1sUEsBAi0AFAAGAAgAAAAhAIFl&#10;vM3cAAAABQEAAA8AAAAAAAAAAAAAAAAApAQAAGRycy9kb3ducmV2LnhtbFBLBQYAAAAABAAEAPMA&#10;AACtBQAAAAA=&#10;">
                      <v:line id="28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PCx8MAAADbAAAADwAAAGRycy9kb3ducmV2LnhtbERPTWvCQBC9F/oflil4kbpJRK3RNRSL&#10;0EsQo4f2NmTHJDQ7G7LbJP333UOhx8f73meTacVAvWssK4gXEQji0uqGKwW36+n5BYTzyBpby6Tg&#10;hxxkh8eHPabajnyhofCVCCHsUlRQe9+lUrqyJoNuYTviwN1tb9AH2FdS9ziGcNPKJIrW0mDDoaHG&#10;jo41lV/Ft1HwdluPxbZabebxMp+2fE4+PnOj1Oxpet2B8DT5f/Gf+10rSMLY8CX8AH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DwsfDAAAA2wAAAA8AAAAAAAAAAAAA&#10;AAAAoQIAAGRycy9kb3ducmV2LnhtbFBLBQYAAAAABAAEAPkAAACRAwAAAAA=&#10;" strokecolor="black [3213]" strokeweight="1pt"/>
                      <v:line id="29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fppMQAAADbAAAADwAAAGRycy9kb3ducmV2LnhtbESPS4vCQBCE78L+h6EXvJmJwvrIOsoi&#10;CIuoYPSytybTeWCmJ5sZNf57RxA8FlX1FTVfdqYWV2pdZVnBMIpBEGdWV1woOB3XgykI55E11pZJ&#10;wZ0cLBcfvTkm2t74QNfUFyJA2CWooPS+SaR0WUkGXWQb4uDltjXog2wLqVu8Bbip5SiOx9JgxWGh&#10;xIZWJWXn9GIUbI6zfLXd7PZ39/+3p3wSH77Sk1L9z+7nG4Snzr/Dr/avVjCawfNL+AF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5+mkxAAAANsAAAAPAAAAAAAAAAAA&#10;AAAAAKECAABkcnMvZG93bnJldi54bWxQSwUGAAAAAAQABAD5AAAAkgMAAAAA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DA34C06" wp14:editId="5CA8647C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0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36C5B" w14:textId="77777777" w:rsidR="009D016B" w:rsidRDefault="009D016B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3" style="position:absolute;margin-left:24.65pt;margin-top:.4pt;width:15.1pt;height:13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A876483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323CEE0" wp14:editId="4FC43B72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1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4783CC" w14:textId="77777777" w:rsidR="009D016B" w:rsidRDefault="009D016B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4" style="position:absolute;margin-left:24.6pt;margin-top:2.9pt;width:15.1pt;height:13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sQ2yZj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361F4B" w:rsidRPr="00182BCC" w14:paraId="6B73C59D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8B2F5A9" w14:textId="77777777" w:rsidR="00361F4B" w:rsidRPr="00AD4C14" w:rsidRDefault="00361F4B" w:rsidP="0093602B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93602B">
              <w:rPr>
                <w:rFonts w:ascii="Arial" w:eastAsiaTheme="majorEastAsia" w:hAnsi="Arial" w:cs="Arial"/>
                <w:b w:val="0"/>
                <w:bCs w:val="0"/>
              </w:rPr>
              <w:t>Se muestra un mensaje indicando la creación del grupo con el número asignado.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4870912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361F4B" w:rsidRPr="005C0F79" w14:paraId="042CCA89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370FC37" w14:textId="77777777" w:rsidR="00361F4B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  <w:p w14:paraId="30889E47" w14:textId="77777777" w:rsidR="0093602B" w:rsidRPr="0093602B" w:rsidRDefault="0093602B" w:rsidP="00163DEC">
            <w:p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El mensaje se muestra por muy corto tiempo.</w:t>
            </w:r>
          </w:p>
        </w:tc>
      </w:tr>
    </w:tbl>
    <w:p w14:paraId="45629AD9" w14:textId="77777777" w:rsidR="00191D60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61567F6A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DB4FB2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Modificar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28D49D6" w14:textId="77777777" w:rsidR="00191D60" w:rsidRPr="00AD4C14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USR-014</w:t>
            </w:r>
          </w:p>
        </w:tc>
      </w:tr>
      <w:tr w:rsidR="00191D60" w:rsidRPr="005C0F79" w14:paraId="4671D93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E62FC32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191D60" w:rsidRPr="005F3564" w14:paraId="4E6D5A6C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8A6DEA9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54B8BE67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3752EB9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5432B561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93602B">
              <w:rPr>
                <w:rFonts w:ascii="Arial" w:eastAsiaTheme="majorEastAsia" w:hAnsi="Arial" w:cs="Arial"/>
                <w:b w:val="0"/>
                <w:bCs w:val="0"/>
              </w:rPr>
              <w:t>23:01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8652367" w14:textId="5BDD54DA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148F2">
              <w:rPr>
                <w:rFonts w:ascii="Arial" w:eastAsiaTheme="majorEastAsia" w:hAnsi="Arial" w:cs="Arial"/>
                <w:bCs/>
              </w:rPr>
              <w:t>23:07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B0C061B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086E5C1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323BE2B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D433CB5" w14:textId="77777777" w:rsidR="0093602B" w:rsidRPr="00605C06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677CB15D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 .</w:t>
            </w:r>
          </w:p>
          <w:p w14:paraId="35AD23CE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Se debe haber seleccionado el Nombre de la materia y el paralelo al cual va a hacer referencia. </w:t>
            </w:r>
          </w:p>
          <w:p w14:paraId="4E435706" w14:textId="77777777" w:rsidR="00191D60" w:rsidRPr="00605C06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poseer rol de ‘Ayudante’ o de ‘Profesor’.</w:t>
            </w:r>
          </w:p>
        </w:tc>
      </w:tr>
      <w:tr w:rsidR="00191D60" w:rsidRPr="00591718" w14:paraId="26BC4D8A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CCEDEAE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73D9715" w14:textId="51CF9C61" w:rsidR="004148F2" w:rsidRPr="00FD4D6C" w:rsidRDefault="004148F2" w:rsidP="004148F2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Se selecciona el siguiente estudiante:</w:t>
            </w:r>
          </w:p>
          <w:p w14:paraId="77417F44" w14:textId="77777777" w:rsidR="00191D60" w:rsidRPr="00AD4C14" w:rsidRDefault="0093602B" w:rsidP="004148F2">
            <w:pPr>
              <w:pStyle w:val="Prrafodelista"/>
              <w:numPr>
                <w:ilvl w:val="1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Pico Rosas </w:t>
            </w:r>
            <w:proofErr w:type="spellStart"/>
            <w:r>
              <w:rPr>
                <w:rFonts w:ascii="Arial" w:eastAsiaTheme="majorEastAsia" w:hAnsi="Arial" w:cs="Arial"/>
                <w:b w:val="0"/>
              </w:rPr>
              <w:t>Nabih</w:t>
            </w:r>
            <w:proofErr w:type="spellEnd"/>
          </w:p>
        </w:tc>
      </w:tr>
      <w:tr w:rsidR="00191D60" w:rsidRPr="00943B0B" w14:paraId="4028C7E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0F76819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E614D11" w14:textId="77777777" w:rsidR="0093602B" w:rsidRDefault="00191D60" w:rsidP="0093602B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  <w:r w:rsidR="0093602B">
              <w:rPr>
                <w:rFonts w:ascii="Tahoma" w:eastAsiaTheme="majorEastAsia" w:hAnsi="Tahoma" w:cs="Tahoma"/>
                <w:b w:val="0"/>
              </w:rPr>
              <w:t xml:space="preserve"> </w:t>
            </w:r>
          </w:p>
          <w:p w14:paraId="05D651AE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0A084526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la pestaña de grupo en el menú principal.</w:t>
            </w:r>
          </w:p>
          <w:p w14:paraId="7A517A79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‘Editar’.</w:t>
            </w:r>
          </w:p>
          <w:p w14:paraId="22D47297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del lápiz a la izquierda del grupo que desee modificar.</w:t>
            </w:r>
          </w:p>
          <w:p w14:paraId="4B3CBD6F" w14:textId="77777777" w:rsidR="0093602B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seleccionan los integrantes que desee agregar al grupo.</w:t>
            </w:r>
          </w:p>
          <w:p w14:paraId="743C161A" w14:textId="77777777" w:rsidR="00191D60" w:rsidRPr="00605C06" w:rsidRDefault="0093602B" w:rsidP="0093602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‘Agregar’.</w:t>
            </w:r>
          </w:p>
        </w:tc>
      </w:tr>
      <w:tr w:rsidR="00191D60" w:rsidRPr="005C0F79" w14:paraId="0E0CC1AC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78A98E6" w14:textId="6CCAEDF3" w:rsidR="00191D60" w:rsidRPr="00AD4C14" w:rsidRDefault="00191D60" w:rsidP="004148F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El estudiante es agregado al curso y se muestra un mensaje confirmando dicho evento.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1B18AC8A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C9FDCB6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83168" behindDoc="0" locked="0" layoutInCell="1" allowOverlap="1" wp14:anchorId="3629569C" wp14:editId="6AEC827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20" name="22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21" name="22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22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20 Grupo" o:spid="_x0000_s1026" style="position:absolute;margin-left:24.55pt;margin-top:.2pt;width:15.1pt;height:13.1pt;z-index:25178316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">
                      <v:line id="22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3cNsYAAADcAAAADwAAAGRycy9kb3ducmV2LnhtbESPT2vCQBTE70K/w/IKXkQ3ifgvdZXS&#10;UuhFxOjB3h7Z1yQ0+zZkVxO/fVcQPA4z8xtmve1NLa7UusqygngSgSDOra64UHA6fo2XIJxH1lhb&#10;JgU3crDdvAzWmGrb8YGumS9EgLBLUUHpfZNK6fKSDLqJbYiD92tbgz7ItpC6xS7ATS2TKJpLgxWH&#10;hRIb+igp/8suRsHnad5lq2K2GMXTXb/ifXL+2Rmlhq/9+xsIT71/hh/tb60gSWK4nwlH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d3DbGAAAA3AAAAA8AAAAAAAAA&#10;AAAAAAAAoQIAAGRycy9kb3ducmV2LnhtbFBLBQYAAAAABAAEAPkAAACUAwAAAAA=&#10;" strokecolor="black [3213]" strokeweight="1pt"/>
                      <v:line id="22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a2jcQAAADcAAAADwAAAGRycy9kb3ducmV2LnhtbESPT4vCMBTE78J+h/AWvGlqYXW3GmUR&#10;hEVUsHrx9mhe/2Dz0m2i1m9vBMHjMDO/YWaLztTiSq2rLCsYDSMQxJnVFRcKjofV4BuE88gaa8uk&#10;4E4OFvOP3gwTbW+8p2vqCxEg7BJUUHrfJFK6rCSDbmgb4uDltjXog2wLqVu8BbipZRxFY2mw4rBQ&#10;YkPLkrJzejEK1oeffLlZb3d393/aUT6J9l/pUan+Z/c7BeGp8+/wq/2nFcRxDM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draNxAAAANwAAAAPAAAAAAAAAAAA&#10;AAAAAKECAABkcnMvZG93bnJldi54bWxQSwUGAAAAAAQABAD5AAAAkgMAAAAA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0E565A11" wp14:editId="7C5F41A4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36830" b="36830"/>
                      <wp:wrapNone/>
                      <wp:docPr id="22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7F5868" w14:textId="6D663666" w:rsidR="009D016B" w:rsidRDefault="009D016B" w:rsidP="00191D60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5" style="position:absolute;margin-left:24.65pt;margin-top:.4pt;width:15.1pt;height:13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">
                      <v:textbox>
                        <w:txbxContent>
                          <w:p w14:paraId="487F5868" w14:textId="6D663666" w:rsidR="004148F2" w:rsidRDefault="004148F2" w:rsidP="00191D60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BE2FCE5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599378FF" wp14:editId="0995B49E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2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122E7E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6" style="position:absolute;margin-left:24.6pt;margin-top:2.9pt;width:15.1pt;height:13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Vozvzz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1B578B8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1A6EAD37" w14:textId="5F896989" w:rsidR="00191D60" w:rsidRPr="00AD4C14" w:rsidRDefault="00191D60" w:rsidP="004148F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Se muestra un mensaje indicando que el estudiante ha sido agregado al grupo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2F7E6A2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4DB4642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8467282" w14:textId="77777777" w:rsidR="00191D60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  <w:p w14:paraId="08916AA1" w14:textId="01A3ABAA" w:rsidR="004148F2" w:rsidRPr="00AD4C14" w:rsidRDefault="004148F2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El mensaje se muestra por muy corto tiempo.</w:t>
            </w:r>
          </w:p>
        </w:tc>
      </w:tr>
    </w:tbl>
    <w:p w14:paraId="1C71FDF6" w14:textId="77777777" w:rsidR="00191D60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6643DF17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C289424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Eliminar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C817C0" w14:textId="77777777" w:rsidR="00191D60" w:rsidRPr="00AD4C14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USR-015</w:t>
            </w:r>
          </w:p>
        </w:tc>
      </w:tr>
      <w:tr w:rsidR="00191D60" w:rsidRPr="005C0F79" w14:paraId="23ECFA9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4D253F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191D60" w:rsidRPr="005F3564" w14:paraId="5559EC2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5551E22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D71E48E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66BF15C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75C4B84E" w14:textId="72EF0F9B" w:rsidR="00191D60" w:rsidRPr="00AD4C14" w:rsidRDefault="00191D60" w:rsidP="004148F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23:10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16DF6E04" w14:textId="7E1C22FC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4148F2">
              <w:rPr>
                <w:rFonts w:ascii="Arial" w:eastAsiaTheme="majorEastAsia" w:hAnsi="Arial" w:cs="Arial"/>
                <w:bCs/>
              </w:rPr>
              <w:t xml:space="preserve"> 23:</w:t>
            </w:r>
            <w:r w:rsidR="001C1DB6">
              <w:rPr>
                <w:rFonts w:ascii="Arial" w:eastAsiaTheme="majorEastAsia" w:hAnsi="Arial" w:cs="Arial"/>
                <w:bCs/>
              </w:rPr>
              <w:t>12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48C55AA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03FE09F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BB43868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Precondiciones: </w:t>
            </w:r>
          </w:p>
          <w:p w14:paraId="25CD5821" w14:textId="77777777" w:rsidR="004148F2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51BAB48B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 .</w:t>
            </w:r>
          </w:p>
          <w:p w14:paraId="02AD0813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Se debe haber seleccionado el Nombre de la materia y el paralelo al cual va a hacer referencia. </w:t>
            </w:r>
          </w:p>
          <w:p w14:paraId="73970740" w14:textId="431B70A2" w:rsidR="00191D60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poseer rol de ‘Ayudante’ o de ‘Profesor’.</w:t>
            </w:r>
          </w:p>
        </w:tc>
      </w:tr>
      <w:tr w:rsidR="00191D60" w:rsidRPr="00591718" w14:paraId="1430159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3D0981A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3467FBB5" w14:textId="77777777" w:rsidR="00191D60" w:rsidRPr="00AD4C14" w:rsidRDefault="00191D60" w:rsidP="004148F2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191D60" w:rsidRPr="00943B0B" w14:paraId="459AC77D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3B801BE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28BFD895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 xml:space="preserve">Ingresar al sistema. </w:t>
            </w:r>
          </w:p>
          <w:p w14:paraId="62E48286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737049EF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la pestaña de grupo en el menú principal.</w:t>
            </w:r>
          </w:p>
          <w:p w14:paraId="35D14E4F" w14:textId="1F02229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‘Eliminar.</w:t>
            </w:r>
          </w:p>
          <w:p w14:paraId="0764EB12" w14:textId="42188CEC" w:rsidR="00191D60" w:rsidRP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Clic sobre el botón ‘Eliminar’ a la derecha del estudiante que se desea remover del grupo.</w:t>
            </w:r>
          </w:p>
        </w:tc>
      </w:tr>
      <w:tr w:rsidR="00191D60" w:rsidRPr="005C0F79" w14:paraId="3839E99F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DE3D7DB" w14:textId="15DE50F6" w:rsidR="00191D60" w:rsidRPr="00AD4C14" w:rsidRDefault="00191D60" w:rsidP="004148F2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La relación entre el estudiante y el grupo es borrada, y se muestra un mensaje indicando que el estudiante ha sido eliminado del grupo.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08DCD769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B408B5F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87264" behindDoc="0" locked="0" layoutInCell="1" allowOverlap="1" wp14:anchorId="4F3ECD0A" wp14:editId="374CE8F4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25" name="22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26" name="22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" name="22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25 Grupo" o:spid="_x0000_s1026" style="position:absolute;margin-left:24.55pt;margin-top:.2pt;width:15.1pt;height:13.1pt;z-index:25178726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GN3aN9K&#10;AgAAtAcAAA4AAAAAAAAAAAAAAAAALgIAAGRycy9lMm9Eb2MueG1sUEsBAi0AFAAGAAgAAAAhAIFl&#10;vM3cAAAABQEAAA8AAAAAAAAAAAAAAAAApAQAAGRycy9kb3ducmV2LnhtbFBLBQYAAAAABAAEAPMA&#10;AACtBQAAAAA=&#10;">
                      <v:line id="22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REQsYAAADcAAAADwAAAGRycy9kb3ducmV2LnhtbESPQWvCQBSE70L/w/IKXqRujJhq6iql&#10;pdCLiNGD3h7ZZxKafRuyq4n/visIHoeZ+YZZrntTiyu1rrKsYDKOQBDnVldcKDjsf97mIJxH1lhb&#10;JgU3crBevQyWmGrb8Y6umS9EgLBLUUHpfZNK6fKSDLqxbYiDd7atQR9kW0jdYhfgppZxFCXSYMVh&#10;ocSGvkrK/7KLUfB9SLpsUczeR5Pppl/wNj6eNkap4Wv/+QHCU++f4Uf7VyuI4wTuZ8IR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0RELGAAAA3AAAAA8AAAAAAAAA&#10;AAAAAAAAoQIAAGRycy9kb3ducmV2LnhtbFBLBQYAAAAABAAEAPkAAACUAwAAAAA=&#10;" strokecolor="black [3213]" strokeweight="1pt"/>
                      <v:line id="22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EVFcUAAADcAAAADwAAAGRycy9kb3ducmV2LnhtbESPS4vCQBCE7wv7H4Ze8LZONuArOsoi&#10;CIuoYPTircl0HpjpiZlZjf/eEQSPRVV9Rc0WnanFlVpXWVbw049AEGdWV1woOB5W32MQziNrrC2T&#10;gjs5WMw/P2aYaHvjPV1TX4gAYZeggtL7JpHSZSUZdH3bEAcvt61BH2RbSN3iLcBNLeMoGkqDFYeF&#10;EhtalpSd03+jYH2Y5MvNeru7u8tpR/ko2g/So1K9r+53CsJT59/hV/tPK4jjETzPh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EVFcUAAADc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1C9196D5" wp14:editId="18543A14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2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D42CC0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7" style="position:absolute;margin-left:24.65pt;margin-top:.4pt;width:15.1pt;height:13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AboRjX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62F8625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7244DCCA" wp14:editId="56D7352E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2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A792CE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8" style="position:absolute;margin-left:24.6pt;margin-top:2.9pt;width:15.1pt;height:13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AytrEA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68F9AB4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20C44ABC" w14:textId="1A798058" w:rsidR="00191D60" w:rsidRPr="00AD4C14" w:rsidRDefault="00191D60" w:rsidP="004148F2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4148F2">
              <w:rPr>
                <w:rFonts w:ascii="Arial" w:eastAsiaTheme="majorEastAsia" w:hAnsi="Arial" w:cs="Arial"/>
                <w:b w:val="0"/>
                <w:bCs w:val="0"/>
              </w:rPr>
              <w:t>Se muestra un mensaje indicando ‘El estudiante ha sido eliminado del grupo.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573DD33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361F5EAE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303074B" w14:textId="77777777" w:rsidR="00191D60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  <w:p w14:paraId="4D2C4351" w14:textId="11156826" w:rsidR="004148F2" w:rsidRPr="00AD4C14" w:rsidRDefault="004148F2" w:rsidP="005E6018">
            <w:pPr>
              <w:rPr>
                <w:rFonts w:ascii="Arial" w:eastAsiaTheme="majorEastAsia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El mensaje se muestra por muy corto tiempo.</w:t>
            </w:r>
          </w:p>
        </w:tc>
      </w:tr>
    </w:tbl>
    <w:p w14:paraId="6C801465" w14:textId="77777777" w:rsidR="00191D60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0EA46682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89B6912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>Escenario:</w:t>
            </w:r>
            <w:r>
              <w:rPr>
                <w:rFonts w:ascii="Arial Black" w:hAnsi="Arial Black" w:cs="Tahoma"/>
                <w:sz w:val="24"/>
              </w:rPr>
              <w:t xml:space="preserve"> Consultar Grupo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1A8D1D" w14:textId="77777777" w:rsidR="00191D60" w:rsidRPr="00AD4C14" w:rsidRDefault="00191D60" w:rsidP="00191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USR-030</w:t>
            </w:r>
          </w:p>
        </w:tc>
      </w:tr>
      <w:tr w:rsidR="00191D60" w:rsidRPr="005C0F79" w14:paraId="34F1D85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3FD3BF4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Grupo.</w:t>
            </w:r>
          </w:p>
        </w:tc>
      </w:tr>
      <w:tr w:rsidR="00191D60" w:rsidRPr="005F3564" w14:paraId="23B6DFF7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D05F74C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8ECE917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5E78D7A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39BABA95" w14:textId="2A0B3F89" w:rsidR="00191D60" w:rsidRPr="00AD4C14" w:rsidRDefault="00191D60" w:rsidP="001C1DB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1C1DB6">
              <w:rPr>
                <w:rFonts w:ascii="Arial" w:eastAsiaTheme="majorEastAsia" w:hAnsi="Arial" w:cs="Arial"/>
                <w:b w:val="0"/>
                <w:bCs w:val="0"/>
              </w:rPr>
              <w:t>23:15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4B94B447" w14:textId="3BBA0994" w:rsidR="00191D60" w:rsidRPr="00AD4C14" w:rsidRDefault="00191D60" w:rsidP="001C1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1C1DB6">
              <w:rPr>
                <w:rFonts w:ascii="Arial" w:eastAsiaTheme="majorEastAsia" w:hAnsi="Arial" w:cs="Arial"/>
                <w:bCs/>
              </w:rPr>
              <w:t xml:space="preserve"> 23:18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2D4F2F1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44862F5E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CF5DBD0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6FE54A9B" w14:textId="77777777" w:rsidR="004148F2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  <w:p w14:paraId="4A6C079B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se encuentra autenticado en el sistema .</w:t>
            </w:r>
          </w:p>
          <w:p w14:paraId="2D6CA358" w14:textId="77777777" w:rsidR="004148F2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Se debe haber seleccionado el Nombre de la materia y el paralelo al cual va a hacer referencia. </w:t>
            </w:r>
          </w:p>
          <w:p w14:paraId="674B0831" w14:textId="42A592B3" w:rsidR="00191D60" w:rsidRPr="00605C06" w:rsidRDefault="004148F2" w:rsidP="004148F2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El usuario debe pertenecer a dicho curso.</w:t>
            </w:r>
          </w:p>
        </w:tc>
      </w:tr>
      <w:tr w:rsidR="00191D60" w:rsidRPr="00591718" w14:paraId="7F72B6A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52CB6EE" w14:textId="4E8D0336" w:rsidR="00191D60" w:rsidRPr="001C1DB6" w:rsidRDefault="00191D60" w:rsidP="001C1DB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191D60" w:rsidRPr="00943B0B" w14:paraId="4888E323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ED71277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C0D2182" w14:textId="77777777" w:rsidR="001C1DB6" w:rsidRDefault="001C1DB6" w:rsidP="001C1DB6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 xml:space="preserve">Ingresar al sistema. </w:t>
            </w:r>
          </w:p>
          <w:p w14:paraId="2ECB5F54" w14:textId="77777777" w:rsidR="001C1DB6" w:rsidRDefault="001C1DB6" w:rsidP="001C1DB6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Seleccionar la materia y paralelo.</w:t>
            </w:r>
          </w:p>
          <w:p w14:paraId="5BCC5294" w14:textId="0C4CCC27" w:rsidR="00191D60" w:rsidRPr="001C1DB6" w:rsidRDefault="001C1DB6" w:rsidP="001C1DB6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Clic sobre la pestaña de grupo en el menú principal.</w:t>
            </w:r>
          </w:p>
        </w:tc>
      </w:tr>
      <w:tr w:rsidR="00191D60" w:rsidRPr="005C0F79" w14:paraId="7DC7149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67E9AB8" w14:textId="402CF975" w:rsidR="00191D60" w:rsidRPr="00AD4C14" w:rsidRDefault="00191D60" w:rsidP="001C1DB6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Resultado esperado: </w:t>
            </w:r>
            <w:r w:rsidR="001C1DB6">
              <w:rPr>
                <w:rFonts w:ascii="Arial" w:eastAsiaTheme="majorEastAsia" w:hAnsi="Arial" w:cs="Arial"/>
                <w:b w:val="0"/>
                <w:bCs w:val="0"/>
              </w:rPr>
              <w:t>Se muestra la lista de estudiantes y el grupo al que pertenecen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020258FE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2F1CBB14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1360" behindDoc="0" locked="0" layoutInCell="1" allowOverlap="1" wp14:anchorId="19201309" wp14:editId="7E86F444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30" name="23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31" name="23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2" name="23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30 Grupo" o:spid="_x0000_s1026" style="position:absolute;margin-left:24.55pt;margin-top:.2pt;width:15.1pt;height:13.1pt;z-index:251791360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IdYMtBK&#10;AgAAtAcAAA4AAAAAAAAAAAAAAAAALgIAAGRycy9lMm9Eb2MueG1sUEsBAi0AFAAGAAgAAAAhAIFl&#10;vM3cAAAABQEAAA8AAAAAAAAAAAAAAAAApAQAAGRycy9kb3ducmV2LnhtbFBLBQYAAAAABAAEAPMA&#10;AACtBQAAAAA=&#10;">
                      <v:line id="23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RK68YAAADcAAAADwAAAGRycy9kb3ducmV2LnhtbESPQWvCQBSE7wX/w/IKXkrdJKLW6Cqi&#10;CF6kNHpob4/sMwnNvg3Z1cR/7wqFHoeZ+YZZrntTixu1rrKsIB5FIIhzqysuFJxP+/cPEM4ja6wt&#10;k4I7OVivBi9LTLXt+ItumS9EgLBLUUHpfZNK6fKSDLqRbYiDd7GtQR9kW0jdYhfgppZJFE2lwYrD&#10;QokNbUvKf7OrUbA7T7tsXkxmb/H42M/5M/n+ORqlhq/9ZgHCU+//w3/tg1aQjGN4nglH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ESuvGAAAA3AAAAA8AAAAAAAAA&#10;AAAAAAAAoQIAAGRycy9kb3ducmV2LnhtbFBLBQYAAAAABAAEAPkAAACUAwAAAAA=&#10;" strokecolor="black [3213]" strokeweight="1pt"/>
                      <v:line id="23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8gUMYAAADcAAAADwAAAGRycy9kb3ducmV2LnhtbESPT2vCQBTE7wW/w/IEb3XTFFubZpUi&#10;FESskJiLt0f25Q/Nvk2zq8Zv7xYKPQ4z8xsmXY+mExcaXGtZwdM8AkFcWt1yraA4fj4uQTiPrLGz&#10;TApu5GC9mjykmGh75Ywuua9FgLBLUEHjfZ9I6cqGDLq57YmDV9nBoA9yqKUe8BrgppNxFL1Igy2H&#10;hQZ72jRUfudno2B3fKs2+93X4eZ+TgeqXqNskRdKzabjxzsIT6P/D/+1t1pB/BzD75lw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vIFD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A55D728" wp14:editId="6A2BD625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3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78E04C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69" style="position:absolute;margin-left:24.65pt;margin-top:.4pt;width:15.1pt;height:13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DebSBj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C41A796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2EC3479F" wp14:editId="149F741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3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005072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0" style="position:absolute;margin-left:24.6pt;margin-top:2.9pt;width:15.1pt;height:13.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AfDS/c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488BE39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96E8CE5" w14:textId="764E335E" w:rsidR="00191D60" w:rsidRPr="00AD4C14" w:rsidRDefault="00191D60" w:rsidP="001C1DB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1C1DB6">
              <w:rPr>
                <w:rFonts w:ascii="Arial" w:eastAsiaTheme="majorEastAsia" w:hAnsi="Arial" w:cs="Arial"/>
                <w:b w:val="0"/>
                <w:bCs w:val="0"/>
              </w:rPr>
              <w:t>Se muestra una lista de los estudiantes indicando ‘No tiene grupo’ si es que no pertenecen a ningún grupo o en su defecto el número del grupo.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1202083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6E3E2F2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9A79CFC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2A419E6" w14:textId="77777777" w:rsidR="00191D60" w:rsidRPr="00361F4B" w:rsidRDefault="00191D60" w:rsidP="00361F4B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C827CDF" w14:textId="77777777" w:rsidR="00C63262" w:rsidRPr="00D97586" w:rsidRDefault="00C63262" w:rsidP="00C63262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1" w:name="_Toc331406152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Pruebas </w:t>
      </w:r>
      <w:r w:rsidR="0059524B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del módulo</w:t>
      </w:r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 xml:space="preserve"> Ayudante</w:t>
      </w:r>
      <w:bookmarkEnd w:id="11"/>
    </w:p>
    <w:p w14:paraId="44FD5B91" w14:textId="77777777" w:rsidR="00C63262" w:rsidRDefault="00C63262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361F4B" w:rsidRPr="005C0F79" w14:paraId="4998ECDA" w14:textId="77777777" w:rsidTr="00163D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AE9A60" w14:textId="77777777" w:rsidR="00361F4B" w:rsidRPr="00AD4C14" w:rsidRDefault="00361F4B" w:rsidP="00361F4B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Asignar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652067" w14:textId="77777777" w:rsidR="00361F4B" w:rsidRPr="00AD4C14" w:rsidRDefault="00361F4B" w:rsidP="00361F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USR-019</w:t>
            </w:r>
          </w:p>
        </w:tc>
      </w:tr>
      <w:tr w:rsidR="00361F4B" w:rsidRPr="005C0F79" w14:paraId="028B4673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AC35472" w14:textId="77777777" w:rsidR="00361F4B" w:rsidRPr="00AD4C14" w:rsidRDefault="00361F4B" w:rsidP="00191D60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 w:rsidR="00191D60"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361F4B" w:rsidRPr="005F3564" w14:paraId="2B41019F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41A639F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736CAD4B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361F4B" w:rsidRPr="005F3564" w14:paraId="41025735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77E7EF79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40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17DAF670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>
              <w:rPr>
                <w:rFonts w:ascii="Arial" w:eastAsiaTheme="majorEastAsia" w:hAnsi="Arial" w:cs="Arial"/>
                <w:bCs/>
              </w:rPr>
              <w:t>45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62CD55E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361F4B" w:rsidRPr="00182BCC" w14:paraId="18C37960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1D860DA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35084172" w14:textId="77777777" w:rsidR="00361F4B" w:rsidRPr="009D757F" w:rsidRDefault="00361F4B" w:rsidP="009D757F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361F4B" w:rsidRPr="00591718" w14:paraId="0AEE8D1F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E140BE1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02186C77" w14:textId="77777777" w:rsidR="00361F4B" w:rsidRP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1</w:t>
            </w:r>
          </w:p>
          <w:p w14:paraId="7E05CDC5" w14:textId="77777777" w:rsidR="009D757F" w:rsidRP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</w:rPr>
              <w:t>José</w:t>
            </w:r>
          </w:p>
          <w:p w14:paraId="3FB3F5C8" w14:textId="77777777" w:rsid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9D757F">
              <w:rPr>
                <w:rFonts w:ascii="Arial" w:eastAsiaTheme="majorEastAsia" w:hAnsi="Arial" w:cs="Arial"/>
                <w:b w:val="0"/>
              </w:rPr>
              <w:t>Moreno</w:t>
            </w:r>
          </w:p>
          <w:p w14:paraId="75E8C3C2" w14:textId="77777777" w:rsid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proofErr w:type="spellStart"/>
            <w:r>
              <w:rPr>
                <w:rFonts w:ascii="Arial" w:eastAsiaTheme="majorEastAsia" w:hAnsi="Arial" w:cs="Arial"/>
                <w:b w:val="0"/>
              </w:rPr>
              <w:t>jmoreno</w:t>
            </w:r>
            <w:proofErr w:type="spellEnd"/>
          </w:p>
          <w:p w14:paraId="7DAADBF7" w14:textId="77777777" w:rsidR="009D757F" w:rsidRDefault="002B2E75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hyperlink r:id="rId13" w:history="1">
              <w:r w:rsidR="009D757F" w:rsidRPr="0086487A">
                <w:rPr>
                  <w:rStyle w:val="Hipervnculo"/>
                  <w:rFonts w:ascii="Arial" w:eastAsiaTheme="majorEastAsia" w:hAnsi="Arial" w:cs="Arial"/>
                </w:rPr>
                <w:t>jmoreno@espol.edu.ec</w:t>
              </w:r>
            </w:hyperlink>
          </w:p>
          <w:p w14:paraId="1EC5818D" w14:textId="77777777" w:rsidR="009D757F" w:rsidRDefault="009D757F" w:rsidP="00163DEC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20122222</w:t>
            </w:r>
          </w:p>
          <w:p w14:paraId="1A07CA94" w14:textId="77777777" w:rsidR="009D757F" w:rsidRDefault="009D757F" w:rsidP="009D757F">
            <w:pPr>
              <w:pStyle w:val="Prrafodelista"/>
              <w:numPr>
                <w:ilvl w:val="0"/>
                <w:numId w:val="34"/>
              </w:numPr>
              <w:rPr>
                <w:rFonts w:ascii="Arial" w:eastAsiaTheme="majorEastAsia" w:hAnsi="Arial" w:cs="Arial"/>
                <w:b w:val="0"/>
              </w:rPr>
            </w:pPr>
            <w:r w:rsidRPr="009D757F">
              <w:rPr>
                <w:rFonts w:ascii="Arial" w:eastAsiaTheme="majorEastAsia" w:hAnsi="Arial" w:cs="Arial"/>
                <w:b w:val="0"/>
              </w:rPr>
              <w:t>0987777777</w:t>
            </w:r>
          </w:p>
          <w:p w14:paraId="37F346C4" w14:textId="77777777" w:rsidR="009D757F" w:rsidRPr="009D757F" w:rsidRDefault="009D757F" w:rsidP="009D757F">
            <w:pPr>
              <w:rPr>
                <w:rFonts w:ascii="Arial" w:eastAsiaTheme="majorEastAsia" w:hAnsi="Arial" w:cs="Arial"/>
              </w:rPr>
            </w:pPr>
          </w:p>
        </w:tc>
      </w:tr>
      <w:tr w:rsidR="00361F4B" w:rsidRPr="00943B0B" w14:paraId="248FD0B6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CA88F69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6992B557" w14:textId="77777777" w:rsidR="00361F4B" w:rsidRDefault="00361F4B" w:rsidP="00163DEC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3C43B0BC" w14:textId="77777777" w:rsidR="00361F4B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la pestaña “Ayudante”.</w:t>
            </w:r>
          </w:p>
          <w:p w14:paraId="0BDFE5E1" w14:textId="77777777" w:rsidR="009D757F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Se hace </w:t>
            </w:r>
            <w:proofErr w:type="spellStart"/>
            <w:r>
              <w:rPr>
                <w:rFonts w:ascii="Arial" w:hAnsi="Arial" w:cs="Arial"/>
                <w:b w:val="0"/>
                <w:bCs w:val="0"/>
              </w:rPr>
              <w:t>click</w:t>
            </w:r>
            <w:proofErr w:type="spellEnd"/>
            <w:r>
              <w:rPr>
                <w:rFonts w:ascii="Arial" w:hAnsi="Arial" w:cs="Arial"/>
                <w:b w:val="0"/>
                <w:bCs w:val="0"/>
              </w:rPr>
              <w:t xml:space="preserve"> al botón “Nuevo Ayudante”.</w:t>
            </w:r>
          </w:p>
          <w:p w14:paraId="2782AA74" w14:textId="77777777" w:rsidR="009D757F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el paralelo al que se desea asignar el ayudante</w:t>
            </w:r>
          </w:p>
          <w:p w14:paraId="5AD1E314" w14:textId="77777777" w:rsidR="009D757F" w:rsidRPr="00605C06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ingresan los siguientes datos: nombres, apellidos, usuario de Espol, correo, matricula, cédula.</w:t>
            </w:r>
          </w:p>
          <w:p w14:paraId="41016649" w14:textId="77777777" w:rsidR="00361F4B" w:rsidRPr="009D757F" w:rsidRDefault="009D757F" w:rsidP="00163DE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 xml:space="preserve">Se hace </w:t>
            </w:r>
            <w:proofErr w:type="spellStart"/>
            <w:r>
              <w:rPr>
                <w:rFonts w:ascii="Arial" w:hAnsi="Arial" w:cs="Arial"/>
                <w:b w:val="0"/>
              </w:rPr>
              <w:t>click</w:t>
            </w:r>
            <w:proofErr w:type="spellEnd"/>
            <w:r>
              <w:rPr>
                <w:rFonts w:ascii="Arial" w:hAnsi="Arial" w:cs="Arial"/>
                <w:b w:val="0"/>
              </w:rPr>
              <w:t xml:space="preserve"> en el botón “Grabar”</w:t>
            </w:r>
          </w:p>
          <w:p w14:paraId="6DBDC733" w14:textId="77777777" w:rsidR="009D757F" w:rsidRPr="00605C06" w:rsidRDefault="009D757F" w:rsidP="009D757F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Los datos serán guardados en la base.</w:t>
            </w:r>
          </w:p>
        </w:tc>
      </w:tr>
      <w:tr w:rsidR="00361F4B" w:rsidRPr="005C0F79" w14:paraId="4807BD2C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3C46A039" w14:textId="77777777" w:rsidR="00361F4B" w:rsidRPr="00AD4C14" w:rsidRDefault="00361F4B" w:rsidP="009D757F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Resultado esperado: </w:t>
            </w:r>
            <w:r w:rsidR="009D757F">
              <w:rPr>
                <w:rFonts w:ascii="Arial" w:eastAsiaTheme="majorEastAsia" w:hAnsi="Arial" w:cs="Arial"/>
                <w:b w:val="0"/>
                <w:bCs w:val="0"/>
              </w:rPr>
              <w:t>Se crea y se asigna correctamente el ayudante al paralelo.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C7D76D5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7444B832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 wp14:anchorId="44360560" wp14:editId="67791E5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32" name="32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33" name="33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34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32 Grupo" o:spid="_x0000_s1026" style="position:absolute;margin-left:24.55pt;margin-top:.2pt;width:15.1pt;height:13.1pt;z-index:251751424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BySKxe&#10;SwIAAK4HAAAOAAAAAAAAAAAAAAAAAC4CAABkcnMvZTJvRG9jLnhtbFBLAQItABQABgAIAAAAIQCB&#10;ZbzN3AAAAAUBAAAPAAAAAAAAAAAAAAAAAKUEAABkcnMvZG93bnJldi54bWxQSwUGAAAAAAQABADz&#10;AAAArgUAAAAA&#10;">
                      <v:line id="33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7Ga8YAAADbAAAADwAAAGRycy9kb3ducmV2LnhtbESPQWvCQBSE74X+h+UVeim60WDapK5S&#10;KoIXEdMc7O2RfU1Cs29DdjXx37tCocdhZr5hluvRtOJCvWssK5hNIxDEpdUNVwqKr+3kDYTzyBpb&#10;y6TgSg7Wq8eHJWbaDnykS+4rESDsMlRQe99lUrqyJoNuajvi4P3Y3qAPsq+k7nEIcNPKeRQl0mDD&#10;YaHGjj5rKn/zs1GwKZIhT6vF68ss3o8pH+an771R6vlp/HgH4Wn0/+G/9k4riGO4fwk/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+xmvGAAAA2wAAAA8AAAAAAAAA&#10;AAAAAAAAoQIAAGRycy9kb3ducmV2LnhtbFBLBQYAAAAABAAEAPkAAACUAwAAAAA=&#10;" strokecolor="black [3213]" strokeweight="1pt"/>
                      <v:line id="34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/Q58UAAADbAAAADwAAAGRycy9kb3ducmV2LnhtbESPW2vCQBSE3wv9D8sp+FY39qoxqxRB&#10;EKlCYl58O2RPLpg9m2ZXjf++Wyj4OMzMN0yyHEwrLtS7xrKCyTgCQVxY3XClID+sn6cgnEfW2Fom&#10;BTdysFw8PiQYa3vllC6Zr0SAsItRQe19F0vpipoMurHtiINX2t6gD7KvpO7xGuCmlS9R9CENNhwW&#10;auxoVVNxys5GwfYwK1ff293+5n6Oeyo/o/Q9y5UaPQ1fcxCeBn8P/7c3WsHrG/x9CT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T/Q58UAAADbAAAADwAAAAAAAAAA&#10;AAAAAAChAgAAZHJzL2Rvd25yZXYueG1sUEsFBgAAAAAEAAQA+QAAAJMDAAAAAA=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8E1A72" wp14:editId="62994048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35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552E16" w14:textId="77777777" w:rsidR="009D016B" w:rsidRDefault="009D016B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1" style="position:absolute;margin-left:24.65pt;margin-top:.4pt;width:15.1pt;height:13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Cg+N8MMQIAAFE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B5B48E2" w14:textId="77777777" w:rsidR="00361F4B" w:rsidRPr="00AD4C14" w:rsidRDefault="00361F4B" w:rsidP="00163D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C440531" wp14:editId="4887E604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36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9AA46C" w14:textId="77777777" w:rsidR="009D016B" w:rsidRDefault="009D016B" w:rsidP="00361F4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2" style="position:absolute;margin-left:24.6pt;margin-top:2.9pt;width:15.1pt;height:13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ffyyDDECAABR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361F4B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361F4B" w:rsidRPr="00182BCC" w14:paraId="4A9A854C" w14:textId="77777777" w:rsidTr="00163D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BF12E3A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9D757F">
              <w:rPr>
                <w:rFonts w:ascii="Arial" w:eastAsiaTheme="majorEastAsia" w:hAnsi="Arial" w:cs="Arial"/>
                <w:b w:val="0"/>
                <w:bCs w:val="0"/>
              </w:rPr>
              <w:t>Se crea y se asigna correctamente el ayudante al paralelo, mostrando un mensaje “Ayudante creado con éxito”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E8760D5" w14:textId="77777777" w:rsidR="00361F4B" w:rsidRPr="00AD4C14" w:rsidRDefault="00361F4B" w:rsidP="00163D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361F4B" w:rsidRPr="005C0F79" w14:paraId="70D6686B" w14:textId="77777777" w:rsidTr="00163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4F89E1C" w14:textId="77777777" w:rsidR="00361F4B" w:rsidRPr="00AD4C14" w:rsidRDefault="00361F4B" w:rsidP="00163DE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6C70BF50" w14:textId="77777777" w:rsidR="00C63262" w:rsidRPr="00711F6F" w:rsidRDefault="00C63262" w:rsidP="00711F6F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1D4A9C92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685660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Consultar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C67386" w14:textId="77777777" w:rsidR="00191D60" w:rsidRPr="00AD4C14" w:rsidRDefault="00191D60" w:rsidP="00F57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F57685">
              <w:rPr>
                <w:rFonts w:ascii="Arial Black" w:hAnsi="Arial Black" w:cs="Tahoma"/>
                <w:sz w:val="24"/>
              </w:rPr>
              <w:t>20</w:t>
            </w:r>
          </w:p>
        </w:tc>
      </w:tr>
      <w:tr w:rsidR="00191D60" w:rsidRPr="005C0F79" w14:paraId="132385B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2654C0E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191D60" w:rsidRPr="005F3564" w14:paraId="5134A54A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54CD5BA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542DD67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3FF0D42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BB5DECC" w14:textId="77777777" w:rsidR="00191D60" w:rsidRPr="00AD4C14" w:rsidRDefault="00191D60" w:rsidP="00191D60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46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3B312CEC" w14:textId="77777777" w:rsidR="00191D60" w:rsidRPr="00AD4C14" w:rsidRDefault="00191D60" w:rsidP="00191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>
              <w:rPr>
                <w:rFonts w:ascii="Arial" w:eastAsiaTheme="majorEastAsia" w:hAnsi="Arial" w:cs="Arial"/>
                <w:bCs/>
              </w:rPr>
              <w:t>48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8953A77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6F90F4A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508A03C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06F7E821" w14:textId="77777777" w:rsidR="00191D60" w:rsidRPr="009D757F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191D60" w:rsidRPr="00591718" w14:paraId="473FAA22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706B37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47208FF6" w14:textId="77777777" w:rsidR="00191D60" w:rsidRPr="009D757F" w:rsidRDefault="00191D60" w:rsidP="00191D60">
            <w:pPr>
              <w:pStyle w:val="Prrafodelista"/>
              <w:rPr>
                <w:rFonts w:ascii="Arial" w:eastAsiaTheme="majorEastAsia" w:hAnsi="Arial" w:cs="Arial"/>
              </w:rPr>
            </w:pPr>
          </w:p>
        </w:tc>
      </w:tr>
      <w:tr w:rsidR="00191D60" w:rsidRPr="00943B0B" w14:paraId="241FD1D5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06EA50D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5FBEE798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39C7A66F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la pestaña “Ayudante”.</w:t>
            </w:r>
          </w:p>
          <w:p w14:paraId="3B48BF99" w14:textId="77777777" w:rsidR="00191D60" w:rsidRPr="00191D60" w:rsidRDefault="00191D60" w:rsidP="00191D6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la materia a consultar</w:t>
            </w:r>
          </w:p>
          <w:p w14:paraId="70EB3129" w14:textId="77777777" w:rsidR="00191D60" w:rsidRPr="00191D60" w:rsidRDefault="00191D60" w:rsidP="00191D6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el paralelo a consultar</w:t>
            </w:r>
          </w:p>
          <w:p w14:paraId="09C9F745" w14:textId="77777777" w:rsidR="00191D60" w:rsidRPr="00605C06" w:rsidRDefault="00191D60" w:rsidP="00191D6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presenta la información del ayudante asignado a dicho curso.</w:t>
            </w:r>
          </w:p>
        </w:tc>
      </w:tr>
      <w:tr w:rsidR="00191D60" w:rsidRPr="005C0F79" w14:paraId="031B313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3C1A1F5" w14:textId="77777777" w:rsidR="00191D60" w:rsidRPr="00AD4C14" w:rsidRDefault="00191D60" w:rsidP="00191D60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presenta correctamente la información del ayudante asignado al curso.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666F1C14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4F9510A5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209010A8" wp14:editId="51DBB168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35" name="23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36" name="23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23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35 Grupo" o:spid="_x0000_s1026" style="position:absolute;margin-left:24.55pt;margin-top:.2pt;width:15.1pt;height:13.1pt;z-index:251795456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">
                      <v:line id="23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3Sn8YAAADcAAAADwAAAGRycy9kb3ducmV2LnhtbESPQWvCQBSE7wX/w/IKXkrdGDHW6Cqi&#10;CF6kNHpob4/sMwnNvg3Z1cR/7wqFHoeZ+YZZrntTixu1rrKsYDyKQBDnVldcKDif9u8fIJxH1lhb&#10;JgV3crBeDV6WmGrb8RfdMl+IAGGXooLS+yaV0uUlGXQj2xAH72Jbgz7ItpC6xS7ATS3jKEqkwYrD&#10;QokNbUvKf7OrUbA7J102L6azt/Hk2M/5M/7+ORqlhq/9ZgHCU+//w3/tg1YQTxJ4nglH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t0p/GAAAA3AAAAA8AAAAAAAAA&#10;AAAAAAAAoQIAAGRycy9kb3ducmV2LnhtbFBLBQYAAAAABAAEAPkAAACUAwAAAAA=&#10;" strokecolor="black [3213]" strokeweight="1pt"/>
                      <v:line id="23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iDyMYAAADcAAAADwAAAGRycy9kb3ducmV2LnhtbESPT2sCMRTE74V+h/AKvdWklmpdjVIE&#10;oUgVdteLt8fm7R/cvKybVNdv3xSEHoeZ+Q2zWA22FRfqfeNYw+tIgSAunGm40nDINy8fIHxANtg6&#10;Jg038rBaPj4sMDHuyildslCJCGGfoIY6hC6R0hc1WfQj1xFHr3S9xRBlX0nT4zXCbSvHSk2kxYbj&#10;Qo0drWsqTtmP1bDNZ+X6e7vb3/z5uKdyqtL37KD189PwOQcRaAj/4Xv7y2gYv03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Yg8j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7431BB58" wp14:editId="32ED13A2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3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982F2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3" style="position:absolute;margin-left:24.65pt;margin-top:.4pt;width:15.1pt;height:13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S3Un7T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4AC5A91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C1700A6" wp14:editId="2980AF22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3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CFF149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4" style="position:absolute;margin-left:24.6pt;margin-top:2.9pt;width:15.1pt;height:13.1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FojynU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5AEFD99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53CAC5B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Se presentó correctamente la información del ayudante asignado al curso.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43ACE592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241BF037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3E7B87F7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5EDB2D85" w14:textId="77777777" w:rsidR="000B0206" w:rsidRDefault="000B0206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96E225B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191D60" w:rsidRPr="005C0F79" w14:paraId="47F824A0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28CB23" w14:textId="77777777" w:rsidR="00191D60" w:rsidRPr="00AD4C14" w:rsidRDefault="00191D60" w:rsidP="00191D60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>Eliminar Ayudante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05BB89" w14:textId="77777777" w:rsidR="00191D60" w:rsidRPr="00AD4C14" w:rsidRDefault="00191D60" w:rsidP="00F576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F57685">
              <w:rPr>
                <w:rFonts w:ascii="Arial Black" w:hAnsi="Arial Black" w:cs="Tahoma"/>
                <w:sz w:val="24"/>
              </w:rPr>
              <w:t>21</w:t>
            </w:r>
          </w:p>
        </w:tc>
      </w:tr>
      <w:tr w:rsidR="00191D60" w:rsidRPr="005C0F79" w14:paraId="003E358B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15A1EE43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191D60" w:rsidRPr="005F3564" w14:paraId="3CFDC9BC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6D98C79F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192F0C76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191D60" w:rsidRPr="005F3564" w14:paraId="2994DC8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F30F3FB" w14:textId="77777777" w:rsidR="00191D60" w:rsidRPr="00AD4C14" w:rsidRDefault="00191D60" w:rsidP="00F57685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12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 w:rsidR="00F57685">
              <w:rPr>
                <w:rFonts w:ascii="Arial" w:eastAsiaTheme="majorEastAsia" w:hAnsi="Arial" w:cs="Arial"/>
                <w:b w:val="0"/>
                <w:bCs w:val="0"/>
              </w:rPr>
              <w:t>50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440CD759" w14:textId="77777777" w:rsidR="00191D60" w:rsidRPr="00AD4C14" w:rsidRDefault="00191D60" w:rsidP="00F576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Pr="00605C06">
              <w:rPr>
                <w:rFonts w:ascii="Arial" w:eastAsiaTheme="majorEastAsia" w:hAnsi="Arial" w:cs="Arial"/>
                <w:bCs/>
              </w:rPr>
              <w:t>1</w:t>
            </w:r>
            <w:r>
              <w:rPr>
                <w:rFonts w:ascii="Arial" w:eastAsiaTheme="majorEastAsia" w:hAnsi="Arial" w:cs="Arial"/>
                <w:bCs/>
              </w:rPr>
              <w:t>2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 w:rsidR="00F57685">
              <w:rPr>
                <w:rFonts w:ascii="Arial" w:eastAsiaTheme="majorEastAsia" w:hAnsi="Arial" w:cs="Arial"/>
                <w:bCs/>
              </w:rPr>
              <w:t>52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BAE5237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191D60" w:rsidRPr="00182BCC" w14:paraId="046D764F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4EDBF024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66988684" w14:textId="77777777" w:rsidR="00191D60" w:rsidRPr="009D757F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191D60" w:rsidRPr="00591718" w14:paraId="3A306ADD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76606DF1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  <w:p w14:paraId="6C66AE0F" w14:textId="77777777" w:rsidR="00191D60" w:rsidRPr="00F57685" w:rsidRDefault="00191D60" w:rsidP="00F57685">
            <w:pPr>
              <w:rPr>
                <w:rFonts w:ascii="Arial" w:eastAsiaTheme="majorEastAsia" w:hAnsi="Arial" w:cs="Arial"/>
              </w:rPr>
            </w:pPr>
          </w:p>
        </w:tc>
      </w:tr>
      <w:tr w:rsidR="00191D60" w:rsidRPr="00943B0B" w14:paraId="252CD2D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E806C09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Descripción de pasos:</w:t>
            </w:r>
          </w:p>
          <w:p w14:paraId="4FBD879C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Tahoma" w:eastAsiaTheme="majorEastAsia" w:hAnsi="Tahoma" w:cs="Tahoma"/>
                <w:b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Ingresar al sistema.</w:t>
            </w:r>
          </w:p>
          <w:p w14:paraId="35084CB4" w14:textId="77777777" w:rsidR="00191D60" w:rsidRDefault="00191D60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selecciona la pestaña “Ayudante”.</w:t>
            </w:r>
          </w:p>
          <w:p w14:paraId="1A7377D9" w14:textId="77777777" w:rsidR="00F57685" w:rsidRPr="00191D60" w:rsidRDefault="00F57685" w:rsidP="00F57685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la materia a consultar.</w:t>
            </w:r>
          </w:p>
          <w:p w14:paraId="5AC98D3B" w14:textId="77777777" w:rsidR="00F57685" w:rsidRPr="00191D60" w:rsidRDefault="00F57685" w:rsidP="00F57685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</w:rPr>
              <w:t>Se elige el paralelo a consultar.</w:t>
            </w:r>
          </w:p>
          <w:p w14:paraId="013C02A1" w14:textId="77777777" w:rsidR="00191D60" w:rsidRPr="00F57685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en la sección Acciones la opción de eliminar Ayudante.</w:t>
            </w:r>
          </w:p>
          <w:p w14:paraId="763D8711" w14:textId="77777777" w:rsidR="00F57685" w:rsidRPr="00F57685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Mensaje “Esta seguro que desea eliminar”.</w:t>
            </w:r>
          </w:p>
          <w:p w14:paraId="31739A4D" w14:textId="77777777" w:rsidR="00F57685" w:rsidRPr="00F57685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Se elige aceptar.</w:t>
            </w:r>
          </w:p>
          <w:p w14:paraId="3AF35C68" w14:textId="77777777" w:rsidR="00F57685" w:rsidRPr="00605C06" w:rsidRDefault="00F57685" w:rsidP="005E6018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El ayudante fue eliminado del curso.</w:t>
            </w:r>
          </w:p>
        </w:tc>
      </w:tr>
      <w:tr w:rsidR="00191D60" w:rsidRPr="005C0F79" w14:paraId="47817726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3A1E391" w14:textId="77777777" w:rsidR="00191D60" w:rsidRPr="00AD4C14" w:rsidRDefault="00191D60" w:rsidP="00F57685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F57685">
              <w:rPr>
                <w:rFonts w:ascii="Arial" w:eastAsiaTheme="majorEastAsia" w:hAnsi="Arial" w:cs="Arial"/>
                <w:b w:val="0"/>
                <w:bCs w:val="0"/>
              </w:rPr>
              <w:t>Se elimina correctamente el ayudante del curso.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34A3FA82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1CE15FC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9552" behindDoc="0" locked="0" layoutInCell="1" allowOverlap="1" wp14:anchorId="48CB6220" wp14:editId="3D8036FF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40" name="240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41" name="241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242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40 Grupo" o:spid="_x0000_s1026" style="position:absolute;margin-left:24.55pt;margin-top:.2pt;width:15.1pt;height:13.1pt;z-index:251799552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PGQP1VK&#10;AgAAtAcAAA4AAAAAAAAAAAAAAAAALgIAAGRycy9lMm9Eb2MueG1sUEsBAi0AFAAGAAgAAAAhAIFl&#10;vM3cAAAABQEAAA8AAAAAAAAAAAAAAAAApAQAAGRycy9kb3ducmV2LnhtbFBLBQYAAAAABAAEAPMA&#10;AACtBQAAAAA=&#10;">
                      <v:line id="241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I5lscAAADcAAAADwAAAGRycy9kb3ducmV2LnhtbESPQWvCQBSE70L/w/IKXqRuEm1aU1cp&#10;LYIXkaYe2tsj+5qEZt+G7Griv3cFweMwM98wy/VgGnGiztWWFcTTCARxYXXNpYLD9+bpFYTzyBob&#10;y6TgTA7Wq4fREjNte/6iU+5LESDsMlRQed9mUrqiIoNualvi4P3ZzqAPsiul7rAPcNPIJIpSabDm&#10;sFBhSx8VFf/50Sj4PKR9viifXybxbDcseJ/8/O6MUuPH4f0NhKfB38O39lYrSOYxXM+EI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gjmWxwAAANwAAAAPAAAAAAAA&#10;AAAAAAAAAKECAABkcnMvZG93bnJldi54bWxQSwUGAAAAAAQABAD5AAAAlQMAAAAA&#10;" strokecolor="black [3213]" strokeweight="1pt"/>
                      <v:line id="242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lTLcYAAADcAAAADwAAAGRycy9kb3ducmV2LnhtbESPT2vCQBTE7wW/w/IEb3XTUFubZpUi&#10;FESskJiLt0f25Q/Nvk2zq8Zv7xYKPQ4z8xsmXY+mExcaXGtZwdM8AkFcWt1yraA4fj4uQTiPrLGz&#10;TApu5GC9mjykmGh75Ywuua9FgLBLUEHjfZ9I6cqGDLq57YmDV9nBoA9yqKUe8BrgppNxFL1Igy2H&#10;hQZ72jRUfudno2B3fKs2+93X4eZ+TgeqXqNskRdKzabjxzsIT6P/D/+1t1pB/BzD75lw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pUy3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7ACAB883" wp14:editId="4E157EA9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43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A4024F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5" style="position:absolute;margin-left:24.65pt;margin-top:.4pt;width:15.1pt;height:13.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2E2656" w14:textId="77777777" w:rsidR="00191D60" w:rsidRPr="00AD4C14" w:rsidRDefault="00191D60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29A90A03" wp14:editId="54F1EF27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44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E6CAEC" w14:textId="77777777" w:rsidR="009D016B" w:rsidRDefault="009D016B" w:rsidP="00191D6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6" style="position:absolute;margin-left:24.6pt;margin-top:2.9pt;width:15.1pt;height:13.1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">
                      <v:textbox>
                        <w:txbxContent>
                          <w:p w:rsidR="005E6018" w:rsidRDefault="005E6018" w:rsidP="00191D60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191D60" w:rsidRPr="00182BCC" w14:paraId="21610514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4CC4D8B3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F57685">
              <w:rPr>
                <w:rFonts w:ascii="Arial" w:eastAsiaTheme="majorEastAsia" w:hAnsi="Arial" w:cs="Arial"/>
                <w:b w:val="0"/>
                <w:bCs w:val="0"/>
              </w:rPr>
              <w:t>Se eliminó correctamente el ayudante del curso.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36BA3A72" w14:textId="77777777" w:rsidR="00191D60" w:rsidRPr="00AD4C14" w:rsidRDefault="00191D60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191D60" w:rsidRPr="005C0F79" w14:paraId="55719E55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20C85B1" w14:textId="77777777" w:rsidR="00191D60" w:rsidRPr="00AD4C14" w:rsidRDefault="00191D60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</w:p>
        </w:tc>
      </w:tr>
    </w:tbl>
    <w:p w14:paraId="02D40437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AB26396" w14:textId="77777777" w:rsidR="0059524B" w:rsidRPr="00D97586" w:rsidRDefault="0059524B" w:rsidP="0059524B">
      <w:pPr>
        <w:pStyle w:val="Prrafodelista"/>
        <w:numPr>
          <w:ilvl w:val="1"/>
          <w:numId w:val="33"/>
        </w:num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  <w:bookmarkStart w:id="12" w:name="_Toc331406153"/>
      <w:r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Pruebas del módulo Inicio</w:t>
      </w:r>
      <w:bookmarkEnd w:id="12"/>
    </w:p>
    <w:p w14:paraId="48A32E69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780"/>
        <w:gridCol w:w="2740"/>
        <w:gridCol w:w="1840"/>
        <w:gridCol w:w="1537"/>
      </w:tblGrid>
      <w:tr w:rsidR="005E6018" w:rsidRPr="005C0F79" w14:paraId="2CA72A6D" w14:textId="77777777" w:rsidTr="005E6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7385679" w14:textId="77777777" w:rsidR="005E6018" w:rsidRPr="00AD4C14" w:rsidRDefault="005E6018" w:rsidP="005E6018">
            <w:pPr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Escenario: </w:t>
            </w:r>
            <w:r>
              <w:rPr>
                <w:rFonts w:ascii="Arial Black" w:hAnsi="Arial Black" w:cs="Tahoma"/>
                <w:sz w:val="24"/>
              </w:rPr>
              <w:t xml:space="preserve">Sincronización de datos con </w:t>
            </w:r>
            <w:r w:rsidR="0088379A">
              <w:rPr>
                <w:rFonts w:ascii="Arial Black" w:hAnsi="Arial Black" w:cs="Tahoma"/>
                <w:sz w:val="24"/>
              </w:rPr>
              <w:t xml:space="preserve">el </w:t>
            </w:r>
            <w:r w:rsidR="0088379A" w:rsidRPr="0088379A">
              <w:rPr>
                <w:rFonts w:ascii="Arial Black" w:hAnsi="Arial Black" w:cs="Tahoma"/>
                <w:sz w:val="24"/>
              </w:rPr>
              <w:t>servicio web de la ESPOL</w:t>
            </w:r>
          </w:p>
        </w:tc>
        <w:tc>
          <w:tcPr>
            <w:tcW w:w="337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75A421E" w14:textId="77777777" w:rsidR="005E6018" w:rsidRPr="00AD4C14" w:rsidRDefault="005E6018" w:rsidP="005E60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eastAsiaTheme="majorEastAsia" w:hAnsi="Arial Black" w:cs="Tahoma"/>
                <w:bCs w:val="0"/>
                <w:sz w:val="24"/>
              </w:rPr>
            </w:pPr>
            <w:r w:rsidRPr="00AD4C14">
              <w:rPr>
                <w:rFonts w:ascii="Arial Black" w:eastAsiaTheme="majorEastAsia" w:hAnsi="Arial Black" w:cs="Tahoma"/>
                <w:bCs w:val="0"/>
                <w:sz w:val="24"/>
              </w:rPr>
              <w:t xml:space="preserve">Id. Prueba: </w:t>
            </w:r>
            <w:r w:rsidRPr="000F6ADC">
              <w:rPr>
                <w:rFonts w:ascii="Arial Black" w:eastAsiaTheme="majorEastAsia" w:hAnsi="Arial Black" w:cs="Tahoma"/>
                <w:bCs w:val="0"/>
                <w:sz w:val="24"/>
              </w:rPr>
              <w:t>PI-</w:t>
            </w:r>
            <w:r w:rsidRPr="000F6ADC">
              <w:rPr>
                <w:rFonts w:ascii="Arial Black" w:hAnsi="Arial Black" w:cs="Tahoma"/>
                <w:sz w:val="24"/>
              </w:rPr>
              <w:t xml:space="preserve"> </w:t>
            </w:r>
            <w:r>
              <w:rPr>
                <w:rFonts w:ascii="Arial Black" w:hAnsi="Arial Black" w:cs="Tahoma"/>
                <w:sz w:val="24"/>
              </w:rPr>
              <w:t>USR-0</w:t>
            </w:r>
            <w:r w:rsidR="00EA597C">
              <w:rPr>
                <w:rFonts w:ascii="Arial Black" w:hAnsi="Arial Black" w:cs="Tahoma"/>
                <w:sz w:val="24"/>
              </w:rPr>
              <w:t>22</w:t>
            </w:r>
          </w:p>
        </w:tc>
      </w:tr>
      <w:tr w:rsidR="005E6018" w:rsidRPr="005C0F79" w14:paraId="1952831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41373E9" w14:textId="77777777" w:rsidR="005E6018" w:rsidRPr="00AD4C14" w:rsidRDefault="005E6018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Lista de módulos: </w:t>
            </w:r>
            <w:r>
              <w:rPr>
                <w:rFonts w:ascii="Arial" w:eastAsiaTheme="majorEastAsia" w:hAnsi="Arial" w:cs="Arial"/>
                <w:b w:val="0"/>
                <w:bCs w:val="0"/>
              </w:rPr>
              <w:t>Ayudante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</w:tc>
      </w:tr>
      <w:tr w:rsidR="005E6018" w:rsidRPr="005F3564" w14:paraId="2793BE50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D7BF435" w14:textId="77777777" w:rsidR="005E6018" w:rsidRPr="00AD4C14" w:rsidRDefault="005E6018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Responsable prueba: 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Vanessa Robles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6754497A" w14:textId="77777777" w:rsidR="005E6018" w:rsidRPr="00AD4C14" w:rsidRDefault="005E6018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 xml:space="preserve">Fecha: </w:t>
            </w:r>
            <w:r>
              <w:rPr>
                <w:rFonts w:ascii="Arial" w:eastAsiaTheme="majorEastAsia" w:hAnsi="Arial" w:cs="Arial"/>
                <w:b/>
                <w:bCs/>
              </w:rPr>
              <w:t>29/07/2012</w:t>
            </w:r>
          </w:p>
        </w:tc>
      </w:tr>
      <w:tr w:rsidR="005E6018" w:rsidRPr="005F3564" w14:paraId="29E53B31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0" w:type="dxa"/>
            <w:tcBorders>
              <w:right w:val="none" w:sz="0" w:space="0" w:color="auto"/>
            </w:tcBorders>
          </w:tcPr>
          <w:p w14:paraId="69F8D99A" w14:textId="77777777" w:rsidR="005E6018" w:rsidRPr="00AD4C14" w:rsidRDefault="005E6018" w:rsidP="00EA597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Hora inicio:</w:t>
            </w:r>
            <w:r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EA597C">
              <w:rPr>
                <w:rFonts w:ascii="Arial" w:eastAsiaTheme="majorEastAsia" w:hAnsi="Arial" w:cs="Arial"/>
                <w:b w:val="0"/>
                <w:bCs w:val="0"/>
              </w:rPr>
              <w:t>21</w:t>
            </w:r>
            <w:r w:rsidRPr="00605C06">
              <w:rPr>
                <w:rFonts w:ascii="Arial" w:eastAsiaTheme="majorEastAsia" w:hAnsi="Arial" w:cs="Arial"/>
                <w:b w:val="0"/>
                <w:bCs w:val="0"/>
              </w:rPr>
              <w:t>:</w:t>
            </w:r>
            <w:r w:rsidR="00EA597C">
              <w:rPr>
                <w:rFonts w:ascii="Arial" w:eastAsiaTheme="majorEastAsia" w:hAnsi="Arial" w:cs="Arial"/>
                <w:b w:val="0"/>
                <w:bCs w:val="0"/>
              </w:rPr>
              <w:t>00</w:t>
            </w:r>
          </w:p>
        </w:tc>
        <w:tc>
          <w:tcPr>
            <w:tcW w:w="2740" w:type="dxa"/>
            <w:tcBorders>
              <w:left w:val="none" w:sz="0" w:space="0" w:color="auto"/>
              <w:right w:val="none" w:sz="0" w:space="0" w:color="auto"/>
            </w:tcBorders>
          </w:tcPr>
          <w:p w14:paraId="0AC0E149" w14:textId="77777777" w:rsidR="005E6018" w:rsidRPr="00AD4C14" w:rsidRDefault="005E6018" w:rsidP="00EA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Hora fin:</w:t>
            </w:r>
            <w:r w:rsidR="00EA597C">
              <w:rPr>
                <w:rFonts w:ascii="Arial" w:eastAsiaTheme="majorEastAsia" w:hAnsi="Arial" w:cs="Arial"/>
                <w:bCs/>
              </w:rPr>
              <w:t>21</w:t>
            </w:r>
            <w:r w:rsidRPr="00605C06">
              <w:rPr>
                <w:rFonts w:ascii="Arial" w:eastAsiaTheme="majorEastAsia" w:hAnsi="Arial" w:cs="Arial"/>
                <w:bCs/>
              </w:rPr>
              <w:t>:</w:t>
            </w:r>
            <w:r w:rsidR="00EA597C">
              <w:rPr>
                <w:rFonts w:ascii="Arial" w:eastAsiaTheme="majorEastAsia" w:hAnsi="Arial" w:cs="Arial"/>
                <w:bCs/>
              </w:rPr>
              <w:t>30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248F560F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Factor prueba: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caja negra</w:t>
            </w:r>
          </w:p>
        </w:tc>
      </w:tr>
      <w:tr w:rsidR="005E6018" w:rsidRPr="00182BCC" w14:paraId="690E4402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5A1C940D" w14:textId="77777777" w:rsidR="005E6018" w:rsidRPr="00AD4C14" w:rsidRDefault="005E6018" w:rsidP="005E6018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Precondiciones: </w:t>
            </w:r>
          </w:p>
          <w:p w14:paraId="15689AFB" w14:textId="77777777" w:rsidR="005E6018" w:rsidRPr="009D757F" w:rsidRDefault="006D06D6" w:rsidP="005E6018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</w:rPr>
            </w:pPr>
            <w:r w:rsidRPr="00605C06">
              <w:rPr>
                <w:rFonts w:ascii="Tahoma" w:eastAsiaTheme="majorEastAsia" w:hAnsi="Tahoma" w:cs="Tahoma"/>
                <w:b w:val="0"/>
              </w:rPr>
              <w:t>Se ha cargado correctamente la página web del sistema.</w:t>
            </w:r>
          </w:p>
        </w:tc>
      </w:tr>
      <w:tr w:rsidR="005E6018" w:rsidRPr="00591718" w14:paraId="23481A99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6353DCBD" w14:textId="77777777" w:rsidR="00EA597C" w:rsidRPr="00EA597C" w:rsidRDefault="005E6018" w:rsidP="00EA597C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Datos de entrada: </w:t>
            </w:r>
          </w:p>
        </w:tc>
      </w:tr>
      <w:tr w:rsidR="005E6018" w:rsidRPr="00943B0B" w14:paraId="628A7138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2031348E" w14:textId="77777777" w:rsidR="005E6018" w:rsidRDefault="005E6018" w:rsidP="006D06D6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lastRenderedPageBreak/>
              <w:t>Descripción de</w:t>
            </w:r>
            <w:r w:rsidR="006D06D6">
              <w:rPr>
                <w:rFonts w:ascii="Arial" w:eastAsiaTheme="majorEastAsia" w:hAnsi="Arial" w:cs="Arial"/>
                <w:bCs w:val="0"/>
              </w:rPr>
              <w:t xml:space="preserve"> pasos:</w:t>
            </w:r>
          </w:p>
          <w:p w14:paraId="1AB9DE51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sincronización la realizara el Administrador al inicio del semestre y por una sola vez.</w:t>
            </w:r>
          </w:p>
          <w:p w14:paraId="67927BC7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>
              <w:rPr>
                <w:rFonts w:ascii="Tahoma" w:eastAsiaTheme="majorEastAsia" w:hAnsi="Tahoma" w:cs="Tahoma"/>
                <w:b w:val="0"/>
              </w:rPr>
              <w:t>La sincronización se conectara con los servicio web de la ESPOL</w:t>
            </w:r>
          </w:p>
          <w:p w14:paraId="79A35D87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  <w:r w:rsidRPr="006D06D6">
              <w:rPr>
                <w:rFonts w:ascii="Tahoma" w:eastAsiaTheme="majorEastAsia" w:hAnsi="Tahoma" w:cs="Tahoma"/>
                <w:b w:val="0"/>
              </w:rPr>
              <w:t>obtendrá los datos de los estudiantes que estén registrados en las materias previamente agregadas al Sistema y los almacenara en la base y a los cursos que ellos pertenecen</w:t>
            </w:r>
          </w:p>
          <w:p w14:paraId="0B47F4E3" w14:textId="77777777" w:rsidR="006D06D6" w:rsidRPr="006D06D6" w:rsidRDefault="006D06D6" w:rsidP="006D06D6">
            <w:pPr>
              <w:pStyle w:val="Prrafodelista"/>
              <w:numPr>
                <w:ilvl w:val="0"/>
                <w:numId w:val="36"/>
              </w:numPr>
              <w:rPr>
                <w:rFonts w:ascii="Arial" w:eastAsiaTheme="majorEastAsia" w:hAnsi="Arial" w:cs="Arial"/>
                <w:b w:val="0"/>
                <w:bCs w:val="0"/>
              </w:rPr>
            </w:pPr>
          </w:p>
        </w:tc>
      </w:tr>
      <w:tr w:rsidR="005E6018" w:rsidRPr="005C0F79" w14:paraId="21819250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7426597E" w14:textId="77777777" w:rsidR="005E6018" w:rsidRPr="00AD4C14" w:rsidRDefault="005E6018" w:rsidP="006D06D6">
            <w:pPr>
              <w:rPr>
                <w:rFonts w:ascii="Arial" w:eastAsiaTheme="majorEastAsia" w:hAnsi="Arial" w:cs="Arial"/>
                <w:b w:val="0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 xml:space="preserve">Resultado esperado: </w:t>
            </w:r>
            <w:r w:rsidR="006D06D6">
              <w:rPr>
                <w:rFonts w:ascii="Arial" w:eastAsiaTheme="majorEastAsia" w:hAnsi="Arial" w:cs="Arial"/>
                <w:b w:val="0"/>
                <w:bCs w:val="0"/>
              </w:rPr>
              <w:t>La sincronización se realizo con éxito, se cargaron todos los datos requeridos a la base.</w:t>
            </w:r>
          </w:p>
        </w:tc>
        <w:tc>
          <w:tcPr>
            <w:tcW w:w="1840" w:type="dxa"/>
            <w:tcBorders>
              <w:left w:val="none" w:sz="0" w:space="0" w:color="auto"/>
              <w:right w:val="none" w:sz="0" w:space="0" w:color="auto"/>
            </w:tcBorders>
          </w:tcPr>
          <w:p w14:paraId="7E44230B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Cumplimiento:</w:t>
            </w:r>
          </w:p>
        </w:tc>
        <w:tc>
          <w:tcPr>
            <w:tcW w:w="1537" w:type="dxa"/>
            <w:tcBorders>
              <w:left w:val="none" w:sz="0" w:space="0" w:color="auto"/>
            </w:tcBorders>
          </w:tcPr>
          <w:p w14:paraId="170148F8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03648" behindDoc="0" locked="0" layoutInCell="1" allowOverlap="1" wp14:anchorId="607091BE" wp14:editId="59941969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2540</wp:posOffset>
                      </wp:positionV>
                      <wp:extent cx="191770" cy="166370"/>
                      <wp:effectExtent l="0" t="0" r="17780" b="24130"/>
                      <wp:wrapNone/>
                      <wp:docPr id="245" name="245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166370"/>
                                <a:chOff x="0" y="0"/>
                                <a:chExt cx="191770" cy="166370"/>
                              </a:xfrm>
                            </wpg:grpSpPr>
                            <wps:wsp>
                              <wps:cNvPr id="246" name="246 Conector recto"/>
                              <wps:cNvCnPr/>
                              <wps:spPr>
                                <a:xfrm>
                                  <a:off x="0" y="0"/>
                                  <a:ext cx="191770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7" name="247 Conector recto"/>
                              <wps:cNvCnPr/>
                              <wps:spPr>
                                <a:xfrm flipH="1">
                                  <a:off x="0" y="0"/>
                                  <a:ext cx="188843" cy="16637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id="245 Grupo" o:spid="_x0000_s1026" style="position:absolute;margin-left:24.55pt;margin-top:.2pt;width:15.1pt;height:13.1pt;z-index:251803648" coordsize="19177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">
                      <v:line id="246 Conector recto" o:spid="_x0000_s1027" style="position:absolute;visibility:visible;mso-wrap-style:square" from="0,0" to="191770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uh4scAAADcAAAADwAAAGRycy9kb3ducmV2LnhtbESPQWvCQBSE74L/YXlCL6IbUxtr6ipF&#10;KfQi0piDvT2yr0lo9m3Ibk3677sFweMwM98wm91gGnGlztWWFSzmEQjiwuqaSwX5+W32DMJ5ZI2N&#10;ZVLwSw522/Fog6m2PX/QNfOlCBB2KSqovG9TKV1RkUE3ty1x8L5sZ9AH2ZVSd9gHuGlkHEWJNFhz&#10;WKiwpX1FxXf2YxQc8qTP1uXTarp4PA5rPsWXz6NR6mEyvL6A8DT4e/jWftcK4mUC/2fCEZD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a6HixwAAANwAAAAPAAAAAAAA&#10;AAAAAAAAAKECAABkcnMvZG93bnJldi54bWxQSwUGAAAAAAQABAD5AAAAlQMAAAAA&#10;" strokecolor="black [3213]" strokeweight="1pt"/>
                      <v:line id="247 Conector recto" o:spid="_x0000_s1028" style="position:absolute;flip:x;visibility:visible;mso-wrap-style:square" from="0,0" to="188843,16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7wtcYAAADcAAAADwAAAGRycy9kb3ducmV2LnhtbESPT2sCMRTE74V+h/AKvdWk0mpdjVIE&#10;oUgVdteLt8fm7R/cvKybVNdv3xSEHoeZ+Q2zWA22FRfqfeNYw+tIgSAunGm40nDINy8fIHxANtg6&#10;Jg038rBaPj4sMDHuyildslCJCGGfoIY6hC6R0hc1WfQj1xFHr3S9xRBlX0nT4zXCbSvHSk2kxYbj&#10;Qo0drWsqTtmP1bDNZ+X6e7vb3/z5uKdyqtL37KD189PwOQcRaAj/4Xv7y2gYv03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e8LXGAAAA3AAAAA8AAAAAAAAA&#10;AAAAAAAAoQIAAGRycy9kb3ducmV2LnhtbFBLBQYAAAAABAAEAPkAAACUAwAAAAA=&#10;" strokecolor="black [3213]" strokeweight="1pt"/>
                    </v:group>
                  </w:pict>
                </mc:Fallback>
              </mc:AlternateContent>
            </w: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19FC6DC" wp14:editId="099CA71D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5080</wp:posOffset>
                      </wp:positionV>
                      <wp:extent cx="191770" cy="166370"/>
                      <wp:effectExtent l="0" t="0" r="17780" b="24130"/>
                      <wp:wrapNone/>
                      <wp:docPr id="24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FC5003" w14:textId="77777777" w:rsidR="009D016B" w:rsidRDefault="009D016B" w:rsidP="005E601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7" style="position:absolute;margin-left:24.65pt;margin-top:.4pt;width:15.1pt;height:13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">
                      <v:textbox>
                        <w:txbxContent>
                          <w:p w:rsidR="005E6018" w:rsidRDefault="005E6018" w:rsidP="005E6018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SI</w:t>
            </w:r>
            <w:r w:rsidRPr="00AD4C1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7592232" w14:textId="77777777" w:rsidR="005E6018" w:rsidRPr="00AD4C14" w:rsidRDefault="005E6018" w:rsidP="005E6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bCs/>
              </w:rPr>
            </w:pPr>
            <w:r w:rsidRPr="00AD4C14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9C3B80F" wp14:editId="4478FDF4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36830</wp:posOffset>
                      </wp:positionV>
                      <wp:extent cx="191770" cy="166370"/>
                      <wp:effectExtent l="0" t="0" r="17780" b="24130"/>
                      <wp:wrapNone/>
                      <wp:docPr id="24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66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ED4060" w14:textId="77777777" w:rsidR="009D016B" w:rsidRDefault="009D016B" w:rsidP="005E601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_x0000_s1078" style="position:absolute;margin-left:24.6pt;margin-top:2.9pt;width:15.1pt;height:13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">
                      <v:textbox>
                        <w:txbxContent>
                          <w:p w:rsidR="005E6018" w:rsidRDefault="005E6018" w:rsidP="005E6018"/>
                        </w:txbxContent>
                      </v:textbox>
                    </v:rect>
                  </w:pict>
                </mc:Fallback>
              </mc:AlternateContent>
            </w:r>
            <w:r w:rsidRPr="00AD4C14">
              <w:rPr>
                <w:rFonts w:ascii="Arial" w:eastAsiaTheme="majorEastAsia" w:hAnsi="Arial" w:cs="Arial"/>
                <w:bCs/>
              </w:rPr>
              <w:t>NO</w:t>
            </w:r>
          </w:p>
        </w:tc>
      </w:tr>
      <w:tr w:rsidR="005E6018" w:rsidRPr="00182BCC" w14:paraId="2080F7DB" w14:textId="77777777" w:rsidTr="005E60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0" w:type="dxa"/>
            <w:gridSpan w:val="2"/>
            <w:tcBorders>
              <w:right w:val="none" w:sz="0" w:space="0" w:color="auto"/>
            </w:tcBorders>
          </w:tcPr>
          <w:p w14:paraId="02D6B8BE" w14:textId="77777777" w:rsidR="005E6018" w:rsidRPr="00AD4C14" w:rsidRDefault="005E6018" w:rsidP="0088379A">
            <w:pPr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Resultado obtenido:</w:t>
            </w:r>
            <w:r w:rsidRPr="00AD4C14">
              <w:rPr>
                <w:rFonts w:ascii="Arial" w:eastAsiaTheme="majorEastAsia" w:hAnsi="Arial" w:cs="Arial"/>
                <w:b w:val="0"/>
                <w:bCs w:val="0"/>
              </w:rPr>
              <w:t xml:space="preserve"> </w:t>
            </w:r>
            <w:r w:rsidR="0088379A">
              <w:rPr>
                <w:rFonts w:ascii="Arial" w:eastAsiaTheme="majorEastAsia" w:hAnsi="Arial" w:cs="Arial"/>
                <w:b w:val="0"/>
                <w:bCs w:val="0"/>
              </w:rPr>
              <w:t>la sincronización demora mucho tiempo no se logra sincronizar toda la información.</w:t>
            </w:r>
          </w:p>
        </w:tc>
        <w:tc>
          <w:tcPr>
            <w:tcW w:w="3377" w:type="dxa"/>
            <w:gridSpan w:val="2"/>
            <w:tcBorders>
              <w:left w:val="none" w:sz="0" w:space="0" w:color="auto"/>
            </w:tcBorders>
          </w:tcPr>
          <w:p w14:paraId="027A14EA" w14:textId="77777777" w:rsidR="005E6018" w:rsidRPr="00AD4C14" w:rsidRDefault="005E6018" w:rsidP="005E601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b/>
                <w:bCs/>
              </w:rPr>
            </w:pPr>
            <w:r w:rsidRPr="00AD4C14">
              <w:rPr>
                <w:rFonts w:ascii="Arial" w:eastAsiaTheme="majorEastAsia" w:hAnsi="Arial" w:cs="Arial"/>
                <w:b/>
                <w:bCs/>
              </w:rPr>
              <w:t>Errores:</w:t>
            </w:r>
            <w:r>
              <w:rPr>
                <w:rFonts w:ascii="Arial" w:eastAsiaTheme="majorEastAsia" w:hAnsi="Arial" w:cs="Arial"/>
                <w:b/>
                <w:bCs/>
              </w:rPr>
              <w:t xml:space="preserve"> NO</w:t>
            </w:r>
          </w:p>
        </w:tc>
      </w:tr>
      <w:tr w:rsidR="005E6018" w:rsidRPr="005C0F79" w14:paraId="70E5C4D8" w14:textId="77777777" w:rsidTr="005E6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  <w:gridSpan w:val="4"/>
          </w:tcPr>
          <w:p w14:paraId="0EB1426E" w14:textId="77777777" w:rsidR="0088379A" w:rsidRPr="0088379A" w:rsidRDefault="005E6018" w:rsidP="0088379A">
            <w:pPr>
              <w:shd w:val="clear" w:color="auto" w:fill="FFFFFF"/>
              <w:rPr>
                <w:rFonts w:ascii="Arial" w:eastAsiaTheme="majorEastAsia" w:hAnsi="Arial" w:cs="Arial"/>
                <w:bCs w:val="0"/>
              </w:rPr>
            </w:pPr>
            <w:r w:rsidRPr="00AD4C14">
              <w:rPr>
                <w:rFonts w:ascii="Arial" w:eastAsiaTheme="majorEastAsia" w:hAnsi="Arial" w:cs="Arial"/>
                <w:bCs w:val="0"/>
              </w:rPr>
              <w:t>Recomendación u observación:</w:t>
            </w:r>
            <w:r w:rsidR="0088379A">
              <w:rPr>
                <w:rFonts w:ascii="Arial" w:eastAsiaTheme="majorEastAsia" w:hAnsi="Arial" w:cs="Arial"/>
                <w:bCs w:val="0"/>
              </w:rPr>
              <w:t xml:space="preserve"> </w:t>
            </w:r>
            <w:r w:rsidR="0088379A" w:rsidRPr="0088379A">
              <w:rPr>
                <w:rFonts w:ascii="Arial" w:eastAsiaTheme="majorEastAsia" w:hAnsi="Arial" w:cs="Arial"/>
                <w:b w:val="0"/>
                <w:bCs w:val="0"/>
              </w:rPr>
              <w:t xml:space="preserve">Se sugiere </w:t>
            </w:r>
            <w:r w:rsidR="0088379A" w:rsidRPr="0088379A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lang w:val="es-EC" w:eastAsia="es-EC"/>
              </w:rPr>
              <w:t> </w:t>
            </w:r>
            <w:r w:rsidR="0088379A" w:rsidRPr="0088379A">
              <w:rPr>
                <w:rFonts w:ascii="Arial" w:eastAsiaTheme="majorEastAsia" w:hAnsi="Arial" w:cs="Arial"/>
                <w:b w:val="0"/>
                <w:bCs w:val="0"/>
              </w:rPr>
              <w:t>para mayor eficiencia e</w:t>
            </w:r>
            <w:r w:rsidR="0088379A">
              <w:rPr>
                <w:rFonts w:ascii="Arial" w:eastAsiaTheme="majorEastAsia" w:hAnsi="Arial" w:cs="Arial"/>
                <w:b w:val="0"/>
                <w:bCs w:val="0"/>
              </w:rPr>
              <w:t>s necesario</w:t>
            </w:r>
            <w:r w:rsidR="0088379A" w:rsidRPr="0088379A">
              <w:rPr>
                <w:rFonts w:ascii="Arial" w:eastAsiaTheme="majorEastAsia" w:hAnsi="Arial" w:cs="Arial"/>
                <w:b w:val="0"/>
                <w:bCs w:val="0"/>
              </w:rPr>
              <w:t xml:space="preserve"> usar un proceso independiente para ejecutar esta petición de sincronización</w:t>
            </w:r>
            <w:r w:rsidR="0088379A">
              <w:rPr>
                <w:rFonts w:ascii="Arial" w:eastAsiaTheme="majorEastAsia" w:hAnsi="Arial" w:cs="Arial"/>
                <w:b w:val="0"/>
                <w:bCs w:val="0"/>
              </w:rPr>
              <w:t>.</w:t>
            </w:r>
          </w:p>
          <w:p w14:paraId="414E38CC" w14:textId="77777777" w:rsidR="005E6018" w:rsidRPr="0088379A" w:rsidRDefault="005E6018" w:rsidP="005E6018">
            <w:pPr>
              <w:rPr>
                <w:rFonts w:ascii="Arial" w:eastAsiaTheme="majorEastAsia" w:hAnsi="Arial" w:cs="Arial"/>
                <w:bCs w:val="0"/>
                <w:lang w:val="es-EC"/>
              </w:rPr>
            </w:pPr>
          </w:p>
        </w:tc>
      </w:tr>
    </w:tbl>
    <w:p w14:paraId="39BD9166" w14:textId="77777777" w:rsidR="005E6018" w:rsidRDefault="005E6018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87FC481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49F95646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D6F9471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3C9EAB29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E192454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5937B97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5F917DC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015421D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A9641A7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1618BD1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63DBD33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9901310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73815DF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DABC34F" w14:textId="77777777" w:rsidR="00136601" w:rsidRDefault="00136601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18A26986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9B6F94C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B869440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24F24B92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E49DE4D" w14:textId="77777777" w:rsidR="00FE2ECC" w:rsidRDefault="00FE2ECC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72E22E00" w14:textId="77777777" w:rsidR="00F57685" w:rsidRPr="0088379A" w:rsidRDefault="00F57685" w:rsidP="0088379A">
      <w:pPr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6A0BA3EB" w14:textId="77777777" w:rsidR="00F57685" w:rsidRDefault="00F57685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B9C5A31" w14:textId="77777777" w:rsidR="00F519BD" w:rsidRDefault="00F519BD" w:rsidP="0059524B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3" w:name="_Toc331406154"/>
      <w:r w:rsidRPr="00F519BD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Control de Calidad</w:t>
      </w:r>
      <w:bookmarkEnd w:id="13"/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F519BD" w:rsidRPr="00EA38C9" w14:paraId="5CB20551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183CF241" w14:textId="77777777" w:rsidR="00F519BD" w:rsidRPr="00EA38C9" w:rsidRDefault="00F519BD" w:rsidP="002D397A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75266307" w14:textId="77777777" w:rsidR="00F519BD" w:rsidRPr="00EA38C9" w:rsidRDefault="00F519BD" w:rsidP="002D397A">
            <w:pPr>
              <w:rPr>
                <w:rFonts w:ascii="Tahoma" w:hAnsi="Tahoma" w:cs="Tahoma"/>
                <w:sz w:val="20"/>
              </w:rPr>
            </w:pPr>
          </w:p>
        </w:tc>
      </w:tr>
      <w:tr w:rsidR="00F519BD" w:rsidRPr="00EA38C9" w14:paraId="08441A98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3482E558" w14:textId="77777777" w:rsidR="00F519BD" w:rsidRPr="00FE3989" w:rsidRDefault="00F519BD" w:rsidP="002D397A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A5308C" w14:textId="77777777" w:rsidR="00F519BD" w:rsidRPr="00F519BD" w:rsidRDefault="00F519BD" w:rsidP="002D397A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sz w:val="20"/>
              </w:rPr>
              <w:t>Vanessa Robles</w:t>
            </w:r>
          </w:p>
        </w:tc>
      </w:tr>
      <w:tr w:rsidR="00F519BD" w:rsidRPr="00EA38C9" w14:paraId="641F2DDD" w14:textId="77777777" w:rsidTr="002D397A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7BCE162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027B9C77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1B2F5925" w14:textId="77777777" w:rsidR="00F519BD" w:rsidRPr="00EA38C9" w:rsidRDefault="00F519BD" w:rsidP="002D397A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F519BD" w:rsidRPr="00EA38C9" w14:paraId="13C056ED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B2E214C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F519BD" w:rsidRPr="00EA38C9" w14:paraId="51ADFEEA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54D3854F" w14:textId="77777777" w:rsidR="00F519BD" w:rsidRPr="00EA38C9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F519BD" w:rsidRPr="00EA38C9" w14:paraId="32EC2A0E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B194155" w14:textId="77777777" w:rsidR="00F519BD" w:rsidRPr="00EA38C9" w:rsidRDefault="00F519BD" w:rsidP="002D397A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0B33FB2" wp14:editId="279F8980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F7E497" w14:textId="77777777" w:rsidR="009D016B" w:rsidRPr="00B87E33" w:rsidRDefault="009D016B" w:rsidP="00F519BD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Rectangle 64" o:spid="_x0000_s1079" style="position:absolute;margin-left:228.8pt;margin-top:4.4pt;width:17.9pt;height:18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YbLAIAAFA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">
                      <v:textbox>
                        <w:txbxContent>
                          <w:p w:rsidR="005E6018" w:rsidRPr="00B87E33" w:rsidRDefault="005E6018" w:rsidP="00F519BD">
                            <w:proofErr w:type="gramStart"/>
                            <w: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E6AB477" wp14:editId="4E99FF37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3C1BE5" w14:textId="77777777" w:rsidR="009D016B" w:rsidRPr="008E0FA6" w:rsidRDefault="009D016B" w:rsidP="00F519BD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Rectangle 63" o:spid="_x0000_s1080" style="position:absolute;margin-left:285.55pt;margin-top:5.25pt;width:17.9pt;height:18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4+aLAIAAFA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">
                      <v:textbox>
                        <w:txbxContent>
                          <w:p w:rsidR="005E6018" w:rsidRPr="008E0FA6" w:rsidRDefault="005E6018" w:rsidP="00F519B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4E0AD7C" wp14:editId="3A6C32FB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E40B67" w14:textId="77777777" w:rsidR="009D016B" w:rsidRPr="00B46AD6" w:rsidRDefault="009D016B" w:rsidP="00F519B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Rectangle 14" o:spid="_x0000_s1081" style="position:absolute;margin-left:173.3pt;margin-top:3.65pt;width:17.9pt;height:18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">
                      <v:textbox>
                        <w:txbxContent>
                          <w:p w:rsidR="005E6018" w:rsidRPr="00B46AD6" w:rsidRDefault="005E6018" w:rsidP="00F519BD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F519BD" w:rsidRPr="00EA38C9" w14:paraId="77ED0950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29161C33" w14:textId="77777777" w:rsidR="00F519BD" w:rsidRPr="00EA38C9" w:rsidRDefault="00F519BD" w:rsidP="002D397A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5044A472" w14:textId="77777777" w:rsidR="00F519BD" w:rsidRPr="00EA38C9" w:rsidRDefault="00F519BD" w:rsidP="002D397A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74659409" w14:textId="77777777" w:rsidR="00F519BD" w:rsidRPr="00EA38C9" w:rsidRDefault="00F519BD" w:rsidP="002D397A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F519BD" w:rsidRPr="00EA38C9" w14:paraId="3141C985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B8B3F91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812811C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8EFC412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48B007E8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3DCCB22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869ACB3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912FE3B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FB51CC4" w14:textId="77777777" w:rsidTr="002D397A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42C2D65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DD63490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DAB4CFC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2F3DB592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21D4E0B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947B05F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E460515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502382F0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D6B6BB1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D0F5458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023954D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340E6449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D631477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D150CEB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B9D7E99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63D3CB3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272A20E8" w14:textId="77777777" w:rsidR="00F519BD" w:rsidRPr="00EA38C9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F519BD" w:rsidRPr="00EA38C9" w14:paraId="2628447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64E5F64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7AE5A4A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06CAB65B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9C282FF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F519BD" w:rsidRPr="00EA38C9" w14:paraId="2E980154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1D80656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778016A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21DAEFD7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72FC4A6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F519BD" w:rsidRPr="00EA38C9" w14:paraId="3B4F814F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877B202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2F4BCEF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4200FE3B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B25FC5E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F519BD" w:rsidRPr="00EA38C9" w14:paraId="3C521896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4208166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E110DC2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0F498DF1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3D70E73" w14:textId="77777777" w:rsidR="00F519BD" w:rsidRPr="00EA38C9" w:rsidRDefault="00F519BD" w:rsidP="002D397A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F519BD" w:rsidRPr="00EA38C9" w14:paraId="7B63FC0A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485FEEC" w14:textId="77777777" w:rsidR="00F519BD" w:rsidRPr="006C11A1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39161B4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4B5DF22F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E20CCF6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0FE8294A" w14:textId="77777777" w:rsidTr="002D397A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5C90371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B95F0F9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524A6203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A9EF9F7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1387CAB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884A3F8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39341C0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34E48B9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D48E9A7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31F42F79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F136D29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74F8AD8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18E6F36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4D564B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64FA4029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FCDFF95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D3026C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610B67C" w14:textId="77777777" w:rsidR="00F519BD" w:rsidRPr="00EA38C9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A35974D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25FFF9C7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F7C40E7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CD2E039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10F09964" w14:textId="77777777" w:rsidR="00F519BD" w:rsidRPr="00EA38C9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9394B05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61976452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81DFD9D" w14:textId="77777777" w:rsidR="00F519BD" w:rsidRPr="00EA38C9" w:rsidRDefault="00F519BD" w:rsidP="002D397A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F519BD" w:rsidRPr="00EA38C9" w14:paraId="345FF127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7F09A66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14:paraId="7B59B7D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FB3448D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14:paraId="389C35B8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BEE1B5B" w14:textId="77777777" w:rsidR="00F519BD" w:rsidRPr="00EA38C9" w:rsidRDefault="00F519BD" w:rsidP="002D397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49C482D3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5BC5AE81" w14:textId="77777777" w:rsidR="00F519BD" w:rsidRPr="00EA38C9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F519BD" w:rsidRPr="00EA38C9" w14:paraId="103ECA40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2DBAB14" w14:textId="77777777" w:rsidR="00F519BD" w:rsidRPr="006C11A1" w:rsidRDefault="00F519BD" w:rsidP="002D397A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F519BD" w:rsidRPr="00EA38C9" w14:paraId="174123FD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3E1C4A1" w14:textId="77777777" w:rsidR="00F519BD" w:rsidRPr="006C11A1" w:rsidRDefault="00F519BD" w:rsidP="002D397A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F519BD" w:rsidRPr="00EA38C9" w14:paraId="79ECDBEA" w14:textId="77777777" w:rsidTr="002D397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90E7009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F519BD" w:rsidRPr="00EA38C9" w14:paraId="17FAD482" w14:textId="77777777" w:rsidTr="002D39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EBD8743" w14:textId="77777777" w:rsidR="00F519BD" w:rsidRPr="00EA38C9" w:rsidRDefault="00F519BD" w:rsidP="002D397A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14:paraId="0CB7376D" w14:textId="77777777" w:rsidR="00F519BD" w:rsidRDefault="00F519BD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6BD60CEA" w14:textId="77777777" w:rsidR="00F519BD" w:rsidRDefault="00F519BD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DBA4F51" w14:textId="77777777" w:rsidR="00D97586" w:rsidRDefault="00D97586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F8195E4" w14:textId="77777777" w:rsidR="004D0EA1" w:rsidRDefault="004D0EA1" w:rsidP="00F519BD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69601FE5" w14:textId="77777777" w:rsidR="00F519BD" w:rsidRDefault="00F519BD" w:rsidP="0059524B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4" w:name="_Toc331406155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Coevaluación</w:t>
      </w:r>
      <w:bookmarkEnd w:id="14"/>
    </w:p>
    <w:p w14:paraId="27B48CC1" w14:textId="77777777" w:rsidR="00F519BD" w:rsidRDefault="00F519BD" w:rsidP="00F519BD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F519BD" w14:paraId="2F8B20DF" w14:textId="77777777" w:rsidTr="002D3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14:paraId="5488858E" w14:textId="77777777" w:rsidR="00F519BD" w:rsidRPr="009F5A5B" w:rsidRDefault="00F519BD" w:rsidP="002D397A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4787054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B7A14E3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5804884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56ADA20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4F3EE639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3B13086D" w14:textId="77777777" w:rsidR="00F519BD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14:paraId="643710C4" w14:textId="77777777" w:rsidR="00F519BD" w:rsidRPr="001460E4" w:rsidRDefault="00F519BD" w:rsidP="002D39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F519BD" w:rsidRPr="009A271D" w14:paraId="64A1804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778D38C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1584EBE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3D1A14B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C25A505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B388483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2406B4F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C6187C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36C066AB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22C21D99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BF64436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1A385FE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958017D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03E1CA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29DE5557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517CAB31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00BBC421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E2F8F3B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1968D7E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7BF0A6B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6FF7713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187E353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528D5AC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A99FE4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59040E7F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3E5FE89A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6B21C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8FBBFB0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CF5881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272FF2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20B3A269" w14:textId="77777777" w:rsidR="00F519BD" w:rsidRPr="009A271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266A59CF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038A9FE5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BAD161A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A358F82" w14:textId="77777777" w:rsidR="00F519BD" w:rsidRPr="009A271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3CF1A36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B2D54FE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5228A23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91A2FE9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CACFDA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F519BD" w:rsidRPr="009A271D" w14:paraId="2E34FD1D" w14:textId="77777777" w:rsidTr="002D3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14:paraId="7824D394" w14:textId="77777777" w:rsidR="00F519BD" w:rsidRPr="00CF584B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37D5C83B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1F6F55D4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0D3C6A0E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61BD4BDD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14:paraId="361440A4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4200A7DF" w14:textId="77777777" w:rsidR="00F519BD" w:rsidRDefault="00F519BD" w:rsidP="002D3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</w:tr>
      <w:tr w:rsidR="00F519BD" w:rsidRPr="009A271D" w14:paraId="48C02E7C" w14:textId="77777777" w:rsidTr="002D3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41DF18FA" w14:textId="77777777" w:rsidR="00F519BD" w:rsidRPr="009A271D" w:rsidRDefault="00F519BD" w:rsidP="002D397A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26CE07B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4909AEBF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1381BDFD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14:paraId="73625C43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14:paraId="1F7A6FE0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14:paraId="3722AFD4" w14:textId="77777777" w:rsidR="00F519BD" w:rsidRDefault="00F519BD" w:rsidP="002D3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14:paraId="0FC4160E" w14:textId="77777777" w:rsidR="00F519BD" w:rsidRPr="00F519BD" w:rsidRDefault="00F519BD" w:rsidP="00F519BD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708EC3BE" w14:textId="77777777" w:rsidR="00F519BD" w:rsidRPr="00F519BD" w:rsidRDefault="00F519BD" w:rsidP="00F519BD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FF833C1" w14:textId="77777777" w:rsidR="00F519BD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14:paraId="5FE643F6" w14:textId="77777777" w:rsidR="00F519BD" w:rsidRPr="0000149C" w:rsidRDefault="00F519BD" w:rsidP="00F519BD">
      <w:pPr>
        <w:pStyle w:val="Prrafodelista"/>
        <w:ind w:left="1440"/>
        <w:outlineLvl w:val="1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sectPr w:rsidR="00F519BD" w:rsidRPr="0000149C" w:rsidSect="0021467F">
      <w:headerReference w:type="default" r:id="rId14"/>
      <w:footerReference w:type="default" r:id="rId15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E9535D" w14:textId="77777777" w:rsidR="002B2E75" w:rsidRDefault="002B2E75" w:rsidP="008F66AE">
      <w:pPr>
        <w:spacing w:after="0" w:line="240" w:lineRule="auto"/>
      </w:pPr>
      <w:r>
        <w:separator/>
      </w:r>
    </w:p>
  </w:endnote>
  <w:endnote w:type="continuationSeparator" w:id="0">
    <w:p w14:paraId="26E9A7E2" w14:textId="77777777" w:rsidR="002B2E75" w:rsidRDefault="002B2E75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A1D0EB" w14:textId="77777777" w:rsidR="009D016B" w:rsidRPr="0008399D" w:rsidRDefault="009D016B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C825EA">
      <w:rPr>
        <w:rFonts w:ascii="Arial" w:hAnsi="Arial" w:cs="Arial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C825EA">
      <w:rPr>
        <w:rFonts w:ascii="Arial" w:hAnsi="Arial" w:cs="Arial"/>
        <w:sz w:val="20"/>
      </w:rPr>
      <w:t>Andrea Cáceres, Brick Reyes, Efraín</w:t>
    </w:r>
    <w:r w:rsidRPr="00C825EA">
      <w:rPr>
        <w:rFonts w:ascii="Tahoma" w:hAnsi="Tahoma" w:cs="Tahoma"/>
        <w:b/>
        <w:sz w:val="20"/>
      </w:rPr>
      <w:t xml:space="preserve"> </w:t>
    </w:r>
    <w:r w:rsidRPr="00C825EA">
      <w:rPr>
        <w:rFonts w:ascii="Arial" w:hAnsi="Arial" w:cs="Arial"/>
        <w:sz w:val="20"/>
      </w:rPr>
      <w:t>Astudillo</w:t>
    </w:r>
    <w:r>
      <w:rPr>
        <w:rFonts w:ascii="Arial" w:hAnsi="Arial" w:cs="Arial"/>
        <w:sz w:val="20"/>
      </w:rPr>
      <w:t>, Vanessa Robles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136601" w:rsidRPr="00136601">
      <w:rPr>
        <w:rFonts w:asciiTheme="majorHAnsi" w:hAnsiTheme="majorHAnsi" w:cstheme="majorHAnsi"/>
        <w:b/>
        <w:noProof/>
      </w:rPr>
      <w:t>3</w:t>
    </w:r>
    <w:r w:rsidRPr="00284148">
      <w:rPr>
        <w:b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4E9A8D55" wp14:editId="1A2CDBC9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F862B2" wp14:editId="64EF14B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2FB7AD7" wp14:editId="44A45E53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7EEE33" w14:textId="77777777" w:rsidR="002B2E75" w:rsidRDefault="002B2E75" w:rsidP="008F66AE">
      <w:pPr>
        <w:spacing w:after="0" w:line="240" w:lineRule="auto"/>
      </w:pPr>
      <w:r>
        <w:separator/>
      </w:r>
    </w:p>
  </w:footnote>
  <w:footnote w:type="continuationSeparator" w:id="0">
    <w:p w14:paraId="30453F56" w14:textId="77777777" w:rsidR="002B2E75" w:rsidRDefault="002B2E75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243DBE" w14:textId="77777777" w:rsidR="009D016B" w:rsidRDefault="009D016B">
    <w:pPr>
      <w:pStyle w:val="Encabezad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75AE8BF0" wp14:editId="443B7365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7C6B140" wp14:editId="5C8AA9A2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7834D2" w14:textId="4DE8DAFE" w:rsidR="009D016B" w:rsidRPr="007027D9" w:rsidRDefault="009D016B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C825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Estándar de D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ocumentación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</w:t>
                          </w:r>
                          <w:r w:rsidR="007D301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29/07/2012</w:t>
                          </w:r>
                        </w:p>
                        <w:p w14:paraId="388F3A7A" w14:textId="77777777" w:rsidR="009D016B" w:rsidRDefault="009D016B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14:paraId="627834D2" w14:textId="4DE8DAFE" w:rsidR="009D016B" w:rsidRPr="007027D9" w:rsidRDefault="009D016B" w:rsidP="008F66AE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C825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Estándar de D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ocumentación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7D301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29/07/2012</w:t>
                    </w:r>
                  </w:p>
                  <w:p w14:paraId="388F3A7A" w14:textId="77777777" w:rsidR="009D016B" w:rsidRDefault="009D016B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E75247"/>
    <w:multiLevelType w:val="hybridMultilevel"/>
    <w:tmpl w:val="E51ABA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2E34633"/>
    <w:multiLevelType w:val="multilevel"/>
    <w:tmpl w:val="88186BD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467253BA"/>
    <w:multiLevelType w:val="multilevel"/>
    <w:tmpl w:val="88186BD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5A1CEC"/>
    <w:multiLevelType w:val="hybridMultilevel"/>
    <w:tmpl w:val="21B473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0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E73269"/>
    <w:multiLevelType w:val="hybridMultilevel"/>
    <w:tmpl w:val="316684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5E07C75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9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69CC0BF1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1">
    <w:nsid w:val="6CFA7238"/>
    <w:multiLevelType w:val="hybridMultilevel"/>
    <w:tmpl w:val="693EF0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7442B2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4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B95617"/>
    <w:multiLevelType w:val="multilevel"/>
    <w:tmpl w:val="E490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8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D491AF6"/>
    <w:multiLevelType w:val="multilevel"/>
    <w:tmpl w:val="88186BD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12"/>
  </w:num>
  <w:num w:numId="5">
    <w:abstractNumId w:val="29"/>
  </w:num>
  <w:num w:numId="6">
    <w:abstractNumId w:val="21"/>
  </w:num>
  <w:num w:numId="7">
    <w:abstractNumId w:val="40"/>
  </w:num>
  <w:num w:numId="8">
    <w:abstractNumId w:val="19"/>
  </w:num>
  <w:num w:numId="9">
    <w:abstractNumId w:val="17"/>
  </w:num>
  <w:num w:numId="10">
    <w:abstractNumId w:val="2"/>
  </w:num>
  <w:num w:numId="11">
    <w:abstractNumId w:val="36"/>
  </w:num>
  <w:num w:numId="12">
    <w:abstractNumId w:val="23"/>
  </w:num>
  <w:num w:numId="13">
    <w:abstractNumId w:val="0"/>
  </w:num>
  <w:num w:numId="14">
    <w:abstractNumId w:val="5"/>
  </w:num>
  <w:num w:numId="15">
    <w:abstractNumId w:val="32"/>
  </w:num>
  <w:num w:numId="16">
    <w:abstractNumId w:val="27"/>
  </w:num>
  <w:num w:numId="17">
    <w:abstractNumId w:val="39"/>
  </w:num>
  <w:num w:numId="18">
    <w:abstractNumId w:val="7"/>
  </w:num>
  <w:num w:numId="19">
    <w:abstractNumId w:val="35"/>
  </w:num>
  <w:num w:numId="20">
    <w:abstractNumId w:val="22"/>
  </w:num>
  <w:num w:numId="21">
    <w:abstractNumId w:val="1"/>
  </w:num>
  <w:num w:numId="22">
    <w:abstractNumId w:val="8"/>
  </w:num>
  <w:num w:numId="23">
    <w:abstractNumId w:val="25"/>
  </w:num>
  <w:num w:numId="24">
    <w:abstractNumId w:val="38"/>
  </w:num>
  <w:num w:numId="25">
    <w:abstractNumId w:val="18"/>
  </w:num>
  <w:num w:numId="26">
    <w:abstractNumId w:val="15"/>
  </w:num>
  <w:num w:numId="27">
    <w:abstractNumId w:val="34"/>
  </w:num>
  <w:num w:numId="28">
    <w:abstractNumId w:val="3"/>
  </w:num>
  <w:num w:numId="29">
    <w:abstractNumId w:val="11"/>
  </w:num>
  <w:num w:numId="30">
    <w:abstractNumId w:val="24"/>
  </w:num>
  <w:num w:numId="31">
    <w:abstractNumId w:val="20"/>
  </w:num>
  <w:num w:numId="32">
    <w:abstractNumId w:val="31"/>
  </w:num>
  <w:num w:numId="33">
    <w:abstractNumId w:val="33"/>
  </w:num>
  <w:num w:numId="34">
    <w:abstractNumId w:val="16"/>
  </w:num>
  <w:num w:numId="35">
    <w:abstractNumId w:val="26"/>
  </w:num>
  <w:num w:numId="36">
    <w:abstractNumId w:val="6"/>
  </w:num>
  <w:num w:numId="37">
    <w:abstractNumId w:val="30"/>
  </w:num>
  <w:num w:numId="38">
    <w:abstractNumId w:val="13"/>
  </w:num>
  <w:num w:numId="39">
    <w:abstractNumId w:val="41"/>
  </w:num>
  <w:num w:numId="40">
    <w:abstractNumId w:val="14"/>
  </w:num>
  <w:num w:numId="41">
    <w:abstractNumId w:val="37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5EA"/>
    <w:rsid w:val="0000149C"/>
    <w:rsid w:val="00012EFF"/>
    <w:rsid w:val="000413F9"/>
    <w:rsid w:val="00075973"/>
    <w:rsid w:val="0008399D"/>
    <w:rsid w:val="00084147"/>
    <w:rsid w:val="000B0206"/>
    <w:rsid w:val="000C408F"/>
    <w:rsid w:val="000F1ADB"/>
    <w:rsid w:val="0010178D"/>
    <w:rsid w:val="00136601"/>
    <w:rsid w:val="001460E4"/>
    <w:rsid w:val="00163BC5"/>
    <w:rsid w:val="00163DEC"/>
    <w:rsid w:val="001677F5"/>
    <w:rsid w:val="001757DB"/>
    <w:rsid w:val="00181572"/>
    <w:rsid w:val="00191D60"/>
    <w:rsid w:val="0019617E"/>
    <w:rsid w:val="001C1DB6"/>
    <w:rsid w:val="001C3672"/>
    <w:rsid w:val="001D7EA7"/>
    <w:rsid w:val="001F4811"/>
    <w:rsid w:val="0020676A"/>
    <w:rsid w:val="0021467F"/>
    <w:rsid w:val="00265B7E"/>
    <w:rsid w:val="00270AF5"/>
    <w:rsid w:val="00284148"/>
    <w:rsid w:val="00296C9C"/>
    <w:rsid w:val="002A2A31"/>
    <w:rsid w:val="002A6284"/>
    <w:rsid w:val="002B2E75"/>
    <w:rsid w:val="002D397A"/>
    <w:rsid w:val="002D7A94"/>
    <w:rsid w:val="002E4A94"/>
    <w:rsid w:val="002F2997"/>
    <w:rsid w:val="003110F6"/>
    <w:rsid w:val="00316140"/>
    <w:rsid w:val="003357D2"/>
    <w:rsid w:val="00361F4B"/>
    <w:rsid w:val="00376022"/>
    <w:rsid w:val="003A4DF3"/>
    <w:rsid w:val="003C79B0"/>
    <w:rsid w:val="003F6FCC"/>
    <w:rsid w:val="004148F2"/>
    <w:rsid w:val="00433138"/>
    <w:rsid w:val="0047057B"/>
    <w:rsid w:val="0047085B"/>
    <w:rsid w:val="004825D8"/>
    <w:rsid w:val="00483064"/>
    <w:rsid w:val="004A55E6"/>
    <w:rsid w:val="004B1577"/>
    <w:rsid w:val="004B5574"/>
    <w:rsid w:val="004D0EA1"/>
    <w:rsid w:val="004F6C74"/>
    <w:rsid w:val="00522D75"/>
    <w:rsid w:val="00524411"/>
    <w:rsid w:val="00535325"/>
    <w:rsid w:val="00540CF3"/>
    <w:rsid w:val="005554EA"/>
    <w:rsid w:val="0059524B"/>
    <w:rsid w:val="005A17DE"/>
    <w:rsid w:val="005E6018"/>
    <w:rsid w:val="00602460"/>
    <w:rsid w:val="00604D77"/>
    <w:rsid w:val="006605BB"/>
    <w:rsid w:val="006614C6"/>
    <w:rsid w:val="006703AA"/>
    <w:rsid w:val="00675F14"/>
    <w:rsid w:val="00691B5C"/>
    <w:rsid w:val="006A418F"/>
    <w:rsid w:val="006C4038"/>
    <w:rsid w:val="006D06D6"/>
    <w:rsid w:val="006F34CE"/>
    <w:rsid w:val="007027D9"/>
    <w:rsid w:val="00707BE4"/>
    <w:rsid w:val="00711F6F"/>
    <w:rsid w:val="00722708"/>
    <w:rsid w:val="007648E0"/>
    <w:rsid w:val="007D139D"/>
    <w:rsid w:val="007D3019"/>
    <w:rsid w:val="008017A0"/>
    <w:rsid w:val="0088379A"/>
    <w:rsid w:val="00883E74"/>
    <w:rsid w:val="008B6514"/>
    <w:rsid w:val="008C546F"/>
    <w:rsid w:val="008F66AE"/>
    <w:rsid w:val="00921E29"/>
    <w:rsid w:val="0093602B"/>
    <w:rsid w:val="009548BB"/>
    <w:rsid w:val="009966E0"/>
    <w:rsid w:val="009B5BAB"/>
    <w:rsid w:val="009D016B"/>
    <w:rsid w:val="009D757F"/>
    <w:rsid w:val="009E42B1"/>
    <w:rsid w:val="009F0C82"/>
    <w:rsid w:val="00A57AD7"/>
    <w:rsid w:val="00A870F6"/>
    <w:rsid w:val="00AA01D4"/>
    <w:rsid w:val="00AB25F7"/>
    <w:rsid w:val="00AE1376"/>
    <w:rsid w:val="00B3131E"/>
    <w:rsid w:val="00B45566"/>
    <w:rsid w:val="00B57756"/>
    <w:rsid w:val="00B5780B"/>
    <w:rsid w:val="00B66B48"/>
    <w:rsid w:val="00B70A42"/>
    <w:rsid w:val="00B93F96"/>
    <w:rsid w:val="00BA257D"/>
    <w:rsid w:val="00C22C39"/>
    <w:rsid w:val="00C63262"/>
    <w:rsid w:val="00C825EA"/>
    <w:rsid w:val="00C82CBB"/>
    <w:rsid w:val="00CC4C6F"/>
    <w:rsid w:val="00CC5F0F"/>
    <w:rsid w:val="00CD20DB"/>
    <w:rsid w:val="00D23A7D"/>
    <w:rsid w:val="00D5367E"/>
    <w:rsid w:val="00D93494"/>
    <w:rsid w:val="00D97586"/>
    <w:rsid w:val="00DB4F5C"/>
    <w:rsid w:val="00DE33C1"/>
    <w:rsid w:val="00E35E5B"/>
    <w:rsid w:val="00E52714"/>
    <w:rsid w:val="00E65F7C"/>
    <w:rsid w:val="00E67EAC"/>
    <w:rsid w:val="00E94820"/>
    <w:rsid w:val="00EA3D81"/>
    <w:rsid w:val="00EA597C"/>
    <w:rsid w:val="00EA721E"/>
    <w:rsid w:val="00EB75A2"/>
    <w:rsid w:val="00EF47F0"/>
    <w:rsid w:val="00F12962"/>
    <w:rsid w:val="00F31BD0"/>
    <w:rsid w:val="00F34467"/>
    <w:rsid w:val="00F453A6"/>
    <w:rsid w:val="00F519BD"/>
    <w:rsid w:val="00F558D9"/>
    <w:rsid w:val="00F57685"/>
    <w:rsid w:val="00F755AB"/>
    <w:rsid w:val="00F8766C"/>
    <w:rsid w:val="00F9514E"/>
    <w:rsid w:val="00FD4D6C"/>
    <w:rsid w:val="00FD61AE"/>
    <w:rsid w:val="00FE2ECC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91792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F519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1-nfasis11">
    <w:name w:val="Sombreado medio 1 - Énfasis 11"/>
    <w:basedOn w:val="Tablanormal"/>
    <w:uiPriority w:val="63"/>
    <w:rsid w:val="00F519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C"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3">
    <w:name w:val="Light List Accent 3"/>
    <w:basedOn w:val="Tablanormal"/>
    <w:uiPriority w:val="61"/>
    <w:rsid w:val="00F519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Cuadrculamedia21">
    <w:name w:val="Cuadrícula media 21"/>
    <w:link w:val="Cuadrculamedia2Car"/>
    <w:uiPriority w:val="1"/>
    <w:qFormat/>
    <w:rsid w:val="002D397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2D397A"/>
    <w:rPr>
      <w:rFonts w:ascii="Calibri" w:eastAsia="Times New Roman" w:hAnsi="Calibri" w:cs="Times New Roman"/>
      <w:lang w:val="es-EC" w:eastAsia="ar-SA"/>
    </w:rPr>
  </w:style>
  <w:style w:type="character" w:customStyle="1" w:styleId="apple-converted-space">
    <w:name w:val="apple-converted-space"/>
    <w:basedOn w:val="Fuentedeprrafopredeter"/>
    <w:rsid w:val="008837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F519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1-nfasis11">
    <w:name w:val="Sombreado medio 1 - Énfasis 11"/>
    <w:basedOn w:val="Tablanormal"/>
    <w:uiPriority w:val="63"/>
    <w:rsid w:val="00F519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C"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3">
    <w:name w:val="Light List Accent 3"/>
    <w:basedOn w:val="Tablanormal"/>
    <w:uiPriority w:val="61"/>
    <w:rsid w:val="00F519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Cuadrculamedia21">
    <w:name w:val="Cuadrícula media 21"/>
    <w:link w:val="Cuadrculamedia2Car"/>
    <w:uiPriority w:val="1"/>
    <w:qFormat/>
    <w:rsid w:val="002D397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2D397A"/>
    <w:rPr>
      <w:rFonts w:ascii="Calibri" w:eastAsia="Times New Roman" w:hAnsi="Calibri" w:cs="Times New Roman"/>
      <w:lang w:val="es-EC" w:eastAsia="ar-SA"/>
    </w:rPr>
  </w:style>
  <w:style w:type="character" w:customStyle="1" w:styleId="apple-converted-space">
    <w:name w:val="apple-converted-space"/>
    <w:basedOn w:val="Fuentedeprrafopredeter"/>
    <w:rsid w:val="00883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320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97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382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78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6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36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0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940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2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jmoreno@espol.edu.ec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crivera@espol.edu.ec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martinez@espol.edu.ec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49FBD5-F45D-420A-AE62-F2339C67B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476</TotalTime>
  <Pages>26</Pages>
  <Words>4083</Words>
  <Characters>22459</Characters>
  <Application>Microsoft Office Word</Application>
  <DocSecurity>0</DocSecurity>
  <Lines>187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34</cp:revision>
  <cp:lastPrinted>2012-07-30T04:20:00Z</cp:lastPrinted>
  <dcterms:created xsi:type="dcterms:W3CDTF">2012-06-17T23:05:00Z</dcterms:created>
  <dcterms:modified xsi:type="dcterms:W3CDTF">2012-07-30T15:10:00Z</dcterms:modified>
</cp:coreProperties>
</file>